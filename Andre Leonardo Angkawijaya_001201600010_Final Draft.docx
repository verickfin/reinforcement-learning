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6E15C" w14:textId="309B446C" w:rsidR="000C7E9F" w:rsidRPr="003F6A66" w:rsidRDefault="00F1070D" w:rsidP="00815EDC">
      <w:pPr>
        <w:pStyle w:val="ThesisTitle"/>
        <w:rPr>
          <w:b/>
        </w:rPr>
      </w:pPr>
      <w:bookmarkStart w:id="0" w:name="_Hlk34865104"/>
      <w:bookmarkEnd w:id="0"/>
      <w:r w:rsidRPr="003F6A66">
        <w:rPr>
          <w:b/>
          <w:noProof/>
        </w:rPr>
        <w:drawing>
          <wp:anchor distT="0" distB="0" distL="114300" distR="114300" simplePos="0" relativeHeight="251629056" behindDoc="0" locked="0" layoutInCell="1" allowOverlap="1" wp14:anchorId="1A994BDD" wp14:editId="40951AC6">
            <wp:simplePos x="0" y="0"/>
            <wp:positionH relativeFrom="margin">
              <wp:posOffset>2064385</wp:posOffset>
            </wp:positionH>
            <wp:positionV relativeFrom="paragraph">
              <wp:posOffset>-1480820</wp:posOffset>
            </wp:positionV>
            <wp:extent cx="1364615" cy="1543685"/>
            <wp:effectExtent l="0" t="0" r="0" b="0"/>
            <wp:wrapTopAndBottom/>
            <wp:docPr id="68" name="Picture 1" descr="D:\Images\Picture\pu co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Picture\pu copy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4615" cy="1543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051A7" w14:textId="77777777" w:rsidR="00815EDC" w:rsidRPr="003F6A66" w:rsidRDefault="00815EDC" w:rsidP="00815EDC">
      <w:pPr>
        <w:pStyle w:val="ThesisTitle"/>
        <w:rPr>
          <w:b/>
        </w:rPr>
      </w:pPr>
      <w:r w:rsidRPr="003F6A66">
        <w:rPr>
          <w:b/>
        </w:rPr>
        <w:t xml:space="preserve">Deep Reinforcement Learning in Atari Games </w:t>
      </w:r>
    </w:p>
    <w:p w14:paraId="1CB9353C" w14:textId="77777777" w:rsidR="004B4C9C" w:rsidRPr="003F6A66" w:rsidRDefault="004B4C9C" w:rsidP="004B4C9C"/>
    <w:p w14:paraId="083BEFCE" w14:textId="77777777" w:rsidR="004B4C9C" w:rsidRPr="003F6A66" w:rsidRDefault="004B4C9C" w:rsidP="004B4C9C"/>
    <w:p w14:paraId="7E6B5D5E" w14:textId="77777777" w:rsidR="004B4C9C" w:rsidRPr="003F6A66" w:rsidRDefault="004B4C9C" w:rsidP="004B4C9C"/>
    <w:p w14:paraId="77E9CD71" w14:textId="77777777" w:rsidR="004B4C9C" w:rsidRPr="003F6A66" w:rsidRDefault="004B4C9C" w:rsidP="004B4C9C"/>
    <w:p w14:paraId="5F7B5046" w14:textId="77777777" w:rsidR="004B4C9C" w:rsidRPr="003F6A66" w:rsidRDefault="004B4C9C" w:rsidP="004B4C9C"/>
    <w:p w14:paraId="18C380BF" w14:textId="77777777" w:rsidR="004B4C9C" w:rsidRPr="003F6A66" w:rsidRDefault="004B4C9C" w:rsidP="004B4C9C">
      <w:pPr>
        <w:jc w:val="center"/>
      </w:pPr>
      <w:r w:rsidRPr="003F6A66">
        <w:t>By</w:t>
      </w:r>
    </w:p>
    <w:p w14:paraId="1F2EE7C5" w14:textId="77777777" w:rsidR="004B4C9C" w:rsidRPr="003F6A66" w:rsidRDefault="004B4C9C" w:rsidP="004B4C9C">
      <w:pPr>
        <w:jc w:val="center"/>
      </w:pPr>
    </w:p>
    <w:p w14:paraId="657E35E0" w14:textId="77777777" w:rsidR="004B4C9C" w:rsidRPr="003F6A66" w:rsidRDefault="00815EDC" w:rsidP="004B4C9C">
      <w:pPr>
        <w:jc w:val="center"/>
      </w:pPr>
      <w:r w:rsidRPr="003F6A66">
        <w:t>Andre Leonardo Angkawijaya</w:t>
      </w:r>
    </w:p>
    <w:p w14:paraId="35E5ACE4" w14:textId="77777777" w:rsidR="00F11862" w:rsidRPr="003F6A66" w:rsidRDefault="00F11862" w:rsidP="004B4C9C">
      <w:pPr>
        <w:jc w:val="center"/>
      </w:pPr>
    </w:p>
    <w:p w14:paraId="47266A7D" w14:textId="1703B14E" w:rsidR="00F11862" w:rsidRPr="003F6A66" w:rsidRDefault="0093279C" w:rsidP="004B4C9C">
      <w:pPr>
        <w:jc w:val="center"/>
      </w:pPr>
      <w:r>
        <w:t>001201600010</w:t>
      </w:r>
    </w:p>
    <w:p w14:paraId="27D01813" w14:textId="77777777" w:rsidR="00F11862" w:rsidRPr="003F6A66" w:rsidRDefault="00F11862" w:rsidP="004B4C9C">
      <w:pPr>
        <w:jc w:val="center"/>
      </w:pPr>
    </w:p>
    <w:p w14:paraId="7538627F" w14:textId="77777777" w:rsidR="00F11862" w:rsidRPr="003F6A66" w:rsidRDefault="00F11862" w:rsidP="004B4C9C">
      <w:pPr>
        <w:jc w:val="center"/>
      </w:pPr>
    </w:p>
    <w:p w14:paraId="0F279AED" w14:textId="77777777" w:rsidR="00F11862" w:rsidRPr="003F6A66" w:rsidRDefault="00F11862" w:rsidP="004B4C9C">
      <w:pPr>
        <w:jc w:val="center"/>
      </w:pPr>
    </w:p>
    <w:p w14:paraId="7D6F2214" w14:textId="77777777" w:rsidR="00F11862" w:rsidRPr="003F6A66" w:rsidRDefault="00F11862" w:rsidP="004B4C9C">
      <w:pPr>
        <w:jc w:val="center"/>
      </w:pPr>
    </w:p>
    <w:p w14:paraId="2B7B4B02" w14:textId="77777777" w:rsidR="00F11862" w:rsidRPr="003F6A66" w:rsidRDefault="00F11862" w:rsidP="004B4C9C">
      <w:pPr>
        <w:jc w:val="center"/>
      </w:pPr>
    </w:p>
    <w:p w14:paraId="33F95B60" w14:textId="77777777" w:rsidR="00F11862" w:rsidRPr="003F6A66" w:rsidRDefault="00F11862" w:rsidP="004B4C9C">
      <w:pPr>
        <w:jc w:val="center"/>
      </w:pPr>
    </w:p>
    <w:p w14:paraId="00334EF1" w14:textId="77777777" w:rsidR="00F11862" w:rsidRPr="003F6A66" w:rsidRDefault="00F11862" w:rsidP="004B4C9C">
      <w:pPr>
        <w:jc w:val="center"/>
      </w:pPr>
    </w:p>
    <w:p w14:paraId="4B681797" w14:textId="77777777" w:rsidR="00F11862" w:rsidRPr="003F6A66" w:rsidRDefault="001C2BF8" w:rsidP="004B4C9C">
      <w:pPr>
        <w:jc w:val="center"/>
      </w:pPr>
      <w:r w:rsidRPr="003F6A66">
        <w:t>A Thesis</w:t>
      </w:r>
    </w:p>
    <w:p w14:paraId="735DE3DB" w14:textId="77777777" w:rsidR="00F11862" w:rsidRPr="003F6A66" w:rsidRDefault="00F11862" w:rsidP="004B4C9C">
      <w:pPr>
        <w:jc w:val="center"/>
      </w:pPr>
      <w:r w:rsidRPr="003F6A66">
        <w:t>Submitted to the Faculty of</w:t>
      </w:r>
      <w:r w:rsidR="000C22C7" w:rsidRPr="003F6A66">
        <w:t xml:space="preserve"> Computing</w:t>
      </w:r>
    </w:p>
    <w:p w14:paraId="73FB3547" w14:textId="29C7C17A" w:rsidR="00F11862" w:rsidRPr="003F6A66" w:rsidRDefault="001C2BF8" w:rsidP="004B4C9C">
      <w:pPr>
        <w:jc w:val="center"/>
      </w:pPr>
      <w:r w:rsidRPr="003F6A66">
        <w:t>President Unive</w:t>
      </w:r>
      <w:r w:rsidR="00B66559">
        <w:t>r</w:t>
      </w:r>
      <w:r w:rsidRPr="003F6A66">
        <w:t>sity</w:t>
      </w:r>
    </w:p>
    <w:p w14:paraId="0737D437" w14:textId="77777777" w:rsidR="00F11862" w:rsidRPr="003F6A66" w:rsidRDefault="00F11862" w:rsidP="004B4C9C">
      <w:pPr>
        <w:jc w:val="center"/>
      </w:pPr>
      <w:r w:rsidRPr="003F6A66">
        <w:t>in Partial Fulfillment of the Requirements</w:t>
      </w:r>
    </w:p>
    <w:p w14:paraId="03D4F95B" w14:textId="77777777" w:rsidR="00F11862" w:rsidRPr="003F6A66" w:rsidRDefault="00F11862" w:rsidP="004B4C9C">
      <w:pPr>
        <w:jc w:val="center"/>
      </w:pPr>
      <w:r w:rsidRPr="003F6A66">
        <w:t>for th</w:t>
      </w:r>
      <w:r w:rsidR="001C2BF8" w:rsidRPr="003F6A66">
        <w:t>e Degree of Bachelor of Science</w:t>
      </w:r>
    </w:p>
    <w:p w14:paraId="1C6ED474" w14:textId="77777777" w:rsidR="00F11862" w:rsidRPr="003F6A66" w:rsidRDefault="001C2BF8" w:rsidP="004B4C9C">
      <w:pPr>
        <w:jc w:val="center"/>
      </w:pPr>
      <w:r w:rsidRPr="003F6A66">
        <w:t>in Information Technology</w:t>
      </w:r>
    </w:p>
    <w:p w14:paraId="29BE8568" w14:textId="77777777" w:rsidR="00F11862" w:rsidRPr="003F6A66" w:rsidRDefault="00F11862" w:rsidP="00052F8C"/>
    <w:p w14:paraId="0D10B576" w14:textId="77777777" w:rsidR="00F11862" w:rsidRPr="003F6A66" w:rsidRDefault="001C2BF8" w:rsidP="004B4C9C">
      <w:pPr>
        <w:jc w:val="center"/>
      </w:pPr>
      <w:r w:rsidRPr="003F6A66">
        <w:t xml:space="preserve">Cikarang, </w:t>
      </w:r>
      <w:smartTag w:uri="urn:schemas-microsoft-com:office:smarttags" w:element="place">
        <w:smartTag w:uri="urn:schemas-microsoft-com:office:smarttags" w:element="City">
          <w:r w:rsidRPr="003F6A66">
            <w:t>Bekasi</w:t>
          </w:r>
        </w:smartTag>
        <w:r w:rsidRPr="003F6A66">
          <w:t xml:space="preserve">, </w:t>
        </w:r>
        <w:smartTag w:uri="urn:schemas-microsoft-com:office:smarttags" w:element="country-region">
          <w:r w:rsidRPr="003F6A66">
            <w:t>Indonesia</w:t>
          </w:r>
        </w:smartTag>
      </w:smartTag>
    </w:p>
    <w:p w14:paraId="550E18B4" w14:textId="77777777" w:rsidR="00F11862" w:rsidRPr="003F6A66" w:rsidRDefault="00F11862" w:rsidP="004B4C9C">
      <w:pPr>
        <w:jc w:val="center"/>
      </w:pPr>
    </w:p>
    <w:p w14:paraId="18D68B02" w14:textId="203ED1A0" w:rsidR="00F11862" w:rsidRPr="003F6A66" w:rsidRDefault="00325165" w:rsidP="004B4C9C">
      <w:pPr>
        <w:jc w:val="center"/>
      </w:pPr>
      <w:r>
        <w:t>March</w:t>
      </w:r>
      <w:bookmarkStart w:id="1" w:name="_GoBack"/>
      <w:bookmarkEnd w:id="1"/>
      <w:r w:rsidR="00692FEC" w:rsidRPr="003F6A66">
        <w:t xml:space="preserve"> 20</w:t>
      </w:r>
      <w:r w:rsidR="00C77B66">
        <w:t>20</w:t>
      </w:r>
    </w:p>
    <w:p w14:paraId="799F887D" w14:textId="77777777" w:rsidR="00F11862" w:rsidRPr="003F6A66" w:rsidRDefault="00F11862" w:rsidP="004B4C9C">
      <w:pPr>
        <w:jc w:val="center"/>
        <w:sectPr w:rsidR="00F11862" w:rsidRPr="003F6A66" w:rsidSect="00C77B66">
          <w:footerReference w:type="default" r:id="rId9"/>
          <w:footerReference w:type="first" r:id="rId10"/>
          <w:pgSz w:w="12240" w:h="15840"/>
          <w:pgMar w:top="2880" w:right="1440" w:bottom="1797" w:left="2160" w:header="720" w:footer="720" w:gutter="0"/>
          <w:cols w:space="720"/>
          <w:docGrid w:linePitch="360"/>
        </w:sectPr>
      </w:pPr>
    </w:p>
    <w:p w14:paraId="2703AF28" w14:textId="77777777" w:rsidR="004556CF" w:rsidRDefault="004556CF" w:rsidP="004B4C9C">
      <w:pPr>
        <w:jc w:val="center"/>
      </w:pPr>
    </w:p>
    <w:p w14:paraId="22E24952" w14:textId="77777777" w:rsidR="004556CF" w:rsidRDefault="004556CF" w:rsidP="004B4C9C">
      <w:pPr>
        <w:jc w:val="center"/>
      </w:pPr>
    </w:p>
    <w:p w14:paraId="18AFDE2C" w14:textId="77777777" w:rsidR="004556CF" w:rsidRDefault="004556CF" w:rsidP="004B4C9C">
      <w:pPr>
        <w:jc w:val="center"/>
      </w:pPr>
    </w:p>
    <w:p w14:paraId="2B129876" w14:textId="77777777" w:rsidR="004556CF" w:rsidRDefault="004556CF" w:rsidP="004B4C9C">
      <w:pPr>
        <w:jc w:val="center"/>
      </w:pPr>
    </w:p>
    <w:p w14:paraId="6E4133F4" w14:textId="77777777" w:rsidR="004556CF" w:rsidRDefault="004556CF" w:rsidP="004B4C9C">
      <w:pPr>
        <w:jc w:val="center"/>
      </w:pPr>
    </w:p>
    <w:p w14:paraId="1680C126" w14:textId="77777777" w:rsidR="004556CF" w:rsidRDefault="004556CF" w:rsidP="004B4C9C">
      <w:pPr>
        <w:jc w:val="center"/>
      </w:pPr>
    </w:p>
    <w:p w14:paraId="67415455" w14:textId="77777777" w:rsidR="004556CF" w:rsidRDefault="004556CF" w:rsidP="004B4C9C">
      <w:pPr>
        <w:jc w:val="center"/>
      </w:pPr>
    </w:p>
    <w:p w14:paraId="39FB2B86" w14:textId="77777777" w:rsidR="004556CF" w:rsidRDefault="004556CF" w:rsidP="004B4C9C">
      <w:pPr>
        <w:jc w:val="center"/>
      </w:pPr>
    </w:p>
    <w:p w14:paraId="628D226D" w14:textId="77777777" w:rsidR="004556CF" w:rsidRDefault="004556CF" w:rsidP="004B4C9C">
      <w:pPr>
        <w:jc w:val="center"/>
      </w:pPr>
    </w:p>
    <w:p w14:paraId="3F63E844" w14:textId="77777777" w:rsidR="004556CF" w:rsidRDefault="004556CF" w:rsidP="004B4C9C">
      <w:pPr>
        <w:jc w:val="center"/>
      </w:pPr>
    </w:p>
    <w:p w14:paraId="7F02E12A" w14:textId="77777777" w:rsidR="004556CF" w:rsidRDefault="004556CF" w:rsidP="004B4C9C">
      <w:pPr>
        <w:jc w:val="center"/>
      </w:pPr>
    </w:p>
    <w:p w14:paraId="03F087A8" w14:textId="77777777" w:rsidR="004556CF" w:rsidRDefault="004556CF" w:rsidP="004B4C9C">
      <w:pPr>
        <w:jc w:val="center"/>
      </w:pPr>
    </w:p>
    <w:p w14:paraId="7B5FCF21" w14:textId="77777777" w:rsidR="004556CF" w:rsidRDefault="004556CF" w:rsidP="004B4C9C">
      <w:pPr>
        <w:jc w:val="center"/>
      </w:pPr>
    </w:p>
    <w:p w14:paraId="23B19012" w14:textId="77777777" w:rsidR="004556CF" w:rsidRDefault="004556CF" w:rsidP="004B4C9C">
      <w:pPr>
        <w:jc w:val="center"/>
      </w:pPr>
    </w:p>
    <w:p w14:paraId="4BD8EBB2" w14:textId="77777777" w:rsidR="004556CF" w:rsidRDefault="004556CF" w:rsidP="004B4C9C">
      <w:pPr>
        <w:jc w:val="center"/>
      </w:pPr>
    </w:p>
    <w:p w14:paraId="5DFB99DD" w14:textId="77777777" w:rsidR="004556CF" w:rsidRDefault="004556CF" w:rsidP="004B4C9C">
      <w:pPr>
        <w:jc w:val="center"/>
      </w:pPr>
    </w:p>
    <w:p w14:paraId="7EA1DB77" w14:textId="77777777" w:rsidR="004556CF" w:rsidRDefault="004556CF" w:rsidP="004B4C9C">
      <w:pPr>
        <w:jc w:val="center"/>
      </w:pPr>
    </w:p>
    <w:p w14:paraId="78442F86" w14:textId="184A8A21" w:rsidR="00F11862" w:rsidRPr="003F6A66" w:rsidRDefault="00F11862" w:rsidP="004B4C9C">
      <w:pPr>
        <w:jc w:val="center"/>
      </w:pPr>
      <w:r w:rsidRPr="003F6A66">
        <w:t>Copyright by</w:t>
      </w:r>
    </w:p>
    <w:p w14:paraId="6AE01B4B" w14:textId="77777777" w:rsidR="00F11862" w:rsidRPr="003F6A66" w:rsidRDefault="00F11862" w:rsidP="004B4C9C">
      <w:pPr>
        <w:jc w:val="center"/>
      </w:pPr>
    </w:p>
    <w:p w14:paraId="3283F094" w14:textId="77777777" w:rsidR="00F11862" w:rsidRPr="003F6A66" w:rsidRDefault="00E80E52" w:rsidP="004B4C9C">
      <w:pPr>
        <w:jc w:val="center"/>
      </w:pPr>
      <w:r w:rsidRPr="003F6A66">
        <w:t>Andre Leonardo Angkawijaya</w:t>
      </w:r>
    </w:p>
    <w:p w14:paraId="0AB119A3" w14:textId="77777777" w:rsidR="00F11862" w:rsidRPr="003F6A66" w:rsidRDefault="00F11862" w:rsidP="004B4C9C">
      <w:pPr>
        <w:jc w:val="center"/>
      </w:pPr>
    </w:p>
    <w:p w14:paraId="47313AB6" w14:textId="69F455AF" w:rsidR="00F11862" w:rsidRPr="003F6A66" w:rsidRDefault="00E6469F" w:rsidP="004B4C9C">
      <w:pPr>
        <w:jc w:val="center"/>
      </w:pPr>
      <w:r>
        <w:t>2020</w:t>
      </w:r>
    </w:p>
    <w:p w14:paraId="46A6304F" w14:textId="77777777" w:rsidR="00F11862" w:rsidRPr="003F6A66" w:rsidRDefault="00F11862" w:rsidP="00B525F9">
      <w:pPr>
        <w:sectPr w:rsidR="00F11862" w:rsidRPr="003F6A66" w:rsidSect="00C77B66">
          <w:pgSz w:w="12240" w:h="15840"/>
          <w:pgMar w:top="2880" w:right="1440" w:bottom="1797" w:left="2160" w:header="720" w:footer="720" w:gutter="0"/>
          <w:cols w:space="720"/>
          <w:docGrid w:linePitch="360"/>
        </w:sectPr>
      </w:pPr>
    </w:p>
    <w:p w14:paraId="70981885" w14:textId="77777777" w:rsidR="00D3445E" w:rsidRPr="003F6A66" w:rsidRDefault="00D3445E" w:rsidP="00B525F9">
      <w:pPr>
        <w:pStyle w:val="ThesisTitle"/>
        <w:jc w:val="left"/>
      </w:pPr>
    </w:p>
    <w:p w14:paraId="15F18DA5" w14:textId="77777777" w:rsidR="00D3445E" w:rsidRPr="003F6A66" w:rsidRDefault="004716E4" w:rsidP="00D3445E">
      <w:pPr>
        <w:pStyle w:val="ThesisTitle"/>
        <w:rPr>
          <w:b/>
        </w:rPr>
      </w:pPr>
      <w:r w:rsidRPr="003F6A66">
        <w:rPr>
          <w:b/>
        </w:rPr>
        <w:t>Deep Reinforcement Learning in Atari Games</w:t>
      </w:r>
      <w:r w:rsidR="00D3445E" w:rsidRPr="003F6A66">
        <w:rPr>
          <w:b/>
        </w:rPr>
        <w:t xml:space="preserve"> </w:t>
      </w:r>
    </w:p>
    <w:p w14:paraId="6ED3B8FF" w14:textId="77777777" w:rsidR="00F11862" w:rsidRPr="003F6A66" w:rsidRDefault="00F11862" w:rsidP="00F11862">
      <w:pPr>
        <w:jc w:val="center"/>
      </w:pPr>
    </w:p>
    <w:p w14:paraId="4B6D0878" w14:textId="77777777" w:rsidR="00F11862" w:rsidRPr="003F6A66" w:rsidRDefault="00F11862" w:rsidP="00F11862">
      <w:pPr>
        <w:jc w:val="center"/>
      </w:pPr>
    </w:p>
    <w:p w14:paraId="30EACAEC" w14:textId="77777777" w:rsidR="00F11862" w:rsidRPr="003F6A66" w:rsidRDefault="00F11862" w:rsidP="00F11862">
      <w:pPr>
        <w:jc w:val="center"/>
      </w:pPr>
    </w:p>
    <w:p w14:paraId="3A7785B8" w14:textId="77777777" w:rsidR="00F11862" w:rsidRPr="003F6A66" w:rsidRDefault="00F11862" w:rsidP="00F11862">
      <w:pPr>
        <w:jc w:val="center"/>
      </w:pPr>
      <w:r w:rsidRPr="003F6A66">
        <w:t>By</w:t>
      </w:r>
    </w:p>
    <w:p w14:paraId="1651B059" w14:textId="77777777" w:rsidR="00F11862" w:rsidRPr="003F6A66" w:rsidRDefault="00F11862" w:rsidP="00F11862">
      <w:pPr>
        <w:jc w:val="center"/>
      </w:pPr>
    </w:p>
    <w:p w14:paraId="56E70B44" w14:textId="77777777" w:rsidR="00F11862" w:rsidRPr="003F6A66" w:rsidRDefault="00104E84" w:rsidP="00F11862">
      <w:pPr>
        <w:jc w:val="center"/>
      </w:pPr>
      <w:r w:rsidRPr="003F6A66">
        <w:t>Andre Leonardo Angkawijaya</w:t>
      </w:r>
    </w:p>
    <w:p w14:paraId="78A80DBC" w14:textId="77777777" w:rsidR="00F11862" w:rsidRPr="003F6A66" w:rsidRDefault="00F11862" w:rsidP="00F11862">
      <w:pPr>
        <w:jc w:val="center"/>
      </w:pPr>
    </w:p>
    <w:p w14:paraId="6223E3ED" w14:textId="77777777" w:rsidR="00F11862" w:rsidRPr="003F6A66" w:rsidRDefault="00F11862" w:rsidP="00F11862">
      <w:pPr>
        <w:jc w:val="center"/>
      </w:pPr>
    </w:p>
    <w:p w14:paraId="625AC47B" w14:textId="77777777" w:rsidR="00C77B66" w:rsidRDefault="00C77B66" w:rsidP="00C77B66">
      <w:pPr>
        <w:jc w:val="center"/>
      </w:pPr>
      <w:r>
        <w:t>Approved:</w:t>
      </w:r>
    </w:p>
    <w:p w14:paraId="4F308A02" w14:textId="77777777" w:rsidR="00C77B66" w:rsidRDefault="00C77B66" w:rsidP="00C77B66">
      <w:pPr>
        <w:jc w:val="center"/>
      </w:pPr>
    </w:p>
    <w:p w14:paraId="142B5B13" w14:textId="77777777" w:rsidR="00C77B66" w:rsidRDefault="00C77B66" w:rsidP="00C77B66">
      <w:pPr>
        <w:jc w:val="center"/>
      </w:pPr>
    </w:p>
    <w:p w14:paraId="5E51B467" w14:textId="77777777" w:rsidR="00C77B66" w:rsidRDefault="00C77B66" w:rsidP="00C77B66">
      <w:pPr>
        <w:jc w:val="center"/>
      </w:pPr>
    </w:p>
    <w:p w14:paraId="7F82BEB6" w14:textId="77777777" w:rsidR="00C77B66" w:rsidRDefault="00C77B66" w:rsidP="00C77B66">
      <w:pPr>
        <w:jc w:val="center"/>
      </w:pPr>
    </w:p>
    <w:p w14:paraId="55DB5084" w14:textId="77777777" w:rsidR="00C77B66" w:rsidRDefault="00C77B66" w:rsidP="00C77B66">
      <w:pPr>
        <w:jc w:val="center"/>
      </w:pPr>
    </w:p>
    <w:p w14:paraId="59ACB04B" w14:textId="77777777" w:rsidR="00C77B66" w:rsidRDefault="00C77B66" w:rsidP="00C77B66">
      <w:pPr>
        <w:jc w:val="center"/>
      </w:pPr>
    </w:p>
    <w:p w14:paraId="50F40D01" w14:textId="77777777" w:rsidR="00C77B66" w:rsidRDefault="00C77B66" w:rsidP="00C77B66">
      <w:r>
        <w:t>_________________________________</w:t>
      </w:r>
      <w:r>
        <w:tab/>
        <w:t>_________________________________</w:t>
      </w:r>
    </w:p>
    <w:p w14:paraId="3DA3BE73" w14:textId="13B4C4D5" w:rsidR="00C77B66" w:rsidRDefault="00C77B66" w:rsidP="00C77B66">
      <w:r w:rsidRPr="003F6A66">
        <w:t>Dr. Tjong Wan Sen, S. T., M. T.</w:t>
      </w:r>
      <w:r>
        <w:t xml:space="preserve">    </w:t>
      </w:r>
      <w:r>
        <w:tab/>
      </w:r>
      <w:r>
        <w:tab/>
        <w:t>Nur Hadisukmana, M.Sc</w:t>
      </w:r>
    </w:p>
    <w:p w14:paraId="4DCE0882" w14:textId="77777777" w:rsidR="00C77B66" w:rsidRDefault="00C77B66" w:rsidP="00C77B66">
      <w:r>
        <w:t>Thesis Advisor                                               Program Head of Information Technology</w:t>
      </w:r>
    </w:p>
    <w:p w14:paraId="74294F0C" w14:textId="77777777" w:rsidR="00C77B66" w:rsidRDefault="00C77B66" w:rsidP="00C77B66"/>
    <w:p w14:paraId="6FCA67CF" w14:textId="77777777" w:rsidR="00C77B66" w:rsidRDefault="00C77B66" w:rsidP="00C77B66"/>
    <w:p w14:paraId="42FD5221" w14:textId="77777777" w:rsidR="00C77B66" w:rsidRDefault="00C77B66" w:rsidP="00C77B66"/>
    <w:p w14:paraId="0B44A56A" w14:textId="77777777" w:rsidR="00C77B66" w:rsidRDefault="00C77B66" w:rsidP="00C77B66"/>
    <w:p w14:paraId="638A9CC9" w14:textId="77777777" w:rsidR="00C77B66" w:rsidRDefault="00C77B66" w:rsidP="00C77B66"/>
    <w:p w14:paraId="57ADBD95" w14:textId="77777777" w:rsidR="00C77B66" w:rsidRDefault="00C77B66" w:rsidP="00C77B66"/>
    <w:p w14:paraId="3F4EF2EB" w14:textId="77777777" w:rsidR="00C77B66" w:rsidRDefault="00C77B66" w:rsidP="00C77B66">
      <w:pPr>
        <w:jc w:val="center"/>
      </w:pPr>
      <w:r>
        <w:t>_________________________________</w:t>
      </w:r>
    </w:p>
    <w:p w14:paraId="52C9E987" w14:textId="77777777" w:rsidR="00C77B66" w:rsidRDefault="00C77B66" w:rsidP="00C77B66">
      <w:pPr>
        <w:jc w:val="center"/>
      </w:pPr>
      <w:r>
        <w:t>Rila Mandala, Ph.D</w:t>
      </w:r>
    </w:p>
    <w:p w14:paraId="5D954533" w14:textId="18EFED62" w:rsidR="00F11862" w:rsidRPr="003F6A66" w:rsidRDefault="00C77B66" w:rsidP="00C77B66">
      <w:pPr>
        <w:jc w:val="center"/>
      </w:pPr>
      <w:r>
        <w:t>Dean of Faculty of Computing</w:t>
      </w:r>
    </w:p>
    <w:p w14:paraId="73242E71" w14:textId="77777777" w:rsidR="00D3445E" w:rsidRDefault="00D3445E" w:rsidP="00D3445E"/>
    <w:p w14:paraId="56137D41" w14:textId="77777777" w:rsidR="004556CF" w:rsidRDefault="004556CF" w:rsidP="00D3445E"/>
    <w:p w14:paraId="0BBA2CA1" w14:textId="77777777" w:rsidR="004556CF" w:rsidRDefault="004556CF" w:rsidP="00D3445E"/>
    <w:p w14:paraId="6D13CB4D" w14:textId="77777777" w:rsidR="004556CF" w:rsidRDefault="004556CF" w:rsidP="00D3445E"/>
    <w:p w14:paraId="4CD7CF6F" w14:textId="77777777" w:rsidR="004556CF" w:rsidRDefault="004556CF" w:rsidP="00D3445E"/>
    <w:p w14:paraId="6E9E19A0" w14:textId="77777777" w:rsidR="004556CF" w:rsidRDefault="004556CF" w:rsidP="00D3445E"/>
    <w:p w14:paraId="05E2FF6C" w14:textId="77777777" w:rsidR="00A72FB0" w:rsidRDefault="00A72FB0" w:rsidP="00D3445E">
      <w:pPr>
        <w:sectPr w:rsidR="00A72FB0" w:rsidSect="00A72FB0">
          <w:footerReference w:type="default" r:id="rId11"/>
          <w:pgSz w:w="12240" w:h="15840" w:code="1"/>
          <w:pgMar w:top="2880" w:right="1440" w:bottom="1797" w:left="2160" w:header="1440" w:footer="1440" w:gutter="0"/>
          <w:pgNumType w:fmt="lowerRoman" w:start="1"/>
          <w:cols w:space="720"/>
          <w:docGrid w:linePitch="360"/>
        </w:sectPr>
      </w:pPr>
    </w:p>
    <w:p w14:paraId="775064FC" w14:textId="518C13DE" w:rsidR="004556CF" w:rsidRDefault="004556CF" w:rsidP="00D3445E"/>
    <w:p w14:paraId="38A7AC84" w14:textId="42A80B08" w:rsidR="004556CF" w:rsidRPr="0052306D" w:rsidRDefault="004556CF" w:rsidP="0052306D">
      <w:pPr>
        <w:pStyle w:val="Caption1"/>
        <w:rPr>
          <w:b/>
          <w:bCs/>
        </w:rPr>
      </w:pPr>
      <w:r w:rsidRPr="0052306D">
        <w:rPr>
          <w:b/>
          <w:bCs/>
        </w:rPr>
        <w:t>DECLARATION OF ORIGINALITY</w:t>
      </w:r>
    </w:p>
    <w:p w14:paraId="5461D519" w14:textId="77777777" w:rsidR="004556CF" w:rsidRDefault="004556CF" w:rsidP="004556CF">
      <w:pPr>
        <w:pStyle w:val="BodyTextIndent"/>
        <w:ind w:firstLine="0"/>
      </w:pPr>
    </w:p>
    <w:p w14:paraId="7957AEB3" w14:textId="77777777" w:rsidR="004556CF" w:rsidRDefault="004556CF" w:rsidP="004556CF">
      <w:pPr>
        <w:pStyle w:val="BodyTextIndent"/>
      </w:pPr>
      <w:r w:rsidRPr="004556CF">
        <w:t xml:space="preserve">I hereby certify that I am the sole author of this thesis and that no part of this thesis has been published or submitted for publication. </w:t>
      </w:r>
    </w:p>
    <w:p w14:paraId="34CEA032" w14:textId="77777777" w:rsidR="004556CF" w:rsidRDefault="004556CF" w:rsidP="004556CF">
      <w:pPr>
        <w:pStyle w:val="BodyTextIndent"/>
      </w:pPr>
      <w:r w:rsidRPr="004556CF">
        <w:t>I certify that, to the best of my knowledge, my thesis does not infringe upon</w:t>
      </w:r>
      <w:r>
        <w:t xml:space="preserve"> </w:t>
      </w:r>
      <w:r w:rsidRPr="004556CF">
        <w:t xml:space="preserve">anyone’s copyright nor violate any proprietary rights and that any ideas, techniques, quotations, or any other material from the work of other people included in my thesis, published or otherwise, are fully acknowledged in accordance with the standard referencing practices.  </w:t>
      </w:r>
    </w:p>
    <w:p w14:paraId="5D17C70A" w14:textId="59218CEE" w:rsidR="004556CF" w:rsidRPr="004556CF" w:rsidRDefault="004556CF" w:rsidP="004556CF">
      <w:pPr>
        <w:pStyle w:val="BodyTextIndent"/>
      </w:pPr>
      <w:r w:rsidRPr="004556CF">
        <w:t xml:space="preserve">I declare that this is a true copy of my thesis, including any final revisions, as approved by my thesis committee, and that this thesis has not been submitted for a higher degree to any other University or Institution. </w:t>
      </w:r>
    </w:p>
    <w:p w14:paraId="32DBDCB2" w14:textId="7728702F" w:rsidR="004556CF" w:rsidRPr="004556CF" w:rsidRDefault="004556CF" w:rsidP="004556CF">
      <w:pPr>
        <w:pStyle w:val="BodyTextIndent"/>
      </w:pPr>
      <w:r w:rsidRPr="004556CF">
        <w:t xml:space="preserve">I have read the Thesis Regulations and I am aware of the potential consequences of any breach of them. </w:t>
      </w:r>
    </w:p>
    <w:p w14:paraId="37AE58BB" w14:textId="77777777" w:rsidR="004556CF" w:rsidRPr="004556CF" w:rsidRDefault="004556CF" w:rsidP="004556CF">
      <w:pPr>
        <w:pStyle w:val="BodyTextIndent"/>
      </w:pPr>
      <w:r w:rsidRPr="004556CF">
        <w:t xml:space="preserve"> </w:t>
      </w:r>
    </w:p>
    <w:p w14:paraId="368EBD06" w14:textId="77777777" w:rsidR="004556CF" w:rsidRPr="004556CF" w:rsidRDefault="004556CF" w:rsidP="004556CF">
      <w:pPr>
        <w:pStyle w:val="BodyTextIndent"/>
      </w:pPr>
      <w:r w:rsidRPr="004556CF">
        <w:t xml:space="preserve"> </w:t>
      </w:r>
    </w:p>
    <w:p w14:paraId="1CF666C6" w14:textId="73B873CB" w:rsidR="004556CF" w:rsidRPr="004556CF" w:rsidRDefault="004556CF" w:rsidP="004556CF">
      <w:pPr>
        <w:pStyle w:val="BodyTextIndent"/>
        <w:ind w:firstLine="0"/>
      </w:pPr>
      <w:r w:rsidRPr="004556CF">
        <w:t xml:space="preserve">Cikarang, </w:t>
      </w:r>
      <w:r w:rsidR="00E6469F">
        <w:t>March</w:t>
      </w:r>
      <w:r w:rsidRPr="004556CF">
        <w:t xml:space="preserve"> </w:t>
      </w:r>
      <w:r w:rsidR="00E6469F">
        <w:t>3</w:t>
      </w:r>
      <w:r w:rsidRPr="004556CF">
        <w:t>, 20</w:t>
      </w:r>
      <w:r>
        <w:t>20</w:t>
      </w:r>
      <w:r w:rsidRPr="004556CF">
        <w:t xml:space="preserve"> </w:t>
      </w:r>
    </w:p>
    <w:p w14:paraId="33D17A5E" w14:textId="77777777" w:rsidR="004556CF" w:rsidRPr="004556CF" w:rsidRDefault="004556CF" w:rsidP="004556CF">
      <w:pPr>
        <w:pStyle w:val="BodyTextIndent"/>
        <w:ind w:firstLine="0"/>
      </w:pPr>
      <w:r w:rsidRPr="004556CF">
        <w:t xml:space="preserve">  </w:t>
      </w:r>
    </w:p>
    <w:p w14:paraId="06504A15" w14:textId="77777777" w:rsidR="004556CF" w:rsidRPr="004556CF" w:rsidRDefault="004556CF" w:rsidP="004556CF">
      <w:pPr>
        <w:pStyle w:val="BodyTextIndent"/>
        <w:ind w:firstLine="0"/>
      </w:pPr>
      <w:r w:rsidRPr="004556CF">
        <w:t xml:space="preserve">  </w:t>
      </w:r>
    </w:p>
    <w:p w14:paraId="3731F631" w14:textId="77777777" w:rsidR="00B23D2B" w:rsidRDefault="004556CF" w:rsidP="004556CF">
      <w:pPr>
        <w:sectPr w:rsidR="00B23D2B" w:rsidSect="00A72FB0">
          <w:pgSz w:w="12240" w:h="15840" w:code="1"/>
          <w:pgMar w:top="2880" w:right="1440" w:bottom="1797" w:left="2160" w:header="1440" w:footer="1440" w:gutter="0"/>
          <w:pgNumType w:fmt="lowerRoman" w:start="1"/>
          <w:cols w:space="720"/>
          <w:docGrid w:linePitch="360"/>
        </w:sectPr>
      </w:pPr>
      <w:r>
        <w:t>Andre Leonardo Angkawijaya</w:t>
      </w:r>
    </w:p>
    <w:p w14:paraId="2705A812" w14:textId="034C4FFB" w:rsidR="00D3445E" w:rsidRPr="0052306D" w:rsidRDefault="002E39F2" w:rsidP="0052306D">
      <w:pPr>
        <w:pStyle w:val="Caption1"/>
        <w:rPr>
          <w:b/>
          <w:bCs/>
        </w:rPr>
      </w:pPr>
      <w:r w:rsidRPr="0052306D">
        <w:rPr>
          <w:b/>
          <w:bCs/>
        </w:rPr>
        <w:lastRenderedPageBreak/>
        <w:t>ABSTRACT</w:t>
      </w:r>
    </w:p>
    <w:p w14:paraId="1F0D7DD4" w14:textId="77777777" w:rsidR="002E39F2" w:rsidRPr="003F6A66" w:rsidRDefault="002E39F2" w:rsidP="002E39F2">
      <w:pPr>
        <w:jc w:val="center"/>
        <w:rPr>
          <w:b/>
        </w:rPr>
      </w:pPr>
    </w:p>
    <w:p w14:paraId="63A0E5D6" w14:textId="77777777" w:rsidR="00D3445E" w:rsidRPr="003F6A66" w:rsidRDefault="00D3445E" w:rsidP="00D3445E"/>
    <w:p w14:paraId="08088079" w14:textId="74ED2265" w:rsidR="004556CF" w:rsidRPr="003F6A66" w:rsidRDefault="00042022" w:rsidP="00D45D4B">
      <w:pPr>
        <w:pStyle w:val="BodyTextIndent"/>
      </w:pPr>
      <w:r w:rsidRPr="003F6A66">
        <w:t xml:space="preserve">Data </w:t>
      </w:r>
      <w:r w:rsidR="00B24F96">
        <w:t>is an</w:t>
      </w:r>
      <w:r w:rsidRPr="003F6A66">
        <w:t xml:space="preserve"> </w:t>
      </w:r>
      <w:r w:rsidR="00E163D4">
        <w:t>important</w:t>
      </w:r>
      <w:r w:rsidR="00B24F96">
        <w:t xml:space="preserve"> foundation to analyze </w:t>
      </w:r>
      <w:r w:rsidRPr="003F6A66">
        <w:t xml:space="preserve">customer needs, </w:t>
      </w:r>
      <w:r w:rsidR="00E163D4">
        <w:t>personaliz</w:t>
      </w:r>
      <w:r w:rsidR="00B24F96">
        <w:t>e</w:t>
      </w:r>
      <w:r w:rsidR="00E163D4">
        <w:t xml:space="preserve"> marketing campaign, </w:t>
      </w:r>
      <w:r w:rsidRPr="003F6A66">
        <w:t xml:space="preserve">predict the upcoming </w:t>
      </w:r>
      <w:r w:rsidR="00B24F96">
        <w:t xml:space="preserve">business </w:t>
      </w:r>
      <w:r w:rsidRPr="003F6A66">
        <w:t>trend</w:t>
      </w:r>
      <w:r w:rsidR="00E163D4">
        <w:t xml:space="preserve">, </w:t>
      </w:r>
      <w:r w:rsidR="00B24F96">
        <w:t xml:space="preserve">and </w:t>
      </w:r>
      <w:r w:rsidR="00E163D4">
        <w:t>creat</w:t>
      </w:r>
      <w:r w:rsidR="00B24F96">
        <w:t>e</w:t>
      </w:r>
      <w:r w:rsidR="00E163D4">
        <w:t xml:space="preserve"> </w:t>
      </w:r>
      <w:r w:rsidR="00B24F96">
        <w:t>various</w:t>
      </w:r>
      <w:r w:rsidR="00E163D4">
        <w:t xml:space="preserve"> smart system</w:t>
      </w:r>
      <w:r w:rsidRPr="003F6A66">
        <w:t xml:space="preserve">. </w:t>
      </w:r>
      <w:r w:rsidR="00B24F96">
        <w:t>Many companies such as</w:t>
      </w:r>
      <w:r w:rsidR="00E163D4">
        <w:t xml:space="preserve"> Amazon, Tesla, and Google</w:t>
      </w:r>
      <w:r w:rsidR="00B24F96">
        <w:t xml:space="preserve"> </w:t>
      </w:r>
      <w:r w:rsidR="00867E9D">
        <w:t>have</w:t>
      </w:r>
      <w:r w:rsidR="00B24F96">
        <w:t xml:space="preserve"> successfully </w:t>
      </w:r>
      <w:r w:rsidR="00867E9D">
        <w:t>used</w:t>
      </w:r>
      <w:r w:rsidR="00B24F96">
        <w:t xml:space="preserve"> </w:t>
      </w:r>
      <w:r w:rsidR="00B24F96" w:rsidRPr="00B24F96">
        <w:rPr>
          <w:i/>
          <w:iCs/>
        </w:rPr>
        <w:t>artificial intelligence</w:t>
      </w:r>
      <w:r w:rsidR="00B24F96">
        <w:t xml:space="preserve"> to benefits human through a lot of smart system</w:t>
      </w:r>
      <w:r w:rsidR="00E163D4">
        <w:t xml:space="preserve">. </w:t>
      </w:r>
      <w:r w:rsidR="00D45D4B">
        <w:t xml:space="preserve">The </w:t>
      </w:r>
      <w:r w:rsidR="009550E3">
        <w:t xml:space="preserve">newest </w:t>
      </w:r>
      <w:r w:rsidR="00D45D4B">
        <w:t>trends</w:t>
      </w:r>
      <w:r w:rsidR="009550E3">
        <w:t xml:space="preserve"> show</w:t>
      </w:r>
      <w:r w:rsidR="00D45D4B">
        <w:t xml:space="preserve"> an </w:t>
      </w:r>
      <w:r w:rsidR="005A2321">
        <w:t xml:space="preserve">artificial intelligence </w:t>
      </w:r>
      <w:r w:rsidR="00D45D4B" w:rsidRPr="005A2321">
        <w:rPr>
          <w:i/>
          <w:iCs/>
        </w:rPr>
        <w:t>agent</w:t>
      </w:r>
      <w:r w:rsidR="00D45D4B">
        <w:t xml:space="preserve"> which can learn and choose an action suitable to its current environment by itself. Th</w:t>
      </w:r>
      <w:r w:rsidR="005A2321">
        <w:t>is learning method is called</w:t>
      </w:r>
      <w:r w:rsidR="00D45D4B">
        <w:t xml:space="preserve"> </w:t>
      </w:r>
      <w:r w:rsidR="00D45D4B">
        <w:rPr>
          <w:i/>
          <w:iCs/>
        </w:rPr>
        <w:t>reinforcement learning</w:t>
      </w:r>
      <w:r w:rsidR="00D50336">
        <w:t xml:space="preserve"> which become the main studies of this thesis</w:t>
      </w:r>
      <w:r w:rsidR="00D45D4B">
        <w:t>.</w:t>
      </w:r>
    </w:p>
    <w:p w14:paraId="395F24F7" w14:textId="2E608033" w:rsidR="002A648F" w:rsidRDefault="00D50336" w:rsidP="005A2321">
      <w:pPr>
        <w:pStyle w:val="BodyTextIndent"/>
      </w:pPr>
      <w:r>
        <w:t>The author studies the algorithm in the simulated environment, an Atari game called Ms. PacMan</w:t>
      </w:r>
      <w:r w:rsidR="00F46528">
        <w:t>, with the goal</w:t>
      </w:r>
      <w:r>
        <w:t xml:space="preserve"> to develop an agent that excel in </w:t>
      </w:r>
      <w:r w:rsidR="00F46528">
        <w:t>the game mechanic</w:t>
      </w:r>
      <w:r>
        <w:t>.</w:t>
      </w:r>
      <w:r w:rsidR="002A648F">
        <w:t xml:space="preserve"> </w:t>
      </w:r>
      <w:r>
        <w:t>A basic reinforcement learning algorithm</w:t>
      </w:r>
      <w:r w:rsidR="002A648F">
        <w:t xml:space="preserve"> called </w:t>
      </w:r>
      <w:r w:rsidR="002A648F">
        <w:rPr>
          <w:i/>
          <w:iCs/>
        </w:rPr>
        <w:t>Deep Q Network</w:t>
      </w:r>
      <w:r>
        <w:t xml:space="preserve"> is chosen to be </w:t>
      </w:r>
      <w:r w:rsidR="002A648F">
        <w:t>implemented</w:t>
      </w:r>
      <w:r>
        <w:t>.</w:t>
      </w:r>
      <w:r w:rsidR="00D312F5">
        <w:t xml:space="preserve"> The agent is trained by the environment raw pixel images and the action list information.</w:t>
      </w:r>
      <w:r w:rsidR="002A648F">
        <w:t xml:space="preserve"> The experiments conducted by using this algorithm shows the agent’s </w:t>
      </w:r>
      <w:r w:rsidR="00FC797C">
        <w:t>decision-making</w:t>
      </w:r>
      <w:r w:rsidR="002A648F">
        <w:t xml:space="preserve"> </w:t>
      </w:r>
      <w:r w:rsidR="00D85E8E">
        <w:t>ability in choosing</w:t>
      </w:r>
      <w:r w:rsidR="002A648F">
        <w:t xml:space="preserve"> a favorable action. However, the agent </w:t>
      </w:r>
      <w:r w:rsidR="00645E1A">
        <w:t>performance is not stable and perfect which indicates the needs of more uninterrupted training session.</w:t>
      </w:r>
    </w:p>
    <w:p w14:paraId="099CF0F9" w14:textId="77777777" w:rsidR="002A648F" w:rsidRDefault="002A648F" w:rsidP="002A648F">
      <w:pPr>
        <w:pStyle w:val="BodyTextIndent"/>
      </w:pPr>
    </w:p>
    <w:p w14:paraId="3245D051" w14:textId="1219FA1D" w:rsidR="002A648F" w:rsidRPr="003F6A66" w:rsidRDefault="002A648F" w:rsidP="002A648F">
      <w:pPr>
        <w:pStyle w:val="BodyTextIndent"/>
        <w:sectPr w:rsidR="002A648F" w:rsidRPr="003F6A66" w:rsidSect="00A72FB0">
          <w:headerReference w:type="default" r:id="rId12"/>
          <w:footerReference w:type="default" r:id="rId13"/>
          <w:pgSz w:w="12240" w:h="15840" w:code="1"/>
          <w:pgMar w:top="2880" w:right="1440" w:bottom="1797" w:left="2160" w:header="1440" w:footer="1440" w:gutter="0"/>
          <w:pgNumType w:fmt="lowerRoman" w:start="1"/>
          <w:cols w:space="720"/>
          <w:docGrid w:linePitch="360"/>
        </w:sectPr>
      </w:pPr>
    </w:p>
    <w:p w14:paraId="4546FCBB" w14:textId="4FEF369B" w:rsidR="00C77B66" w:rsidRPr="0052306D" w:rsidRDefault="00C77B66" w:rsidP="00741363">
      <w:pPr>
        <w:pStyle w:val="TOCHeading"/>
      </w:pPr>
      <w:bookmarkStart w:id="2" w:name="_Toc23130036"/>
      <w:bookmarkStart w:id="3" w:name="_Toc34915037"/>
      <w:r w:rsidRPr="0052306D">
        <w:lastRenderedPageBreak/>
        <w:t>DEDICATION</w:t>
      </w:r>
      <w:bookmarkEnd w:id="2"/>
      <w:bookmarkEnd w:id="3"/>
    </w:p>
    <w:p w14:paraId="270EB991" w14:textId="7AF1C0AC" w:rsidR="00603156" w:rsidRDefault="00603156" w:rsidP="008409C2">
      <w:pPr>
        <w:jc w:val="center"/>
      </w:pPr>
    </w:p>
    <w:p w14:paraId="27796DE3" w14:textId="77777777" w:rsidR="00603156" w:rsidRPr="00603156" w:rsidRDefault="00603156" w:rsidP="008409C2">
      <w:pPr>
        <w:jc w:val="center"/>
      </w:pPr>
    </w:p>
    <w:p w14:paraId="4F5A73CA" w14:textId="77777777" w:rsidR="00C77B66" w:rsidRDefault="00C77B66" w:rsidP="008409C2">
      <w:pPr>
        <w:jc w:val="center"/>
      </w:pPr>
    </w:p>
    <w:p w14:paraId="5C18EEC3" w14:textId="77777777" w:rsidR="00C77B66" w:rsidRDefault="00C77B66" w:rsidP="008409C2">
      <w:pPr>
        <w:jc w:val="center"/>
      </w:pPr>
    </w:p>
    <w:p w14:paraId="7AA45DD2" w14:textId="0E1469F3" w:rsidR="00747917" w:rsidRDefault="00747917" w:rsidP="008409C2">
      <w:pPr>
        <w:pStyle w:val="BodyTextIndent"/>
        <w:jc w:val="center"/>
        <w:rPr>
          <w:i/>
          <w:iCs/>
        </w:rPr>
      </w:pPr>
      <w:r>
        <w:rPr>
          <w:i/>
          <w:iCs/>
        </w:rPr>
        <w:t>For Hi</w:t>
      </w:r>
      <w:r w:rsidR="009D20EB">
        <w:rPr>
          <w:i/>
          <w:iCs/>
        </w:rPr>
        <w:t>m</w:t>
      </w:r>
      <w:r w:rsidR="00603156" w:rsidRPr="00603156">
        <w:rPr>
          <w:i/>
          <w:iCs/>
        </w:rPr>
        <w:t>, my family, and friends</w:t>
      </w:r>
    </w:p>
    <w:p w14:paraId="438C9BA3" w14:textId="23415401" w:rsidR="00C77B66" w:rsidRPr="00603156" w:rsidRDefault="00603156" w:rsidP="008409C2">
      <w:pPr>
        <w:pStyle w:val="BodyTextIndent"/>
        <w:jc w:val="center"/>
        <w:rPr>
          <w:i/>
          <w:iCs/>
        </w:rPr>
      </w:pPr>
      <w:r w:rsidRPr="00603156">
        <w:rPr>
          <w:i/>
          <w:iCs/>
        </w:rPr>
        <w:t>who always support me</w:t>
      </w:r>
      <w:r w:rsidR="00747917">
        <w:rPr>
          <w:i/>
          <w:iCs/>
        </w:rPr>
        <w:t xml:space="preserve"> through any </w:t>
      </w:r>
      <w:r w:rsidR="009D20EB">
        <w:rPr>
          <w:i/>
          <w:iCs/>
        </w:rPr>
        <w:t>means.</w:t>
      </w:r>
    </w:p>
    <w:p w14:paraId="3669B128" w14:textId="77777777" w:rsidR="00B23D2B" w:rsidRDefault="00B23D2B" w:rsidP="00741363">
      <w:pPr>
        <w:pStyle w:val="TOCHeading"/>
        <w:sectPr w:rsidR="00B23D2B" w:rsidSect="00B23D2B">
          <w:headerReference w:type="first" r:id="rId14"/>
          <w:footerReference w:type="first" r:id="rId15"/>
          <w:pgSz w:w="12240" w:h="15840" w:code="1"/>
          <w:pgMar w:top="2880" w:right="1440" w:bottom="1797" w:left="2160" w:header="1440" w:footer="1440" w:gutter="0"/>
          <w:pgNumType w:fmt="lowerRoman"/>
          <w:cols w:space="720"/>
          <w:titlePg/>
          <w:docGrid w:linePitch="360"/>
        </w:sectPr>
      </w:pPr>
      <w:bookmarkStart w:id="4" w:name="_Toc23130037"/>
    </w:p>
    <w:p w14:paraId="043B8C2B" w14:textId="52C3A3A4" w:rsidR="00C77B66" w:rsidRPr="0052306D" w:rsidRDefault="00C77B66" w:rsidP="00741363">
      <w:pPr>
        <w:pStyle w:val="TOCHeading"/>
      </w:pPr>
      <w:bookmarkStart w:id="5" w:name="_Toc34915038"/>
      <w:r w:rsidRPr="0052306D">
        <w:lastRenderedPageBreak/>
        <w:t>ACKNOWLEDGMENTS</w:t>
      </w:r>
      <w:bookmarkEnd w:id="4"/>
      <w:bookmarkEnd w:id="5"/>
    </w:p>
    <w:p w14:paraId="7B7CF9D3" w14:textId="77777777" w:rsidR="00C77B66" w:rsidRDefault="00C77B66" w:rsidP="00C77B66"/>
    <w:p w14:paraId="04891A4D" w14:textId="77777777" w:rsidR="00C77B66" w:rsidRDefault="00C77B66" w:rsidP="00C77B66"/>
    <w:p w14:paraId="1AC2BF30" w14:textId="363957E1" w:rsidR="00C77B66" w:rsidRDefault="00C77B66" w:rsidP="00C77B66">
      <w:pPr>
        <w:pStyle w:val="BodyTextIndent"/>
      </w:pPr>
      <w:r>
        <w:t>The author wishes to express</w:t>
      </w:r>
      <w:r w:rsidR="00747917">
        <w:t xml:space="preserve"> </w:t>
      </w:r>
      <w:r w:rsidR="00854382">
        <w:t>his utmost and genuine gratitude to those who supports him through any means during the studies conducted for this thesis:</w:t>
      </w:r>
    </w:p>
    <w:p w14:paraId="50ED25D5" w14:textId="73C502C0" w:rsidR="00854382" w:rsidRDefault="00854382" w:rsidP="006F2C24">
      <w:pPr>
        <w:pStyle w:val="BodyTextIndent"/>
        <w:numPr>
          <w:ilvl w:val="0"/>
          <w:numId w:val="10"/>
        </w:numPr>
      </w:pPr>
      <w:r>
        <w:t>God almighty, my savior and stronghold, Jesus Christ, for His grace and love that always support</w:t>
      </w:r>
      <w:r w:rsidR="0033458F">
        <w:t xml:space="preserve"> me so that I could stand here today.</w:t>
      </w:r>
    </w:p>
    <w:p w14:paraId="6807759C" w14:textId="021B9CD3" w:rsidR="0033458F" w:rsidRDefault="0033458F" w:rsidP="006F2C24">
      <w:pPr>
        <w:pStyle w:val="BodyTextIndent"/>
        <w:numPr>
          <w:ilvl w:val="0"/>
          <w:numId w:val="10"/>
        </w:numPr>
      </w:pPr>
      <w:r>
        <w:t>My family who always support me in their prayer, works, and love in my entire life.</w:t>
      </w:r>
    </w:p>
    <w:p w14:paraId="0F6F357B" w14:textId="1245DB8F" w:rsidR="0033458F" w:rsidRDefault="0033458F" w:rsidP="006F2C24">
      <w:pPr>
        <w:pStyle w:val="BodyTextIndent"/>
        <w:numPr>
          <w:ilvl w:val="0"/>
          <w:numId w:val="10"/>
        </w:numPr>
      </w:pPr>
      <w:r>
        <w:t>My thesis advisor, Mr. Tjong Wan Sen, for his guidance during the whole development phase.</w:t>
      </w:r>
    </w:p>
    <w:p w14:paraId="7B3F9486" w14:textId="623C8EF9" w:rsidR="0033458F" w:rsidRDefault="0033458F" w:rsidP="006F2C24">
      <w:pPr>
        <w:pStyle w:val="BodyTextIndent"/>
        <w:numPr>
          <w:ilvl w:val="0"/>
          <w:numId w:val="10"/>
        </w:numPr>
      </w:pPr>
      <w:r>
        <w:t>The President University faculty of computing’s lecturer for their time, guidance, and knowledge who shape me into what I am today.</w:t>
      </w:r>
    </w:p>
    <w:p w14:paraId="55584A83" w14:textId="74D23F3D" w:rsidR="0033458F" w:rsidRDefault="0033458F" w:rsidP="006F2C24">
      <w:pPr>
        <w:pStyle w:val="BodyTextIndent"/>
        <w:numPr>
          <w:ilvl w:val="0"/>
          <w:numId w:val="10"/>
        </w:numPr>
      </w:pPr>
      <w:r>
        <w:t>All of my Computing friends whom I shared the stories and memories with during the development phase</w:t>
      </w:r>
      <w:r w:rsidR="008409C2">
        <w:t xml:space="preserve"> or even the whole university life,</w:t>
      </w:r>
      <w:r>
        <w:t xml:space="preserve"> especially the </w:t>
      </w:r>
      <w:r w:rsidR="00960855">
        <w:t>Horrible People</w:t>
      </w:r>
      <w:r w:rsidR="008409C2">
        <w:t>.</w:t>
      </w:r>
    </w:p>
    <w:p w14:paraId="3C2D454B" w14:textId="77777777" w:rsidR="00C77B66" w:rsidRDefault="00C77B66" w:rsidP="00C77B66">
      <w:pPr>
        <w:jc w:val="center"/>
      </w:pPr>
    </w:p>
    <w:p w14:paraId="4232BA9A" w14:textId="77777777" w:rsidR="00B23D2B" w:rsidRDefault="00B23D2B">
      <w:pPr>
        <w:rPr>
          <w:b/>
          <w:sz w:val="32"/>
        </w:rPr>
        <w:sectPr w:rsidR="00B23D2B" w:rsidSect="00B23D2B">
          <w:pgSz w:w="12240" w:h="15840" w:code="1"/>
          <w:pgMar w:top="2880" w:right="1440" w:bottom="1797" w:left="2160" w:header="1440" w:footer="1440" w:gutter="0"/>
          <w:pgNumType w:fmt="lowerRoman"/>
          <w:cols w:space="720"/>
          <w:titlePg/>
          <w:docGrid w:linePitch="360"/>
        </w:sectPr>
      </w:pPr>
    </w:p>
    <w:p w14:paraId="7096E3F7" w14:textId="2DAD7C13" w:rsidR="008B176B" w:rsidRPr="0052306D" w:rsidRDefault="008B176B" w:rsidP="00741363">
      <w:pPr>
        <w:pStyle w:val="TOCHeading"/>
      </w:pPr>
      <w:bookmarkStart w:id="6" w:name="_Toc34915039"/>
      <w:r w:rsidRPr="0052306D">
        <w:lastRenderedPageBreak/>
        <w:t>TABLE OF CONTENTS</w:t>
      </w:r>
      <w:bookmarkEnd w:id="6"/>
    </w:p>
    <w:p w14:paraId="67B4674D" w14:textId="77777777" w:rsidR="008B176B" w:rsidRPr="003F6A66" w:rsidRDefault="008B176B" w:rsidP="00F13ED5"/>
    <w:p w14:paraId="0EEBD675" w14:textId="77777777" w:rsidR="00F13ED5" w:rsidRPr="003F6A66" w:rsidRDefault="00F13ED5" w:rsidP="00F13ED5"/>
    <w:p w14:paraId="088F060C" w14:textId="77777777" w:rsidR="00DD2072" w:rsidRPr="003F6A66" w:rsidRDefault="008B176B" w:rsidP="00DD2072">
      <w:pPr>
        <w:spacing w:after="120"/>
        <w:jc w:val="right"/>
      </w:pPr>
      <w:r w:rsidRPr="003F6A66">
        <w:t>Page</w:t>
      </w:r>
    </w:p>
    <w:p w14:paraId="277A4E60" w14:textId="0CFF8762" w:rsidR="006B711D" w:rsidRDefault="0082444A">
      <w:pPr>
        <w:pStyle w:val="TOC1"/>
        <w:rPr>
          <w:rFonts w:asciiTheme="minorHAnsi" w:eastAsiaTheme="minorEastAsia" w:hAnsiTheme="minorHAnsi" w:cstheme="minorBidi"/>
          <w:noProof/>
          <w:sz w:val="22"/>
          <w:szCs w:val="22"/>
          <w:lang w:val="en-ID" w:eastAsia="en-ID"/>
        </w:rPr>
      </w:pPr>
      <w:r>
        <w:fldChar w:fldCharType="begin"/>
      </w:r>
      <w:r>
        <w:instrText xml:space="preserve"> TOC \h \z \t "Heading 1;3;Heading 2;4;Heading 3;5;Heading 4;6;Chapter Title;2;TOC Heading;1" </w:instrText>
      </w:r>
      <w:r>
        <w:fldChar w:fldCharType="separate"/>
      </w:r>
      <w:hyperlink w:anchor="_Toc34915037" w:history="1">
        <w:r w:rsidR="006B711D" w:rsidRPr="00A07382">
          <w:rPr>
            <w:rStyle w:val="Hyperlink"/>
            <w:noProof/>
          </w:rPr>
          <w:t>DEDICATION</w:t>
        </w:r>
        <w:r w:rsidR="006B711D">
          <w:rPr>
            <w:noProof/>
            <w:webHidden/>
          </w:rPr>
          <w:tab/>
        </w:r>
        <w:r w:rsidR="006B711D">
          <w:rPr>
            <w:noProof/>
            <w:webHidden/>
          </w:rPr>
          <w:fldChar w:fldCharType="begin"/>
        </w:r>
        <w:r w:rsidR="006B711D">
          <w:rPr>
            <w:noProof/>
            <w:webHidden/>
          </w:rPr>
          <w:instrText xml:space="preserve"> PAGEREF _Toc34915037 \h </w:instrText>
        </w:r>
        <w:r w:rsidR="006B711D">
          <w:rPr>
            <w:noProof/>
            <w:webHidden/>
          </w:rPr>
        </w:r>
        <w:r w:rsidR="006B711D">
          <w:rPr>
            <w:noProof/>
            <w:webHidden/>
          </w:rPr>
          <w:fldChar w:fldCharType="separate"/>
        </w:r>
        <w:r w:rsidR="00232966">
          <w:rPr>
            <w:noProof/>
            <w:webHidden/>
          </w:rPr>
          <w:t>ii</w:t>
        </w:r>
        <w:r w:rsidR="006B711D">
          <w:rPr>
            <w:noProof/>
            <w:webHidden/>
          </w:rPr>
          <w:fldChar w:fldCharType="end"/>
        </w:r>
      </w:hyperlink>
    </w:p>
    <w:p w14:paraId="1A1D75F2" w14:textId="1FA64D3B" w:rsidR="006B711D" w:rsidRDefault="006B711D">
      <w:pPr>
        <w:pStyle w:val="TOC1"/>
        <w:rPr>
          <w:rFonts w:asciiTheme="minorHAnsi" w:eastAsiaTheme="minorEastAsia" w:hAnsiTheme="minorHAnsi" w:cstheme="minorBidi"/>
          <w:noProof/>
          <w:sz w:val="22"/>
          <w:szCs w:val="22"/>
          <w:lang w:val="en-ID" w:eastAsia="en-ID"/>
        </w:rPr>
      </w:pPr>
      <w:hyperlink w:anchor="_Toc34915038" w:history="1">
        <w:r w:rsidRPr="00A07382">
          <w:rPr>
            <w:rStyle w:val="Hyperlink"/>
            <w:noProof/>
          </w:rPr>
          <w:t>ACKNOWLEDGMENTS</w:t>
        </w:r>
        <w:r>
          <w:rPr>
            <w:noProof/>
            <w:webHidden/>
          </w:rPr>
          <w:tab/>
        </w:r>
        <w:r>
          <w:rPr>
            <w:noProof/>
            <w:webHidden/>
          </w:rPr>
          <w:fldChar w:fldCharType="begin"/>
        </w:r>
        <w:r>
          <w:rPr>
            <w:noProof/>
            <w:webHidden/>
          </w:rPr>
          <w:instrText xml:space="preserve"> PAGEREF _Toc34915038 \h </w:instrText>
        </w:r>
        <w:r>
          <w:rPr>
            <w:noProof/>
            <w:webHidden/>
          </w:rPr>
        </w:r>
        <w:r>
          <w:rPr>
            <w:noProof/>
            <w:webHidden/>
          </w:rPr>
          <w:fldChar w:fldCharType="separate"/>
        </w:r>
        <w:r w:rsidR="00232966">
          <w:rPr>
            <w:noProof/>
            <w:webHidden/>
          </w:rPr>
          <w:t>iii</w:t>
        </w:r>
        <w:r>
          <w:rPr>
            <w:noProof/>
            <w:webHidden/>
          </w:rPr>
          <w:fldChar w:fldCharType="end"/>
        </w:r>
      </w:hyperlink>
    </w:p>
    <w:p w14:paraId="774279CF" w14:textId="3B1AAE97" w:rsidR="006B711D" w:rsidRDefault="006B711D">
      <w:pPr>
        <w:pStyle w:val="TOC1"/>
        <w:rPr>
          <w:rFonts w:asciiTheme="minorHAnsi" w:eastAsiaTheme="minorEastAsia" w:hAnsiTheme="minorHAnsi" w:cstheme="minorBidi"/>
          <w:noProof/>
          <w:sz w:val="22"/>
          <w:szCs w:val="22"/>
          <w:lang w:val="en-ID" w:eastAsia="en-ID"/>
        </w:rPr>
      </w:pPr>
      <w:hyperlink w:anchor="_Toc34915039" w:history="1">
        <w:r w:rsidRPr="00A07382">
          <w:rPr>
            <w:rStyle w:val="Hyperlink"/>
            <w:noProof/>
          </w:rPr>
          <w:t>TABLE OF CONTENTS</w:t>
        </w:r>
        <w:r>
          <w:rPr>
            <w:noProof/>
            <w:webHidden/>
          </w:rPr>
          <w:tab/>
        </w:r>
        <w:r>
          <w:rPr>
            <w:noProof/>
            <w:webHidden/>
          </w:rPr>
          <w:fldChar w:fldCharType="begin"/>
        </w:r>
        <w:r>
          <w:rPr>
            <w:noProof/>
            <w:webHidden/>
          </w:rPr>
          <w:instrText xml:space="preserve"> PAGEREF _Toc34915039 \h </w:instrText>
        </w:r>
        <w:r>
          <w:rPr>
            <w:noProof/>
            <w:webHidden/>
          </w:rPr>
        </w:r>
        <w:r>
          <w:rPr>
            <w:noProof/>
            <w:webHidden/>
          </w:rPr>
          <w:fldChar w:fldCharType="separate"/>
        </w:r>
        <w:r w:rsidR="00232966">
          <w:rPr>
            <w:noProof/>
            <w:webHidden/>
          </w:rPr>
          <w:t>iv</w:t>
        </w:r>
        <w:r>
          <w:rPr>
            <w:noProof/>
            <w:webHidden/>
          </w:rPr>
          <w:fldChar w:fldCharType="end"/>
        </w:r>
      </w:hyperlink>
    </w:p>
    <w:p w14:paraId="4C48038B" w14:textId="2492D0BD" w:rsidR="006B711D" w:rsidRDefault="006B711D">
      <w:pPr>
        <w:pStyle w:val="TOC1"/>
        <w:rPr>
          <w:rFonts w:asciiTheme="minorHAnsi" w:eastAsiaTheme="minorEastAsia" w:hAnsiTheme="minorHAnsi" w:cstheme="minorBidi"/>
          <w:noProof/>
          <w:sz w:val="22"/>
          <w:szCs w:val="22"/>
          <w:lang w:val="en-ID" w:eastAsia="en-ID"/>
        </w:rPr>
      </w:pPr>
      <w:hyperlink w:anchor="_Toc34915040" w:history="1">
        <w:r w:rsidRPr="00A07382">
          <w:rPr>
            <w:rStyle w:val="Hyperlink"/>
            <w:noProof/>
          </w:rPr>
          <w:t>LIST OF TABLES</w:t>
        </w:r>
        <w:r>
          <w:rPr>
            <w:noProof/>
            <w:webHidden/>
          </w:rPr>
          <w:tab/>
        </w:r>
        <w:r>
          <w:rPr>
            <w:noProof/>
            <w:webHidden/>
          </w:rPr>
          <w:fldChar w:fldCharType="begin"/>
        </w:r>
        <w:r>
          <w:rPr>
            <w:noProof/>
            <w:webHidden/>
          </w:rPr>
          <w:instrText xml:space="preserve"> PAGEREF _Toc34915040 \h </w:instrText>
        </w:r>
        <w:r>
          <w:rPr>
            <w:noProof/>
            <w:webHidden/>
          </w:rPr>
        </w:r>
        <w:r>
          <w:rPr>
            <w:noProof/>
            <w:webHidden/>
          </w:rPr>
          <w:fldChar w:fldCharType="separate"/>
        </w:r>
        <w:r w:rsidR="00232966">
          <w:rPr>
            <w:noProof/>
            <w:webHidden/>
          </w:rPr>
          <w:t>vii</w:t>
        </w:r>
        <w:r>
          <w:rPr>
            <w:noProof/>
            <w:webHidden/>
          </w:rPr>
          <w:fldChar w:fldCharType="end"/>
        </w:r>
      </w:hyperlink>
    </w:p>
    <w:p w14:paraId="01BCC364" w14:textId="5DEE6924" w:rsidR="006B711D" w:rsidRDefault="006B711D">
      <w:pPr>
        <w:pStyle w:val="TOC1"/>
        <w:rPr>
          <w:rFonts w:asciiTheme="minorHAnsi" w:eastAsiaTheme="minorEastAsia" w:hAnsiTheme="minorHAnsi" w:cstheme="minorBidi"/>
          <w:noProof/>
          <w:sz w:val="22"/>
          <w:szCs w:val="22"/>
          <w:lang w:val="en-ID" w:eastAsia="en-ID"/>
        </w:rPr>
      </w:pPr>
      <w:hyperlink w:anchor="_Toc34915041" w:history="1">
        <w:r w:rsidRPr="00A07382">
          <w:rPr>
            <w:rStyle w:val="Hyperlink"/>
            <w:noProof/>
          </w:rPr>
          <w:t>LIST OF FIGURES</w:t>
        </w:r>
        <w:r>
          <w:rPr>
            <w:noProof/>
            <w:webHidden/>
          </w:rPr>
          <w:tab/>
        </w:r>
        <w:r>
          <w:rPr>
            <w:noProof/>
            <w:webHidden/>
          </w:rPr>
          <w:fldChar w:fldCharType="begin"/>
        </w:r>
        <w:r>
          <w:rPr>
            <w:noProof/>
            <w:webHidden/>
          </w:rPr>
          <w:instrText xml:space="preserve"> PAGEREF _Toc34915041 \h </w:instrText>
        </w:r>
        <w:r>
          <w:rPr>
            <w:noProof/>
            <w:webHidden/>
          </w:rPr>
        </w:r>
        <w:r>
          <w:rPr>
            <w:noProof/>
            <w:webHidden/>
          </w:rPr>
          <w:fldChar w:fldCharType="separate"/>
        </w:r>
        <w:r w:rsidR="00232966">
          <w:rPr>
            <w:noProof/>
            <w:webHidden/>
          </w:rPr>
          <w:t>viii</w:t>
        </w:r>
        <w:r>
          <w:rPr>
            <w:noProof/>
            <w:webHidden/>
          </w:rPr>
          <w:fldChar w:fldCharType="end"/>
        </w:r>
      </w:hyperlink>
    </w:p>
    <w:p w14:paraId="41A08947" w14:textId="4104BCAE" w:rsidR="006B711D" w:rsidRDefault="006B711D">
      <w:pPr>
        <w:pStyle w:val="TOC2"/>
        <w:rPr>
          <w:rFonts w:asciiTheme="minorHAnsi" w:eastAsiaTheme="minorEastAsia" w:hAnsiTheme="minorHAnsi" w:cstheme="minorBidi"/>
          <w:noProof/>
          <w:sz w:val="22"/>
          <w:szCs w:val="22"/>
          <w:lang w:val="en-ID" w:eastAsia="en-ID"/>
        </w:rPr>
      </w:pPr>
      <w:hyperlink w:anchor="_Toc34915042" w:history="1">
        <w:r w:rsidRPr="00A07382">
          <w:rPr>
            <w:rStyle w:val="Hyperlink"/>
            <w:noProof/>
          </w:rPr>
          <w:t>INTRODUCTION</w:t>
        </w:r>
        <w:r>
          <w:rPr>
            <w:noProof/>
            <w:webHidden/>
          </w:rPr>
          <w:tab/>
        </w:r>
        <w:r>
          <w:rPr>
            <w:noProof/>
            <w:webHidden/>
          </w:rPr>
          <w:fldChar w:fldCharType="begin"/>
        </w:r>
        <w:r>
          <w:rPr>
            <w:noProof/>
            <w:webHidden/>
          </w:rPr>
          <w:instrText xml:space="preserve"> PAGEREF _Toc34915042 \h </w:instrText>
        </w:r>
        <w:r>
          <w:rPr>
            <w:noProof/>
            <w:webHidden/>
          </w:rPr>
        </w:r>
        <w:r>
          <w:rPr>
            <w:noProof/>
            <w:webHidden/>
          </w:rPr>
          <w:fldChar w:fldCharType="separate"/>
        </w:r>
        <w:r w:rsidR="00232966">
          <w:rPr>
            <w:noProof/>
            <w:webHidden/>
          </w:rPr>
          <w:t>1</w:t>
        </w:r>
        <w:r>
          <w:rPr>
            <w:noProof/>
            <w:webHidden/>
          </w:rPr>
          <w:fldChar w:fldCharType="end"/>
        </w:r>
      </w:hyperlink>
    </w:p>
    <w:p w14:paraId="46BF3A3E" w14:textId="1003EC77" w:rsidR="006B711D" w:rsidRDefault="006B711D">
      <w:pPr>
        <w:pStyle w:val="TOC3"/>
        <w:rPr>
          <w:rFonts w:asciiTheme="minorHAnsi" w:eastAsiaTheme="minorEastAsia" w:hAnsiTheme="minorHAnsi" w:cstheme="minorBidi"/>
          <w:noProof/>
          <w:sz w:val="22"/>
          <w:szCs w:val="22"/>
          <w:lang w:val="en-ID" w:eastAsia="en-ID"/>
        </w:rPr>
      </w:pPr>
      <w:hyperlink w:anchor="_Toc34915043" w:history="1">
        <w:r w:rsidRPr="00A07382">
          <w:rPr>
            <w:rStyle w:val="Hyperlink"/>
            <w:noProof/>
          </w:rPr>
          <w:t>1.1</w:t>
        </w:r>
        <w:r>
          <w:rPr>
            <w:rFonts w:asciiTheme="minorHAnsi" w:eastAsiaTheme="minorEastAsia" w:hAnsiTheme="minorHAnsi" w:cstheme="minorBidi"/>
            <w:noProof/>
            <w:sz w:val="22"/>
            <w:szCs w:val="22"/>
            <w:lang w:val="en-ID" w:eastAsia="en-ID"/>
          </w:rPr>
          <w:tab/>
        </w:r>
        <w:r w:rsidRPr="00A07382">
          <w:rPr>
            <w:rStyle w:val="Hyperlink"/>
            <w:noProof/>
          </w:rPr>
          <w:t>Background</w:t>
        </w:r>
        <w:r>
          <w:rPr>
            <w:noProof/>
            <w:webHidden/>
          </w:rPr>
          <w:tab/>
        </w:r>
        <w:r>
          <w:rPr>
            <w:noProof/>
            <w:webHidden/>
          </w:rPr>
          <w:fldChar w:fldCharType="begin"/>
        </w:r>
        <w:r>
          <w:rPr>
            <w:noProof/>
            <w:webHidden/>
          </w:rPr>
          <w:instrText xml:space="preserve"> PAGEREF _Toc34915043 \h </w:instrText>
        </w:r>
        <w:r>
          <w:rPr>
            <w:noProof/>
            <w:webHidden/>
          </w:rPr>
        </w:r>
        <w:r>
          <w:rPr>
            <w:noProof/>
            <w:webHidden/>
          </w:rPr>
          <w:fldChar w:fldCharType="separate"/>
        </w:r>
        <w:r w:rsidR="00232966">
          <w:rPr>
            <w:noProof/>
            <w:webHidden/>
          </w:rPr>
          <w:t>1</w:t>
        </w:r>
        <w:r>
          <w:rPr>
            <w:noProof/>
            <w:webHidden/>
          </w:rPr>
          <w:fldChar w:fldCharType="end"/>
        </w:r>
      </w:hyperlink>
    </w:p>
    <w:p w14:paraId="312A3803" w14:textId="0B2F94E0" w:rsidR="006B711D" w:rsidRDefault="006B711D">
      <w:pPr>
        <w:pStyle w:val="TOC3"/>
        <w:rPr>
          <w:rFonts w:asciiTheme="minorHAnsi" w:eastAsiaTheme="minorEastAsia" w:hAnsiTheme="minorHAnsi" w:cstheme="minorBidi"/>
          <w:noProof/>
          <w:sz w:val="22"/>
          <w:szCs w:val="22"/>
          <w:lang w:val="en-ID" w:eastAsia="en-ID"/>
        </w:rPr>
      </w:pPr>
      <w:hyperlink w:anchor="_Toc34915044" w:history="1">
        <w:r w:rsidRPr="00A07382">
          <w:rPr>
            <w:rStyle w:val="Hyperlink"/>
            <w:noProof/>
          </w:rPr>
          <w:t>1.2</w:t>
        </w:r>
        <w:r>
          <w:rPr>
            <w:rFonts w:asciiTheme="minorHAnsi" w:eastAsiaTheme="minorEastAsia" w:hAnsiTheme="minorHAnsi" w:cstheme="minorBidi"/>
            <w:noProof/>
            <w:sz w:val="22"/>
            <w:szCs w:val="22"/>
            <w:lang w:val="en-ID" w:eastAsia="en-ID"/>
          </w:rPr>
          <w:tab/>
        </w:r>
        <w:r w:rsidRPr="00A07382">
          <w:rPr>
            <w:rStyle w:val="Hyperlink"/>
            <w:noProof/>
          </w:rPr>
          <w:t>Problem Statement</w:t>
        </w:r>
        <w:r>
          <w:rPr>
            <w:noProof/>
            <w:webHidden/>
          </w:rPr>
          <w:tab/>
        </w:r>
        <w:r>
          <w:rPr>
            <w:noProof/>
            <w:webHidden/>
          </w:rPr>
          <w:fldChar w:fldCharType="begin"/>
        </w:r>
        <w:r>
          <w:rPr>
            <w:noProof/>
            <w:webHidden/>
          </w:rPr>
          <w:instrText xml:space="preserve"> PAGEREF _Toc34915044 \h </w:instrText>
        </w:r>
        <w:r>
          <w:rPr>
            <w:noProof/>
            <w:webHidden/>
          </w:rPr>
        </w:r>
        <w:r>
          <w:rPr>
            <w:noProof/>
            <w:webHidden/>
          </w:rPr>
          <w:fldChar w:fldCharType="separate"/>
        </w:r>
        <w:r w:rsidR="00232966">
          <w:rPr>
            <w:noProof/>
            <w:webHidden/>
          </w:rPr>
          <w:t>3</w:t>
        </w:r>
        <w:r>
          <w:rPr>
            <w:noProof/>
            <w:webHidden/>
          </w:rPr>
          <w:fldChar w:fldCharType="end"/>
        </w:r>
      </w:hyperlink>
    </w:p>
    <w:p w14:paraId="3BB39C9D" w14:textId="2F122098" w:rsidR="006B711D" w:rsidRDefault="006B711D">
      <w:pPr>
        <w:pStyle w:val="TOC3"/>
        <w:rPr>
          <w:rFonts w:asciiTheme="minorHAnsi" w:eastAsiaTheme="minorEastAsia" w:hAnsiTheme="minorHAnsi" w:cstheme="minorBidi"/>
          <w:noProof/>
          <w:sz w:val="22"/>
          <w:szCs w:val="22"/>
          <w:lang w:val="en-ID" w:eastAsia="en-ID"/>
        </w:rPr>
      </w:pPr>
      <w:hyperlink w:anchor="_Toc34915045" w:history="1">
        <w:r w:rsidRPr="00A07382">
          <w:rPr>
            <w:rStyle w:val="Hyperlink"/>
            <w:noProof/>
          </w:rPr>
          <w:t>1.3</w:t>
        </w:r>
        <w:r>
          <w:rPr>
            <w:rFonts w:asciiTheme="minorHAnsi" w:eastAsiaTheme="minorEastAsia" w:hAnsiTheme="minorHAnsi" w:cstheme="minorBidi"/>
            <w:noProof/>
            <w:sz w:val="22"/>
            <w:szCs w:val="22"/>
            <w:lang w:val="en-ID" w:eastAsia="en-ID"/>
          </w:rPr>
          <w:tab/>
        </w:r>
        <w:r w:rsidRPr="00A07382">
          <w:rPr>
            <w:rStyle w:val="Hyperlink"/>
            <w:noProof/>
          </w:rPr>
          <w:t>Research Objective</w:t>
        </w:r>
        <w:r>
          <w:rPr>
            <w:noProof/>
            <w:webHidden/>
          </w:rPr>
          <w:tab/>
        </w:r>
        <w:r>
          <w:rPr>
            <w:noProof/>
            <w:webHidden/>
          </w:rPr>
          <w:fldChar w:fldCharType="begin"/>
        </w:r>
        <w:r>
          <w:rPr>
            <w:noProof/>
            <w:webHidden/>
          </w:rPr>
          <w:instrText xml:space="preserve"> PAGEREF _Toc34915045 \h </w:instrText>
        </w:r>
        <w:r>
          <w:rPr>
            <w:noProof/>
            <w:webHidden/>
          </w:rPr>
        </w:r>
        <w:r>
          <w:rPr>
            <w:noProof/>
            <w:webHidden/>
          </w:rPr>
          <w:fldChar w:fldCharType="separate"/>
        </w:r>
        <w:r w:rsidR="00232966">
          <w:rPr>
            <w:noProof/>
            <w:webHidden/>
          </w:rPr>
          <w:t>3</w:t>
        </w:r>
        <w:r>
          <w:rPr>
            <w:noProof/>
            <w:webHidden/>
          </w:rPr>
          <w:fldChar w:fldCharType="end"/>
        </w:r>
      </w:hyperlink>
    </w:p>
    <w:p w14:paraId="748BFE7C" w14:textId="7385FEE0" w:rsidR="006B711D" w:rsidRDefault="006B711D">
      <w:pPr>
        <w:pStyle w:val="TOC3"/>
        <w:rPr>
          <w:rFonts w:asciiTheme="minorHAnsi" w:eastAsiaTheme="minorEastAsia" w:hAnsiTheme="minorHAnsi" w:cstheme="minorBidi"/>
          <w:noProof/>
          <w:sz w:val="22"/>
          <w:szCs w:val="22"/>
          <w:lang w:val="en-ID" w:eastAsia="en-ID"/>
        </w:rPr>
      </w:pPr>
      <w:hyperlink w:anchor="_Toc34915046" w:history="1">
        <w:r w:rsidRPr="00A07382">
          <w:rPr>
            <w:rStyle w:val="Hyperlink"/>
            <w:noProof/>
          </w:rPr>
          <w:t>1.4</w:t>
        </w:r>
        <w:r>
          <w:rPr>
            <w:rFonts w:asciiTheme="minorHAnsi" w:eastAsiaTheme="minorEastAsia" w:hAnsiTheme="minorHAnsi" w:cstheme="minorBidi"/>
            <w:noProof/>
            <w:sz w:val="22"/>
            <w:szCs w:val="22"/>
            <w:lang w:val="en-ID" w:eastAsia="en-ID"/>
          </w:rPr>
          <w:tab/>
        </w:r>
        <w:r w:rsidRPr="00A07382">
          <w:rPr>
            <w:rStyle w:val="Hyperlink"/>
            <w:noProof/>
          </w:rPr>
          <w:t>Scope and Limitation</w:t>
        </w:r>
        <w:r>
          <w:rPr>
            <w:noProof/>
            <w:webHidden/>
          </w:rPr>
          <w:tab/>
        </w:r>
        <w:r>
          <w:rPr>
            <w:noProof/>
            <w:webHidden/>
          </w:rPr>
          <w:fldChar w:fldCharType="begin"/>
        </w:r>
        <w:r>
          <w:rPr>
            <w:noProof/>
            <w:webHidden/>
          </w:rPr>
          <w:instrText xml:space="preserve"> PAGEREF _Toc34915046 \h </w:instrText>
        </w:r>
        <w:r>
          <w:rPr>
            <w:noProof/>
            <w:webHidden/>
          </w:rPr>
        </w:r>
        <w:r>
          <w:rPr>
            <w:noProof/>
            <w:webHidden/>
          </w:rPr>
          <w:fldChar w:fldCharType="separate"/>
        </w:r>
        <w:r w:rsidR="00232966">
          <w:rPr>
            <w:noProof/>
            <w:webHidden/>
          </w:rPr>
          <w:t>4</w:t>
        </w:r>
        <w:r>
          <w:rPr>
            <w:noProof/>
            <w:webHidden/>
          </w:rPr>
          <w:fldChar w:fldCharType="end"/>
        </w:r>
      </w:hyperlink>
    </w:p>
    <w:p w14:paraId="39AED7E1" w14:textId="045A1C74" w:rsidR="006B711D" w:rsidRDefault="006B711D">
      <w:pPr>
        <w:pStyle w:val="TOC3"/>
        <w:rPr>
          <w:rFonts w:asciiTheme="minorHAnsi" w:eastAsiaTheme="minorEastAsia" w:hAnsiTheme="minorHAnsi" w:cstheme="minorBidi"/>
          <w:noProof/>
          <w:sz w:val="22"/>
          <w:szCs w:val="22"/>
          <w:lang w:val="en-ID" w:eastAsia="en-ID"/>
        </w:rPr>
      </w:pPr>
      <w:hyperlink w:anchor="_Toc34915047" w:history="1">
        <w:r w:rsidRPr="00A07382">
          <w:rPr>
            <w:rStyle w:val="Hyperlink"/>
            <w:noProof/>
          </w:rPr>
          <w:t>1.5</w:t>
        </w:r>
        <w:r>
          <w:rPr>
            <w:rFonts w:asciiTheme="minorHAnsi" w:eastAsiaTheme="minorEastAsia" w:hAnsiTheme="minorHAnsi" w:cstheme="minorBidi"/>
            <w:noProof/>
            <w:sz w:val="22"/>
            <w:szCs w:val="22"/>
            <w:lang w:val="en-ID" w:eastAsia="en-ID"/>
          </w:rPr>
          <w:tab/>
        </w:r>
        <w:r w:rsidRPr="00A07382">
          <w:rPr>
            <w:rStyle w:val="Hyperlink"/>
            <w:noProof/>
          </w:rPr>
          <w:t>Methodology</w:t>
        </w:r>
        <w:r>
          <w:rPr>
            <w:noProof/>
            <w:webHidden/>
          </w:rPr>
          <w:tab/>
        </w:r>
        <w:r>
          <w:rPr>
            <w:noProof/>
            <w:webHidden/>
          </w:rPr>
          <w:fldChar w:fldCharType="begin"/>
        </w:r>
        <w:r>
          <w:rPr>
            <w:noProof/>
            <w:webHidden/>
          </w:rPr>
          <w:instrText xml:space="preserve"> PAGEREF _Toc34915047 \h </w:instrText>
        </w:r>
        <w:r>
          <w:rPr>
            <w:noProof/>
            <w:webHidden/>
          </w:rPr>
        </w:r>
        <w:r>
          <w:rPr>
            <w:noProof/>
            <w:webHidden/>
          </w:rPr>
          <w:fldChar w:fldCharType="separate"/>
        </w:r>
        <w:r w:rsidR="00232966">
          <w:rPr>
            <w:noProof/>
            <w:webHidden/>
          </w:rPr>
          <w:t>4</w:t>
        </w:r>
        <w:r>
          <w:rPr>
            <w:noProof/>
            <w:webHidden/>
          </w:rPr>
          <w:fldChar w:fldCharType="end"/>
        </w:r>
      </w:hyperlink>
    </w:p>
    <w:p w14:paraId="039C9DE5" w14:textId="43008C09" w:rsidR="006B711D" w:rsidRDefault="006B711D">
      <w:pPr>
        <w:pStyle w:val="TOC3"/>
        <w:rPr>
          <w:rFonts w:asciiTheme="minorHAnsi" w:eastAsiaTheme="minorEastAsia" w:hAnsiTheme="minorHAnsi" w:cstheme="minorBidi"/>
          <w:noProof/>
          <w:sz w:val="22"/>
          <w:szCs w:val="22"/>
          <w:lang w:val="en-ID" w:eastAsia="en-ID"/>
        </w:rPr>
      </w:pPr>
      <w:hyperlink w:anchor="_Toc34915048" w:history="1">
        <w:r w:rsidRPr="00A07382">
          <w:rPr>
            <w:rStyle w:val="Hyperlink"/>
            <w:noProof/>
          </w:rPr>
          <w:t>1.6</w:t>
        </w:r>
        <w:r>
          <w:rPr>
            <w:rFonts w:asciiTheme="minorHAnsi" w:eastAsiaTheme="minorEastAsia" w:hAnsiTheme="minorHAnsi" w:cstheme="minorBidi"/>
            <w:noProof/>
            <w:sz w:val="22"/>
            <w:szCs w:val="22"/>
            <w:lang w:val="en-ID" w:eastAsia="en-ID"/>
          </w:rPr>
          <w:tab/>
        </w:r>
        <w:r w:rsidRPr="00A07382">
          <w:rPr>
            <w:rStyle w:val="Hyperlink"/>
            <w:noProof/>
          </w:rPr>
          <w:t>Thesis Outline</w:t>
        </w:r>
        <w:r>
          <w:rPr>
            <w:noProof/>
            <w:webHidden/>
          </w:rPr>
          <w:tab/>
        </w:r>
        <w:r>
          <w:rPr>
            <w:noProof/>
            <w:webHidden/>
          </w:rPr>
          <w:fldChar w:fldCharType="begin"/>
        </w:r>
        <w:r>
          <w:rPr>
            <w:noProof/>
            <w:webHidden/>
          </w:rPr>
          <w:instrText xml:space="preserve"> PAGEREF _Toc34915048 \h </w:instrText>
        </w:r>
        <w:r>
          <w:rPr>
            <w:noProof/>
            <w:webHidden/>
          </w:rPr>
        </w:r>
        <w:r>
          <w:rPr>
            <w:noProof/>
            <w:webHidden/>
          </w:rPr>
          <w:fldChar w:fldCharType="separate"/>
        </w:r>
        <w:r w:rsidR="00232966">
          <w:rPr>
            <w:noProof/>
            <w:webHidden/>
          </w:rPr>
          <w:t>6</w:t>
        </w:r>
        <w:r>
          <w:rPr>
            <w:noProof/>
            <w:webHidden/>
          </w:rPr>
          <w:fldChar w:fldCharType="end"/>
        </w:r>
      </w:hyperlink>
    </w:p>
    <w:p w14:paraId="2A6214C9" w14:textId="7FACCCD3" w:rsidR="006B711D" w:rsidRDefault="006B711D">
      <w:pPr>
        <w:pStyle w:val="TOC2"/>
        <w:rPr>
          <w:rFonts w:asciiTheme="minorHAnsi" w:eastAsiaTheme="minorEastAsia" w:hAnsiTheme="minorHAnsi" w:cstheme="minorBidi"/>
          <w:noProof/>
          <w:sz w:val="22"/>
          <w:szCs w:val="22"/>
          <w:lang w:val="en-ID" w:eastAsia="en-ID"/>
        </w:rPr>
      </w:pPr>
      <w:hyperlink w:anchor="_Toc34915049" w:history="1">
        <w:r w:rsidRPr="00A07382">
          <w:rPr>
            <w:rStyle w:val="Hyperlink"/>
            <w:noProof/>
          </w:rPr>
          <w:t>LITERATURE STUDY</w:t>
        </w:r>
        <w:r>
          <w:rPr>
            <w:noProof/>
            <w:webHidden/>
          </w:rPr>
          <w:tab/>
        </w:r>
        <w:r>
          <w:rPr>
            <w:noProof/>
            <w:webHidden/>
          </w:rPr>
          <w:fldChar w:fldCharType="begin"/>
        </w:r>
        <w:r>
          <w:rPr>
            <w:noProof/>
            <w:webHidden/>
          </w:rPr>
          <w:instrText xml:space="preserve"> PAGEREF _Toc34915049 \h </w:instrText>
        </w:r>
        <w:r>
          <w:rPr>
            <w:noProof/>
            <w:webHidden/>
          </w:rPr>
        </w:r>
        <w:r>
          <w:rPr>
            <w:noProof/>
            <w:webHidden/>
          </w:rPr>
          <w:fldChar w:fldCharType="separate"/>
        </w:r>
        <w:r w:rsidR="00232966">
          <w:rPr>
            <w:noProof/>
            <w:webHidden/>
          </w:rPr>
          <w:t>8</w:t>
        </w:r>
        <w:r>
          <w:rPr>
            <w:noProof/>
            <w:webHidden/>
          </w:rPr>
          <w:fldChar w:fldCharType="end"/>
        </w:r>
      </w:hyperlink>
    </w:p>
    <w:p w14:paraId="0FC43E83" w14:textId="208F24C1" w:rsidR="006B711D" w:rsidRDefault="006B711D">
      <w:pPr>
        <w:pStyle w:val="TOC3"/>
        <w:rPr>
          <w:rFonts w:asciiTheme="minorHAnsi" w:eastAsiaTheme="minorEastAsia" w:hAnsiTheme="minorHAnsi" w:cstheme="minorBidi"/>
          <w:noProof/>
          <w:sz w:val="22"/>
          <w:szCs w:val="22"/>
          <w:lang w:val="en-ID" w:eastAsia="en-ID"/>
        </w:rPr>
      </w:pPr>
      <w:hyperlink w:anchor="_Toc34915050" w:history="1">
        <w:r w:rsidRPr="00A07382">
          <w:rPr>
            <w:rStyle w:val="Hyperlink"/>
            <w:noProof/>
          </w:rPr>
          <w:t>2.1</w:t>
        </w:r>
        <w:r>
          <w:rPr>
            <w:rFonts w:asciiTheme="minorHAnsi" w:eastAsiaTheme="minorEastAsia" w:hAnsiTheme="minorHAnsi" w:cstheme="minorBidi"/>
            <w:noProof/>
            <w:sz w:val="22"/>
            <w:szCs w:val="22"/>
            <w:lang w:val="en-ID" w:eastAsia="en-ID"/>
          </w:rPr>
          <w:tab/>
        </w:r>
        <w:r w:rsidRPr="00A07382">
          <w:rPr>
            <w:rStyle w:val="Hyperlink"/>
            <w:noProof/>
          </w:rPr>
          <w:t>Artificial Intelligence and Neural Network</w:t>
        </w:r>
        <w:r>
          <w:rPr>
            <w:noProof/>
            <w:webHidden/>
          </w:rPr>
          <w:tab/>
        </w:r>
        <w:r>
          <w:rPr>
            <w:noProof/>
            <w:webHidden/>
          </w:rPr>
          <w:fldChar w:fldCharType="begin"/>
        </w:r>
        <w:r>
          <w:rPr>
            <w:noProof/>
            <w:webHidden/>
          </w:rPr>
          <w:instrText xml:space="preserve"> PAGEREF _Toc34915050 \h </w:instrText>
        </w:r>
        <w:r>
          <w:rPr>
            <w:noProof/>
            <w:webHidden/>
          </w:rPr>
        </w:r>
        <w:r>
          <w:rPr>
            <w:noProof/>
            <w:webHidden/>
          </w:rPr>
          <w:fldChar w:fldCharType="separate"/>
        </w:r>
        <w:r w:rsidR="00232966">
          <w:rPr>
            <w:noProof/>
            <w:webHidden/>
          </w:rPr>
          <w:t>8</w:t>
        </w:r>
        <w:r>
          <w:rPr>
            <w:noProof/>
            <w:webHidden/>
          </w:rPr>
          <w:fldChar w:fldCharType="end"/>
        </w:r>
      </w:hyperlink>
    </w:p>
    <w:p w14:paraId="769ED2BF" w14:textId="433D7DB9" w:rsidR="006B711D" w:rsidRDefault="006B711D">
      <w:pPr>
        <w:pStyle w:val="TOC3"/>
        <w:rPr>
          <w:rFonts w:asciiTheme="minorHAnsi" w:eastAsiaTheme="minorEastAsia" w:hAnsiTheme="minorHAnsi" w:cstheme="minorBidi"/>
          <w:noProof/>
          <w:sz w:val="22"/>
          <w:szCs w:val="22"/>
          <w:lang w:val="en-ID" w:eastAsia="en-ID"/>
        </w:rPr>
      </w:pPr>
      <w:hyperlink w:anchor="_Toc34915051" w:history="1">
        <w:r w:rsidRPr="00A07382">
          <w:rPr>
            <w:rStyle w:val="Hyperlink"/>
            <w:noProof/>
          </w:rPr>
          <w:t>2.2</w:t>
        </w:r>
        <w:r>
          <w:rPr>
            <w:rFonts w:asciiTheme="minorHAnsi" w:eastAsiaTheme="minorEastAsia" w:hAnsiTheme="minorHAnsi" w:cstheme="minorBidi"/>
            <w:noProof/>
            <w:sz w:val="22"/>
            <w:szCs w:val="22"/>
            <w:lang w:val="en-ID" w:eastAsia="en-ID"/>
          </w:rPr>
          <w:tab/>
        </w:r>
        <w:r w:rsidRPr="00A07382">
          <w:rPr>
            <w:rStyle w:val="Hyperlink"/>
            <w:noProof/>
          </w:rPr>
          <w:t>Machine Learning</w:t>
        </w:r>
        <w:r>
          <w:rPr>
            <w:noProof/>
            <w:webHidden/>
          </w:rPr>
          <w:tab/>
        </w:r>
        <w:r>
          <w:rPr>
            <w:noProof/>
            <w:webHidden/>
          </w:rPr>
          <w:fldChar w:fldCharType="begin"/>
        </w:r>
        <w:r>
          <w:rPr>
            <w:noProof/>
            <w:webHidden/>
          </w:rPr>
          <w:instrText xml:space="preserve"> PAGEREF _Toc34915051 \h </w:instrText>
        </w:r>
        <w:r>
          <w:rPr>
            <w:noProof/>
            <w:webHidden/>
          </w:rPr>
        </w:r>
        <w:r>
          <w:rPr>
            <w:noProof/>
            <w:webHidden/>
          </w:rPr>
          <w:fldChar w:fldCharType="separate"/>
        </w:r>
        <w:r w:rsidR="00232966">
          <w:rPr>
            <w:noProof/>
            <w:webHidden/>
          </w:rPr>
          <w:t>11</w:t>
        </w:r>
        <w:r>
          <w:rPr>
            <w:noProof/>
            <w:webHidden/>
          </w:rPr>
          <w:fldChar w:fldCharType="end"/>
        </w:r>
      </w:hyperlink>
    </w:p>
    <w:p w14:paraId="4607DB34" w14:textId="71901124" w:rsidR="006B711D" w:rsidRDefault="006B711D">
      <w:pPr>
        <w:pStyle w:val="TOC4"/>
        <w:rPr>
          <w:rFonts w:asciiTheme="minorHAnsi" w:eastAsiaTheme="minorEastAsia" w:hAnsiTheme="minorHAnsi" w:cstheme="minorBidi"/>
          <w:noProof/>
          <w:sz w:val="22"/>
          <w:szCs w:val="22"/>
          <w:lang w:val="en-ID" w:eastAsia="en-ID"/>
        </w:rPr>
      </w:pPr>
      <w:hyperlink w:anchor="_Toc34915052" w:history="1">
        <w:r w:rsidRPr="00A07382">
          <w:rPr>
            <w:rStyle w:val="Hyperlink"/>
            <w:noProof/>
          </w:rPr>
          <w:t>2.2.1</w:t>
        </w:r>
        <w:r>
          <w:rPr>
            <w:rFonts w:asciiTheme="minorHAnsi" w:eastAsiaTheme="minorEastAsia" w:hAnsiTheme="minorHAnsi" w:cstheme="minorBidi"/>
            <w:noProof/>
            <w:sz w:val="22"/>
            <w:szCs w:val="22"/>
            <w:lang w:val="en-ID" w:eastAsia="en-ID"/>
          </w:rPr>
          <w:tab/>
        </w:r>
        <w:r w:rsidRPr="00A07382">
          <w:rPr>
            <w:rStyle w:val="Hyperlink"/>
            <w:noProof/>
          </w:rPr>
          <w:t>Supervised and Unsupervised Learning</w:t>
        </w:r>
        <w:r>
          <w:rPr>
            <w:noProof/>
            <w:webHidden/>
          </w:rPr>
          <w:tab/>
        </w:r>
        <w:r>
          <w:rPr>
            <w:noProof/>
            <w:webHidden/>
          </w:rPr>
          <w:fldChar w:fldCharType="begin"/>
        </w:r>
        <w:r>
          <w:rPr>
            <w:noProof/>
            <w:webHidden/>
          </w:rPr>
          <w:instrText xml:space="preserve"> PAGEREF _Toc34915052 \h </w:instrText>
        </w:r>
        <w:r>
          <w:rPr>
            <w:noProof/>
            <w:webHidden/>
          </w:rPr>
        </w:r>
        <w:r>
          <w:rPr>
            <w:noProof/>
            <w:webHidden/>
          </w:rPr>
          <w:fldChar w:fldCharType="separate"/>
        </w:r>
        <w:r w:rsidR="00232966">
          <w:rPr>
            <w:noProof/>
            <w:webHidden/>
          </w:rPr>
          <w:t>11</w:t>
        </w:r>
        <w:r>
          <w:rPr>
            <w:noProof/>
            <w:webHidden/>
          </w:rPr>
          <w:fldChar w:fldCharType="end"/>
        </w:r>
      </w:hyperlink>
    </w:p>
    <w:p w14:paraId="3671306F" w14:textId="60D64CD5" w:rsidR="006B711D" w:rsidRDefault="006B711D">
      <w:pPr>
        <w:pStyle w:val="TOC4"/>
        <w:rPr>
          <w:rFonts w:asciiTheme="minorHAnsi" w:eastAsiaTheme="minorEastAsia" w:hAnsiTheme="minorHAnsi" w:cstheme="minorBidi"/>
          <w:noProof/>
          <w:sz w:val="22"/>
          <w:szCs w:val="22"/>
          <w:lang w:val="en-ID" w:eastAsia="en-ID"/>
        </w:rPr>
      </w:pPr>
      <w:hyperlink w:anchor="_Toc34915053" w:history="1">
        <w:r w:rsidRPr="00A07382">
          <w:rPr>
            <w:rStyle w:val="Hyperlink"/>
            <w:noProof/>
          </w:rPr>
          <w:t>2.2.2</w:t>
        </w:r>
        <w:r>
          <w:rPr>
            <w:rFonts w:asciiTheme="minorHAnsi" w:eastAsiaTheme="minorEastAsia" w:hAnsiTheme="minorHAnsi" w:cstheme="minorBidi"/>
            <w:noProof/>
            <w:sz w:val="22"/>
            <w:szCs w:val="22"/>
            <w:lang w:val="en-ID" w:eastAsia="en-ID"/>
          </w:rPr>
          <w:tab/>
        </w:r>
        <w:r w:rsidRPr="00A07382">
          <w:rPr>
            <w:rStyle w:val="Hyperlink"/>
            <w:noProof/>
          </w:rPr>
          <w:t>Reinforcement Learning</w:t>
        </w:r>
        <w:r>
          <w:rPr>
            <w:noProof/>
            <w:webHidden/>
          </w:rPr>
          <w:tab/>
        </w:r>
        <w:r>
          <w:rPr>
            <w:noProof/>
            <w:webHidden/>
          </w:rPr>
          <w:fldChar w:fldCharType="begin"/>
        </w:r>
        <w:r>
          <w:rPr>
            <w:noProof/>
            <w:webHidden/>
          </w:rPr>
          <w:instrText xml:space="preserve"> PAGEREF _Toc34915053 \h </w:instrText>
        </w:r>
        <w:r>
          <w:rPr>
            <w:noProof/>
            <w:webHidden/>
          </w:rPr>
        </w:r>
        <w:r>
          <w:rPr>
            <w:noProof/>
            <w:webHidden/>
          </w:rPr>
          <w:fldChar w:fldCharType="separate"/>
        </w:r>
        <w:r w:rsidR="00232966">
          <w:rPr>
            <w:noProof/>
            <w:webHidden/>
          </w:rPr>
          <w:t>11</w:t>
        </w:r>
        <w:r>
          <w:rPr>
            <w:noProof/>
            <w:webHidden/>
          </w:rPr>
          <w:fldChar w:fldCharType="end"/>
        </w:r>
      </w:hyperlink>
    </w:p>
    <w:p w14:paraId="2F5BE44C" w14:textId="1236900B" w:rsidR="006B711D" w:rsidRDefault="006B711D">
      <w:pPr>
        <w:pStyle w:val="TOC5"/>
        <w:rPr>
          <w:rFonts w:asciiTheme="minorHAnsi" w:eastAsiaTheme="minorEastAsia" w:hAnsiTheme="minorHAnsi" w:cstheme="minorBidi"/>
          <w:noProof/>
          <w:sz w:val="22"/>
          <w:szCs w:val="22"/>
          <w:lang w:val="en-ID" w:eastAsia="en-ID"/>
        </w:rPr>
      </w:pPr>
      <w:hyperlink w:anchor="_Toc34915054" w:history="1">
        <w:r w:rsidRPr="00A07382">
          <w:rPr>
            <w:rStyle w:val="Hyperlink"/>
            <w:noProof/>
          </w:rPr>
          <w:t>2.2.2.2</w:t>
        </w:r>
        <w:r>
          <w:rPr>
            <w:rFonts w:asciiTheme="minorHAnsi" w:eastAsiaTheme="minorEastAsia" w:hAnsiTheme="minorHAnsi" w:cstheme="minorBidi"/>
            <w:noProof/>
            <w:sz w:val="22"/>
            <w:szCs w:val="22"/>
            <w:lang w:val="en-ID" w:eastAsia="en-ID"/>
          </w:rPr>
          <w:tab/>
        </w:r>
        <w:r w:rsidRPr="00A07382">
          <w:rPr>
            <w:rStyle w:val="Hyperlink"/>
            <w:noProof/>
          </w:rPr>
          <w:t>The Elements</w:t>
        </w:r>
        <w:r>
          <w:rPr>
            <w:noProof/>
            <w:webHidden/>
          </w:rPr>
          <w:tab/>
        </w:r>
        <w:r>
          <w:rPr>
            <w:noProof/>
            <w:webHidden/>
          </w:rPr>
          <w:fldChar w:fldCharType="begin"/>
        </w:r>
        <w:r>
          <w:rPr>
            <w:noProof/>
            <w:webHidden/>
          </w:rPr>
          <w:instrText xml:space="preserve"> PAGEREF _Toc34915054 \h </w:instrText>
        </w:r>
        <w:r>
          <w:rPr>
            <w:noProof/>
            <w:webHidden/>
          </w:rPr>
        </w:r>
        <w:r>
          <w:rPr>
            <w:noProof/>
            <w:webHidden/>
          </w:rPr>
          <w:fldChar w:fldCharType="separate"/>
        </w:r>
        <w:r w:rsidR="00232966">
          <w:rPr>
            <w:noProof/>
            <w:webHidden/>
          </w:rPr>
          <w:t>14</w:t>
        </w:r>
        <w:r>
          <w:rPr>
            <w:noProof/>
            <w:webHidden/>
          </w:rPr>
          <w:fldChar w:fldCharType="end"/>
        </w:r>
      </w:hyperlink>
    </w:p>
    <w:p w14:paraId="73520682" w14:textId="18AC165C" w:rsidR="006B711D" w:rsidRDefault="006B711D">
      <w:pPr>
        <w:pStyle w:val="TOC3"/>
        <w:rPr>
          <w:rFonts w:asciiTheme="minorHAnsi" w:eastAsiaTheme="minorEastAsia" w:hAnsiTheme="minorHAnsi" w:cstheme="minorBidi"/>
          <w:noProof/>
          <w:sz w:val="22"/>
          <w:szCs w:val="22"/>
          <w:lang w:val="en-ID" w:eastAsia="en-ID"/>
        </w:rPr>
      </w:pPr>
      <w:hyperlink w:anchor="_Toc34915055" w:history="1">
        <w:r w:rsidRPr="00A07382">
          <w:rPr>
            <w:rStyle w:val="Hyperlink"/>
            <w:noProof/>
          </w:rPr>
          <w:t>2.3</w:t>
        </w:r>
        <w:r>
          <w:rPr>
            <w:rFonts w:asciiTheme="minorHAnsi" w:eastAsiaTheme="minorEastAsia" w:hAnsiTheme="minorHAnsi" w:cstheme="minorBidi"/>
            <w:noProof/>
            <w:sz w:val="22"/>
            <w:szCs w:val="22"/>
            <w:lang w:val="en-ID" w:eastAsia="en-ID"/>
          </w:rPr>
          <w:tab/>
        </w:r>
        <w:r w:rsidRPr="00A07382">
          <w:rPr>
            <w:rStyle w:val="Hyperlink"/>
            <w:noProof/>
          </w:rPr>
          <w:t>Reinforcement Learning Basics</w:t>
        </w:r>
        <w:r>
          <w:rPr>
            <w:noProof/>
            <w:webHidden/>
          </w:rPr>
          <w:tab/>
        </w:r>
        <w:r>
          <w:rPr>
            <w:noProof/>
            <w:webHidden/>
          </w:rPr>
          <w:fldChar w:fldCharType="begin"/>
        </w:r>
        <w:r>
          <w:rPr>
            <w:noProof/>
            <w:webHidden/>
          </w:rPr>
          <w:instrText xml:space="preserve"> PAGEREF _Toc34915055 \h </w:instrText>
        </w:r>
        <w:r>
          <w:rPr>
            <w:noProof/>
            <w:webHidden/>
          </w:rPr>
        </w:r>
        <w:r>
          <w:rPr>
            <w:noProof/>
            <w:webHidden/>
          </w:rPr>
          <w:fldChar w:fldCharType="separate"/>
        </w:r>
        <w:r w:rsidR="00232966">
          <w:rPr>
            <w:noProof/>
            <w:webHidden/>
          </w:rPr>
          <w:t>15</w:t>
        </w:r>
        <w:r>
          <w:rPr>
            <w:noProof/>
            <w:webHidden/>
          </w:rPr>
          <w:fldChar w:fldCharType="end"/>
        </w:r>
      </w:hyperlink>
    </w:p>
    <w:p w14:paraId="2CD08D55" w14:textId="3A9118B2" w:rsidR="006B711D" w:rsidRDefault="006B711D">
      <w:pPr>
        <w:pStyle w:val="TOC4"/>
        <w:rPr>
          <w:rFonts w:asciiTheme="minorHAnsi" w:eastAsiaTheme="minorEastAsia" w:hAnsiTheme="minorHAnsi" w:cstheme="minorBidi"/>
          <w:noProof/>
          <w:sz w:val="22"/>
          <w:szCs w:val="22"/>
          <w:lang w:val="en-ID" w:eastAsia="en-ID"/>
        </w:rPr>
      </w:pPr>
      <w:hyperlink w:anchor="_Toc34915056" w:history="1">
        <w:r w:rsidRPr="00A07382">
          <w:rPr>
            <w:rStyle w:val="Hyperlink"/>
            <w:noProof/>
          </w:rPr>
          <w:t>2.3.1</w:t>
        </w:r>
        <w:r>
          <w:rPr>
            <w:rFonts w:asciiTheme="minorHAnsi" w:eastAsiaTheme="minorEastAsia" w:hAnsiTheme="minorHAnsi" w:cstheme="minorBidi"/>
            <w:noProof/>
            <w:sz w:val="22"/>
            <w:szCs w:val="22"/>
            <w:lang w:val="en-ID" w:eastAsia="en-ID"/>
          </w:rPr>
          <w:tab/>
        </w:r>
        <w:r w:rsidRPr="00A07382">
          <w:rPr>
            <w:rStyle w:val="Hyperlink"/>
            <w:noProof/>
          </w:rPr>
          <w:t>The Markov Property</w:t>
        </w:r>
        <w:r>
          <w:rPr>
            <w:noProof/>
            <w:webHidden/>
          </w:rPr>
          <w:tab/>
        </w:r>
        <w:r>
          <w:rPr>
            <w:noProof/>
            <w:webHidden/>
          </w:rPr>
          <w:fldChar w:fldCharType="begin"/>
        </w:r>
        <w:r>
          <w:rPr>
            <w:noProof/>
            <w:webHidden/>
          </w:rPr>
          <w:instrText xml:space="preserve"> PAGEREF _Toc34915056 \h </w:instrText>
        </w:r>
        <w:r>
          <w:rPr>
            <w:noProof/>
            <w:webHidden/>
          </w:rPr>
        </w:r>
        <w:r>
          <w:rPr>
            <w:noProof/>
            <w:webHidden/>
          </w:rPr>
          <w:fldChar w:fldCharType="separate"/>
        </w:r>
        <w:r w:rsidR="00232966">
          <w:rPr>
            <w:noProof/>
            <w:webHidden/>
          </w:rPr>
          <w:t>15</w:t>
        </w:r>
        <w:r>
          <w:rPr>
            <w:noProof/>
            <w:webHidden/>
          </w:rPr>
          <w:fldChar w:fldCharType="end"/>
        </w:r>
      </w:hyperlink>
    </w:p>
    <w:p w14:paraId="57CAC321" w14:textId="5AC6F83B" w:rsidR="006B711D" w:rsidRDefault="006B711D">
      <w:pPr>
        <w:pStyle w:val="TOC4"/>
        <w:rPr>
          <w:rFonts w:asciiTheme="minorHAnsi" w:eastAsiaTheme="minorEastAsia" w:hAnsiTheme="minorHAnsi" w:cstheme="minorBidi"/>
          <w:noProof/>
          <w:sz w:val="22"/>
          <w:szCs w:val="22"/>
          <w:lang w:val="en-ID" w:eastAsia="en-ID"/>
        </w:rPr>
      </w:pPr>
      <w:hyperlink w:anchor="_Toc34915057" w:history="1">
        <w:r w:rsidRPr="00A07382">
          <w:rPr>
            <w:rStyle w:val="Hyperlink"/>
            <w:noProof/>
          </w:rPr>
          <w:t>2.3.2</w:t>
        </w:r>
        <w:r>
          <w:rPr>
            <w:rFonts w:asciiTheme="minorHAnsi" w:eastAsiaTheme="minorEastAsia" w:hAnsiTheme="minorHAnsi" w:cstheme="minorBidi"/>
            <w:noProof/>
            <w:sz w:val="22"/>
            <w:szCs w:val="22"/>
            <w:lang w:val="en-ID" w:eastAsia="en-ID"/>
          </w:rPr>
          <w:tab/>
        </w:r>
        <w:r w:rsidRPr="00A07382">
          <w:rPr>
            <w:rStyle w:val="Hyperlink"/>
            <w:noProof/>
          </w:rPr>
          <w:t>The Markov Decision Process</w:t>
        </w:r>
        <w:r>
          <w:rPr>
            <w:noProof/>
            <w:webHidden/>
          </w:rPr>
          <w:tab/>
        </w:r>
        <w:r>
          <w:rPr>
            <w:noProof/>
            <w:webHidden/>
          </w:rPr>
          <w:fldChar w:fldCharType="begin"/>
        </w:r>
        <w:r>
          <w:rPr>
            <w:noProof/>
            <w:webHidden/>
          </w:rPr>
          <w:instrText xml:space="preserve"> PAGEREF _Toc34915057 \h </w:instrText>
        </w:r>
        <w:r>
          <w:rPr>
            <w:noProof/>
            <w:webHidden/>
          </w:rPr>
        </w:r>
        <w:r>
          <w:rPr>
            <w:noProof/>
            <w:webHidden/>
          </w:rPr>
          <w:fldChar w:fldCharType="separate"/>
        </w:r>
        <w:r w:rsidR="00232966">
          <w:rPr>
            <w:noProof/>
            <w:webHidden/>
          </w:rPr>
          <w:t>15</w:t>
        </w:r>
        <w:r>
          <w:rPr>
            <w:noProof/>
            <w:webHidden/>
          </w:rPr>
          <w:fldChar w:fldCharType="end"/>
        </w:r>
      </w:hyperlink>
    </w:p>
    <w:p w14:paraId="18ACAD3F" w14:textId="5E474BD3" w:rsidR="006B711D" w:rsidRDefault="006B711D">
      <w:pPr>
        <w:pStyle w:val="TOC4"/>
        <w:rPr>
          <w:rFonts w:asciiTheme="minorHAnsi" w:eastAsiaTheme="minorEastAsia" w:hAnsiTheme="minorHAnsi" w:cstheme="minorBidi"/>
          <w:noProof/>
          <w:sz w:val="22"/>
          <w:szCs w:val="22"/>
          <w:lang w:val="en-ID" w:eastAsia="en-ID"/>
        </w:rPr>
      </w:pPr>
      <w:hyperlink w:anchor="_Toc34915058" w:history="1">
        <w:r w:rsidRPr="00A07382">
          <w:rPr>
            <w:rStyle w:val="Hyperlink"/>
            <w:noProof/>
          </w:rPr>
          <w:t>2.3.3</w:t>
        </w:r>
        <w:r>
          <w:rPr>
            <w:rFonts w:asciiTheme="minorHAnsi" w:eastAsiaTheme="minorEastAsia" w:hAnsiTheme="minorHAnsi" w:cstheme="minorBidi"/>
            <w:noProof/>
            <w:sz w:val="22"/>
            <w:szCs w:val="22"/>
            <w:lang w:val="en-ID" w:eastAsia="en-ID"/>
          </w:rPr>
          <w:tab/>
        </w:r>
        <w:r w:rsidRPr="00A07382">
          <w:rPr>
            <w:rStyle w:val="Hyperlink"/>
            <w:noProof/>
          </w:rPr>
          <w:t>Value Function and Q-Value Function</w:t>
        </w:r>
        <w:r>
          <w:rPr>
            <w:noProof/>
            <w:webHidden/>
          </w:rPr>
          <w:tab/>
        </w:r>
        <w:r>
          <w:rPr>
            <w:noProof/>
            <w:webHidden/>
          </w:rPr>
          <w:fldChar w:fldCharType="begin"/>
        </w:r>
        <w:r>
          <w:rPr>
            <w:noProof/>
            <w:webHidden/>
          </w:rPr>
          <w:instrText xml:space="preserve"> PAGEREF _Toc34915058 \h </w:instrText>
        </w:r>
        <w:r>
          <w:rPr>
            <w:noProof/>
            <w:webHidden/>
          </w:rPr>
        </w:r>
        <w:r>
          <w:rPr>
            <w:noProof/>
            <w:webHidden/>
          </w:rPr>
          <w:fldChar w:fldCharType="separate"/>
        </w:r>
        <w:r w:rsidR="00232966">
          <w:rPr>
            <w:noProof/>
            <w:webHidden/>
          </w:rPr>
          <w:t>17</w:t>
        </w:r>
        <w:r>
          <w:rPr>
            <w:noProof/>
            <w:webHidden/>
          </w:rPr>
          <w:fldChar w:fldCharType="end"/>
        </w:r>
      </w:hyperlink>
    </w:p>
    <w:p w14:paraId="337EFEB6" w14:textId="3216E6F2" w:rsidR="006B711D" w:rsidRDefault="006B711D">
      <w:pPr>
        <w:pStyle w:val="TOC3"/>
        <w:rPr>
          <w:rFonts w:asciiTheme="minorHAnsi" w:eastAsiaTheme="minorEastAsia" w:hAnsiTheme="minorHAnsi" w:cstheme="minorBidi"/>
          <w:noProof/>
          <w:sz w:val="22"/>
          <w:szCs w:val="22"/>
          <w:lang w:val="en-ID" w:eastAsia="en-ID"/>
        </w:rPr>
      </w:pPr>
      <w:hyperlink w:anchor="_Toc34915059" w:history="1">
        <w:r w:rsidRPr="00A07382">
          <w:rPr>
            <w:rStyle w:val="Hyperlink"/>
            <w:noProof/>
          </w:rPr>
          <w:t>2.4</w:t>
        </w:r>
        <w:r>
          <w:rPr>
            <w:rFonts w:asciiTheme="minorHAnsi" w:eastAsiaTheme="minorEastAsia" w:hAnsiTheme="minorHAnsi" w:cstheme="minorBidi"/>
            <w:noProof/>
            <w:sz w:val="22"/>
            <w:szCs w:val="22"/>
            <w:lang w:val="en-ID" w:eastAsia="en-ID"/>
          </w:rPr>
          <w:tab/>
        </w:r>
        <w:r w:rsidRPr="00A07382">
          <w:rPr>
            <w:rStyle w:val="Hyperlink"/>
            <w:noProof/>
          </w:rPr>
          <w:t>Ms. PacMan Environment</w:t>
        </w:r>
        <w:r>
          <w:rPr>
            <w:noProof/>
            <w:webHidden/>
          </w:rPr>
          <w:tab/>
        </w:r>
        <w:r>
          <w:rPr>
            <w:noProof/>
            <w:webHidden/>
          </w:rPr>
          <w:fldChar w:fldCharType="begin"/>
        </w:r>
        <w:r>
          <w:rPr>
            <w:noProof/>
            <w:webHidden/>
          </w:rPr>
          <w:instrText xml:space="preserve"> PAGEREF _Toc34915059 \h </w:instrText>
        </w:r>
        <w:r>
          <w:rPr>
            <w:noProof/>
            <w:webHidden/>
          </w:rPr>
        </w:r>
        <w:r>
          <w:rPr>
            <w:noProof/>
            <w:webHidden/>
          </w:rPr>
          <w:fldChar w:fldCharType="separate"/>
        </w:r>
        <w:r w:rsidR="00232966">
          <w:rPr>
            <w:noProof/>
            <w:webHidden/>
          </w:rPr>
          <w:t>18</w:t>
        </w:r>
        <w:r>
          <w:rPr>
            <w:noProof/>
            <w:webHidden/>
          </w:rPr>
          <w:fldChar w:fldCharType="end"/>
        </w:r>
      </w:hyperlink>
    </w:p>
    <w:p w14:paraId="29FE6821" w14:textId="1AB36CD3" w:rsidR="006B711D" w:rsidRDefault="006B711D">
      <w:pPr>
        <w:pStyle w:val="TOC4"/>
        <w:rPr>
          <w:rFonts w:asciiTheme="minorHAnsi" w:eastAsiaTheme="minorEastAsia" w:hAnsiTheme="minorHAnsi" w:cstheme="minorBidi"/>
          <w:noProof/>
          <w:sz w:val="22"/>
          <w:szCs w:val="22"/>
          <w:lang w:val="en-ID" w:eastAsia="en-ID"/>
        </w:rPr>
      </w:pPr>
      <w:hyperlink w:anchor="_Toc34915060" w:history="1">
        <w:r w:rsidRPr="00A07382">
          <w:rPr>
            <w:rStyle w:val="Hyperlink"/>
            <w:noProof/>
          </w:rPr>
          <w:t>2.4.1</w:t>
        </w:r>
        <w:r>
          <w:rPr>
            <w:rFonts w:asciiTheme="minorHAnsi" w:eastAsiaTheme="minorEastAsia" w:hAnsiTheme="minorHAnsi" w:cstheme="minorBidi"/>
            <w:noProof/>
            <w:sz w:val="22"/>
            <w:szCs w:val="22"/>
            <w:lang w:val="en-ID" w:eastAsia="en-ID"/>
          </w:rPr>
          <w:tab/>
        </w:r>
        <w:r w:rsidRPr="00A07382">
          <w:rPr>
            <w:rStyle w:val="Hyperlink"/>
            <w:noProof/>
          </w:rPr>
          <w:t>States</w:t>
        </w:r>
        <w:r>
          <w:rPr>
            <w:noProof/>
            <w:webHidden/>
          </w:rPr>
          <w:tab/>
        </w:r>
        <w:r>
          <w:rPr>
            <w:noProof/>
            <w:webHidden/>
          </w:rPr>
          <w:fldChar w:fldCharType="begin"/>
        </w:r>
        <w:r>
          <w:rPr>
            <w:noProof/>
            <w:webHidden/>
          </w:rPr>
          <w:instrText xml:space="preserve"> PAGEREF _Toc34915060 \h </w:instrText>
        </w:r>
        <w:r>
          <w:rPr>
            <w:noProof/>
            <w:webHidden/>
          </w:rPr>
        </w:r>
        <w:r>
          <w:rPr>
            <w:noProof/>
            <w:webHidden/>
          </w:rPr>
          <w:fldChar w:fldCharType="separate"/>
        </w:r>
        <w:r w:rsidR="00232966">
          <w:rPr>
            <w:noProof/>
            <w:webHidden/>
          </w:rPr>
          <w:t>18</w:t>
        </w:r>
        <w:r>
          <w:rPr>
            <w:noProof/>
            <w:webHidden/>
          </w:rPr>
          <w:fldChar w:fldCharType="end"/>
        </w:r>
      </w:hyperlink>
    </w:p>
    <w:p w14:paraId="1FED95ED" w14:textId="11B9853B" w:rsidR="006B711D" w:rsidRDefault="006B711D">
      <w:pPr>
        <w:pStyle w:val="TOC4"/>
        <w:rPr>
          <w:rFonts w:asciiTheme="minorHAnsi" w:eastAsiaTheme="minorEastAsia" w:hAnsiTheme="minorHAnsi" w:cstheme="minorBidi"/>
          <w:noProof/>
          <w:sz w:val="22"/>
          <w:szCs w:val="22"/>
          <w:lang w:val="en-ID" w:eastAsia="en-ID"/>
        </w:rPr>
      </w:pPr>
      <w:hyperlink w:anchor="_Toc34915061" w:history="1">
        <w:r w:rsidRPr="00A07382">
          <w:rPr>
            <w:rStyle w:val="Hyperlink"/>
            <w:noProof/>
          </w:rPr>
          <w:t>2.4.2</w:t>
        </w:r>
        <w:r>
          <w:rPr>
            <w:rFonts w:asciiTheme="minorHAnsi" w:eastAsiaTheme="minorEastAsia" w:hAnsiTheme="minorHAnsi" w:cstheme="minorBidi"/>
            <w:noProof/>
            <w:sz w:val="22"/>
            <w:szCs w:val="22"/>
            <w:lang w:val="en-ID" w:eastAsia="en-ID"/>
          </w:rPr>
          <w:tab/>
        </w:r>
        <w:r w:rsidRPr="00A07382">
          <w:rPr>
            <w:rStyle w:val="Hyperlink"/>
            <w:noProof/>
          </w:rPr>
          <w:t>Actions</w:t>
        </w:r>
        <w:r>
          <w:rPr>
            <w:noProof/>
            <w:webHidden/>
          </w:rPr>
          <w:tab/>
        </w:r>
        <w:r>
          <w:rPr>
            <w:noProof/>
            <w:webHidden/>
          </w:rPr>
          <w:fldChar w:fldCharType="begin"/>
        </w:r>
        <w:r>
          <w:rPr>
            <w:noProof/>
            <w:webHidden/>
          </w:rPr>
          <w:instrText xml:space="preserve"> PAGEREF _Toc34915061 \h </w:instrText>
        </w:r>
        <w:r>
          <w:rPr>
            <w:noProof/>
            <w:webHidden/>
          </w:rPr>
        </w:r>
        <w:r>
          <w:rPr>
            <w:noProof/>
            <w:webHidden/>
          </w:rPr>
          <w:fldChar w:fldCharType="separate"/>
        </w:r>
        <w:r w:rsidR="00232966">
          <w:rPr>
            <w:noProof/>
            <w:webHidden/>
          </w:rPr>
          <w:t>18</w:t>
        </w:r>
        <w:r>
          <w:rPr>
            <w:noProof/>
            <w:webHidden/>
          </w:rPr>
          <w:fldChar w:fldCharType="end"/>
        </w:r>
      </w:hyperlink>
    </w:p>
    <w:p w14:paraId="789D7A10" w14:textId="41704A48" w:rsidR="006B711D" w:rsidRDefault="006B711D">
      <w:pPr>
        <w:pStyle w:val="TOC4"/>
        <w:rPr>
          <w:rFonts w:asciiTheme="minorHAnsi" w:eastAsiaTheme="minorEastAsia" w:hAnsiTheme="minorHAnsi" w:cstheme="minorBidi"/>
          <w:noProof/>
          <w:sz w:val="22"/>
          <w:szCs w:val="22"/>
          <w:lang w:val="en-ID" w:eastAsia="en-ID"/>
        </w:rPr>
      </w:pPr>
      <w:hyperlink w:anchor="_Toc34915062" w:history="1">
        <w:r w:rsidRPr="00A07382">
          <w:rPr>
            <w:rStyle w:val="Hyperlink"/>
            <w:noProof/>
          </w:rPr>
          <w:t>2.4.3</w:t>
        </w:r>
        <w:r>
          <w:rPr>
            <w:rFonts w:asciiTheme="minorHAnsi" w:eastAsiaTheme="minorEastAsia" w:hAnsiTheme="minorHAnsi" w:cstheme="minorBidi"/>
            <w:noProof/>
            <w:sz w:val="22"/>
            <w:szCs w:val="22"/>
            <w:lang w:val="en-ID" w:eastAsia="en-ID"/>
          </w:rPr>
          <w:tab/>
        </w:r>
        <w:r w:rsidRPr="00A07382">
          <w:rPr>
            <w:rStyle w:val="Hyperlink"/>
            <w:noProof/>
          </w:rPr>
          <w:t>Rewards</w:t>
        </w:r>
        <w:r>
          <w:rPr>
            <w:noProof/>
            <w:webHidden/>
          </w:rPr>
          <w:tab/>
        </w:r>
        <w:r>
          <w:rPr>
            <w:noProof/>
            <w:webHidden/>
          </w:rPr>
          <w:fldChar w:fldCharType="begin"/>
        </w:r>
        <w:r>
          <w:rPr>
            <w:noProof/>
            <w:webHidden/>
          </w:rPr>
          <w:instrText xml:space="preserve"> PAGEREF _Toc34915062 \h </w:instrText>
        </w:r>
        <w:r>
          <w:rPr>
            <w:noProof/>
            <w:webHidden/>
          </w:rPr>
        </w:r>
        <w:r>
          <w:rPr>
            <w:noProof/>
            <w:webHidden/>
          </w:rPr>
          <w:fldChar w:fldCharType="separate"/>
        </w:r>
        <w:r w:rsidR="00232966">
          <w:rPr>
            <w:noProof/>
            <w:webHidden/>
          </w:rPr>
          <w:t>18</w:t>
        </w:r>
        <w:r>
          <w:rPr>
            <w:noProof/>
            <w:webHidden/>
          </w:rPr>
          <w:fldChar w:fldCharType="end"/>
        </w:r>
      </w:hyperlink>
    </w:p>
    <w:p w14:paraId="4C60B744" w14:textId="738510C5" w:rsidR="006B711D" w:rsidRDefault="006B711D">
      <w:pPr>
        <w:pStyle w:val="TOC3"/>
        <w:rPr>
          <w:rFonts w:asciiTheme="minorHAnsi" w:eastAsiaTheme="minorEastAsia" w:hAnsiTheme="minorHAnsi" w:cstheme="minorBidi"/>
          <w:noProof/>
          <w:sz w:val="22"/>
          <w:szCs w:val="22"/>
          <w:lang w:val="en-ID" w:eastAsia="en-ID"/>
        </w:rPr>
      </w:pPr>
      <w:hyperlink w:anchor="_Toc34915063" w:history="1">
        <w:r w:rsidRPr="00A07382">
          <w:rPr>
            <w:rStyle w:val="Hyperlink"/>
            <w:noProof/>
          </w:rPr>
          <w:t>2.5</w:t>
        </w:r>
        <w:r>
          <w:rPr>
            <w:rFonts w:asciiTheme="minorHAnsi" w:eastAsiaTheme="minorEastAsia" w:hAnsiTheme="minorHAnsi" w:cstheme="minorBidi"/>
            <w:noProof/>
            <w:sz w:val="22"/>
            <w:szCs w:val="22"/>
            <w:lang w:val="en-ID" w:eastAsia="en-ID"/>
          </w:rPr>
          <w:tab/>
        </w:r>
        <w:r w:rsidRPr="00A07382">
          <w:rPr>
            <w:rStyle w:val="Hyperlink"/>
            <w:noProof/>
          </w:rPr>
          <w:t>Reinforcement Learning Algorithm</w:t>
        </w:r>
        <w:r>
          <w:rPr>
            <w:noProof/>
            <w:webHidden/>
          </w:rPr>
          <w:tab/>
        </w:r>
        <w:r>
          <w:rPr>
            <w:noProof/>
            <w:webHidden/>
          </w:rPr>
          <w:fldChar w:fldCharType="begin"/>
        </w:r>
        <w:r>
          <w:rPr>
            <w:noProof/>
            <w:webHidden/>
          </w:rPr>
          <w:instrText xml:space="preserve"> PAGEREF _Toc34915063 \h </w:instrText>
        </w:r>
        <w:r>
          <w:rPr>
            <w:noProof/>
            <w:webHidden/>
          </w:rPr>
        </w:r>
        <w:r>
          <w:rPr>
            <w:noProof/>
            <w:webHidden/>
          </w:rPr>
          <w:fldChar w:fldCharType="separate"/>
        </w:r>
        <w:r w:rsidR="00232966">
          <w:rPr>
            <w:noProof/>
            <w:webHidden/>
          </w:rPr>
          <w:t>20</w:t>
        </w:r>
        <w:r>
          <w:rPr>
            <w:noProof/>
            <w:webHidden/>
          </w:rPr>
          <w:fldChar w:fldCharType="end"/>
        </w:r>
      </w:hyperlink>
    </w:p>
    <w:p w14:paraId="3563847E" w14:textId="290EBF0A" w:rsidR="006B711D" w:rsidRDefault="006B711D">
      <w:pPr>
        <w:pStyle w:val="TOC4"/>
        <w:rPr>
          <w:rFonts w:asciiTheme="minorHAnsi" w:eastAsiaTheme="minorEastAsia" w:hAnsiTheme="minorHAnsi" w:cstheme="minorBidi"/>
          <w:noProof/>
          <w:sz w:val="22"/>
          <w:szCs w:val="22"/>
          <w:lang w:val="en-ID" w:eastAsia="en-ID"/>
        </w:rPr>
      </w:pPr>
      <w:hyperlink w:anchor="_Toc34915064" w:history="1">
        <w:r w:rsidRPr="00A07382">
          <w:rPr>
            <w:rStyle w:val="Hyperlink"/>
            <w:noProof/>
          </w:rPr>
          <w:t>2.5.1</w:t>
        </w:r>
        <w:r>
          <w:rPr>
            <w:rFonts w:asciiTheme="minorHAnsi" w:eastAsiaTheme="minorEastAsia" w:hAnsiTheme="minorHAnsi" w:cstheme="minorBidi"/>
            <w:noProof/>
            <w:sz w:val="22"/>
            <w:szCs w:val="22"/>
            <w:lang w:val="en-ID" w:eastAsia="en-ID"/>
          </w:rPr>
          <w:tab/>
        </w:r>
        <w:r w:rsidRPr="00A07382">
          <w:rPr>
            <w:rStyle w:val="Hyperlink"/>
            <w:noProof/>
          </w:rPr>
          <w:t>Q-Learning</w:t>
        </w:r>
        <w:r>
          <w:rPr>
            <w:noProof/>
            <w:webHidden/>
          </w:rPr>
          <w:tab/>
        </w:r>
        <w:r>
          <w:rPr>
            <w:noProof/>
            <w:webHidden/>
          </w:rPr>
          <w:fldChar w:fldCharType="begin"/>
        </w:r>
        <w:r>
          <w:rPr>
            <w:noProof/>
            <w:webHidden/>
          </w:rPr>
          <w:instrText xml:space="preserve"> PAGEREF _Toc34915064 \h </w:instrText>
        </w:r>
        <w:r>
          <w:rPr>
            <w:noProof/>
            <w:webHidden/>
          </w:rPr>
        </w:r>
        <w:r>
          <w:rPr>
            <w:noProof/>
            <w:webHidden/>
          </w:rPr>
          <w:fldChar w:fldCharType="separate"/>
        </w:r>
        <w:r w:rsidR="00232966">
          <w:rPr>
            <w:noProof/>
            <w:webHidden/>
          </w:rPr>
          <w:t>21</w:t>
        </w:r>
        <w:r>
          <w:rPr>
            <w:noProof/>
            <w:webHidden/>
          </w:rPr>
          <w:fldChar w:fldCharType="end"/>
        </w:r>
      </w:hyperlink>
    </w:p>
    <w:p w14:paraId="45DEB8FA" w14:textId="2FBAEFCC" w:rsidR="006B711D" w:rsidRDefault="006B711D">
      <w:pPr>
        <w:pStyle w:val="TOC4"/>
        <w:rPr>
          <w:rFonts w:asciiTheme="minorHAnsi" w:eastAsiaTheme="minorEastAsia" w:hAnsiTheme="minorHAnsi" w:cstheme="minorBidi"/>
          <w:noProof/>
          <w:sz w:val="22"/>
          <w:szCs w:val="22"/>
          <w:lang w:val="en-ID" w:eastAsia="en-ID"/>
        </w:rPr>
      </w:pPr>
      <w:hyperlink w:anchor="_Toc34915065" w:history="1">
        <w:r w:rsidRPr="00A07382">
          <w:rPr>
            <w:rStyle w:val="Hyperlink"/>
            <w:noProof/>
          </w:rPr>
          <w:t>2.5.2</w:t>
        </w:r>
        <w:r>
          <w:rPr>
            <w:rFonts w:asciiTheme="minorHAnsi" w:eastAsiaTheme="minorEastAsia" w:hAnsiTheme="minorHAnsi" w:cstheme="minorBidi"/>
            <w:noProof/>
            <w:sz w:val="22"/>
            <w:szCs w:val="22"/>
            <w:lang w:val="en-ID" w:eastAsia="en-ID"/>
          </w:rPr>
          <w:tab/>
        </w:r>
        <w:r w:rsidRPr="00A07382">
          <w:rPr>
            <w:rStyle w:val="Hyperlink"/>
            <w:noProof/>
          </w:rPr>
          <w:t>Deep Q Network</w:t>
        </w:r>
        <w:r>
          <w:rPr>
            <w:noProof/>
            <w:webHidden/>
          </w:rPr>
          <w:tab/>
        </w:r>
        <w:r>
          <w:rPr>
            <w:noProof/>
            <w:webHidden/>
          </w:rPr>
          <w:fldChar w:fldCharType="begin"/>
        </w:r>
        <w:r>
          <w:rPr>
            <w:noProof/>
            <w:webHidden/>
          </w:rPr>
          <w:instrText xml:space="preserve"> PAGEREF _Toc34915065 \h </w:instrText>
        </w:r>
        <w:r>
          <w:rPr>
            <w:noProof/>
            <w:webHidden/>
          </w:rPr>
        </w:r>
        <w:r>
          <w:rPr>
            <w:noProof/>
            <w:webHidden/>
          </w:rPr>
          <w:fldChar w:fldCharType="separate"/>
        </w:r>
        <w:r w:rsidR="00232966">
          <w:rPr>
            <w:noProof/>
            <w:webHidden/>
          </w:rPr>
          <w:t>25</w:t>
        </w:r>
        <w:r>
          <w:rPr>
            <w:noProof/>
            <w:webHidden/>
          </w:rPr>
          <w:fldChar w:fldCharType="end"/>
        </w:r>
      </w:hyperlink>
    </w:p>
    <w:p w14:paraId="0C6B3B8B" w14:textId="35B6489E" w:rsidR="006B711D" w:rsidRDefault="006B711D">
      <w:pPr>
        <w:pStyle w:val="TOC3"/>
        <w:rPr>
          <w:rFonts w:asciiTheme="minorHAnsi" w:eastAsiaTheme="minorEastAsia" w:hAnsiTheme="minorHAnsi" w:cstheme="minorBidi"/>
          <w:noProof/>
          <w:sz w:val="22"/>
          <w:szCs w:val="22"/>
          <w:lang w:val="en-ID" w:eastAsia="en-ID"/>
        </w:rPr>
      </w:pPr>
      <w:hyperlink w:anchor="_Toc34915066" w:history="1">
        <w:r w:rsidRPr="00A07382">
          <w:rPr>
            <w:rStyle w:val="Hyperlink"/>
            <w:noProof/>
          </w:rPr>
          <w:t>2.6</w:t>
        </w:r>
        <w:r>
          <w:rPr>
            <w:rFonts w:asciiTheme="minorHAnsi" w:eastAsiaTheme="minorEastAsia" w:hAnsiTheme="minorHAnsi" w:cstheme="minorBidi"/>
            <w:noProof/>
            <w:sz w:val="22"/>
            <w:szCs w:val="22"/>
            <w:lang w:val="en-ID" w:eastAsia="en-ID"/>
          </w:rPr>
          <w:tab/>
        </w:r>
        <w:r w:rsidRPr="00A07382">
          <w:rPr>
            <w:rStyle w:val="Hyperlink"/>
            <w:noProof/>
          </w:rPr>
          <w:t>Atari Games Environment</w:t>
        </w:r>
        <w:r>
          <w:rPr>
            <w:noProof/>
            <w:webHidden/>
          </w:rPr>
          <w:tab/>
        </w:r>
        <w:r>
          <w:rPr>
            <w:noProof/>
            <w:webHidden/>
          </w:rPr>
          <w:fldChar w:fldCharType="begin"/>
        </w:r>
        <w:r>
          <w:rPr>
            <w:noProof/>
            <w:webHidden/>
          </w:rPr>
          <w:instrText xml:space="preserve"> PAGEREF _Toc34915066 \h </w:instrText>
        </w:r>
        <w:r>
          <w:rPr>
            <w:noProof/>
            <w:webHidden/>
          </w:rPr>
        </w:r>
        <w:r>
          <w:rPr>
            <w:noProof/>
            <w:webHidden/>
          </w:rPr>
          <w:fldChar w:fldCharType="separate"/>
        </w:r>
        <w:r w:rsidR="00232966">
          <w:rPr>
            <w:noProof/>
            <w:webHidden/>
          </w:rPr>
          <w:t>26</w:t>
        </w:r>
        <w:r>
          <w:rPr>
            <w:noProof/>
            <w:webHidden/>
          </w:rPr>
          <w:fldChar w:fldCharType="end"/>
        </w:r>
      </w:hyperlink>
    </w:p>
    <w:p w14:paraId="08D80C7B" w14:textId="5B49A1B8" w:rsidR="006B711D" w:rsidRDefault="006B711D">
      <w:pPr>
        <w:pStyle w:val="TOC2"/>
        <w:rPr>
          <w:rFonts w:asciiTheme="minorHAnsi" w:eastAsiaTheme="minorEastAsia" w:hAnsiTheme="minorHAnsi" w:cstheme="minorBidi"/>
          <w:noProof/>
          <w:sz w:val="22"/>
          <w:szCs w:val="22"/>
          <w:lang w:val="en-ID" w:eastAsia="en-ID"/>
        </w:rPr>
      </w:pPr>
      <w:hyperlink w:anchor="_Toc34915067" w:history="1">
        <w:r w:rsidRPr="00A07382">
          <w:rPr>
            <w:rStyle w:val="Hyperlink"/>
            <w:noProof/>
          </w:rPr>
          <w:t>SYSTEM ANALYSIS</w:t>
        </w:r>
        <w:r>
          <w:rPr>
            <w:noProof/>
            <w:webHidden/>
          </w:rPr>
          <w:tab/>
        </w:r>
        <w:r>
          <w:rPr>
            <w:noProof/>
            <w:webHidden/>
          </w:rPr>
          <w:fldChar w:fldCharType="begin"/>
        </w:r>
        <w:r>
          <w:rPr>
            <w:noProof/>
            <w:webHidden/>
          </w:rPr>
          <w:instrText xml:space="preserve"> PAGEREF _Toc34915067 \h </w:instrText>
        </w:r>
        <w:r>
          <w:rPr>
            <w:noProof/>
            <w:webHidden/>
          </w:rPr>
        </w:r>
        <w:r>
          <w:rPr>
            <w:noProof/>
            <w:webHidden/>
          </w:rPr>
          <w:fldChar w:fldCharType="separate"/>
        </w:r>
        <w:r w:rsidR="00232966">
          <w:rPr>
            <w:noProof/>
            <w:webHidden/>
          </w:rPr>
          <w:t>28</w:t>
        </w:r>
        <w:r>
          <w:rPr>
            <w:noProof/>
            <w:webHidden/>
          </w:rPr>
          <w:fldChar w:fldCharType="end"/>
        </w:r>
      </w:hyperlink>
    </w:p>
    <w:p w14:paraId="63637B03" w14:textId="21008AF2" w:rsidR="006B711D" w:rsidRDefault="006B711D">
      <w:pPr>
        <w:pStyle w:val="TOC3"/>
        <w:rPr>
          <w:rFonts w:asciiTheme="minorHAnsi" w:eastAsiaTheme="minorEastAsia" w:hAnsiTheme="minorHAnsi" w:cstheme="minorBidi"/>
          <w:noProof/>
          <w:sz w:val="22"/>
          <w:szCs w:val="22"/>
          <w:lang w:val="en-ID" w:eastAsia="en-ID"/>
        </w:rPr>
      </w:pPr>
      <w:hyperlink w:anchor="_Toc34915068" w:history="1">
        <w:r w:rsidRPr="00A07382">
          <w:rPr>
            <w:rStyle w:val="Hyperlink"/>
            <w:noProof/>
          </w:rPr>
          <w:t>3.1</w:t>
        </w:r>
        <w:r>
          <w:rPr>
            <w:rFonts w:asciiTheme="minorHAnsi" w:eastAsiaTheme="minorEastAsia" w:hAnsiTheme="minorHAnsi" w:cstheme="minorBidi"/>
            <w:noProof/>
            <w:sz w:val="22"/>
            <w:szCs w:val="22"/>
            <w:lang w:val="en-ID" w:eastAsia="en-ID"/>
          </w:rPr>
          <w:tab/>
        </w:r>
        <w:r w:rsidRPr="00A07382">
          <w:rPr>
            <w:rStyle w:val="Hyperlink"/>
            <w:noProof/>
          </w:rPr>
          <w:t>System Overview</w:t>
        </w:r>
        <w:r>
          <w:rPr>
            <w:noProof/>
            <w:webHidden/>
          </w:rPr>
          <w:tab/>
        </w:r>
        <w:r>
          <w:rPr>
            <w:noProof/>
            <w:webHidden/>
          </w:rPr>
          <w:fldChar w:fldCharType="begin"/>
        </w:r>
        <w:r>
          <w:rPr>
            <w:noProof/>
            <w:webHidden/>
          </w:rPr>
          <w:instrText xml:space="preserve"> PAGEREF _Toc34915068 \h </w:instrText>
        </w:r>
        <w:r>
          <w:rPr>
            <w:noProof/>
            <w:webHidden/>
          </w:rPr>
        </w:r>
        <w:r>
          <w:rPr>
            <w:noProof/>
            <w:webHidden/>
          </w:rPr>
          <w:fldChar w:fldCharType="separate"/>
        </w:r>
        <w:r w:rsidR="00232966">
          <w:rPr>
            <w:noProof/>
            <w:webHidden/>
          </w:rPr>
          <w:t>28</w:t>
        </w:r>
        <w:r>
          <w:rPr>
            <w:noProof/>
            <w:webHidden/>
          </w:rPr>
          <w:fldChar w:fldCharType="end"/>
        </w:r>
      </w:hyperlink>
    </w:p>
    <w:p w14:paraId="7A7301FF" w14:textId="09395C56" w:rsidR="006B711D" w:rsidRDefault="006B711D">
      <w:pPr>
        <w:pStyle w:val="TOC3"/>
        <w:rPr>
          <w:rFonts w:asciiTheme="minorHAnsi" w:eastAsiaTheme="minorEastAsia" w:hAnsiTheme="minorHAnsi" w:cstheme="minorBidi"/>
          <w:noProof/>
          <w:sz w:val="22"/>
          <w:szCs w:val="22"/>
          <w:lang w:val="en-ID" w:eastAsia="en-ID"/>
        </w:rPr>
      </w:pPr>
      <w:hyperlink w:anchor="_Toc34915069" w:history="1">
        <w:r w:rsidRPr="00A07382">
          <w:rPr>
            <w:rStyle w:val="Hyperlink"/>
            <w:noProof/>
          </w:rPr>
          <w:t>3.2</w:t>
        </w:r>
        <w:r>
          <w:rPr>
            <w:rFonts w:asciiTheme="minorHAnsi" w:eastAsiaTheme="minorEastAsia" w:hAnsiTheme="minorHAnsi" w:cstheme="minorBidi"/>
            <w:noProof/>
            <w:sz w:val="22"/>
            <w:szCs w:val="22"/>
            <w:lang w:val="en-ID" w:eastAsia="en-ID"/>
          </w:rPr>
          <w:tab/>
        </w:r>
        <w:r w:rsidRPr="00A07382">
          <w:rPr>
            <w:rStyle w:val="Hyperlink"/>
            <w:noProof/>
          </w:rPr>
          <w:t>Hardware and Software Requirement</w:t>
        </w:r>
        <w:r>
          <w:rPr>
            <w:noProof/>
            <w:webHidden/>
          </w:rPr>
          <w:tab/>
        </w:r>
        <w:r>
          <w:rPr>
            <w:noProof/>
            <w:webHidden/>
          </w:rPr>
          <w:fldChar w:fldCharType="begin"/>
        </w:r>
        <w:r>
          <w:rPr>
            <w:noProof/>
            <w:webHidden/>
          </w:rPr>
          <w:instrText xml:space="preserve"> PAGEREF _Toc34915069 \h </w:instrText>
        </w:r>
        <w:r>
          <w:rPr>
            <w:noProof/>
            <w:webHidden/>
          </w:rPr>
        </w:r>
        <w:r>
          <w:rPr>
            <w:noProof/>
            <w:webHidden/>
          </w:rPr>
          <w:fldChar w:fldCharType="separate"/>
        </w:r>
        <w:r w:rsidR="00232966">
          <w:rPr>
            <w:noProof/>
            <w:webHidden/>
          </w:rPr>
          <w:t>28</w:t>
        </w:r>
        <w:r>
          <w:rPr>
            <w:noProof/>
            <w:webHidden/>
          </w:rPr>
          <w:fldChar w:fldCharType="end"/>
        </w:r>
      </w:hyperlink>
    </w:p>
    <w:p w14:paraId="292080A9" w14:textId="79EC872D" w:rsidR="006B711D" w:rsidRDefault="006B711D">
      <w:pPr>
        <w:pStyle w:val="TOC3"/>
        <w:rPr>
          <w:rFonts w:asciiTheme="minorHAnsi" w:eastAsiaTheme="minorEastAsia" w:hAnsiTheme="minorHAnsi" w:cstheme="minorBidi"/>
          <w:noProof/>
          <w:sz w:val="22"/>
          <w:szCs w:val="22"/>
          <w:lang w:val="en-ID" w:eastAsia="en-ID"/>
        </w:rPr>
      </w:pPr>
      <w:hyperlink w:anchor="_Toc34915070" w:history="1">
        <w:r w:rsidRPr="00A07382">
          <w:rPr>
            <w:rStyle w:val="Hyperlink"/>
            <w:noProof/>
          </w:rPr>
          <w:t>3.3</w:t>
        </w:r>
        <w:r>
          <w:rPr>
            <w:rFonts w:asciiTheme="minorHAnsi" w:eastAsiaTheme="minorEastAsia" w:hAnsiTheme="minorHAnsi" w:cstheme="minorBidi"/>
            <w:noProof/>
            <w:sz w:val="22"/>
            <w:szCs w:val="22"/>
            <w:lang w:val="en-ID" w:eastAsia="en-ID"/>
          </w:rPr>
          <w:tab/>
        </w:r>
        <w:r w:rsidRPr="00A07382">
          <w:rPr>
            <w:rStyle w:val="Hyperlink"/>
            <w:noProof/>
          </w:rPr>
          <w:t>Functional Analysis</w:t>
        </w:r>
        <w:r>
          <w:rPr>
            <w:noProof/>
            <w:webHidden/>
          </w:rPr>
          <w:tab/>
        </w:r>
        <w:r>
          <w:rPr>
            <w:noProof/>
            <w:webHidden/>
          </w:rPr>
          <w:fldChar w:fldCharType="begin"/>
        </w:r>
        <w:r>
          <w:rPr>
            <w:noProof/>
            <w:webHidden/>
          </w:rPr>
          <w:instrText xml:space="preserve"> PAGEREF _Toc34915070 \h </w:instrText>
        </w:r>
        <w:r>
          <w:rPr>
            <w:noProof/>
            <w:webHidden/>
          </w:rPr>
        </w:r>
        <w:r>
          <w:rPr>
            <w:noProof/>
            <w:webHidden/>
          </w:rPr>
          <w:fldChar w:fldCharType="separate"/>
        </w:r>
        <w:r w:rsidR="00232966">
          <w:rPr>
            <w:noProof/>
            <w:webHidden/>
          </w:rPr>
          <w:t>30</w:t>
        </w:r>
        <w:r>
          <w:rPr>
            <w:noProof/>
            <w:webHidden/>
          </w:rPr>
          <w:fldChar w:fldCharType="end"/>
        </w:r>
      </w:hyperlink>
    </w:p>
    <w:p w14:paraId="5EF491F5" w14:textId="73F6EB8D" w:rsidR="006B711D" w:rsidRDefault="006B711D">
      <w:pPr>
        <w:pStyle w:val="TOC3"/>
        <w:rPr>
          <w:rFonts w:asciiTheme="minorHAnsi" w:eastAsiaTheme="minorEastAsia" w:hAnsiTheme="minorHAnsi" w:cstheme="minorBidi"/>
          <w:noProof/>
          <w:sz w:val="22"/>
          <w:szCs w:val="22"/>
          <w:lang w:val="en-ID" w:eastAsia="en-ID"/>
        </w:rPr>
      </w:pPr>
      <w:hyperlink w:anchor="_Toc34915071" w:history="1">
        <w:r w:rsidRPr="00A07382">
          <w:rPr>
            <w:rStyle w:val="Hyperlink"/>
            <w:noProof/>
          </w:rPr>
          <w:t>3.4</w:t>
        </w:r>
        <w:r>
          <w:rPr>
            <w:rFonts w:asciiTheme="minorHAnsi" w:eastAsiaTheme="minorEastAsia" w:hAnsiTheme="minorHAnsi" w:cstheme="minorBidi"/>
            <w:noProof/>
            <w:sz w:val="22"/>
            <w:szCs w:val="22"/>
            <w:lang w:val="en-ID" w:eastAsia="en-ID"/>
          </w:rPr>
          <w:tab/>
        </w:r>
        <w:r w:rsidRPr="00A07382">
          <w:rPr>
            <w:rStyle w:val="Hyperlink"/>
            <w:noProof/>
          </w:rPr>
          <w:t>Use Case Diagram</w:t>
        </w:r>
        <w:r>
          <w:rPr>
            <w:noProof/>
            <w:webHidden/>
          </w:rPr>
          <w:tab/>
        </w:r>
        <w:r>
          <w:rPr>
            <w:noProof/>
            <w:webHidden/>
          </w:rPr>
          <w:fldChar w:fldCharType="begin"/>
        </w:r>
        <w:r>
          <w:rPr>
            <w:noProof/>
            <w:webHidden/>
          </w:rPr>
          <w:instrText xml:space="preserve"> PAGEREF _Toc34915071 \h </w:instrText>
        </w:r>
        <w:r>
          <w:rPr>
            <w:noProof/>
            <w:webHidden/>
          </w:rPr>
        </w:r>
        <w:r>
          <w:rPr>
            <w:noProof/>
            <w:webHidden/>
          </w:rPr>
          <w:fldChar w:fldCharType="separate"/>
        </w:r>
        <w:r w:rsidR="00232966">
          <w:rPr>
            <w:noProof/>
            <w:webHidden/>
          </w:rPr>
          <w:t>31</w:t>
        </w:r>
        <w:r>
          <w:rPr>
            <w:noProof/>
            <w:webHidden/>
          </w:rPr>
          <w:fldChar w:fldCharType="end"/>
        </w:r>
      </w:hyperlink>
    </w:p>
    <w:p w14:paraId="6790578B" w14:textId="33F4E7CA" w:rsidR="006B711D" w:rsidRDefault="006B711D">
      <w:pPr>
        <w:pStyle w:val="TOC3"/>
        <w:rPr>
          <w:rFonts w:asciiTheme="minorHAnsi" w:eastAsiaTheme="minorEastAsia" w:hAnsiTheme="minorHAnsi" w:cstheme="minorBidi"/>
          <w:noProof/>
          <w:sz w:val="22"/>
          <w:szCs w:val="22"/>
          <w:lang w:val="en-ID" w:eastAsia="en-ID"/>
        </w:rPr>
      </w:pPr>
      <w:hyperlink w:anchor="_Toc34915072" w:history="1">
        <w:r w:rsidRPr="00A07382">
          <w:rPr>
            <w:rStyle w:val="Hyperlink"/>
            <w:noProof/>
          </w:rPr>
          <w:t>3.5</w:t>
        </w:r>
        <w:r>
          <w:rPr>
            <w:rFonts w:asciiTheme="minorHAnsi" w:eastAsiaTheme="minorEastAsia" w:hAnsiTheme="minorHAnsi" w:cstheme="minorBidi"/>
            <w:noProof/>
            <w:sz w:val="22"/>
            <w:szCs w:val="22"/>
            <w:lang w:val="en-ID" w:eastAsia="en-ID"/>
          </w:rPr>
          <w:tab/>
        </w:r>
        <w:r w:rsidRPr="00A07382">
          <w:rPr>
            <w:rStyle w:val="Hyperlink"/>
            <w:noProof/>
          </w:rPr>
          <w:t>Use Case Narrative</w:t>
        </w:r>
        <w:r>
          <w:rPr>
            <w:noProof/>
            <w:webHidden/>
          </w:rPr>
          <w:tab/>
        </w:r>
        <w:r>
          <w:rPr>
            <w:noProof/>
            <w:webHidden/>
          </w:rPr>
          <w:fldChar w:fldCharType="begin"/>
        </w:r>
        <w:r>
          <w:rPr>
            <w:noProof/>
            <w:webHidden/>
          </w:rPr>
          <w:instrText xml:space="preserve"> PAGEREF _Toc34915072 \h </w:instrText>
        </w:r>
        <w:r>
          <w:rPr>
            <w:noProof/>
            <w:webHidden/>
          </w:rPr>
        </w:r>
        <w:r>
          <w:rPr>
            <w:noProof/>
            <w:webHidden/>
          </w:rPr>
          <w:fldChar w:fldCharType="separate"/>
        </w:r>
        <w:r w:rsidR="00232966">
          <w:rPr>
            <w:noProof/>
            <w:webHidden/>
          </w:rPr>
          <w:t>32</w:t>
        </w:r>
        <w:r>
          <w:rPr>
            <w:noProof/>
            <w:webHidden/>
          </w:rPr>
          <w:fldChar w:fldCharType="end"/>
        </w:r>
      </w:hyperlink>
    </w:p>
    <w:p w14:paraId="277B4CC9" w14:textId="51E36D40" w:rsidR="006B711D" w:rsidRDefault="006B711D">
      <w:pPr>
        <w:pStyle w:val="TOC3"/>
        <w:rPr>
          <w:rFonts w:asciiTheme="minorHAnsi" w:eastAsiaTheme="minorEastAsia" w:hAnsiTheme="minorHAnsi" w:cstheme="minorBidi"/>
          <w:noProof/>
          <w:sz w:val="22"/>
          <w:szCs w:val="22"/>
          <w:lang w:val="en-ID" w:eastAsia="en-ID"/>
        </w:rPr>
      </w:pPr>
      <w:hyperlink w:anchor="_Toc34915073" w:history="1">
        <w:r w:rsidRPr="00A07382">
          <w:rPr>
            <w:rStyle w:val="Hyperlink"/>
            <w:noProof/>
          </w:rPr>
          <w:t>3.6</w:t>
        </w:r>
        <w:r>
          <w:rPr>
            <w:rFonts w:asciiTheme="minorHAnsi" w:eastAsiaTheme="minorEastAsia" w:hAnsiTheme="minorHAnsi" w:cstheme="minorBidi"/>
            <w:noProof/>
            <w:sz w:val="22"/>
            <w:szCs w:val="22"/>
            <w:lang w:val="en-ID" w:eastAsia="en-ID"/>
          </w:rPr>
          <w:tab/>
        </w:r>
        <w:r w:rsidRPr="00A07382">
          <w:rPr>
            <w:rStyle w:val="Hyperlink"/>
            <w:noProof/>
          </w:rPr>
          <w:t>Activity Diagram</w:t>
        </w:r>
        <w:r>
          <w:rPr>
            <w:noProof/>
            <w:webHidden/>
          </w:rPr>
          <w:tab/>
        </w:r>
        <w:r>
          <w:rPr>
            <w:noProof/>
            <w:webHidden/>
          </w:rPr>
          <w:fldChar w:fldCharType="begin"/>
        </w:r>
        <w:r>
          <w:rPr>
            <w:noProof/>
            <w:webHidden/>
          </w:rPr>
          <w:instrText xml:space="preserve"> PAGEREF _Toc34915073 \h </w:instrText>
        </w:r>
        <w:r>
          <w:rPr>
            <w:noProof/>
            <w:webHidden/>
          </w:rPr>
        </w:r>
        <w:r>
          <w:rPr>
            <w:noProof/>
            <w:webHidden/>
          </w:rPr>
          <w:fldChar w:fldCharType="separate"/>
        </w:r>
        <w:r w:rsidR="00232966">
          <w:rPr>
            <w:noProof/>
            <w:webHidden/>
          </w:rPr>
          <w:t>37</w:t>
        </w:r>
        <w:r>
          <w:rPr>
            <w:noProof/>
            <w:webHidden/>
          </w:rPr>
          <w:fldChar w:fldCharType="end"/>
        </w:r>
      </w:hyperlink>
    </w:p>
    <w:p w14:paraId="403D73F7" w14:textId="4EFDEF65" w:rsidR="006B711D" w:rsidRDefault="006B711D">
      <w:pPr>
        <w:pStyle w:val="TOC2"/>
        <w:rPr>
          <w:rFonts w:asciiTheme="minorHAnsi" w:eastAsiaTheme="minorEastAsia" w:hAnsiTheme="minorHAnsi" w:cstheme="minorBidi"/>
          <w:noProof/>
          <w:sz w:val="22"/>
          <w:szCs w:val="22"/>
          <w:lang w:val="en-ID" w:eastAsia="en-ID"/>
        </w:rPr>
      </w:pPr>
      <w:hyperlink w:anchor="_Toc34915074" w:history="1">
        <w:r w:rsidRPr="00A07382">
          <w:rPr>
            <w:rStyle w:val="Hyperlink"/>
            <w:noProof/>
          </w:rPr>
          <w:t>SYSTEM DESIGN</w:t>
        </w:r>
        <w:r>
          <w:rPr>
            <w:noProof/>
            <w:webHidden/>
          </w:rPr>
          <w:tab/>
        </w:r>
        <w:r>
          <w:rPr>
            <w:noProof/>
            <w:webHidden/>
          </w:rPr>
          <w:fldChar w:fldCharType="begin"/>
        </w:r>
        <w:r>
          <w:rPr>
            <w:noProof/>
            <w:webHidden/>
          </w:rPr>
          <w:instrText xml:space="preserve"> PAGEREF _Toc34915074 \h </w:instrText>
        </w:r>
        <w:r>
          <w:rPr>
            <w:noProof/>
            <w:webHidden/>
          </w:rPr>
        </w:r>
        <w:r>
          <w:rPr>
            <w:noProof/>
            <w:webHidden/>
          </w:rPr>
          <w:fldChar w:fldCharType="separate"/>
        </w:r>
        <w:r w:rsidR="00232966">
          <w:rPr>
            <w:noProof/>
            <w:webHidden/>
          </w:rPr>
          <w:t>40</w:t>
        </w:r>
        <w:r>
          <w:rPr>
            <w:noProof/>
            <w:webHidden/>
          </w:rPr>
          <w:fldChar w:fldCharType="end"/>
        </w:r>
      </w:hyperlink>
    </w:p>
    <w:p w14:paraId="1096A65F" w14:textId="6C9E3988" w:rsidR="006B711D" w:rsidRDefault="006B711D">
      <w:pPr>
        <w:pStyle w:val="TOC3"/>
        <w:rPr>
          <w:rFonts w:asciiTheme="minorHAnsi" w:eastAsiaTheme="minorEastAsia" w:hAnsiTheme="minorHAnsi" w:cstheme="minorBidi"/>
          <w:noProof/>
          <w:sz w:val="22"/>
          <w:szCs w:val="22"/>
          <w:lang w:val="en-ID" w:eastAsia="en-ID"/>
        </w:rPr>
      </w:pPr>
      <w:hyperlink w:anchor="_Toc34915075" w:history="1">
        <w:r w:rsidRPr="00A07382">
          <w:rPr>
            <w:rStyle w:val="Hyperlink"/>
            <w:noProof/>
          </w:rPr>
          <w:t>4.1</w:t>
        </w:r>
        <w:r>
          <w:rPr>
            <w:rFonts w:asciiTheme="minorHAnsi" w:eastAsiaTheme="minorEastAsia" w:hAnsiTheme="minorHAnsi" w:cstheme="minorBidi"/>
            <w:noProof/>
            <w:sz w:val="22"/>
            <w:szCs w:val="22"/>
            <w:lang w:val="en-ID" w:eastAsia="en-ID"/>
          </w:rPr>
          <w:tab/>
        </w:r>
        <w:r w:rsidRPr="00A07382">
          <w:rPr>
            <w:rStyle w:val="Hyperlink"/>
            <w:noProof/>
          </w:rPr>
          <w:t>User Interface Design</w:t>
        </w:r>
        <w:r>
          <w:rPr>
            <w:noProof/>
            <w:webHidden/>
          </w:rPr>
          <w:tab/>
        </w:r>
        <w:r>
          <w:rPr>
            <w:noProof/>
            <w:webHidden/>
          </w:rPr>
          <w:fldChar w:fldCharType="begin"/>
        </w:r>
        <w:r>
          <w:rPr>
            <w:noProof/>
            <w:webHidden/>
          </w:rPr>
          <w:instrText xml:space="preserve"> PAGEREF _Toc34915075 \h </w:instrText>
        </w:r>
        <w:r>
          <w:rPr>
            <w:noProof/>
            <w:webHidden/>
          </w:rPr>
        </w:r>
        <w:r>
          <w:rPr>
            <w:noProof/>
            <w:webHidden/>
          </w:rPr>
          <w:fldChar w:fldCharType="separate"/>
        </w:r>
        <w:r w:rsidR="00232966">
          <w:rPr>
            <w:noProof/>
            <w:webHidden/>
          </w:rPr>
          <w:t>40</w:t>
        </w:r>
        <w:r>
          <w:rPr>
            <w:noProof/>
            <w:webHidden/>
          </w:rPr>
          <w:fldChar w:fldCharType="end"/>
        </w:r>
      </w:hyperlink>
    </w:p>
    <w:p w14:paraId="7E79439B" w14:textId="0781CCE0" w:rsidR="006B711D" w:rsidRDefault="006B711D">
      <w:pPr>
        <w:pStyle w:val="TOC3"/>
        <w:rPr>
          <w:rFonts w:asciiTheme="minorHAnsi" w:eastAsiaTheme="minorEastAsia" w:hAnsiTheme="minorHAnsi" w:cstheme="minorBidi"/>
          <w:noProof/>
          <w:sz w:val="22"/>
          <w:szCs w:val="22"/>
          <w:lang w:val="en-ID" w:eastAsia="en-ID"/>
        </w:rPr>
      </w:pPr>
      <w:hyperlink w:anchor="_Toc34915076" w:history="1">
        <w:r w:rsidRPr="00A07382">
          <w:rPr>
            <w:rStyle w:val="Hyperlink"/>
            <w:noProof/>
          </w:rPr>
          <w:t>4.2</w:t>
        </w:r>
        <w:r>
          <w:rPr>
            <w:rFonts w:asciiTheme="minorHAnsi" w:eastAsiaTheme="minorEastAsia" w:hAnsiTheme="minorHAnsi" w:cstheme="minorBidi"/>
            <w:noProof/>
            <w:sz w:val="22"/>
            <w:szCs w:val="22"/>
            <w:lang w:val="en-ID" w:eastAsia="en-ID"/>
          </w:rPr>
          <w:tab/>
        </w:r>
        <w:r w:rsidRPr="00A07382">
          <w:rPr>
            <w:rStyle w:val="Hyperlink"/>
            <w:noProof/>
          </w:rPr>
          <w:t>Physical Design</w:t>
        </w:r>
        <w:r>
          <w:rPr>
            <w:noProof/>
            <w:webHidden/>
          </w:rPr>
          <w:tab/>
        </w:r>
        <w:r>
          <w:rPr>
            <w:noProof/>
            <w:webHidden/>
          </w:rPr>
          <w:fldChar w:fldCharType="begin"/>
        </w:r>
        <w:r>
          <w:rPr>
            <w:noProof/>
            <w:webHidden/>
          </w:rPr>
          <w:instrText xml:space="preserve"> PAGEREF _Toc34915076 \h </w:instrText>
        </w:r>
        <w:r>
          <w:rPr>
            <w:noProof/>
            <w:webHidden/>
          </w:rPr>
        </w:r>
        <w:r>
          <w:rPr>
            <w:noProof/>
            <w:webHidden/>
          </w:rPr>
          <w:fldChar w:fldCharType="separate"/>
        </w:r>
        <w:r w:rsidR="00232966">
          <w:rPr>
            <w:noProof/>
            <w:webHidden/>
          </w:rPr>
          <w:t>40</w:t>
        </w:r>
        <w:r>
          <w:rPr>
            <w:noProof/>
            <w:webHidden/>
          </w:rPr>
          <w:fldChar w:fldCharType="end"/>
        </w:r>
      </w:hyperlink>
    </w:p>
    <w:p w14:paraId="0D237AE3" w14:textId="447709EE" w:rsidR="006B711D" w:rsidRDefault="006B711D">
      <w:pPr>
        <w:pStyle w:val="TOC3"/>
        <w:rPr>
          <w:rFonts w:asciiTheme="minorHAnsi" w:eastAsiaTheme="minorEastAsia" w:hAnsiTheme="minorHAnsi" w:cstheme="minorBidi"/>
          <w:noProof/>
          <w:sz w:val="22"/>
          <w:szCs w:val="22"/>
          <w:lang w:val="en-ID" w:eastAsia="en-ID"/>
        </w:rPr>
      </w:pPr>
      <w:hyperlink w:anchor="_Toc34915077" w:history="1">
        <w:r w:rsidRPr="00A07382">
          <w:rPr>
            <w:rStyle w:val="Hyperlink"/>
            <w:noProof/>
          </w:rPr>
          <w:t>4.3</w:t>
        </w:r>
        <w:r>
          <w:rPr>
            <w:rFonts w:asciiTheme="minorHAnsi" w:eastAsiaTheme="minorEastAsia" w:hAnsiTheme="minorHAnsi" w:cstheme="minorBidi"/>
            <w:noProof/>
            <w:sz w:val="22"/>
            <w:szCs w:val="22"/>
            <w:lang w:val="en-ID" w:eastAsia="en-ID"/>
          </w:rPr>
          <w:tab/>
        </w:r>
        <w:r w:rsidRPr="00A07382">
          <w:rPr>
            <w:rStyle w:val="Hyperlink"/>
            <w:noProof/>
          </w:rPr>
          <w:t>Data Design</w:t>
        </w:r>
        <w:r>
          <w:rPr>
            <w:noProof/>
            <w:webHidden/>
          </w:rPr>
          <w:tab/>
        </w:r>
        <w:r>
          <w:rPr>
            <w:noProof/>
            <w:webHidden/>
          </w:rPr>
          <w:fldChar w:fldCharType="begin"/>
        </w:r>
        <w:r>
          <w:rPr>
            <w:noProof/>
            <w:webHidden/>
          </w:rPr>
          <w:instrText xml:space="preserve"> PAGEREF _Toc34915077 \h </w:instrText>
        </w:r>
        <w:r>
          <w:rPr>
            <w:noProof/>
            <w:webHidden/>
          </w:rPr>
        </w:r>
        <w:r>
          <w:rPr>
            <w:noProof/>
            <w:webHidden/>
          </w:rPr>
          <w:fldChar w:fldCharType="separate"/>
        </w:r>
        <w:r w:rsidR="00232966">
          <w:rPr>
            <w:noProof/>
            <w:webHidden/>
          </w:rPr>
          <w:t>41</w:t>
        </w:r>
        <w:r>
          <w:rPr>
            <w:noProof/>
            <w:webHidden/>
          </w:rPr>
          <w:fldChar w:fldCharType="end"/>
        </w:r>
      </w:hyperlink>
    </w:p>
    <w:p w14:paraId="252E0765" w14:textId="087CCB62" w:rsidR="006B711D" w:rsidRDefault="006B711D">
      <w:pPr>
        <w:pStyle w:val="TOC3"/>
        <w:rPr>
          <w:rFonts w:asciiTheme="minorHAnsi" w:eastAsiaTheme="minorEastAsia" w:hAnsiTheme="minorHAnsi" w:cstheme="minorBidi"/>
          <w:noProof/>
          <w:sz w:val="22"/>
          <w:szCs w:val="22"/>
          <w:lang w:val="en-ID" w:eastAsia="en-ID"/>
        </w:rPr>
      </w:pPr>
      <w:hyperlink w:anchor="_Toc34915078" w:history="1">
        <w:r w:rsidRPr="00A07382">
          <w:rPr>
            <w:rStyle w:val="Hyperlink"/>
            <w:noProof/>
          </w:rPr>
          <w:t>4.4</w:t>
        </w:r>
        <w:r>
          <w:rPr>
            <w:rFonts w:asciiTheme="minorHAnsi" w:eastAsiaTheme="minorEastAsia" w:hAnsiTheme="minorHAnsi" w:cstheme="minorBidi"/>
            <w:noProof/>
            <w:sz w:val="22"/>
            <w:szCs w:val="22"/>
            <w:lang w:val="en-ID" w:eastAsia="en-ID"/>
          </w:rPr>
          <w:tab/>
        </w:r>
        <w:r w:rsidRPr="00A07382">
          <w:rPr>
            <w:rStyle w:val="Hyperlink"/>
            <w:noProof/>
          </w:rPr>
          <w:t>Class Diagram</w:t>
        </w:r>
        <w:r>
          <w:rPr>
            <w:noProof/>
            <w:webHidden/>
          </w:rPr>
          <w:tab/>
        </w:r>
        <w:r>
          <w:rPr>
            <w:noProof/>
            <w:webHidden/>
          </w:rPr>
          <w:fldChar w:fldCharType="begin"/>
        </w:r>
        <w:r>
          <w:rPr>
            <w:noProof/>
            <w:webHidden/>
          </w:rPr>
          <w:instrText xml:space="preserve"> PAGEREF _Toc34915078 \h </w:instrText>
        </w:r>
        <w:r>
          <w:rPr>
            <w:noProof/>
            <w:webHidden/>
          </w:rPr>
        </w:r>
        <w:r>
          <w:rPr>
            <w:noProof/>
            <w:webHidden/>
          </w:rPr>
          <w:fldChar w:fldCharType="separate"/>
        </w:r>
        <w:r w:rsidR="00232966">
          <w:rPr>
            <w:noProof/>
            <w:webHidden/>
          </w:rPr>
          <w:t>42</w:t>
        </w:r>
        <w:r>
          <w:rPr>
            <w:noProof/>
            <w:webHidden/>
          </w:rPr>
          <w:fldChar w:fldCharType="end"/>
        </w:r>
      </w:hyperlink>
    </w:p>
    <w:p w14:paraId="71DE789E" w14:textId="45025146" w:rsidR="006B711D" w:rsidRDefault="006B711D">
      <w:pPr>
        <w:pStyle w:val="TOC2"/>
        <w:rPr>
          <w:rFonts w:asciiTheme="minorHAnsi" w:eastAsiaTheme="minorEastAsia" w:hAnsiTheme="minorHAnsi" w:cstheme="minorBidi"/>
          <w:noProof/>
          <w:sz w:val="22"/>
          <w:szCs w:val="22"/>
          <w:lang w:val="en-ID" w:eastAsia="en-ID"/>
        </w:rPr>
      </w:pPr>
      <w:hyperlink w:anchor="_Toc34915079" w:history="1">
        <w:r w:rsidRPr="00A07382">
          <w:rPr>
            <w:rStyle w:val="Hyperlink"/>
            <w:noProof/>
          </w:rPr>
          <w:t>SYSTEM IMPLEMENTATION</w:t>
        </w:r>
        <w:r>
          <w:rPr>
            <w:noProof/>
            <w:webHidden/>
          </w:rPr>
          <w:tab/>
        </w:r>
        <w:r>
          <w:rPr>
            <w:noProof/>
            <w:webHidden/>
          </w:rPr>
          <w:fldChar w:fldCharType="begin"/>
        </w:r>
        <w:r>
          <w:rPr>
            <w:noProof/>
            <w:webHidden/>
          </w:rPr>
          <w:instrText xml:space="preserve"> PAGEREF _Toc34915079 \h </w:instrText>
        </w:r>
        <w:r>
          <w:rPr>
            <w:noProof/>
            <w:webHidden/>
          </w:rPr>
        </w:r>
        <w:r>
          <w:rPr>
            <w:noProof/>
            <w:webHidden/>
          </w:rPr>
          <w:fldChar w:fldCharType="separate"/>
        </w:r>
        <w:r w:rsidR="00232966">
          <w:rPr>
            <w:noProof/>
            <w:webHidden/>
          </w:rPr>
          <w:t>49</w:t>
        </w:r>
        <w:r>
          <w:rPr>
            <w:noProof/>
            <w:webHidden/>
          </w:rPr>
          <w:fldChar w:fldCharType="end"/>
        </w:r>
      </w:hyperlink>
    </w:p>
    <w:p w14:paraId="7EC637CF" w14:textId="3E8D2C0E" w:rsidR="006B711D" w:rsidRDefault="006B711D">
      <w:pPr>
        <w:pStyle w:val="TOC3"/>
        <w:rPr>
          <w:rFonts w:asciiTheme="minorHAnsi" w:eastAsiaTheme="minorEastAsia" w:hAnsiTheme="minorHAnsi" w:cstheme="minorBidi"/>
          <w:noProof/>
          <w:sz w:val="22"/>
          <w:szCs w:val="22"/>
          <w:lang w:val="en-ID" w:eastAsia="en-ID"/>
        </w:rPr>
      </w:pPr>
      <w:hyperlink w:anchor="_Toc34915080" w:history="1">
        <w:r w:rsidRPr="00A07382">
          <w:rPr>
            <w:rStyle w:val="Hyperlink"/>
            <w:noProof/>
          </w:rPr>
          <w:t>5.1</w:t>
        </w:r>
        <w:r>
          <w:rPr>
            <w:rFonts w:asciiTheme="minorHAnsi" w:eastAsiaTheme="minorEastAsia" w:hAnsiTheme="minorHAnsi" w:cstheme="minorBidi"/>
            <w:noProof/>
            <w:sz w:val="22"/>
            <w:szCs w:val="22"/>
            <w:lang w:val="en-ID" w:eastAsia="en-ID"/>
          </w:rPr>
          <w:tab/>
        </w:r>
        <w:r w:rsidRPr="00A07382">
          <w:rPr>
            <w:rStyle w:val="Hyperlink"/>
            <w:noProof/>
          </w:rPr>
          <w:t>The Library</w:t>
        </w:r>
        <w:r>
          <w:rPr>
            <w:noProof/>
            <w:webHidden/>
          </w:rPr>
          <w:tab/>
        </w:r>
        <w:r>
          <w:rPr>
            <w:noProof/>
            <w:webHidden/>
          </w:rPr>
          <w:fldChar w:fldCharType="begin"/>
        </w:r>
        <w:r>
          <w:rPr>
            <w:noProof/>
            <w:webHidden/>
          </w:rPr>
          <w:instrText xml:space="preserve"> PAGEREF _Toc34915080 \h </w:instrText>
        </w:r>
        <w:r>
          <w:rPr>
            <w:noProof/>
            <w:webHidden/>
          </w:rPr>
        </w:r>
        <w:r>
          <w:rPr>
            <w:noProof/>
            <w:webHidden/>
          </w:rPr>
          <w:fldChar w:fldCharType="separate"/>
        </w:r>
        <w:r w:rsidR="00232966">
          <w:rPr>
            <w:noProof/>
            <w:webHidden/>
          </w:rPr>
          <w:t>49</w:t>
        </w:r>
        <w:r>
          <w:rPr>
            <w:noProof/>
            <w:webHidden/>
          </w:rPr>
          <w:fldChar w:fldCharType="end"/>
        </w:r>
      </w:hyperlink>
    </w:p>
    <w:p w14:paraId="15580E7E" w14:textId="529E631B" w:rsidR="006B711D" w:rsidRDefault="006B711D">
      <w:pPr>
        <w:pStyle w:val="TOC3"/>
        <w:rPr>
          <w:rFonts w:asciiTheme="minorHAnsi" w:eastAsiaTheme="minorEastAsia" w:hAnsiTheme="minorHAnsi" w:cstheme="minorBidi"/>
          <w:noProof/>
          <w:sz w:val="22"/>
          <w:szCs w:val="22"/>
          <w:lang w:val="en-ID" w:eastAsia="en-ID"/>
        </w:rPr>
      </w:pPr>
      <w:hyperlink w:anchor="_Toc34915081" w:history="1">
        <w:r w:rsidRPr="00A07382">
          <w:rPr>
            <w:rStyle w:val="Hyperlink"/>
            <w:noProof/>
          </w:rPr>
          <w:t>5.2</w:t>
        </w:r>
        <w:r>
          <w:rPr>
            <w:rFonts w:asciiTheme="minorHAnsi" w:eastAsiaTheme="minorEastAsia" w:hAnsiTheme="minorHAnsi" w:cstheme="minorBidi"/>
            <w:noProof/>
            <w:sz w:val="22"/>
            <w:szCs w:val="22"/>
            <w:lang w:val="en-ID" w:eastAsia="en-ID"/>
          </w:rPr>
          <w:tab/>
        </w:r>
        <w:r w:rsidRPr="00A07382">
          <w:rPr>
            <w:rStyle w:val="Hyperlink"/>
            <w:noProof/>
          </w:rPr>
          <w:t>The Network Class</w:t>
        </w:r>
        <w:r>
          <w:rPr>
            <w:noProof/>
            <w:webHidden/>
          </w:rPr>
          <w:tab/>
        </w:r>
        <w:r>
          <w:rPr>
            <w:noProof/>
            <w:webHidden/>
          </w:rPr>
          <w:fldChar w:fldCharType="begin"/>
        </w:r>
        <w:r>
          <w:rPr>
            <w:noProof/>
            <w:webHidden/>
          </w:rPr>
          <w:instrText xml:space="preserve"> PAGEREF _Toc34915081 \h </w:instrText>
        </w:r>
        <w:r>
          <w:rPr>
            <w:noProof/>
            <w:webHidden/>
          </w:rPr>
        </w:r>
        <w:r>
          <w:rPr>
            <w:noProof/>
            <w:webHidden/>
          </w:rPr>
          <w:fldChar w:fldCharType="separate"/>
        </w:r>
        <w:r w:rsidR="00232966">
          <w:rPr>
            <w:noProof/>
            <w:webHidden/>
          </w:rPr>
          <w:t>50</w:t>
        </w:r>
        <w:r>
          <w:rPr>
            <w:noProof/>
            <w:webHidden/>
          </w:rPr>
          <w:fldChar w:fldCharType="end"/>
        </w:r>
      </w:hyperlink>
    </w:p>
    <w:p w14:paraId="6E30A8D9" w14:textId="1B860BD1" w:rsidR="006B711D" w:rsidRDefault="006B711D">
      <w:pPr>
        <w:pStyle w:val="TOC4"/>
        <w:rPr>
          <w:rFonts w:asciiTheme="minorHAnsi" w:eastAsiaTheme="minorEastAsia" w:hAnsiTheme="minorHAnsi" w:cstheme="minorBidi"/>
          <w:noProof/>
          <w:sz w:val="22"/>
          <w:szCs w:val="22"/>
          <w:lang w:val="en-ID" w:eastAsia="en-ID"/>
        </w:rPr>
      </w:pPr>
      <w:hyperlink w:anchor="_Toc34915082" w:history="1">
        <w:r w:rsidRPr="00A07382">
          <w:rPr>
            <w:rStyle w:val="Hyperlink"/>
            <w:noProof/>
          </w:rPr>
          <w:t>5.2.1</w:t>
        </w:r>
        <w:r>
          <w:rPr>
            <w:rFonts w:asciiTheme="minorHAnsi" w:eastAsiaTheme="minorEastAsia" w:hAnsiTheme="minorHAnsi" w:cstheme="minorBidi"/>
            <w:noProof/>
            <w:sz w:val="22"/>
            <w:szCs w:val="22"/>
            <w:lang w:val="en-ID" w:eastAsia="en-ID"/>
          </w:rPr>
          <w:tab/>
        </w:r>
        <w:r w:rsidRPr="00A07382">
          <w:rPr>
            <w:rStyle w:val="Hyperlink"/>
            <w:noProof/>
          </w:rPr>
          <w:t>The Constructor</w:t>
        </w:r>
        <w:r>
          <w:rPr>
            <w:noProof/>
            <w:webHidden/>
          </w:rPr>
          <w:tab/>
        </w:r>
        <w:r>
          <w:rPr>
            <w:noProof/>
            <w:webHidden/>
          </w:rPr>
          <w:fldChar w:fldCharType="begin"/>
        </w:r>
        <w:r>
          <w:rPr>
            <w:noProof/>
            <w:webHidden/>
          </w:rPr>
          <w:instrText xml:space="preserve"> PAGEREF _Toc34915082 \h </w:instrText>
        </w:r>
        <w:r>
          <w:rPr>
            <w:noProof/>
            <w:webHidden/>
          </w:rPr>
        </w:r>
        <w:r>
          <w:rPr>
            <w:noProof/>
            <w:webHidden/>
          </w:rPr>
          <w:fldChar w:fldCharType="separate"/>
        </w:r>
        <w:r w:rsidR="00232966">
          <w:rPr>
            <w:noProof/>
            <w:webHidden/>
          </w:rPr>
          <w:t>51</w:t>
        </w:r>
        <w:r>
          <w:rPr>
            <w:noProof/>
            <w:webHidden/>
          </w:rPr>
          <w:fldChar w:fldCharType="end"/>
        </w:r>
      </w:hyperlink>
    </w:p>
    <w:p w14:paraId="5BCA8C0F" w14:textId="4CFBB525" w:rsidR="006B711D" w:rsidRDefault="006B711D">
      <w:pPr>
        <w:pStyle w:val="TOC4"/>
        <w:rPr>
          <w:rFonts w:asciiTheme="minorHAnsi" w:eastAsiaTheme="minorEastAsia" w:hAnsiTheme="minorHAnsi" w:cstheme="minorBidi"/>
          <w:noProof/>
          <w:sz w:val="22"/>
          <w:szCs w:val="22"/>
          <w:lang w:val="en-ID" w:eastAsia="en-ID"/>
        </w:rPr>
      </w:pPr>
      <w:hyperlink w:anchor="_Toc34915083" w:history="1">
        <w:r w:rsidRPr="00A07382">
          <w:rPr>
            <w:rStyle w:val="Hyperlink"/>
            <w:noProof/>
          </w:rPr>
          <w:t>5.2.2</w:t>
        </w:r>
        <w:r>
          <w:rPr>
            <w:rFonts w:asciiTheme="minorHAnsi" w:eastAsiaTheme="minorEastAsia" w:hAnsiTheme="minorHAnsi" w:cstheme="minorBidi"/>
            <w:noProof/>
            <w:sz w:val="22"/>
            <w:szCs w:val="22"/>
            <w:lang w:val="en-ID" w:eastAsia="en-ID"/>
          </w:rPr>
          <w:tab/>
        </w:r>
        <w:r w:rsidRPr="00A07382">
          <w:rPr>
            <w:rStyle w:val="Hyperlink"/>
            <w:noProof/>
          </w:rPr>
          <w:t>The Build Network Function</w:t>
        </w:r>
        <w:r>
          <w:rPr>
            <w:noProof/>
            <w:webHidden/>
          </w:rPr>
          <w:tab/>
        </w:r>
        <w:r>
          <w:rPr>
            <w:noProof/>
            <w:webHidden/>
          </w:rPr>
          <w:fldChar w:fldCharType="begin"/>
        </w:r>
        <w:r>
          <w:rPr>
            <w:noProof/>
            <w:webHidden/>
          </w:rPr>
          <w:instrText xml:space="preserve"> PAGEREF _Toc34915083 \h </w:instrText>
        </w:r>
        <w:r>
          <w:rPr>
            <w:noProof/>
            <w:webHidden/>
          </w:rPr>
        </w:r>
        <w:r>
          <w:rPr>
            <w:noProof/>
            <w:webHidden/>
          </w:rPr>
          <w:fldChar w:fldCharType="separate"/>
        </w:r>
        <w:r w:rsidR="00232966">
          <w:rPr>
            <w:noProof/>
            <w:webHidden/>
          </w:rPr>
          <w:t>53</w:t>
        </w:r>
        <w:r>
          <w:rPr>
            <w:noProof/>
            <w:webHidden/>
          </w:rPr>
          <w:fldChar w:fldCharType="end"/>
        </w:r>
      </w:hyperlink>
    </w:p>
    <w:p w14:paraId="046C05C7" w14:textId="7FA43728" w:rsidR="006B711D" w:rsidRDefault="006B711D">
      <w:pPr>
        <w:pStyle w:val="TOC4"/>
        <w:rPr>
          <w:rFonts w:asciiTheme="minorHAnsi" w:eastAsiaTheme="minorEastAsia" w:hAnsiTheme="minorHAnsi" w:cstheme="minorBidi"/>
          <w:noProof/>
          <w:sz w:val="22"/>
          <w:szCs w:val="22"/>
          <w:lang w:val="en-ID" w:eastAsia="en-ID"/>
        </w:rPr>
      </w:pPr>
      <w:hyperlink w:anchor="_Toc34915084" w:history="1">
        <w:r w:rsidRPr="00A07382">
          <w:rPr>
            <w:rStyle w:val="Hyperlink"/>
            <w:noProof/>
          </w:rPr>
          <w:t>5.2.3</w:t>
        </w:r>
        <w:r>
          <w:rPr>
            <w:rFonts w:asciiTheme="minorHAnsi" w:eastAsiaTheme="minorEastAsia" w:hAnsiTheme="minorHAnsi" w:cstheme="minorBidi"/>
            <w:noProof/>
            <w:sz w:val="22"/>
            <w:szCs w:val="22"/>
            <w:lang w:val="en-ID" w:eastAsia="en-ID"/>
          </w:rPr>
          <w:tab/>
        </w:r>
        <w:r w:rsidRPr="00A07382">
          <w:rPr>
            <w:rStyle w:val="Hyperlink"/>
            <w:noProof/>
          </w:rPr>
          <w:t>The Train Function</w:t>
        </w:r>
        <w:r>
          <w:rPr>
            <w:noProof/>
            <w:webHidden/>
          </w:rPr>
          <w:tab/>
        </w:r>
        <w:r>
          <w:rPr>
            <w:noProof/>
            <w:webHidden/>
          </w:rPr>
          <w:fldChar w:fldCharType="begin"/>
        </w:r>
        <w:r>
          <w:rPr>
            <w:noProof/>
            <w:webHidden/>
          </w:rPr>
          <w:instrText xml:space="preserve"> PAGEREF _Toc34915084 \h </w:instrText>
        </w:r>
        <w:r>
          <w:rPr>
            <w:noProof/>
            <w:webHidden/>
          </w:rPr>
        </w:r>
        <w:r>
          <w:rPr>
            <w:noProof/>
            <w:webHidden/>
          </w:rPr>
          <w:fldChar w:fldCharType="separate"/>
        </w:r>
        <w:r w:rsidR="00232966">
          <w:rPr>
            <w:noProof/>
            <w:webHidden/>
          </w:rPr>
          <w:t>56</w:t>
        </w:r>
        <w:r>
          <w:rPr>
            <w:noProof/>
            <w:webHidden/>
          </w:rPr>
          <w:fldChar w:fldCharType="end"/>
        </w:r>
      </w:hyperlink>
    </w:p>
    <w:p w14:paraId="3F264D1A" w14:textId="3EDD8399" w:rsidR="006B711D" w:rsidRDefault="006B711D">
      <w:pPr>
        <w:pStyle w:val="TOC4"/>
        <w:rPr>
          <w:rFonts w:asciiTheme="minorHAnsi" w:eastAsiaTheme="minorEastAsia" w:hAnsiTheme="minorHAnsi" w:cstheme="minorBidi"/>
          <w:noProof/>
          <w:sz w:val="22"/>
          <w:szCs w:val="22"/>
          <w:lang w:val="en-ID" w:eastAsia="en-ID"/>
        </w:rPr>
      </w:pPr>
      <w:hyperlink w:anchor="_Toc34915085" w:history="1">
        <w:r w:rsidRPr="00A07382">
          <w:rPr>
            <w:rStyle w:val="Hyperlink"/>
            <w:noProof/>
          </w:rPr>
          <w:t>5.2.4</w:t>
        </w:r>
        <w:r>
          <w:rPr>
            <w:rFonts w:asciiTheme="minorHAnsi" w:eastAsiaTheme="minorEastAsia" w:hAnsiTheme="minorHAnsi" w:cstheme="minorBidi"/>
            <w:noProof/>
            <w:sz w:val="22"/>
            <w:szCs w:val="22"/>
            <w:lang w:val="en-ID" w:eastAsia="en-ID"/>
          </w:rPr>
          <w:tab/>
        </w:r>
        <w:r w:rsidRPr="00A07382">
          <w:rPr>
            <w:rStyle w:val="Hyperlink"/>
            <w:noProof/>
          </w:rPr>
          <w:t>The Predict Functions</w:t>
        </w:r>
        <w:r>
          <w:rPr>
            <w:noProof/>
            <w:webHidden/>
          </w:rPr>
          <w:tab/>
        </w:r>
        <w:r>
          <w:rPr>
            <w:noProof/>
            <w:webHidden/>
          </w:rPr>
          <w:fldChar w:fldCharType="begin"/>
        </w:r>
        <w:r>
          <w:rPr>
            <w:noProof/>
            <w:webHidden/>
          </w:rPr>
          <w:instrText xml:space="preserve"> PAGEREF _Toc34915085 \h </w:instrText>
        </w:r>
        <w:r>
          <w:rPr>
            <w:noProof/>
            <w:webHidden/>
          </w:rPr>
        </w:r>
        <w:r>
          <w:rPr>
            <w:noProof/>
            <w:webHidden/>
          </w:rPr>
          <w:fldChar w:fldCharType="separate"/>
        </w:r>
        <w:r w:rsidR="00232966">
          <w:rPr>
            <w:noProof/>
            <w:webHidden/>
          </w:rPr>
          <w:t>58</w:t>
        </w:r>
        <w:r>
          <w:rPr>
            <w:noProof/>
            <w:webHidden/>
          </w:rPr>
          <w:fldChar w:fldCharType="end"/>
        </w:r>
      </w:hyperlink>
    </w:p>
    <w:p w14:paraId="3B68C5EC" w14:textId="68D34C35" w:rsidR="006B711D" w:rsidRDefault="006B711D">
      <w:pPr>
        <w:pStyle w:val="TOC3"/>
        <w:rPr>
          <w:rFonts w:asciiTheme="minorHAnsi" w:eastAsiaTheme="minorEastAsia" w:hAnsiTheme="minorHAnsi" w:cstheme="minorBidi"/>
          <w:noProof/>
          <w:sz w:val="22"/>
          <w:szCs w:val="22"/>
          <w:lang w:val="en-ID" w:eastAsia="en-ID"/>
        </w:rPr>
      </w:pPr>
      <w:hyperlink w:anchor="_Toc34915086" w:history="1">
        <w:r w:rsidRPr="00A07382">
          <w:rPr>
            <w:rStyle w:val="Hyperlink"/>
            <w:noProof/>
          </w:rPr>
          <w:t>5.3</w:t>
        </w:r>
        <w:r>
          <w:rPr>
            <w:rFonts w:asciiTheme="minorHAnsi" w:eastAsiaTheme="minorEastAsia" w:hAnsiTheme="minorHAnsi" w:cstheme="minorBidi"/>
            <w:noProof/>
            <w:sz w:val="22"/>
            <w:szCs w:val="22"/>
            <w:lang w:val="en-ID" w:eastAsia="en-ID"/>
          </w:rPr>
          <w:tab/>
        </w:r>
        <w:r w:rsidRPr="00A07382">
          <w:rPr>
            <w:rStyle w:val="Hyperlink"/>
            <w:noProof/>
          </w:rPr>
          <w:t>The Agent Class</w:t>
        </w:r>
        <w:r>
          <w:rPr>
            <w:noProof/>
            <w:webHidden/>
          </w:rPr>
          <w:tab/>
        </w:r>
        <w:r>
          <w:rPr>
            <w:noProof/>
            <w:webHidden/>
          </w:rPr>
          <w:fldChar w:fldCharType="begin"/>
        </w:r>
        <w:r>
          <w:rPr>
            <w:noProof/>
            <w:webHidden/>
          </w:rPr>
          <w:instrText xml:space="preserve"> PAGEREF _Toc34915086 \h </w:instrText>
        </w:r>
        <w:r>
          <w:rPr>
            <w:noProof/>
            <w:webHidden/>
          </w:rPr>
        </w:r>
        <w:r>
          <w:rPr>
            <w:noProof/>
            <w:webHidden/>
          </w:rPr>
          <w:fldChar w:fldCharType="separate"/>
        </w:r>
        <w:r w:rsidR="00232966">
          <w:rPr>
            <w:noProof/>
            <w:webHidden/>
          </w:rPr>
          <w:t>58</w:t>
        </w:r>
        <w:r>
          <w:rPr>
            <w:noProof/>
            <w:webHidden/>
          </w:rPr>
          <w:fldChar w:fldCharType="end"/>
        </w:r>
      </w:hyperlink>
    </w:p>
    <w:p w14:paraId="3D7DC2A8" w14:textId="0B049B66" w:rsidR="006B711D" w:rsidRDefault="006B711D">
      <w:pPr>
        <w:pStyle w:val="TOC4"/>
        <w:rPr>
          <w:rFonts w:asciiTheme="minorHAnsi" w:eastAsiaTheme="minorEastAsia" w:hAnsiTheme="minorHAnsi" w:cstheme="minorBidi"/>
          <w:noProof/>
          <w:sz w:val="22"/>
          <w:szCs w:val="22"/>
          <w:lang w:val="en-ID" w:eastAsia="en-ID"/>
        </w:rPr>
      </w:pPr>
      <w:hyperlink w:anchor="_Toc34915087" w:history="1">
        <w:r w:rsidRPr="00A07382">
          <w:rPr>
            <w:rStyle w:val="Hyperlink"/>
            <w:noProof/>
          </w:rPr>
          <w:t>5.3.1</w:t>
        </w:r>
        <w:r>
          <w:rPr>
            <w:rFonts w:asciiTheme="minorHAnsi" w:eastAsiaTheme="minorEastAsia" w:hAnsiTheme="minorHAnsi" w:cstheme="minorBidi"/>
            <w:noProof/>
            <w:sz w:val="22"/>
            <w:szCs w:val="22"/>
            <w:lang w:val="en-ID" w:eastAsia="en-ID"/>
          </w:rPr>
          <w:tab/>
        </w:r>
        <w:r w:rsidRPr="00A07382">
          <w:rPr>
            <w:rStyle w:val="Hyperlink"/>
            <w:noProof/>
          </w:rPr>
          <w:t>The Constructor</w:t>
        </w:r>
        <w:r>
          <w:rPr>
            <w:noProof/>
            <w:webHidden/>
          </w:rPr>
          <w:tab/>
        </w:r>
        <w:r>
          <w:rPr>
            <w:noProof/>
            <w:webHidden/>
          </w:rPr>
          <w:fldChar w:fldCharType="begin"/>
        </w:r>
        <w:r>
          <w:rPr>
            <w:noProof/>
            <w:webHidden/>
          </w:rPr>
          <w:instrText xml:space="preserve"> PAGEREF _Toc34915087 \h </w:instrText>
        </w:r>
        <w:r>
          <w:rPr>
            <w:noProof/>
            <w:webHidden/>
          </w:rPr>
        </w:r>
        <w:r>
          <w:rPr>
            <w:noProof/>
            <w:webHidden/>
          </w:rPr>
          <w:fldChar w:fldCharType="separate"/>
        </w:r>
        <w:r w:rsidR="00232966">
          <w:rPr>
            <w:noProof/>
            <w:webHidden/>
          </w:rPr>
          <w:t>58</w:t>
        </w:r>
        <w:r>
          <w:rPr>
            <w:noProof/>
            <w:webHidden/>
          </w:rPr>
          <w:fldChar w:fldCharType="end"/>
        </w:r>
      </w:hyperlink>
    </w:p>
    <w:p w14:paraId="1CA16B4B" w14:textId="5007F7D3" w:rsidR="006B711D" w:rsidRDefault="006B711D">
      <w:pPr>
        <w:pStyle w:val="TOC4"/>
        <w:rPr>
          <w:rFonts w:asciiTheme="minorHAnsi" w:eastAsiaTheme="minorEastAsia" w:hAnsiTheme="minorHAnsi" w:cstheme="minorBidi"/>
          <w:noProof/>
          <w:sz w:val="22"/>
          <w:szCs w:val="22"/>
          <w:lang w:val="en-ID" w:eastAsia="en-ID"/>
        </w:rPr>
      </w:pPr>
      <w:hyperlink w:anchor="_Toc34915088" w:history="1">
        <w:r w:rsidRPr="00A07382">
          <w:rPr>
            <w:rStyle w:val="Hyperlink"/>
            <w:noProof/>
          </w:rPr>
          <w:t>5.3.2</w:t>
        </w:r>
        <w:r>
          <w:rPr>
            <w:rFonts w:asciiTheme="minorHAnsi" w:eastAsiaTheme="minorEastAsia" w:hAnsiTheme="minorHAnsi" w:cstheme="minorBidi"/>
            <w:noProof/>
            <w:sz w:val="22"/>
            <w:szCs w:val="22"/>
            <w:lang w:val="en-ID" w:eastAsia="en-ID"/>
          </w:rPr>
          <w:tab/>
        </w:r>
        <w:r w:rsidRPr="00A07382">
          <w:rPr>
            <w:rStyle w:val="Hyperlink"/>
            <w:noProof/>
          </w:rPr>
          <w:t>Storing Memory Function</w:t>
        </w:r>
        <w:r>
          <w:rPr>
            <w:noProof/>
            <w:webHidden/>
          </w:rPr>
          <w:tab/>
        </w:r>
        <w:r>
          <w:rPr>
            <w:noProof/>
            <w:webHidden/>
          </w:rPr>
          <w:fldChar w:fldCharType="begin"/>
        </w:r>
        <w:r>
          <w:rPr>
            <w:noProof/>
            <w:webHidden/>
          </w:rPr>
          <w:instrText xml:space="preserve"> PAGEREF _Toc34915088 \h </w:instrText>
        </w:r>
        <w:r>
          <w:rPr>
            <w:noProof/>
            <w:webHidden/>
          </w:rPr>
        </w:r>
        <w:r>
          <w:rPr>
            <w:noProof/>
            <w:webHidden/>
          </w:rPr>
          <w:fldChar w:fldCharType="separate"/>
        </w:r>
        <w:r w:rsidR="00232966">
          <w:rPr>
            <w:noProof/>
            <w:webHidden/>
          </w:rPr>
          <w:t>61</w:t>
        </w:r>
        <w:r>
          <w:rPr>
            <w:noProof/>
            <w:webHidden/>
          </w:rPr>
          <w:fldChar w:fldCharType="end"/>
        </w:r>
      </w:hyperlink>
    </w:p>
    <w:p w14:paraId="779DE1ED" w14:textId="15BE8E6C" w:rsidR="006B711D" w:rsidRDefault="006B711D">
      <w:pPr>
        <w:pStyle w:val="TOC4"/>
        <w:rPr>
          <w:rFonts w:asciiTheme="minorHAnsi" w:eastAsiaTheme="minorEastAsia" w:hAnsiTheme="minorHAnsi" w:cstheme="minorBidi"/>
          <w:noProof/>
          <w:sz w:val="22"/>
          <w:szCs w:val="22"/>
          <w:lang w:val="en-ID" w:eastAsia="en-ID"/>
        </w:rPr>
      </w:pPr>
      <w:hyperlink w:anchor="_Toc34915089" w:history="1">
        <w:r w:rsidRPr="00A07382">
          <w:rPr>
            <w:rStyle w:val="Hyperlink"/>
            <w:noProof/>
          </w:rPr>
          <w:t>5.3.3</w:t>
        </w:r>
        <w:r>
          <w:rPr>
            <w:rFonts w:asciiTheme="minorHAnsi" w:eastAsiaTheme="minorEastAsia" w:hAnsiTheme="minorHAnsi" w:cstheme="minorBidi"/>
            <w:noProof/>
            <w:sz w:val="22"/>
            <w:szCs w:val="22"/>
            <w:lang w:val="en-ID" w:eastAsia="en-ID"/>
          </w:rPr>
          <w:tab/>
        </w:r>
        <w:r w:rsidRPr="00A07382">
          <w:rPr>
            <w:rStyle w:val="Hyperlink"/>
            <w:noProof/>
          </w:rPr>
          <w:t>Choosing Action Function</w:t>
        </w:r>
        <w:r>
          <w:rPr>
            <w:noProof/>
            <w:webHidden/>
          </w:rPr>
          <w:tab/>
        </w:r>
        <w:r>
          <w:rPr>
            <w:noProof/>
            <w:webHidden/>
          </w:rPr>
          <w:fldChar w:fldCharType="begin"/>
        </w:r>
        <w:r>
          <w:rPr>
            <w:noProof/>
            <w:webHidden/>
          </w:rPr>
          <w:instrText xml:space="preserve"> PAGEREF _Toc34915089 \h </w:instrText>
        </w:r>
        <w:r>
          <w:rPr>
            <w:noProof/>
            <w:webHidden/>
          </w:rPr>
        </w:r>
        <w:r>
          <w:rPr>
            <w:noProof/>
            <w:webHidden/>
          </w:rPr>
          <w:fldChar w:fldCharType="separate"/>
        </w:r>
        <w:r w:rsidR="00232966">
          <w:rPr>
            <w:noProof/>
            <w:webHidden/>
          </w:rPr>
          <w:t>61</w:t>
        </w:r>
        <w:r>
          <w:rPr>
            <w:noProof/>
            <w:webHidden/>
          </w:rPr>
          <w:fldChar w:fldCharType="end"/>
        </w:r>
      </w:hyperlink>
    </w:p>
    <w:p w14:paraId="7EF13E73" w14:textId="71A2CFEA" w:rsidR="006B711D" w:rsidRDefault="006B711D">
      <w:pPr>
        <w:pStyle w:val="TOC4"/>
        <w:rPr>
          <w:rFonts w:asciiTheme="minorHAnsi" w:eastAsiaTheme="minorEastAsia" w:hAnsiTheme="minorHAnsi" w:cstheme="minorBidi"/>
          <w:noProof/>
          <w:sz w:val="22"/>
          <w:szCs w:val="22"/>
          <w:lang w:val="en-ID" w:eastAsia="en-ID"/>
        </w:rPr>
      </w:pPr>
      <w:hyperlink w:anchor="_Toc34915090" w:history="1">
        <w:r w:rsidRPr="00A07382">
          <w:rPr>
            <w:rStyle w:val="Hyperlink"/>
            <w:noProof/>
          </w:rPr>
          <w:t>5.3.4</w:t>
        </w:r>
        <w:r>
          <w:rPr>
            <w:rFonts w:asciiTheme="minorHAnsi" w:eastAsiaTheme="minorEastAsia" w:hAnsiTheme="minorHAnsi" w:cstheme="minorBidi"/>
            <w:noProof/>
            <w:sz w:val="22"/>
            <w:szCs w:val="22"/>
            <w:lang w:val="en-ID" w:eastAsia="en-ID"/>
          </w:rPr>
          <w:tab/>
        </w:r>
        <w:r w:rsidRPr="00A07382">
          <w:rPr>
            <w:rStyle w:val="Hyperlink"/>
            <w:noProof/>
          </w:rPr>
          <w:t>Update Epsilon Function</w:t>
        </w:r>
        <w:r>
          <w:rPr>
            <w:noProof/>
            <w:webHidden/>
          </w:rPr>
          <w:tab/>
        </w:r>
        <w:r>
          <w:rPr>
            <w:noProof/>
            <w:webHidden/>
          </w:rPr>
          <w:fldChar w:fldCharType="begin"/>
        </w:r>
        <w:r>
          <w:rPr>
            <w:noProof/>
            <w:webHidden/>
          </w:rPr>
          <w:instrText xml:space="preserve"> PAGEREF _Toc34915090 \h </w:instrText>
        </w:r>
        <w:r>
          <w:rPr>
            <w:noProof/>
            <w:webHidden/>
          </w:rPr>
        </w:r>
        <w:r>
          <w:rPr>
            <w:noProof/>
            <w:webHidden/>
          </w:rPr>
          <w:fldChar w:fldCharType="separate"/>
        </w:r>
        <w:r w:rsidR="00232966">
          <w:rPr>
            <w:noProof/>
            <w:webHidden/>
          </w:rPr>
          <w:t>63</w:t>
        </w:r>
        <w:r>
          <w:rPr>
            <w:noProof/>
            <w:webHidden/>
          </w:rPr>
          <w:fldChar w:fldCharType="end"/>
        </w:r>
      </w:hyperlink>
    </w:p>
    <w:p w14:paraId="07F5BDA3" w14:textId="7B4576F3" w:rsidR="006B711D" w:rsidRDefault="006B711D">
      <w:pPr>
        <w:pStyle w:val="TOC4"/>
        <w:rPr>
          <w:rFonts w:asciiTheme="minorHAnsi" w:eastAsiaTheme="minorEastAsia" w:hAnsiTheme="minorHAnsi" w:cstheme="minorBidi"/>
          <w:noProof/>
          <w:sz w:val="22"/>
          <w:szCs w:val="22"/>
          <w:lang w:val="en-ID" w:eastAsia="en-ID"/>
        </w:rPr>
      </w:pPr>
      <w:hyperlink w:anchor="_Toc34915091" w:history="1">
        <w:r w:rsidRPr="00A07382">
          <w:rPr>
            <w:rStyle w:val="Hyperlink"/>
            <w:noProof/>
          </w:rPr>
          <w:t>5.3.5</w:t>
        </w:r>
        <w:r>
          <w:rPr>
            <w:rFonts w:asciiTheme="minorHAnsi" w:eastAsiaTheme="minorEastAsia" w:hAnsiTheme="minorHAnsi" w:cstheme="minorBidi"/>
            <w:noProof/>
            <w:sz w:val="22"/>
            <w:szCs w:val="22"/>
            <w:lang w:val="en-ID" w:eastAsia="en-ID"/>
          </w:rPr>
          <w:tab/>
        </w:r>
        <w:r w:rsidRPr="00A07382">
          <w:rPr>
            <w:rStyle w:val="Hyperlink"/>
            <w:noProof/>
          </w:rPr>
          <w:t>Sampling Function</w:t>
        </w:r>
        <w:r>
          <w:rPr>
            <w:noProof/>
            <w:webHidden/>
          </w:rPr>
          <w:tab/>
        </w:r>
        <w:r>
          <w:rPr>
            <w:noProof/>
            <w:webHidden/>
          </w:rPr>
          <w:fldChar w:fldCharType="begin"/>
        </w:r>
        <w:r>
          <w:rPr>
            <w:noProof/>
            <w:webHidden/>
          </w:rPr>
          <w:instrText xml:space="preserve"> PAGEREF _Toc34915091 \h </w:instrText>
        </w:r>
        <w:r>
          <w:rPr>
            <w:noProof/>
            <w:webHidden/>
          </w:rPr>
        </w:r>
        <w:r>
          <w:rPr>
            <w:noProof/>
            <w:webHidden/>
          </w:rPr>
          <w:fldChar w:fldCharType="separate"/>
        </w:r>
        <w:r w:rsidR="00232966">
          <w:rPr>
            <w:noProof/>
            <w:webHidden/>
          </w:rPr>
          <w:t>63</w:t>
        </w:r>
        <w:r>
          <w:rPr>
            <w:noProof/>
            <w:webHidden/>
          </w:rPr>
          <w:fldChar w:fldCharType="end"/>
        </w:r>
      </w:hyperlink>
    </w:p>
    <w:p w14:paraId="7978D36E" w14:textId="6BE11ABD" w:rsidR="006B711D" w:rsidRDefault="006B711D">
      <w:pPr>
        <w:pStyle w:val="TOC4"/>
        <w:rPr>
          <w:rFonts w:asciiTheme="minorHAnsi" w:eastAsiaTheme="minorEastAsia" w:hAnsiTheme="minorHAnsi" w:cstheme="minorBidi"/>
          <w:noProof/>
          <w:sz w:val="22"/>
          <w:szCs w:val="22"/>
          <w:lang w:val="en-ID" w:eastAsia="en-ID"/>
        </w:rPr>
      </w:pPr>
      <w:hyperlink w:anchor="_Toc34915092" w:history="1">
        <w:r w:rsidRPr="00A07382">
          <w:rPr>
            <w:rStyle w:val="Hyperlink"/>
            <w:noProof/>
          </w:rPr>
          <w:t>5.3.6</w:t>
        </w:r>
        <w:r>
          <w:rPr>
            <w:rFonts w:asciiTheme="minorHAnsi" w:eastAsiaTheme="minorEastAsia" w:hAnsiTheme="minorHAnsi" w:cstheme="minorBidi"/>
            <w:noProof/>
            <w:sz w:val="22"/>
            <w:szCs w:val="22"/>
            <w:lang w:val="en-ID" w:eastAsia="en-ID"/>
          </w:rPr>
          <w:tab/>
        </w:r>
        <w:r w:rsidRPr="00A07382">
          <w:rPr>
            <w:rStyle w:val="Hyperlink"/>
            <w:noProof/>
          </w:rPr>
          <w:t>Max Q Function</w:t>
        </w:r>
        <w:r>
          <w:rPr>
            <w:noProof/>
            <w:webHidden/>
          </w:rPr>
          <w:tab/>
        </w:r>
        <w:r>
          <w:rPr>
            <w:noProof/>
            <w:webHidden/>
          </w:rPr>
          <w:fldChar w:fldCharType="begin"/>
        </w:r>
        <w:r>
          <w:rPr>
            <w:noProof/>
            <w:webHidden/>
          </w:rPr>
          <w:instrText xml:space="preserve"> PAGEREF _Toc34915092 \h </w:instrText>
        </w:r>
        <w:r>
          <w:rPr>
            <w:noProof/>
            <w:webHidden/>
          </w:rPr>
        </w:r>
        <w:r>
          <w:rPr>
            <w:noProof/>
            <w:webHidden/>
          </w:rPr>
          <w:fldChar w:fldCharType="separate"/>
        </w:r>
        <w:r w:rsidR="00232966">
          <w:rPr>
            <w:noProof/>
            <w:webHidden/>
          </w:rPr>
          <w:t>64</w:t>
        </w:r>
        <w:r>
          <w:rPr>
            <w:noProof/>
            <w:webHidden/>
          </w:rPr>
          <w:fldChar w:fldCharType="end"/>
        </w:r>
      </w:hyperlink>
    </w:p>
    <w:p w14:paraId="2B540C29" w14:textId="62696558" w:rsidR="006B711D" w:rsidRDefault="006B711D">
      <w:pPr>
        <w:pStyle w:val="TOC4"/>
        <w:rPr>
          <w:rFonts w:asciiTheme="minorHAnsi" w:eastAsiaTheme="minorEastAsia" w:hAnsiTheme="minorHAnsi" w:cstheme="minorBidi"/>
          <w:noProof/>
          <w:sz w:val="22"/>
          <w:szCs w:val="22"/>
          <w:lang w:val="en-ID" w:eastAsia="en-ID"/>
        </w:rPr>
      </w:pPr>
      <w:hyperlink w:anchor="_Toc34915093" w:history="1">
        <w:r w:rsidRPr="00A07382">
          <w:rPr>
            <w:rStyle w:val="Hyperlink"/>
            <w:noProof/>
          </w:rPr>
          <w:t>5.3.7</w:t>
        </w:r>
        <w:r>
          <w:rPr>
            <w:rFonts w:asciiTheme="minorHAnsi" w:eastAsiaTheme="minorEastAsia" w:hAnsiTheme="minorHAnsi" w:cstheme="minorBidi"/>
            <w:noProof/>
            <w:sz w:val="22"/>
            <w:szCs w:val="22"/>
            <w:lang w:val="en-ID" w:eastAsia="en-ID"/>
          </w:rPr>
          <w:tab/>
        </w:r>
        <w:r w:rsidRPr="00A07382">
          <w:rPr>
            <w:rStyle w:val="Hyperlink"/>
            <w:noProof/>
          </w:rPr>
          <w:t>The Learning Function</w:t>
        </w:r>
        <w:r>
          <w:rPr>
            <w:noProof/>
            <w:webHidden/>
          </w:rPr>
          <w:tab/>
        </w:r>
        <w:r>
          <w:rPr>
            <w:noProof/>
            <w:webHidden/>
          </w:rPr>
          <w:fldChar w:fldCharType="begin"/>
        </w:r>
        <w:r>
          <w:rPr>
            <w:noProof/>
            <w:webHidden/>
          </w:rPr>
          <w:instrText xml:space="preserve"> PAGEREF _Toc34915093 \h </w:instrText>
        </w:r>
        <w:r>
          <w:rPr>
            <w:noProof/>
            <w:webHidden/>
          </w:rPr>
        </w:r>
        <w:r>
          <w:rPr>
            <w:noProof/>
            <w:webHidden/>
          </w:rPr>
          <w:fldChar w:fldCharType="separate"/>
        </w:r>
        <w:r w:rsidR="00232966">
          <w:rPr>
            <w:noProof/>
            <w:webHidden/>
          </w:rPr>
          <w:t>64</w:t>
        </w:r>
        <w:r>
          <w:rPr>
            <w:noProof/>
            <w:webHidden/>
          </w:rPr>
          <w:fldChar w:fldCharType="end"/>
        </w:r>
      </w:hyperlink>
    </w:p>
    <w:p w14:paraId="52635BA2" w14:textId="400C0B96" w:rsidR="006B711D" w:rsidRDefault="006B711D">
      <w:pPr>
        <w:pStyle w:val="TOC3"/>
        <w:rPr>
          <w:rFonts w:asciiTheme="minorHAnsi" w:eastAsiaTheme="minorEastAsia" w:hAnsiTheme="minorHAnsi" w:cstheme="minorBidi"/>
          <w:noProof/>
          <w:sz w:val="22"/>
          <w:szCs w:val="22"/>
          <w:lang w:val="en-ID" w:eastAsia="en-ID"/>
        </w:rPr>
      </w:pPr>
      <w:hyperlink w:anchor="_Toc34915094" w:history="1">
        <w:r w:rsidRPr="00A07382">
          <w:rPr>
            <w:rStyle w:val="Hyperlink"/>
            <w:noProof/>
          </w:rPr>
          <w:t>5.4</w:t>
        </w:r>
        <w:r>
          <w:rPr>
            <w:rFonts w:asciiTheme="minorHAnsi" w:eastAsiaTheme="minorEastAsia" w:hAnsiTheme="minorHAnsi" w:cstheme="minorBidi"/>
            <w:noProof/>
            <w:sz w:val="22"/>
            <w:szCs w:val="22"/>
            <w:lang w:val="en-ID" w:eastAsia="en-ID"/>
          </w:rPr>
          <w:tab/>
        </w:r>
        <w:r w:rsidRPr="00A07382">
          <w:rPr>
            <w:rStyle w:val="Hyperlink"/>
            <w:noProof/>
          </w:rPr>
          <w:t>The Main Class</w:t>
        </w:r>
        <w:r>
          <w:rPr>
            <w:noProof/>
            <w:webHidden/>
          </w:rPr>
          <w:tab/>
        </w:r>
        <w:r>
          <w:rPr>
            <w:noProof/>
            <w:webHidden/>
          </w:rPr>
          <w:fldChar w:fldCharType="begin"/>
        </w:r>
        <w:r>
          <w:rPr>
            <w:noProof/>
            <w:webHidden/>
          </w:rPr>
          <w:instrText xml:space="preserve"> PAGEREF _Toc34915094 \h </w:instrText>
        </w:r>
        <w:r>
          <w:rPr>
            <w:noProof/>
            <w:webHidden/>
          </w:rPr>
        </w:r>
        <w:r>
          <w:rPr>
            <w:noProof/>
            <w:webHidden/>
          </w:rPr>
          <w:fldChar w:fldCharType="separate"/>
        </w:r>
        <w:r w:rsidR="00232966">
          <w:rPr>
            <w:noProof/>
            <w:webHidden/>
          </w:rPr>
          <w:t>65</w:t>
        </w:r>
        <w:r>
          <w:rPr>
            <w:noProof/>
            <w:webHidden/>
          </w:rPr>
          <w:fldChar w:fldCharType="end"/>
        </w:r>
      </w:hyperlink>
    </w:p>
    <w:p w14:paraId="48BF2E6B" w14:textId="196213C6" w:rsidR="006B711D" w:rsidRDefault="006B711D">
      <w:pPr>
        <w:pStyle w:val="TOC4"/>
        <w:rPr>
          <w:rFonts w:asciiTheme="minorHAnsi" w:eastAsiaTheme="minorEastAsia" w:hAnsiTheme="minorHAnsi" w:cstheme="minorBidi"/>
          <w:noProof/>
          <w:sz w:val="22"/>
          <w:szCs w:val="22"/>
          <w:lang w:val="en-ID" w:eastAsia="en-ID"/>
        </w:rPr>
      </w:pPr>
      <w:hyperlink w:anchor="_Toc34915095" w:history="1">
        <w:r w:rsidRPr="00A07382">
          <w:rPr>
            <w:rStyle w:val="Hyperlink"/>
            <w:noProof/>
          </w:rPr>
          <w:t>5.4.1</w:t>
        </w:r>
        <w:r>
          <w:rPr>
            <w:rFonts w:asciiTheme="minorHAnsi" w:eastAsiaTheme="minorEastAsia" w:hAnsiTheme="minorHAnsi" w:cstheme="minorBidi"/>
            <w:noProof/>
            <w:sz w:val="22"/>
            <w:szCs w:val="22"/>
            <w:lang w:val="en-ID" w:eastAsia="en-ID"/>
          </w:rPr>
          <w:tab/>
        </w:r>
        <w:r w:rsidRPr="00A07382">
          <w:rPr>
            <w:rStyle w:val="Hyperlink"/>
            <w:noProof/>
          </w:rPr>
          <w:t>The Constant</w:t>
        </w:r>
        <w:r>
          <w:rPr>
            <w:noProof/>
            <w:webHidden/>
          </w:rPr>
          <w:tab/>
        </w:r>
        <w:r>
          <w:rPr>
            <w:noProof/>
            <w:webHidden/>
          </w:rPr>
          <w:fldChar w:fldCharType="begin"/>
        </w:r>
        <w:r>
          <w:rPr>
            <w:noProof/>
            <w:webHidden/>
          </w:rPr>
          <w:instrText xml:space="preserve"> PAGEREF _Toc34915095 \h </w:instrText>
        </w:r>
        <w:r>
          <w:rPr>
            <w:noProof/>
            <w:webHidden/>
          </w:rPr>
        </w:r>
        <w:r>
          <w:rPr>
            <w:noProof/>
            <w:webHidden/>
          </w:rPr>
          <w:fldChar w:fldCharType="separate"/>
        </w:r>
        <w:r w:rsidR="00232966">
          <w:rPr>
            <w:noProof/>
            <w:webHidden/>
          </w:rPr>
          <w:t>65</w:t>
        </w:r>
        <w:r>
          <w:rPr>
            <w:noProof/>
            <w:webHidden/>
          </w:rPr>
          <w:fldChar w:fldCharType="end"/>
        </w:r>
      </w:hyperlink>
    </w:p>
    <w:p w14:paraId="69648D2B" w14:textId="4923D89D" w:rsidR="006B711D" w:rsidRDefault="006B711D">
      <w:pPr>
        <w:pStyle w:val="TOC4"/>
        <w:rPr>
          <w:rFonts w:asciiTheme="minorHAnsi" w:eastAsiaTheme="minorEastAsia" w:hAnsiTheme="minorHAnsi" w:cstheme="minorBidi"/>
          <w:noProof/>
          <w:sz w:val="22"/>
          <w:szCs w:val="22"/>
          <w:lang w:val="en-ID" w:eastAsia="en-ID"/>
        </w:rPr>
      </w:pPr>
      <w:hyperlink w:anchor="_Toc34915096" w:history="1">
        <w:r w:rsidRPr="00A07382">
          <w:rPr>
            <w:rStyle w:val="Hyperlink"/>
            <w:noProof/>
          </w:rPr>
          <w:t>5.4.2</w:t>
        </w:r>
        <w:r>
          <w:rPr>
            <w:rFonts w:asciiTheme="minorHAnsi" w:eastAsiaTheme="minorEastAsia" w:hAnsiTheme="minorHAnsi" w:cstheme="minorBidi"/>
            <w:noProof/>
            <w:sz w:val="22"/>
            <w:szCs w:val="22"/>
            <w:lang w:val="en-ID" w:eastAsia="en-ID"/>
          </w:rPr>
          <w:tab/>
        </w:r>
        <w:r w:rsidRPr="00A07382">
          <w:rPr>
            <w:rStyle w:val="Hyperlink"/>
            <w:noProof/>
          </w:rPr>
          <w:t>Data Preprocessing</w:t>
        </w:r>
        <w:r>
          <w:rPr>
            <w:noProof/>
            <w:webHidden/>
          </w:rPr>
          <w:tab/>
        </w:r>
        <w:r>
          <w:rPr>
            <w:noProof/>
            <w:webHidden/>
          </w:rPr>
          <w:fldChar w:fldCharType="begin"/>
        </w:r>
        <w:r>
          <w:rPr>
            <w:noProof/>
            <w:webHidden/>
          </w:rPr>
          <w:instrText xml:space="preserve"> PAGEREF _Toc34915096 \h </w:instrText>
        </w:r>
        <w:r>
          <w:rPr>
            <w:noProof/>
            <w:webHidden/>
          </w:rPr>
        </w:r>
        <w:r>
          <w:rPr>
            <w:noProof/>
            <w:webHidden/>
          </w:rPr>
          <w:fldChar w:fldCharType="separate"/>
        </w:r>
        <w:r w:rsidR="00232966">
          <w:rPr>
            <w:noProof/>
            <w:webHidden/>
          </w:rPr>
          <w:t>66</w:t>
        </w:r>
        <w:r>
          <w:rPr>
            <w:noProof/>
            <w:webHidden/>
          </w:rPr>
          <w:fldChar w:fldCharType="end"/>
        </w:r>
      </w:hyperlink>
    </w:p>
    <w:p w14:paraId="5188A3B4" w14:textId="6972B8D9" w:rsidR="006B711D" w:rsidRDefault="006B711D">
      <w:pPr>
        <w:pStyle w:val="TOC4"/>
        <w:rPr>
          <w:rFonts w:asciiTheme="minorHAnsi" w:eastAsiaTheme="minorEastAsia" w:hAnsiTheme="minorHAnsi" w:cstheme="minorBidi"/>
          <w:noProof/>
          <w:sz w:val="22"/>
          <w:szCs w:val="22"/>
          <w:lang w:val="en-ID" w:eastAsia="en-ID"/>
        </w:rPr>
      </w:pPr>
      <w:hyperlink w:anchor="_Toc34915097" w:history="1">
        <w:r w:rsidRPr="00A07382">
          <w:rPr>
            <w:rStyle w:val="Hyperlink"/>
            <w:noProof/>
          </w:rPr>
          <w:t>5.4.3</w:t>
        </w:r>
        <w:r>
          <w:rPr>
            <w:rFonts w:asciiTheme="minorHAnsi" w:eastAsiaTheme="minorEastAsia" w:hAnsiTheme="minorHAnsi" w:cstheme="minorBidi"/>
            <w:noProof/>
            <w:sz w:val="22"/>
            <w:szCs w:val="22"/>
            <w:lang w:val="en-ID" w:eastAsia="en-ID"/>
          </w:rPr>
          <w:tab/>
        </w:r>
        <w:r w:rsidRPr="00A07382">
          <w:rPr>
            <w:rStyle w:val="Hyperlink"/>
            <w:noProof/>
          </w:rPr>
          <w:t>The Plotting Function</w:t>
        </w:r>
        <w:r>
          <w:rPr>
            <w:noProof/>
            <w:webHidden/>
          </w:rPr>
          <w:tab/>
        </w:r>
        <w:r>
          <w:rPr>
            <w:noProof/>
            <w:webHidden/>
          </w:rPr>
          <w:fldChar w:fldCharType="begin"/>
        </w:r>
        <w:r>
          <w:rPr>
            <w:noProof/>
            <w:webHidden/>
          </w:rPr>
          <w:instrText xml:space="preserve"> PAGEREF _Toc34915097 \h </w:instrText>
        </w:r>
        <w:r>
          <w:rPr>
            <w:noProof/>
            <w:webHidden/>
          </w:rPr>
        </w:r>
        <w:r>
          <w:rPr>
            <w:noProof/>
            <w:webHidden/>
          </w:rPr>
          <w:fldChar w:fldCharType="separate"/>
        </w:r>
        <w:r w:rsidR="00232966">
          <w:rPr>
            <w:noProof/>
            <w:webHidden/>
          </w:rPr>
          <w:t>67</w:t>
        </w:r>
        <w:r>
          <w:rPr>
            <w:noProof/>
            <w:webHidden/>
          </w:rPr>
          <w:fldChar w:fldCharType="end"/>
        </w:r>
      </w:hyperlink>
    </w:p>
    <w:p w14:paraId="01FD1E9D" w14:textId="7C71AB4A" w:rsidR="006B711D" w:rsidRDefault="006B711D">
      <w:pPr>
        <w:pStyle w:val="TOC4"/>
        <w:rPr>
          <w:rFonts w:asciiTheme="minorHAnsi" w:eastAsiaTheme="minorEastAsia" w:hAnsiTheme="minorHAnsi" w:cstheme="minorBidi"/>
          <w:noProof/>
          <w:sz w:val="22"/>
          <w:szCs w:val="22"/>
          <w:lang w:val="en-ID" w:eastAsia="en-ID"/>
        </w:rPr>
      </w:pPr>
      <w:hyperlink w:anchor="_Toc34915098" w:history="1">
        <w:r w:rsidRPr="00A07382">
          <w:rPr>
            <w:rStyle w:val="Hyperlink"/>
            <w:noProof/>
          </w:rPr>
          <w:t>5.4.4</w:t>
        </w:r>
        <w:r>
          <w:rPr>
            <w:rFonts w:asciiTheme="minorHAnsi" w:eastAsiaTheme="minorEastAsia" w:hAnsiTheme="minorHAnsi" w:cstheme="minorBidi"/>
            <w:noProof/>
            <w:sz w:val="22"/>
            <w:szCs w:val="22"/>
            <w:lang w:val="en-ID" w:eastAsia="en-ID"/>
          </w:rPr>
          <w:tab/>
        </w:r>
        <w:r w:rsidRPr="00A07382">
          <w:rPr>
            <w:rStyle w:val="Hyperlink"/>
            <w:noProof/>
          </w:rPr>
          <w:t>The Evaluation Function</w:t>
        </w:r>
        <w:r>
          <w:rPr>
            <w:noProof/>
            <w:webHidden/>
          </w:rPr>
          <w:tab/>
        </w:r>
        <w:r>
          <w:rPr>
            <w:noProof/>
            <w:webHidden/>
          </w:rPr>
          <w:fldChar w:fldCharType="begin"/>
        </w:r>
        <w:r>
          <w:rPr>
            <w:noProof/>
            <w:webHidden/>
          </w:rPr>
          <w:instrText xml:space="preserve"> PAGEREF _Toc34915098 \h </w:instrText>
        </w:r>
        <w:r>
          <w:rPr>
            <w:noProof/>
            <w:webHidden/>
          </w:rPr>
        </w:r>
        <w:r>
          <w:rPr>
            <w:noProof/>
            <w:webHidden/>
          </w:rPr>
          <w:fldChar w:fldCharType="separate"/>
        </w:r>
        <w:r w:rsidR="00232966">
          <w:rPr>
            <w:noProof/>
            <w:webHidden/>
          </w:rPr>
          <w:t>73</w:t>
        </w:r>
        <w:r>
          <w:rPr>
            <w:noProof/>
            <w:webHidden/>
          </w:rPr>
          <w:fldChar w:fldCharType="end"/>
        </w:r>
      </w:hyperlink>
    </w:p>
    <w:p w14:paraId="668C27ED" w14:textId="3B8ABDCF" w:rsidR="006B711D" w:rsidRDefault="006B711D">
      <w:pPr>
        <w:pStyle w:val="TOC4"/>
        <w:rPr>
          <w:rFonts w:asciiTheme="minorHAnsi" w:eastAsiaTheme="minorEastAsia" w:hAnsiTheme="minorHAnsi" w:cstheme="minorBidi"/>
          <w:noProof/>
          <w:sz w:val="22"/>
          <w:szCs w:val="22"/>
          <w:lang w:val="en-ID" w:eastAsia="en-ID"/>
        </w:rPr>
      </w:pPr>
      <w:hyperlink w:anchor="_Toc34915099" w:history="1">
        <w:r w:rsidRPr="00A07382">
          <w:rPr>
            <w:rStyle w:val="Hyperlink"/>
            <w:noProof/>
          </w:rPr>
          <w:t>5.4.5</w:t>
        </w:r>
        <w:r>
          <w:rPr>
            <w:rFonts w:asciiTheme="minorHAnsi" w:eastAsiaTheme="minorEastAsia" w:hAnsiTheme="minorHAnsi" w:cstheme="minorBidi"/>
            <w:noProof/>
            <w:sz w:val="22"/>
            <w:szCs w:val="22"/>
            <w:lang w:val="en-ID" w:eastAsia="en-ID"/>
          </w:rPr>
          <w:tab/>
        </w:r>
        <w:r w:rsidRPr="00A07382">
          <w:rPr>
            <w:rStyle w:val="Hyperlink"/>
            <w:noProof/>
          </w:rPr>
          <w:t>The Main Function</w:t>
        </w:r>
        <w:r>
          <w:rPr>
            <w:noProof/>
            <w:webHidden/>
          </w:rPr>
          <w:tab/>
        </w:r>
        <w:r>
          <w:rPr>
            <w:noProof/>
            <w:webHidden/>
          </w:rPr>
          <w:fldChar w:fldCharType="begin"/>
        </w:r>
        <w:r>
          <w:rPr>
            <w:noProof/>
            <w:webHidden/>
          </w:rPr>
          <w:instrText xml:space="preserve"> PAGEREF _Toc34915099 \h </w:instrText>
        </w:r>
        <w:r>
          <w:rPr>
            <w:noProof/>
            <w:webHidden/>
          </w:rPr>
        </w:r>
        <w:r>
          <w:rPr>
            <w:noProof/>
            <w:webHidden/>
          </w:rPr>
          <w:fldChar w:fldCharType="separate"/>
        </w:r>
        <w:r w:rsidR="00232966">
          <w:rPr>
            <w:noProof/>
            <w:webHidden/>
          </w:rPr>
          <w:t>81</w:t>
        </w:r>
        <w:r>
          <w:rPr>
            <w:noProof/>
            <w:webHidden/>
          </w:rPr>
          <w:fldChar w:fldCharType="end"/>
        </w:r>
      </w:hyperlink>
    </w:p>
    <w:p w14:paraId="29E4A676" w14:textId="2CEBE0AD" w:rsidR="006B711D" w:rsidRDefault="006B711D">
      <w:pPr>
        <w:pStyle w:val="TOC2"/>
        <w:rPr>
          <w:rFonts w:asciiTheme="minorHAnsi" w:eastAsiaTheme="minorEastAsia" w:hAnsiTheme="minorHAnsi" w:cstheme="minorBidi"/>
          <w:noProof/>
          <w:sz w:val="22"/>
          <w:szCs w:val="22"/>
          <w:lang w:val="en-ID" w:eastAsia="en-ID"/>
        </w:rPr>
      </w:pPr>
      <w:hyperlink w:anchor="_Toc34915100" w:history="1">
        <w:r w:rsidRPr="00A07382">
          <w:rPr>
            <w:rStyle w:val="Hyperlink"/>
            <w:noProof/>
          </w:rPr>
          <w:t>SYSTEM TESTING</w:t>
        </w:r>
        <w:r>
          <w:rPr>
            <w:noProof/>
            <w:webHidden/>
          </w:rPr>
          <w:tab/>
        </w:r>
        <w:r>
          <w:rPr>
            <w:noProof/>
            <w:webHidden/>
          </w:rPr>
          <w:fldChar w:fldCharType="begin"/>
        </w:r>
        <w:r>
          <w:rPr>
            <w:noProof/>
            <w:webHidden/>
          </w:rPr>
          <w:instrText xml:space="preserve"> PAGEREF _Toc34915100 \h </w:instrText>
        </w:r>
        <w:r>
          <w:rPr>
            <w:noProof/>
            <w:webHidden/>
          </w:rPr>
        </w:r>
        <w:r>
          <w:rPr>
            <w:noProof/>
            <w:webHidden/>
          </w:rPr>
          <w:fldChar w:fldCharType="separate"/>
        </w:r>
        <w:r w:rsidR="00232966">
          <w:rPr>
            <w:noProof/>
            <w:webHidden/>
          </w:rPr>
          <w:t>88</w:t>
        </w:r>
        <w:r>
          <w:rPr>
            <w:noProof/>
            <w:webHidden/>
          </w:rPr>
          <w:fldChar w:fldCharType="end"/>
        </w:r>
      </w:hyperlink>
    </w:p>
    <w:p w14:paraId="43D2D4E8" w14:textId="43D7D83D" w:rsidR="006B711D" w:rsidRDefault="006B711D">
      <w:pPr>
        <w:pStyle w:val="TOC3"/>
        <w:rPr>
          <w:rFonts w:asciiTheme="minorHAnsi" w:eastAsiaTheme="minorEastAsia" w:hAnsiTheme="minorHAnsi" w:cstheme="minorBidi"/>
          <w:noProof/>
          <w:sz w:val="22"/>
          <w:szCs w:val="22"/>
          <w:lang w:val="en-ID" w:eastAsia="en-ID"/>
        </w:rPr>
      </w:pPr>
      <w:hyperlink w:anchor="_Toc34915101" w:history="1">
        <w:r w:rsidRPr="00A07382">
          <w:rPr>
            <w:rStyle w:val="Hyperlink"/>
            <w:noProof/>
          </w:rPr>
          <w:t>6.1</w:t>
        </w:r>
        <w:r>
          <w:rPr>
            <w:rFonts w:asciiTheme="minorHAnsi" w:eastAsiaTheme="minorEastAsia" w:hAnsiTheme="minorHAnsi" w:cstheme="minorBidi"/>
            <w:noProof/>
            <w:sz w:val="22"/>
            <w:szCs w:val="22"/>
            <w:lang w:val="en-ID" w:eastAsia="en-ID"/>
          </w:rPr>
          <w:tab/>
        </w:r>
        <w:r w:rsidRPr="00A07382">
          <w:rPr>
            <w:rStyle w:val="Hyperlink"/>
            <w:noProof/>
          </w:rPr>
          <w:t>Testing Environment</w:t>
        </w:r>
        <w:r>
          <w:rPr>
            <w:noProof/>
            <w:webHidden/>
          </w:rPr>
          <w:tab/>
        </w:r>
        <w:r>
          <w:rPr>
            <w:noProof/>
            <w:webHidden/>
          </w:rPr>
          <w:fldChar w:fldCharType="begin"/>
        </w:r>
        <w:r>
          <w:rPr>
            <w:noProof/>
            <w:webHidden/>
          </w:rPr>
          <w:instrText xml:space="preserve"> PAGEREF _Toc34915101 \h </w:instrText>
        </w:r>
        <w:r>
          <w:rPr>
            <w:noProof/>
            <w:webHidden/>
          </w:rPr>
        </w:r>
        <w:r>
          <w:rPr>
            <w:noProof/>
            <w:webHidden/>
          </w:rPr>
          <w:fldChar w:fldCharType="separate"/>
        </w:r>
        <w:r w:rsidR="00232966">
          <w:rPr>
            <w:noProof/>
            <w:webHidden/>
          </w:rPr>
          <w:t>88</w:t>
        </w:r>
        <w:r>
          <w:rPr>
            <w:noProof/>
            <w:webHidden/>
          </w:rPr>
          <w:fldChar w:fldCharType="end"/>
        </w:r>
      </w:hyperlink>
    </w:p>
    <w:p w14:paraId="0A3EB288" w14:textId="7BEB3876" w:rsidR="006B711D" w:rsidRDefault="006B711D">
      <w:pPr>
        <w:pStyle w:val="TOC3"/>
        <w:rPr>
          <w:rFonts w:asciiTheme="minorHAnsi" w:eastAsiaTheme="minorEastAsia" w:hAnsiTheme="minorHAnsi" w:cstheme="minorBidi"/>
          <w:noProof/>
          <w:sz w:val="22"/>
          <w:szCs w:val="22"/>
          <w:lang w:val="en-ID" w:eastAsia="en-ID"/>
        </w:rPr>
      </w:pPr>
      <w:hyperlink w:anchor="_Toc34915102" w:history="1">
        <w:r w:rsidRPr="00A07382">
          <w:rPr>
            <w:rStyle w:val="Hyperlink"/>
            <w:noProof/>
          </w:rPr>
          <w:t>6.2</w:t>
        </w:r>
        <w:r>
          <w:rPr>
            <w:rFonts w:asciiTheme="minorHAnsi" w:eastAsiaTheme="minorEastAsia" w:hAnsiTheme="minorHAnsi" w:cstheme="minorBidi"/>
            <w:noProof/>
            <w:sz w:val="22"/>
            <w:szCs w:val="22"/>
            <w:lang w:val="en-ID" w:eastAsia="en-ID"/>
          </w:rPr>
          <w:tab/>
        </w:r>
        <w:r w:rsidRPr="00A07382">
          <w:rPr>
            <w:rStyle w:val="Hyperlink"/>
            <w:noProof/>
          </w:rPr>
          <w:t>Testing Scenario</w:t>
        </w:r>
        <w:r>
          <w:rPr>
            <w:noProof/>
            <w:webHidden/>
          </w:rPr>
          <w:tab/>
        </w:r>
        <w:r>
          <w:rPr>
            <w:noProof/>
            <w:webHidden/>
          </w:rPr>
          <w:fldChar w:fldCharType="begin"/>
        </w:r>
        <w:r>
          <w:rPr>
            <w:noProof/>
            <w:webHidden/>
          </w:rPr>
          <w:instrText xml:space="preserve"> PAGEREF _Toc34915102 \h </w:instrText>
        </w:r>
        <w:r>
          <w:rPr>
            <w:noProof/>
            <w:webHidden/>
          </w:rPr>
        </w:r>
        <w:r>
          <w:rPr>
            <w:noProof/>
            <w:webHidden/>
          </w:rPr>
          <w:fldChar w:fldCharType="separate"/>
        </w:r>
        <w:r w:rsidR="00232966">
          <w:rPr>
            <w:noProof/>
            <w:webHidden/>
          </w:rPr>
          <w:t>88</w:t>
        </w:r>
        <w:r>
          <w:rPr>
            <w:noProof/>
            <w:webHidden/>
          </w:rPr>
          <w:fldChar w:fldCharType="end"/>
        </w:r>
      </w:hyperlink>
    </w:p>
    <w:p w14:paraId="2253D49D" w14:textId="40E53BE3" w:rsidR="006B711D" w:rsidRDefault="006B711D">
      <w:pPr>
        <w:pStyle w:val="TOC4"/>
        <w:rPr>
          <w:rFonts w:asciiTheme="minorHAnsi" w:eastAsiaTheme="minorEastAsia" w:hAnsiTheme="minorHAnsi" w:cstheme="minorBidi"/>
          <w:noProof/>
          <w:sz w:val="22"/>
          <w:szCs w:val="22"/>
          <w:lang w:val="en-ID" w:eastAsia="en-ID"/>
        </w:rPr>
      </w:pPr>
      <w:hyperlink w:anchor="_Toc34915103" w:history="1">
        <w:r w:rsidRPr="00A07382">
          <w:rPr>
            <w:rStyle w:val="Hyperlink"/>
            <w:noProof/>
          </w:rPr>
          <w:t>6.2.1</w:t>
        </w:r>
        <w:r>
          <w:rPr>
            <w:rFonts w:asciiTheme="minorHAnsi" w:eastAsiaTheme="minorEastAsia" w:hAnsiTheme="minorHAnsi" w:cstheme="minorBidi"/>
            <w:noProof/>
            <w:sz w:val="22"/>
            <w:szCs w:val="22"/>
            <w:lang w:val="en-ID" w:eastAsia="en-ID"/>
          </w:rPr>
          <w:tab/>
        </w:r>
        <w:r w:rsidRPr="00A07382">
          <w:rPr>
            <w:rStyle w:val="Hyperlink"/>
            <w:noProof/>
          </w:rPr>
          <w:t>Training Time and Scenarios</w:t>
        </w:r>
        <w:r>
          <w:rPr>
            <w:noProof/>
            <w:webHidden/>
          </w:rPr>
          <w:tab/>
        </w:r>
        <w:r>
          <w:rPr>
            <w:noProof/>
            <w:webHidden/>
          </w:rPr>
          <w:fldChar w:fldCharType="begin"/>
        </w:r>
        <w:r>
          <w:rPr>
            <w:noProof/>
            <w:webHidden/>
          </w:rPr>
          <w:instrText xml:space="preserve"> PAGEREF _Toc34915103 \h </w:instrText>
        </w:r>
        <w:r>
          <w:rPr>
            <w:noProof/>
            <w:webHidden/>
          </w:rPr>
        </w:r>
        <w:r>
          <w:rPr>
            <w:noProof/>
            <w:webHidden/>
          </w:rPr>
          <w:fldChar w:fldCharType="separate"/>
        </w:r>
        <w:r w:rsidR="00232966">
          <w:rPr>
            <w:noProof/>
            <w:webHidden/>
          </w:rPr>
          <w:t>89</w:t>
        </w:r>
        <w:r>
          <w:rPr>
            <w:noProof/>
            <w:webHidden/>
          </w:rPr>
          <w:fldChar w:fldCharType="end"/>
        </w:r>
      </w:hyperlink>
    </w:p>
    <w:p w14:paraId="05105046" w14:textId="25F0D742" w:rsidR="006B711D" w:rsidRDefault="006B711D">
      <w:pPr>
        <w:pStyle w:val="TOC4"/>
        <w:rPr>
          <w:rFonts w:asciiTheme="minorHAnsi" w:eastAsiaTheme="minorEastAsia" w:hAnsiTheme="minorHAnsi" w:cstheme="minorBidi"/>
          <w:noProof/>
          <w:sz w:val="22"/>
          <w:szCs w:val="22"/>
          <w:lang w:val="en-ID" w:eastAsia="en-ID"/>
        </w:rPr>
      </w:pPr>
      <w:hyperlink w:anchor="_Toc34915104" w:history="1">
        <w:r w:rsidRPr="00A07382">
          <w:rPr>
            <w:rStyle w:val="Hyperlink"/>
            <w:noProof/>
          </w:rPr>
          <w:t>6.2.2</w:t>
        </w:r>
        <w:r>
          <w:rPr>
            <w:rFonts w:asciiTheme="minorHAnsi" w:eastAsiaTheme="minorEastAsia" w:hAnsiTheme="minorHAnsi" w:cstheme="minorBidi"/>
            <w:noProof/>
            <w:sz w:val="22"/>
            <w:szCs w:val="22"/>
            <w:lang w:val="en-ID" w:eastAsia="en-ID"/>
          </w:rPr>
          <w:tab/>
        </w:r>
        <w:r w:rsidRPr="00A07382">
          <w:rPr>
            <w:rStyle w:val="Hyperlink"/>
            <w:noProof/>
          </w:rPr>
          <w:t>Initial Result</w:t>
        </w:r>
        <w:r>
          <w:rPr>
            <w:noProof/>
            <w:webHidden/>
          </w:rPr>
          <w:tab/>
        </w:r>
        <w:r>
          <w:rPr>
            <w:noProof/>
            <w:webHidden/>
          </w:rPr>
          <w:fldChar w:fldCharType="begin"/>
        </w:r>
        <w:r>
          <w:rPr>
            <w:noProof/>
            <w:webHidden/>
          </w:rPr>
          <w:instrText xml:space="preserve"> PAGEREF _Toc34915104 \h </w:instrText>
        </w:r>
        <w:r>
          <w:rPr>
            <w:noProof/>
            <w:webHidden/>
          </w:rPr>
        </w:r>
        <w:r>
          <w:rPr>
            <w:noProof/>
            <w:webHidden/>
          </w:rPr>
          <w:fldChar w:fldCharType="separate"/>
        </w:r>
        <w:r w:rsidR="00232966">
          <w:rPr>
            <w:noProof/>
            <w:webHidden/>
          </w:rPr>
          <w:t>89</w:t>
        </w:r>
        <w:r>
          <w:rPr>
            <w:noProof/>
            <w:webHidden/>
          </w:rPr>
          <w:fldChar w:fldCharType="end"/>
        </w:r>
      </w:hyperlink>
    </w:p>
    <w:p w14:paraId="5DE43A9C" w14:textId="5395C401" w:rsidR="006B711D" w:rsidRDefault="006B711D">
      <w:pPr>
        <w:pStyle w:val="TOC4"/>
        <w:rPr>
          <w:rFonts w:asciiTheme="minorHAnsi" w:eastAsiaTheme="minorEastAsia" w:hAnsiTheme="minorHAnsi" w:cstheme="minorBidi"/>
          <w:noProof/>
          <w:sz w:val="22"/>
          <w:szCs w:val="22"/>
          <w:lang w:val="en-ID" w:eastAsia="en-ID"/>
        </w:rPr>
      </w:pPr>
      <w:hyperlink w:anchor="_Toc34915105" w:history="1">
        <w:r w:rsidRPr="00A07382">
          <w:rPr>
            <w:rStyle w:val="Hyperlink"/>
            <w:noProof/>
          </w:rPr>
          <w:t>6.2.3</w:t>
        </w:r>
        <w:r>
          <w:rPr>
            <w:rFonts w:asciiTheme="minorHAnsi" w:eastAsiaTheme="minorEastAsia" w:hAnsiTheme="minorHAnsi" w:cstheme="minorBidi"/>
            <w:noProof/>
            <w:sz w:val="22"/>
            <w:szCs w:val="22"/>
            <w:lang w:val="en-ID" w:eastAsia="en-ID"/>
          </w:rPr>
          <w:tab/>
        </w:r>
        <w:r w:rsidRPr="00A07382">
          <w:rPr>
            <w:rStyle w:val="Hyperlink"/>
            <w:noProof/>
          </w:rPr>
          <w:t>Case A</w:t>
        </w:r>
        <w:r>
          <w:rPr>
            <w:noProof/>
            <w:webHidden/>
          </w:rPr>
          <w:tab/>
        </w:r>
        <w:r>
          <w:rPr>
            <w:noProof/>
            <w:webHidden/>
          </w:rPr>
          <w:fldChar w:fldCharType="begin"/>
        </w:r>
        <w:r>
          <w:rPr>
            <w:noProof/>
            <w:webHidden/>
          </w:rPr>
          <w:instrText xml:space="preserve"> PAGEREF _Toc34915105 \h </w:instrText>
        </w:r>
        <w:r>
          <w:rPr>
            <w:noProof/>
            <w:webHidden/>
          </w:rPr>
        </w:r>
        <w:r>
          <w:rPr>
            <w:noProof/>
            <w:webHidden/>
          </w:rPr>
          <w:fldChar w:fldCharType="separate"/>
        </w:r>
        <w:r w:rsidR="00232966">
          <w:rPr>
            <w:noProof/>
            <w:webHidden/>
          </w:rPr>
          <w:t>91</w:t>
        </w:r>
        <w:r>
          <w:rPr>
            <w:noProof/>
            <w:webHidden/>
          </w:rPr>
          <w:fldChar w:fldCharType="end"/>
        </w:r>
      </w:hyperlink>
    </w:p>
    <w:p w14:paraId="17A960D2" w14:textId="4AED6281" w:rsidR="006B711D" w:rsidRDefault="006B711D">
      <w:pPr>
        <w:pStyle w:val="TOC4"/>
        <w:rPr>
          <w:rFonts w:asciiTheme="minorHAnsi" w:eastAsiaTheme="minorEastAsia" w:hAnsiTheme="minorHAnsi" w:cstheme="minorBidi"/>
          <w:noProof/>
          <w:sz w:val="22"/>
          <w:szCs w:val="22"/>
          <w:lang w:val="en-ID" w:eastAsia="en-ID"/>
        </w:rPr>
      </w:pPr>
      <w:hyperlink w:anchor="_Toc34915106" w:history="1">
        <w:r w:rsidRPr="00A07382">
          <w:rPr>
            <w:rStyle w:val="Hyperlink"/>
            <w:noProof/>
          </w:rPr>
          <w:t>6.2.4</w:t>
        </w:r>
        <w:r>
          <w:rPr>
            <w:rFonts w:asciiTheme="minorHAnsi" w:eastAsiaTheme="minorEastAsia" w:hAnsiTheme="minorHAnsi" w:cstheme="minorBidi"/>
            <w:noProof/>
            <w:sz w:val="22"/>
            <w:szCs w:val="22"/>
            <w:lang w:val="en-ID" w:eastAsia="en-ID"/>
          </w:rPr>
          <w:tab/>
        </w:r>
        <w:r w:rsidRPr="00A07382">
          <w:rPr>
            <w:rStyle w:val="Hyperlink"/>
            <w:noProof/>
          </w:rPr>
          <w:t>Case B</w:t>
        </w:r>
        <w:r>
          <w:rPr>
            <w:noProof/>
            <w:webHidden/>
          </w:rPr>
          <w:tab/>
        </w:r>
        <w:r>
          <w:rPr>
            <w:noProof/>
            <w:webHidden/>
          </w:rPr>
          <w:fldChar w:fldCharType="begin"/>
        </w:r>
        <w:r>
          <w:rPr>
            <w:noProof/>
            <w:webHidden/>
          </w:rPr>
          <w:instrText xml:space="preserve"> PAGEREF _Toc34915106 \h </w:instrText>
        </w:r>
        <w:r>
          <w:rPr>
            <w:noProof/>
            <w:webHidden/>
          </w:rPr>
        </w:r>
        <w:r>
          <w:rPr>
            <w:noProof/>
            <w:webHidden/>
          </w:rPr>
          <w:fldChar w:fldCharType="separate"/>
        </w:r>
        <w:r w:rsidR="00232966">
          <w:rPr>
            <w:noProof/>
            <w:webHidden/>
          </w:rPr>
          <w:t>92</w:t>
        </w:r>
        <w:r>
          <w:rPr>
            <w:noProof/>
            <w:webHidden/>
          </w:rPr>
          <w:fldChar w:fldCharType="end"/>
        </w:r>
      </w:hyperlink>
    </w:p>
    <w:p w14:paraId="57F40C37" w14:textId="6E1B2D92" w:rsidR="006B711D" w:rsidRDefault="006B711D">
      <w:pPr>
        <w:pStyle w:val="TOC4"/>
        <w:rPr>
          <w:rFonts w:asciiTheme="minorHAnsi" w:eastAsiaTheme="minorEastAsia" w:hAnsiTheme="minorHAnsi" w:cstheme="minorBidi"/>
          <w:noProof/>
          <w:sz w:val="22"/>
          <w:szCs w:val="22"/>
          <w:lang w:val="en-ID" w:eastAsia="en-ID"/>
        </w:rPr>
      </w:pPr>
      <w:hyperlink w:anchor="_Toc34915107" w:history="1">
        <w:r w:rsidRPr="00A07382">
          <w:rPr>
            <w:rStyle w:val="Hyperlink"/>
            <w:noProof/>
            <w:lang w:val="en-ID"/>
          </w:rPr>
          <w:t>6.2.5</w:t>
        </w:r>
        <w:r>
          <w:rPr>
            <w:rFonts w:asciiTheme="minorHAnsi" w:eastAsiaTheme="minorEastAsia" w:hAnsiTheme="minorHAnsi" w:cstheme="minorBidi"/>
            <w:noProof/>
            <w:sz w:val="22"/>
            <w:szCs w:val="22"/>
            <w:lang w:val="en-ID" w:eastAsia="en-ID"/>
          </w:rPr>
          <w:tab/>
        </w:r>
        <w:r w:rsidRPr="00A07382">
          <w:rPr>
            <w:rStyle w:val="Hyperlink"/>
            <w:noProof/>
            <w:lang w:val="en-ID"/>
          </w:rPr>
          <w:t>Default Case</w:t>
        </w:r>
        <w:r>
          <w:rPr>
            <w:noProof/>
            <w:webHidden/>
          </w:rPr>
          <w:tab/>
        </w:r>
        <w:r>
          <w:rPr>
            <w:noProof/>
            <w:webHidden/>
          </w:rPr>
          <w:fldChar w:fldCharType="begin"/>
        </w:r>
        <w:r>
          <w:rPr>
            <w:noProof/>
            <w:webHidden/>
          </w:rPr>
          <w:instrText xml:space="preserve"> PAGEREF _Toc34915107 \h </w:instrText>
        </w:r>
        <w:r>
          <w:rPr>
            <w:noProof/>
            <w:webHidden/>
          </w:rPr>
        </w:r>
        <w:r>
          <w:rPr>
            <w:noProof/>
            <w:webHidden/>
          </w:rPr>
          <w:fldChar w:fldCharType="separate"/>
        </w:r>
        <w:r w:rsidR="00232966">
          <w:rPr>
            <w:noProof/>
            <w:webHidden/>
          </w:rPr>
          <w:t>93</w:t>
        </w:r>
        <w:r>
          <w:rPr>
            <w:noProof/>
            <w:webHidden/>
          </w:rPr>
          <w:fldChar w:fldCharType="end"/>
        </w:r>
      </w:hyperlink>
    </w:p>
    <w:p w14:paraId="48856F19" w14:textId="3AC58D8D" w:rsidR="006B711D" w:rsidRDefault="006B711D">
      <w:pPr>
        <w:pStyle w:val="TOC3"/>
        <w:rPr>
          <w:rFonts w:asciiTheme="minorHAnsi" w:eastAsiaTheme="minorEastAsia" w:hAnsiTheme="minorHAnsi" w:cstheme="minorBidi"/>
          <w:noProof/>
          <w:sz w:val="22"/>
          <w:szCs w:val="22"/>
          <w:lang w:val="en-ID" w:eastAsia="en-ID"/>
        </w:rPr>
      </w:pPr>
      <w:hyperlink w:anchor="_Toc34915108" w:history="1">
        <w:r w:rsidRPr="00A07382">
          <w:rPr>
            <w:rStyle w:val="Hyperlink"/>
            <w:noProof/>
          </w:rPr>
          <w:t>6.3</w:t>
        </w:r>
        <w:r>
          <w:rPr>
            <w:rFonts w:asciiTheme="minorHAnsi" w:eastAsiaTheme="minorEastAsia" w:hAnsiTheme="minorHAnsi" w:cstheme="minorBidi"/>
            <w:noProof/>
            <w:sz w:val="22"/>
            <w:szCs w:val="22"/>
            <w:lang w:val="en-ID" w:eastAsia="en-ID"/>
          </w:rPr>
          <w:tab/>
        </w:r>
        <w:r w:rsidRPr="00A07382">
          <w:rPr>
            <w:rStyle w:val="Hyperlink"/>
            <w:noProof/>
          </w:rPr>
          <w:t>Additional Experiment</w:t>
        </w:r>
        <w:r>
          <w:rPr>
            <w:noProof/>
            <w:webHidden/>
          </w:rPr>
          <w:tab/>
        </w:r>
        <w:r>
          <w:rPr>
            <w:noProof/>
            <w:webHidden/>
          </w:rPr>
          <w:fldChar w:fldCharType="begin"/>
        </w:r>
        <w:r>
          <w:rPr>
            <w:noProof/>
            <w:webHidden/>
          </w:rPr>
          <w:instrText xml:space="preserve"> PAGEREF _Toc34915108 \h </w:instrText>
        </w:r>
        <w:r>
          <w:rPr>
            <w:noProof/>
            <w:webHidden/>
          </w:rPr>
        </w:r>
        <w:r>
          <w:rPr>
            <w:noProof/>
            <w:webHidden/>
          </w:rPr>
          <w:fldChar w:fldCharType="separate"/>
        </w:r>
        <w:r w:rsidR="00232966">
          <w:rPr>
            <w:noProof/>
            <w:webHidden/>
          </w:rPr>
          <w:t>98</w:t>
        </w:r>
        <w:r>
          <w:rPr>
            <w:noProof/>
            <w:webHidden/>
          </w:rPr>
          <w:fldChar w:fldCharType="end"/>
        </w:r>
      </w:hyperlink>
    </w:p>
    <w:p w14:paraId="4203F91C" w14:textId="2FB65FD4" w:rsidR="006B711D" w:rsidRDefault="006B711D">
      <w:pPr>
        <w:pStyle w:val="TOC2"/>
        <w:rPr>
          <w:rFonts w:asciiTheme="minorHAnsi" w:eastAsiaTheme="minorEastAsia" w:hAnsiTheme="minorHAnsi" w:cstheme="minorBidi"/>
          <w:noProof/>
          <w:sz w:val="22"/>
          <w:szCs w:val="22"/>
          <w:lang w:val="en-ID" w:eastAsia="en-ID"/>
        </w:rPr>
      </w:pPr>
      <w:hyperlink w:anchor="_Toc34915109" w:history="1">
        <w:r w:rsidRPr="00A07382">
          <w:rPr>
            <w:rStyle w:val="Hyperlink"/>
            <w:noProof/>
          </w:rPr>
          <w:t>CONCLUSION AND FUTURE WORK</w:t>
        </w:r>
        <w:r>
          <w:rPr>
            <w:noProof/>
            <w:webHidden/>
          </w:rPr>
          <w:tab/>
        </w:r>
        <w:r>
          <w:rPr>
            <w:noProof/>
            <w:webHidden/>
          </w:rPr>
          <w:fldChar w:fldCharType="begin"/>
        </w:r>
        <w:r>
          <w:rPr>
            <w:noProof/>
            <w:webHidden/>
          </w:rPr>
          <w:instrText xml:space="preserve"> PAGEREF _Toc34915109 \h </w:instrText>
        </w:r>
        <w:r>
          <w:rPr>
            <w:noProof/>
            <w:webHidden/>
          </w:rPr>
        </w:r>
        <w:r>
          <w:rPr>
            <w:noProof/>
            <w:webHidden/>
          </w:rPr>
          <w:fldChar w:fldCharType="separate"/>
        </w:r>
        <w:r w:rsidR="00232966">
          <w:rPr>
            <w:noProof/>
            <w:webHidden/>
          </w:rPr>
          <w:t>101</w:t>
        </w:r>
        <w:r>
          <w:rPr>
            <w:noProof/>
            <w:webHidden/>
          </w:rPr>
          <w:fldChar w:fldCharType="end"/>
        </w:r>
      </w:hyperlink>
    </w:p>
    <w:p w14:paraId="2D7877A5" w14:textId="106AB6F0" w:rsidR="006B711D" w:rsidRDefault="006B711D">
      <w:pPr>
        <w:pStyle w:val="TOC3"/>
        <w:rPr>
          <w:rFonts w:asciiTheme="minorHAnsi" w:eastAsiaTheme="minorEastAsia" w:hAnsiTheme="minorHAnsi" w:cstheme="minorBidi"/>
          <w:noProof/>
          <w:sz w:val="22"/>
          <w:szCs w:val="22"/>
          <w:lang w:val="en-ID" w:eastAsia="en-ID"/>
        </w:rPr>
      </w:pPr>
      <w:hyperlink w:anchor="_Toc34915110" w:history="1">
        <w:r w:rsidRPr="00A07382">
          <w:rPr>
            <w:rStyle w:val="Hyperlink"/>
            <w:noProof/>
          </w:rPr>
          <w:t>7.1</w:t>
        </w:r>
        <w:r>
          <w:rPr>
            <w:rFonts w:asciiTheme="minorHAnsi" w:eastAsiaTheme="minorEastAsia" w:hAnsiTheme="minorHAnsi" w:cstheme="minorBidi"/>
            <w:noProof/>
            <w:sz w:val="22"/>
            <w:szCs w:val="22"/>
            <w:lang w:val="en-ID" w:eastAsia="en-ID"/>
          </w:rPr>
          <w:tab/>
        </w:r>
        <w:r w:rsidRPr="00A07382">
          <w:rPr>
            <w:rStyle w:val="Hyperlink"/>
            <w:noProof/>
          </w:rPr>
          <w:t>Conclusion</w:t>
        </w:r>
        <w:r>
          <w:rPr>
            <w:noProof/>
            <w:webHidden/>
          </w:rPr>
          <w:tab/>
        </w:r>
        <w:r>
          <w:rPr>
            <w:noProof/>
            <w:webHidden/>
          </w:rPr>
          <w:fldChar w:fldCharType="begin"/>
        </w:r>
        <w:r>
          <w:rPr>
            <w:noProof/>
            <w:webHidden/>
          </w:rPr>
          <w:instrText xml:space="preserve"> PAGEREF _Toc34915110 \h </w:instrText>
        </w:r>
        <w:r>
          <w:rPr>
            <w:noProof/>
            <w:webHidden/>
          </w:rPr>
        </w:r>
        <w:r>
          <w:rPr>
            <w:noProof/>
            <w:webHidden/>
          </w:rPr>
          <w:fldChar w:fldCharType="separate"/>
        </w:r>
        <w:r w:rsidR="00232966">
          <w:rPr>
            <w:noProof/>
            <w:webHidden/>
          </w:rPr>
          <w:t>101</w:t>
        </w:r>
        <w:r>
          <w:rPr>
            <w:noProof/>
            <w:webHidden/>
          </w:rPr>
          <w:fldChar w:fldCharType="end"/>
        </w:r>
      </w:hyperlink>
    </w:p>
    <w:p w14:paraId="0192D1EE" w14:textId="2DAC8E1D" w:rsidR="006B711D" w:rsidRDefault="006B711D">
      <w:pPr>
        <w:pStyle w:val="TOC3"/>
        <w:rPr>
          <w:rFonts w:asciiTheme="minorHAnsi" w:eastAsiaTheme="minorEastAsia" w:hAnsiTheme="minorHAnsi" w:cstheme="minorBidi"/>
          <w:noProof/>
          <w:sz w:val="22"/>
          <w:szCs w:val="22"/>
          <w:lang w:val="en-ID" w:eastAsia="en-ID"/>
        </w:rPr>
      </w:pPr>
      <w:hyperlink w:anchor="_Toc34915111" w:history="1">
        <w:r w:rsidRPr="00A07382">
          <w:rPr>
            <w:rStyle w:val="Hyperlink"/>
            <w:noProof/>
          </w:rPr>
          <w:t>7.2</w:t>
        </w:r>
        <w:r>
          <w:rPr>
            <w:rFonts w:asciiTheme="minorHAnsi" w:eastAsiaTheme="minorEastAsia" w:hAnsiTheme="minorHAnsi" w:cstheme="minorBidi"/>
            <w:noProof/>
            <w:sz w:val="22"/>
            <w:szCs w:val="22"/>
            <w:lang w:val="en-ID" w:eastAsia="en-ID"/>
          </w:rPr>
          <w:tab/>
        </w:r>
        <w:r w:rsidRPr="00A07382">
          <w:rPr>
            <w:rStyle w:val="Hyperlink"/>
            <w:noProof/>
          </w:rPr>
          <w:t>Future Works</w:t>
        </w:r>
        <w:r>
          <w:rPr>
            <w:noProof/>
            <w:webHidden/>
          </w:rPr>
          <w:tab/>
        </w:r>
        <w:r>
          <w:rPr>
            <w:noProof/>
            <w:webHidden/>
          </w:rPr>
          <w:fldChar w:fldCharType="begin"/>
        </w:r>
        <w:r>
          <w:rPr>
            <w:noProof/>
            <w:webHidden/>
          </w:rPr>
          <w:instrText xml:space="preserve"> PAGEREF _Toc34915111 \h </w:instrText>
        </w:r>
        <w:r>
          <w:rPr>
            <w:noProof/>
            <w:webHidden/>
          </w:rPr>
        </w:r>
        <w:r>
          <w:rPr>
            <w:noProof/>
            <w:webHidden/>
          </w:rPr>
          <w:fldChar w:fldCharType="separate"/>
        </w:r>
        <w:r w:rsidR="00232966">
          <w:rPr>
            <w:noProof/>
            <w:webHidden/>
          </w:rPr>
          <w:t>102</w:t>
        </w:r>
        <w:r>
          <w:rPr>
            <w:noProof/>
            <w:webHidden/>
          </w:rPr>
          <w:fldChar w:fldCharType="end"/>
        </w:r>
      </w:hyperlink>
    </w:p>
    <w:p w14:paraId="51B93FB1" w14:textId="788C5AE5" w:rsidR="00F13ED5" w:rsidRPr="003F6A66" w:rsidRDefault="0082444A" w:rsidP="00F13ED5">
      <w:r>
        <w:rPr>
          <w:noProof/>
        </w:rPr>
        <w:fldChar w:fldCharType="end"/>
      </w:r>
    </w:p>
    <w:p w14:paraId="4ACD496F" w14:textId="77777777" w:rsidR="00966824" w:rsidRPr="003F6A66" w:rsidRDefault="00966824" w:rsidP="008B176B">
      <w:pPr>
        <w:sectPr w:rsidR="00966824" w:rsidRPr="003F6A66" w:rsidSect="00B23D2B">
          <w:footerReference w:type="default" r:id="rId16"/>
          <w:pgSz w:w="12240" w:h="15840" w:code="1"/>
          <w:pgMar w:top="2880" w:right="1440" w:bottom="1797" w:left="2160" w:header="1440" w:footer="1440" w:gutter="0"/>
          <w:pgNumType w:fmt="lowerRoman"/>
          <w:cols w:space="720"/>
          <w:titlePg/>
          <w:docGrid w:linePitch="360"/>
        </w:sectPr>
      </w:pPr>
    </w:p>
    <w:p w14:paraId="37144B34" w14:textId="77777777" w:rsidR="0047537A" w:rsidRPr="003F6A66" w:rsidRDefault="0047537A" w:rsidP="0047537A"/>
    <w:p w14:paraId="455CB568" w14:textId="77777777" w:rsidR="006C5D21" w:rsidRDefault="00780112" w:rsidP="006C5D21">
      <w:pPr>
        <w:pStyle w:val="TOCHeading"/>
      </w:pPr>
      <w:bookmarkStart w:id="7" w:name="_Toc22714348"/>
      <w:bookmarkStart w:id="8" w:name="_Toc32213894"/>
      <w:bookmarkStart w:id="9" w:name="_Toc34915040"/>
      <w:r w:rsidRPr="0052306D">
        <w:t>L</w:t>
      </w:r>
      <w:bookmarkEnd w:id="7"/>
      <w:r w:rsidRPr="0052306D">
        <w:t>IST OF TABLES</w:t>
      </w:r>
      <w:bookmarkEnd w:id="8"/>
      <w:bookmarkEnd w:id="9"/>
    </w:p>
    <w:p w14:paraId="040486E7" w14:textId="77777777" w:rsidR="006C5D21" w:rsidRPr="003F6A66" w:rsidRDefault="00780112" w:rsidP="006C5D21">
      <w:r w:rsidRPr="00780112">
        <w:rPr>
          <w:b/>
          <w:bCs/>
        </w:rPr>
        <w:br/>
      </w:r>
    </w:p>
    <w:p w14:paraId="1D2459FD" w14:textId="6EC76503" w:rsidR="006C5D21" w:rsidRDefault="006C5D21" w:rsidP="006C5D21">
      <w:r>
        <w:t>TABLE</w:t>
      </w:r>
      <w:r w:rsidRPr="003F6A66">
        <w:tab/>
      </w:r>
      <w:r w:rsidRPr="003F6A66">
        <w:tab/>
      </w:r>
      <w:r w:rsidRPr="003F6A66">
        <w:tab/>
      </w:r>
      <w:r w:rsidRPr="003F6A66">
        <w:tab/>
      </w:r>
      <w:r w:rsidRPr="003F6A66">
        <w:tab/>
      </w:r>
      <w:r w:rsidRPr="003F6A66">
        <w:tab/>
      </w:r>
      <w:r w:rsidRPr="003F6A66">
        <w:tab/>
      </w:r>
      <w:r w:rsidRPr="003F6A66">
        <w:tab/>
      </w:r>
      <w:r w:rsidRPr="003F6A66">
        <w:tab/>
      </w:r>
      <w:r w:rsidRPr="003F6A66">
        <w:tab/>
        <w:t xml:space="preserve">    Page</w:t>
      </w:r>
    </w:p>
    <w:p w14:paraId="727B13A8" w14:textId="77777777" w:rsidR="009E4AEF" w:rsidRDefault="009E4AEF" w:rsidP="006C5D21"/>
    <w:p w14:paraId="68F238D8" w14:textId="459A50DC" w:rsidR="006B711D" w:rsidRDefault="00780112">
      <w:pPr>
        <w:pStyle w:val="TableofFigures"/>
        <w:tabs>
          <w:tab w:val="right" w:leader="dot" w:pos="8630"/>
        </w:tabs>
        <w:rPr>
          <w:rFonts w:asciiTheme="minorHAnsi" w:eastAsiaTheme="minorEastAsia" w:hAnsiTheme="minorHAnsi" w:cstheme="minorBidi"/>
          <w:noProof/>
          <w:sz w:val="22"/>
          <w:szCs w:val="22"/>
          <w:lang w:val="en-ID" w:eastAsia="en-ID"/>
        </w:rPr>
      </w:pPr>
      <w:r w:rsidRPr="006C5D21">
        <w:rPr>
          <w:b/>
          <w:bCs/>
        </w:rPr>
        <w:fldChar w:fldCharType="begin"/>
      </w:r>
      <w:r w:rsidRPr="006C5D21">
        <w:rPr>
          <w:b/>
          <w:bCs/>
        </w:rPr>
        <w:instrText xml:space="preserve"> TOC \h \z \t "tableTitle" \c </w:instrText>
      </w:r>
      <w:r w:rsidRPr="006C5D21">
        <w:rPr>
          <w:b/>
          <w:bCs/>
        </w:rPr>
        <w:fldChar w:fldCharType="separate"/>
      </w:r>
      <w:hyperlink w:anchor="_Toc34915112" w:history="1">
        <w:r w:rsidR="006B711D" w:rsidRPr="00AF631E">
          <w:rPr>
            <w:rStyle w:val="Hyperlink"/>
            <w:noProof/>
          </w:rPr>
          <w:t>Table 2.1 Ms. PacMan Reward Space – The Foods and Ghost Eating Scores</w:t>
        </w:r>
        <w:r w:rsidR="006B711D">
          <w:rPr>
            <w:noProof/>
            <w:webHidden/>
          </w:rPr>
          <w:tab/>
        </w:r>
        <w:r w:rsidR="006B711D">
          <w:rPr>
            <w:noProof/>
            <w:webHidden/>
          </w:rPr>
          <w:fldChar w:fldCharType="begin"/>
        </w:r>
        <w:r w:rsidR="006B711D">
          <w:rPr>
            <w:noProof/>
            <w:webHidden/>
          </w:rPr>
          <w:instrText xml:space="preserve"> PAGEREF _Toc34915112 \h </w:instrText>
        </w:r>
        <w:r w:rsidR="006B711D">
          <w:rPr>
            <w:noProof/>
            <w:webHidden/>
          </w:rPr>
        </w:r>
        <w:r w:rsidR="006B711D">
          <w:rPr>
            <w:noProof/>
            <w:webHidden/>
          </w:rPr>
          <w:fldChar w:fldCharType="separate"/>
        </w:r>
        <w:r w:rsidR="00232966">
          <w:rPr>
            <w:noProof/>
            <w:webHidden/>
          </w:rPr>
          <w:t>19</w:t>
        </w:r>
        <w:r w:rsidR="006B711D">
          <w:rPr>
            <w:noProof/>
            <w:webHidden/>
          </w:rPr>
          <w:fldChar w:fldCharType="end"/>
        </w:r>
      </w:hyperlink>
    </w:p>
    <w:p w14:paraId="2F7B9CBF" w14:textId="0AAEEBC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13" w:history="1">
        <w:r w:rsidRPr="00AF631E">
          <w:rPr>
            <w:rStyle w:val="Hyperlink"/>
            <w:noProof/>
          </w:rPr>
          <w:t>Table 2.2 Ms. PacMan’s Reward Space – The Bonus Fruits</w:t>
        </w:r>
        <w:r>
          <w:rPr>
            <w:noProof/>
            <w:webHidden/>
          </w:rPr>
          <w:tab/>
        </w:r>
        <w:r>
          <w:rPr>
            <w:noProof/>
            <w:webHidden/>
          </w:rPr>
          <w:fldChar w:fldCharType="begin"/>
        </w:r>
        <w:r>
          <w:rPr>
            <w:noProof/>
            <w:webHidden/>
          </w:rPr>
          <w:instrText xml:space="preserve"> PAGEREF _Toc34915113 \h </w:instrText>
        </w:r>
        <w:r>
          <w:rPr>
            <w:noProof/>
            <w:webHidden/>
          </w:rPr>
        </w:r>
        <w:r>
          <w:rPr>
            <w:noProof/>
            <w:webHidden/>
          </w:rPr>
          <w:fldChar w:fldCharType="separate"/>
        </w:r>
        <w:r w:rsidR="00232966">
          <w:rPr>
            <w:noProof/>
            <w:webHidden/>
          </w:rPr>
          <w:t>19</w:t>
        </w:r>
        <w:r>
          <w:rPr>
            <w:noProof/>
            <w:webHidden/>
          </w:rPr>
          <w:fldChar w:fldCharType="end"/>
        </w:r>
      </w:hyperlink>
    </w:p>
    <w:p w14:paraId="343922E7" w14:textId="2E00A5B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14" w:history="1">
        <w:r w:rsidRPr="00AF631E">
          <w:rPr>
            <w:rStyle w:val="Hyperlink"/>
            <w:noProof/>
          </w:rPr>
          <w:t>Table 2.3 Initial Q Value Table of The Dog Agent</w:t>
        </w:r>
        <w:r>
          <w:rPr>
            <w:noProof/>
            <w:webHidden/>
          </w:rPr>
          <w:tab/>
        </w:r>
        <w:r>
          <w:rPr>
            <w:noProof/>
            <w:webHidden/>
          </w:rPr>
          <w:fldChar w:fldCharType="begin"/>
        </w:r>
        <w:r>
          <w:rPr>
            <w:noProof/>
            <w:webHidden/>
          </w:rPr>
          <w:instrText xml:space="preserve"> PAGEREF _Toc34915114 \h </w:instrText>
        </w:r>
        <w:r>
          <w:rPr>
            <w:noProof/>
            <w:webHidden/>
          </w:rPr>
        </w:r>
        <w:r>
          <w:rPr>
            <w:noProof/>
            <w:webHidden/>
          </w:rPr>
          <w:fldChar w:fldCharType="separate"/>
        </w:r>
        <w:r w:rsidR="00232966">
          <w:rPr>
            <w:noProof/>
            <w:webHidden/>
          </w:rPr>
          <w:t>23</w:t>
        </w:r>
        <w:r>
          <w:rPr>
            <w:noProof/>
            <w:webHidden/>
          </w:rPr>
          <w:fldChar w:fldCharType="end"/>
        </w:r>
      </w:hyperlink>
    </w:p>
    <w:p w14:paraId="0EFCD7C1" w14:textId="2A426A7E"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15" w:history="1">
        <w:r w:rsidRPr="00AF631E">
          <w:rPr>
            <w:rStyle w:val="Hyperlink"/>
            <w:noProof/>
          </w:rPr>
          <w:t>Table 3.1 Use Case Narrative of Train the Agent Node</w:t>
        </w:r>
        <w:r>
          <w:rPr>
            <w:noProof/>
            <w:webHidden/>
          </w:rPr>
          <w:tab/>
        </w:r>
        <w:r>
          <w:rPr>
            <w:noProof/>
            <w:webHidden/>
          </w:rPr>
          <w:fldChar w:fldCharType="begin"/>
        </w:r>
        <w:r>
          <w:rPr>
            <w:noProof/>
            <w:webHidden/>
          </w:rPr>
          <w:instrText xml:space="preserve"> PAGEREF _Toc34915115 \h </w:instrText>
        </w:r>
        <w:r>
          <w:rPr>
            <w:noProof/>
            <w:webHidden/>
          </w:rPr>
        </w:r>
        <w:r>
          <w:rPr>
            <w:noProof/>
            <w:webHidden/>
          </w:rPr>
          <w:fldChar w:fldCharType="separate"/>
        </w:r>
        <w:r w:rsidR="00232966">
          <w:rPr>
            <w:noProof/>
            <w:webHidden/>
          </w:rPr>
          <w:t>32</w:t>
        </w:r>
        <w:r>
          <w:rPr>
            <w:noProof/>
            <w:webHidden/>
          </w:rPr>
          <w:fldChar w:fldCharType="end"/>
        </w:r>
      </w:hyperlink>
    </w:p>
    <w:p w14:paraId="14EDC6CE" w14:textId="74C0E524"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16" w:history="1">
        <w:r w:rsidRPr="00AF631E">
          <w:rPr>
            <w:rStyle w:val="Hyperlink"/>
            <w:noProof/>
          </w:rPr>
          <w:t>Table 3.2 Use Case Narrative of Load Training’s Checkpoint File Node</w:t>
        </w:r>
        <w:r>
          <w:rPr>
            <w:noProof/>
            <w:webHidden/>
          </w:rPr>
          <w:tab/>
        </w:r>
        <w:r>
          <w:rPr>
            <w:noProof/>
            <w:webHidden/>
          </w:rPr>
          <w:fldChar w:fldCharType="begin"/>
        </w:r>
        <w:r>
          <w:rPr>
            <w:noProof/>
            <w:webHidden/>
          </w:rPr>
          <w:instrText xml:space="preserve"> PAGEREF _Toc34915116 \h </w:instrText>
        </w:r>
        <w:r>
          <w:rPr>
            <w:noProof/>
            <w:webHidden/>
          </w:rPr>
        </w:r>
        <w:r>
          <w:rPr>
            <w:noProof/>
            <w:webHidden/>
          </w:rPr>
          <w:fldChar w:fldCharType="separate"/>
        </w:r>
        <w:r w:rsidR="00232966">
          <w:rPr>
            <w:noProof/>
            <w:webHidden/>
          </w:rPr>
          <w:t>34</w:t>
        </w:r>
        <w:r>
          <w:rPr>
            <w:noProof/>
            <w:webHidden/>
          </w:rPr>
          <w:fldChar w:fldCharType="end"/>
        </w:r>
      </w:hyperlink>
    </w:p>
    <w:p w14:paraId="00F08F74" w14:textId="17F64030"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17" w:history="1">
        <w:r w:rsidRPr="00AF631E">
          <w:rPr>
            <w:rStyle w:val="Hyperlink"/>
            <w:noProof/>
          </w:rPr>
          <w:t>Table 3.3 Use Case Narrative of Show Agent’s Performance Logs Node</w:t>
        </w:r>
        <w:r>
          <w:rPr>
            <w:noProof/>
            <w:webHidden/>
          </w:rPr>
          <w:tab/>
        </w:r>
        <w:r>
          <w:rPr>
            <w:noProof/>
            <w:webHidden/>
          </w:rPr>
          <w:fldChar w:fldCharType="begin"/>
        </w:r>
        <w:r>
          <w:rPr>
            <w:noProof/>
            <w:webHidden/>
          </w:rPr>
          <w:instrText xml:space="preserve"> PAGEREF _Toc34915117 \h </w:instrText>
        </w:r>
        <w:r>
          <w:rPr>
            <w:noProof/>
            <w:webHidden/>
          </w:rPr>
        </w:r>
        <w:r>
          <w:rPr>
            <w:noProof/>
            <w:webHidden/>
          </w:rPr>
          <w:fldChar w:fldCharType="separate"/>
        </w:r>
        <w:r w:rsidR="00232966">
          <w:rPr>
            <w:noProof/>
            <w:webHidden/>
          </w:rPr>
          <w:t>35</w:t>
        </w:r>
        <w:r>
          <w:rPr>
            <w:noProof/>
            <w:webHidden/>
          </w:rPr>
          <w:fldChar w:fldCharType="end"/>
        </w:r>
      </w:hyperlink>
    </w:p>
    <w:p w14:paraId="27BBF49D" w14:textId="42A918E1"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18" w:history="1">
        <w:r w:rsidRPr="00AF631E">
          <w:rPr>
            <w:rStyle w:val="Hyperlink"/>
            <w:noProof/>
          </w:rPr>
          <w:t>Table 4.1 Software Requirements</w:t>
        </w:r>
        <w:r>
          <w:rPr>
            <w:noProof/>
            <w:webHidden/>
          </w:rPr>
          <w:tab/>
        </w:r>
        <w:r>
          <w:rPr>
            <w:noProof/>
            <w:webHidden/>
          </w:rPr>
          <w:fldChar w:fldCharType="begin"/>
        </w:r>
        <w:r>
          <w:rPr>
            <w:noProof/>
            <w:webHidden/>
          </w:rPr>
          <w:instrText xml:space="preserve"> PAGEREF _Toc34915118 \h </w:instrText>
        </w:r>
        <w:r>
          <w:rPr>
            <w:noProof/>
            <w:webHidden/>
          </w:rPr>
        </w:r>
        <w:r>
          <w:rPr>
            <w:noProof/>
            <w:webHidden/>
          </w:rPr>
          <w:fldChar w:fldCharType="separate"/>
        </w:r>
        <w:r w:rsidR="00232966">
          <w:rPr>
            <w:noProof/>
            <w:webHidden/>
          </w:rPr>
          <w:t>41</w:t>
        </w:r>
        <w:r>
          <w:rPr>
            <w:noProof/>
            <w:webHidden/>
          </w:rPr>
          <w:fldChar w:fldCharType="end"/>
        </w:r>
      </w:hyperlink>
    </w:p>
    <w:p w14:paraId="70A3E999" w14:textId="78FE70B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19" w:history="1">
        <w:r w:rsidRPr="00AF631E">
          <w:rPr>
            <w:rStyle w:val="Hyperlink"/>
            <w:noProof/>
          </w:rPr>
          <w:t>Table 4.2 Hardware Requirements</w:t>
        </w:r>
        <w:r>
          <w:rPr>
            <w:noProof/>
            <w:webHidden/>
          </w:rPr>
          <w:tab/>
        </w:r>
        <w:r>
          <w:rPr>
            <w:noProof/>
            <w:webHidden/>
          </w:rPr>
          <w:fldChar w:fldCharType="begin"/>
        </w:r>
        <w:r>
          <w:rPr>
            <w:noProof/>
            <w:webHidden/>
          </w:rPr>
          <w:instrText xml:space="preserve"> PAGEREF _Toc34915119 \h </w:instrText>
        </w:r>
        <w:r>
          <w:rPr>
            <w:noProof/>
            <w:webHidden/>
          </w:rPr>
        </w:r>
        <w:r>
          <w:rPr>
            <w:noProof/>
            <w:webHidden/>
          </w:rPr>
          <w:fldChar w:fldCharType="separate"/>
        </w:r>
        <w:r w:rsidR="00232966">
          <w:rPr>
            <w:noProof/>
            <w:webHidden/>
          </w:rPr>
          <w:t>41</w:t>
        </w:r>
        <w:r>
          <w:rPr>
            <w:noProof/>
            <w:webHidden/>
          </w:rPr>
          <w:fldChar w:fldCharType="end"/>
        </w:r>
      </w:hyperlink>
    </w:p>
    <w:p w14:paraId="5B45919F" w14:textId="6833682C"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0" w:history="1">
        <w:r w:rsidRPr="00AF631E">
          <w:rPr>
            <w:rStyle w:val="Hyperlink"/>
            <w:noProof/>
          </w:rPr>
          <w:t>Table 4.3 The Data Design</w:t>
        </w:r>
        <w:r>
          <w:rPr>
            <w:noProof/>
            <w:webHidden/>
          </w:rPr>
          <w:tab/>
        </w:r>
        <w:r>
          <w:rPr>
            <w:noProof/>
            <w:webHidden/>
          </w:rPr>
          <w:fldChar w:fldCharType="begin"/>
        </w:r>
        <w:r>
          <w:rPr>
            <w:noProof/>
            <w:webHidden/>
          </w:rPr>
          <w:instrText xml:space="preserve"> PAGEREF _Toc34915120 \h </w:instrText>
        </w:r>
        <w:r>
          <w:rPr>
            <w:noProof/>
            <w:webHidden/>
          </w:rPr>
        </w:r>
        <w:r>
          <w:rPr>
            <w:noProof/>
            <w:webHidden/>
          </w:rPr>
          <w:fldChar w:fldCharType="separate"/>
        </w:r>
        <w:r w:rsidR="00232966">
          <w:rPr>
            <w:noProof/>
            <w:webHidden/>
          </w:rPr>
          <w:t>42</w:t>
        </w:r>
        <w:r>
          <w:rPr>
            <w:noProof/>
            <w:webHidden/>
          </w:rPr>
          <w:fldChar w:fldCharType="end"/>
        </w:r>
      </w:hyperlink>
    </w:p>
    <w:p w14:paraId="16F06CBC" w14:textId="329CA901"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1" w:history="1">
        <w:r w:rsidRPr="00AF631E">
          <w:rPr>
            <w:rStyle w:val="Hyperlink"/>
            <w:noProof/>
          </w:rPr>
          <w:t>Table 6.1 Testing Scenario</w:t>
        </w:r>
        <w:r>
          <w:rPr>
            <w:noProof/>
            <w:webHidden/>
          </w:rPr>
          <w:tab/>
        </w:r>
        <w:r>
          <w:rPr>
            <w:noProof/>
            <w:webHidden/>
          </w:rPr>
          <w:fldChar w:fldCharType="begin"/>
        </w:r>
        <w:r>
          <w:rPr>
            <w:noProof/>
            <w:webHidden/>
          </w:rPr>
          <w:instrText xml:space="preserve"> PAGEREF _Toc34915121 \h </w:instrText>
        </w:r>
        <w:r>
          <w:rPr>
            <w:noProof/>
            <w:webHidden/>
          </w:rPr>
        </w:r>
        <w:r>
          <w:rPr>
            <w:noProof/>
            <w:webHidden/>
          </w:rPr>
          <w:fldChar w:fldCharType="separate"/>
        </w:r>
        <w:r w:rsidR="00232966">
          <w:rPr>
            <w:noProof/>
            <w:webHidden/>
          </w:rPr>
          <w:t>89</w:t>
        </w:r>
        <w:r>
          <w:rPr>
            <w:noProof/>
            <w:webHidden/>
          </w:rPr>
          <w:fldChar w:fldCharType="end"/>
        </w:r>
      </w:hyperlink>
    </w:p>
    <w:p w14:paraId="534A5D77" w14:textId="20883853" w:rsidR="00780112" w:rsidRDefault="00780112" w:rsidP="00780112">
      <w:pPr>
        <w:pStyle w:val="TOCHeading"/>
        <w:jc w:val="left"/>
        <w:rPr>
          <w:sz w:val="32"/>
        </w:rPr>
      </w:pPr>
      <w:r w:rsidRPr="006C5D21">
        <w:rPr>
          <w:szCs w:val="24"/>
        </w:rPr>
        <w:fldChar w:fldCharType="end"/>
      </w:r>
    </w:p>
    <w:p w14:paraId="2E459A1E" w14:textId="0981CAB6" w:rsidR="00780112" w:rsidRPr="003F6A66" w:rsidRDefault="0047537A" w:rsidP="00780112">
      <w:pPr>
        <w:pStyle w:val="TOCHeading"/>
        <w:jc w:val="left"/>
      </w:pPr>
      <w:r w:rsidRPr="003F6A66">
        <w:rPr>
          <w:sz w:val="32"/>
        </w:rPr>
        <w:br w:type="page"/>
      </w:r>
    </w:p>
    <w:p w14:paraId="291ADBDC" w14:textId="77777777" w:rsidR="00780112" w:rsidRPr="0052306D" w:rsidRDefault="00780112" w:rsidP="00780112">
      <w:pPr>
        <w:pStyle w:val="TOCHeading"/>
      </w:pPr>
      <w:bookmarkStart w:id="10" w:name="_Toc22714349"/>
      <w:bookmarkStart w:id="11" w:name="_Toc32213895"/>
      <w:bookmarkStart w:id="12" w:name="_Toc34915041"/>
      <w:r w:rsidRPr="0052306D">
        <w:lastRenderedPageBreak/>
        <w:t>L</w:t>
      </w:r>
      <w:bookmarkEnd w:id="10"/>
      <w:r w:rsidRPr="0052306D">
        <w:t>IST OF FIGURES</w:t>
      </w:r>
      <w:bookmarkEnd w:id="11"/>
      <w:bookmarkEnd w:id="12"/>
    </w:p>
    <w:p w14:paraId="06715035" w14:textId="77777777" w:rsidR="00780112" w:rsidRPr="003F6A66" w:rsidRDefault="00780112" w:rsidP="00780112"/>
    <w:p w14:paraId="441EA718" w14:textId="77777777" w:rsidR="00780112" w:rsidRPr="003F6A66" w:rsidRDefault="00780112" w:rsidP="00780112"/>
    <w:p w14:paraId="66FD1324" w14:textId="341E067C" w:rsidR="00780112" w:rsidRDefault="00780112" w:rsidP="00780112">
      <w:r w:rsidRPr="003F6A66">
        <w:t>FIGURE</w:t>
      </w:r>
      <w:r w:rsidRPr="003F6A66">
        <w:tab/>
      </w:r>
      <w:r w:rsidRPr="003F6A66">
        <w:tab/>
      </w:r>
      <w:r w:rsidRPr="003F6A66">
        <w:tab/>
      </w:r>
      <w:r w:rsidRPr="003F6A66">
        <w:tab/>
      </w:r>
      <w:r w:rsidRPr="003F6A66">
        <w:tab/>
      </w:r>
      <w:r w:rsidRPr="003F6A66">
        <w:tab/>
      </w:r>
      <w:r w:rsidRPr="003F6A66">
        <w:tab/>
      </w:r>
      <w:r w:rsidRPr="003F6A66">
        <w:tab/>
      </w:r>
      <w:r w:rsidRPr="003F6A66">
        <w:tab/>
      </w:r>
      <w:r w:rsidRPr="003F6A66">
        <w:tab/>
        <w:t xml:space="preserve">    Page</w:t>
      </w:r>
    </w:p>
    <w:p w14:paraId="7EEB9AA2" w14:textId="77777777" w:rsidR="00780112" w:rsidRPr="003F6A66" w:rsidRDefault="00780112" w:rsidP="00780112"/>
    <w:p w14:paraId="16CB9D19" w14:textId="567CD120" w:rsidR="006B711D" w:rsidRDefault="00780112">
      <w:pPr>
        <w:pStyle w:val="TableofFigures"/>
        <w:tabs>
          <w:tab w:val="right" w:leader="dot" w:pos="8630"/>
        </w:tabs>
        <w:rPr>
          <w:rFonts w:asciiTheme="minorHAnsi" w:eastAsiaTheme="minorEastAsia" w:hAnsiTheme="minorHAnsi" w:cstheme="minorBidi"/>
          <w:noProof/>
          <w:sz w:val="22"/>
          <w:szCs w:val="22"/>
          <w:lang w:val="en-ID" w:eastAsia="en-ID"/>
        </w:rPr>
      </w:pPr>
      <w:r>
        <w:fldChar w:fldCharType="begin"/>
      </w:r>
      <w:r>
        <w:instrText xml:space="preserve"> TOC \h \z \t "figureTitle" \c </w:instrText>
      </w:r>
      <w:r>
        <w:fldChar w:fldCharType="separate"/>
      </w:r>
      <w:hyperlink w:anchor="_Toc34915122" w:history="1">
        <w:r w:rsidR="006B711D" w:rsidRPr="00B015B5">
          <w:rPr>
            <w:rStyle w:val="Hyperlink"/>
            <w:noProof/>
          </w:rPr>
          <w:t>Figure 2.1 The Perceptron</w:t>
        </w:r>
        <w:r w:rsidR="006B711D">
          <w:rPr>
            <w:noProof/>
            <w:webHidden/>
          </w:rPr>
          <w:tab/>
        </w:r>
        <w:r w:rsidR="006B711D">
          <w:rPr>
            <w:noProof/>
            <w:webHidden/>
          </w:rPr>
          <w:fldChar w:fldCharType="begin"/>
        </w:r>
        <w:r w:rsidR="006B711D">
          <w:rPr>
            <w:noProof/>
            <w:webHidden/>
          </w:rPr>
          <w:instrText xml:space="preserve"> PAGEREF _Toc34915122 \h </w:instrText>
        </w:r>
        <w:r w:rsidR="006B711D">
          <w:rPr>
            <w:noProof/>
            <w:webHidden/>
          </w:rPr>
        </w:r>
        <w:r w:rsidR="006B711D">
          <w:rPr>
            <w:noProof/>
            <w:webHidden/>
          </w:rPr>
          <w:fldChar w:fldCharType="separate"/>
        </w:r>
        <w:r w:rsidR="00232966">
          <w:rPr>
            <w:noProof/>
            <w:webHidden/>
          </w:rPr>
          <w:t>9</w:t>
        </w:r>
        <w:r w:rsidR="006B711D">
          <w:rPr>
            <w:noProof/>
            <w:webHidden/>
          </w:rPr>
          <w:fldChar w:fldCharType="end"/>
        </w:r>
      </w:hyperlink>
    </w:p>
    <w:p w14:paraId="1C56762A" w14:textId="0F5DADDC"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3" w:history="1">
        <w:r w:rsidRPr="00B015B5">
          <w:rPr>
            <w:rStyle w:val="Hyperlink"/>
            <w:noProof/>
          </w:rPr>
          <w:t>Figure 2.2 Forward Propagation</w:t>
        </w:r>
        <w:r>
          <w:rPr>
            <w:noProof/>
            <w:webHidden/>
          </w:rPr>
          <w:tab/>
        </w:r>
        <w:r>
          <w:rPr>
            <w:noProof/>
            <w:webHidden/>
          </w:rPr>
          <w:fldChar w:fldCharType="begin"/>
        </w:r>
        <w:r>
          <w:rPr>
            <w:noProof/>
            <w:webHidden/>
          </w:rPr>
          <w:instrText xml:space="preserve"> PAGEREF _Toc34915123 \h </w:instrText>
        </w:r>
        <w:r>
          <w:rPr>
            <w:noProof/>
            <w:webHidden/>
          </w:rPr>
        </w:r>
        <w:r>
          <w:rPr>
            <w:noProof/>
            <w:webHidden/>
          </w:rPr>
          <w:fldChar w:fldCharType="separate"/>
        </w:r>
        <w:r w:rsidR="00232966">
          <w:rPr>
            <w:noProof/>
            <w:webHidden/>
          </w:rPr>
          <w:t>10</w:t>
        </w:r>
        <w:r>
          <w:rPr>
            <w:noProof/>
            <w:webHidden/>
          </w:rPr>
          <w:fldChar w:fldCharType="end"/>
        </w:r>
      </w:hyperlink>
    </w:p>
    <w:p w14:paraId="3BFFF7EF" w14:textId="0DA5F6E1"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4" w:history="1">
        <w:r w:rsidRPr="00B015B5">
          <w:rPr>
            <w:rStyle w:val="Hyperlink"/>
            <w:noProof/>
          </w:rPr>
          <w:t>Figure 2.3 Backward Propagation</w:t>
        </w:r>
        <w:r>
          <w:rPr>
            <w:noProof/>
            <w:webHidden/>
          </w:rPr>
          <w:tab/>
        </w:r>
        <w:r>
          <w:rPr>
            <w:noProof/>
            <w:webHidden/>
          </w:rPr>
          <w:fldChar w:fldCharType="begin"/>
        </w:r>
        <w:r>
          <w:rPr>
            <w:noProof/>
            <w:webHidden/>
          </w:rPr>
          <w:instrText xml:space="preserve"> PAGEREF _Toc34915124 \h </w:instrText>
        </w:r>
        <w:r>
          <w:rPr>
            <w:noProof/>
            <w:webHidden/>
          </w:rPr>
        </w:r>
        <w:r>
          <w:rPr>
            <w:noProof/>
            <w:webHidden/>
          </w:rPr>
          <w:fldChar w:fldCharType="separate"/>
        </w:r>
        <w:r w:rsidR="00232966">
          <w:rPr>
            <w:noProof/>
            <w:webHidden/>
          </w:rPr>
          <w:t>10</w:t>
        </w:r>
        <w:r>
          <w:rPr>
            <w:noProof/>
            <w:webHidden/>
          </w:rPr>
          <w:fldChar w:fldCharType="end"/>
        </w:r>
      </w:hyperlink>
    </w:p>
    <w:p w14:paraId="65D75B05" w14:textId="2558C4D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5" w:history="1">
        <w:r w:rsidRPr="00B015B5">
          <w:rPr>
            <w:rStyle w:val="Hyperlink"/>
            <w:noProof/>
          </w:rPr>
          <w:t>Figure 2.4 Reinforcement Learning Robot Learning to Avoid Bad Decision</w:t>
        </w:r>
        <w:r>
          <w:rPr>
            <w:noProof/>
            <w:webHidden/>
          </w:rPr>
          <w:tab/>
        </w:r>
        <w:r>
          <w:rPr>
            <w:noProof/>
            <w:webHidden/>
          </w:rPr>
          <w:fldChar w:fldCharType="begin"/>
        </w:r>
        <w:r>
          <w:rPr>
            <w:noProof/>
            <w:webHidden/>
          </w:rPr>
          <w:instrText xml:space="preserve"> PAGEREF _Toc34915125 \h </w:instrText>
        </w:r>
        <w:r>
          <w:rPr>
            <w:noProof/>
            <w:webHidden/>
          </w:rPr>
        </w:r>
        <w:r>
          <w:rPr>
            <w:noProof/>
            <w:webHidden/>
          </w:rPr>
          <w:fldChar w:fldCharType="separate"/>
        </w:r>
        <w:r w:rsidR="00232966">
          <w:rPr>
            <w:noProof/>
            <w:webHidden/>
          </w:rPr>
          <w:t>12</w:t>
        </w:r>
        <w:r>
          <w:rPr>
            <w:noProof/>
            <w:webHidden/>
          </w:rPr>
          <w:fldChar w:fldCharType="end"/>
        </w:r>
      </w:hyperlink>
    </w:p>
    <w:p w14:paraId="11CBCECC" w14:textId="2261F855"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6" w:history="1">
        <w:r w:rsidRPr="00B015B5">
          <w:rPr>
            <w:rStyle w:val="Hyperlink"/>
            <w:noProof/>
          </w:rPr>
          <w:t>Figure 2.5 Agent’s Exploration and Exploitation Rate Over Training Session</w:t>
        </w:r>
        <w:r>
          <w:rPr>
            <w:noProof/>
            <w:webHidden/>
          </w:rPr>
          <w:tab/>
        </w:r>
        <w:r>
          <w:rPr>
            <w:noProof/>
            <w:webHidden/>
          </w:rPr>
          <w:fldChar w:fldCharType="begin"/>
        </w:r>
        <w:r>
          <w:rPr>
            <w:noProof/>
            <w:webHidden/>
          </w:rPr>
          <w:instrText xml:space="preserve"> PAGEREF _Toc34915126 \h </w:instrText>
        </w:r>
        <w:r>
          <w:rPr>
            <w:noProof/>
            <w:webHidden/>
          </w:rPr>
        </w:r>
        <w:r>
          <w:rPr>
            <w:noProof/>
            <w:webHidden/>
          </w:rPr>
          <w:fldChar w:fldCharType="separate"/>
        </w:r>
        <w:r w:rsidR="00232966">
          <w:rPr>
            <w:noProof/>
            <w:webHidden/>
          </w:rPr>
          <w:t>14</w:t>
        </w:r>
        <w:r>
          <w:rPr>
            <w:noProof/>
            <w:webHidden/>
          </w:rPr>
          <w:fldChar w:fldCharType="end"/>
        </w:r>
      </w:hyperlink>
    </w:p>
    <w:p w14:paraId="52C924E0" w14:textId="1599F59F"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7" w:history="1">
        <w:r w:rsidRPr="00B015B5">
          <w:rPr>
            <w:rStyle w:val="Hyperlink"/>
            <w:noProof/>
          </w:rPr>
          <w:t>Figure 2.6 A Non-Exhaustive, but Useful Taxonomy of Algorithms in Modern RL</w:t>
        </w:r>
        <w:r>
          <w:rPr>
            <w:noProof/>
            <w:webHidden/>
          </w:rPr>
          <w:tab/>
        </w:r>
        <w:r>
          <w:rPr>
            <w:noProof/>
            <w:webHidden/>
          </w:rPr>
          <w:fldChar w:fldCharType="begin"/>
        </w:r>
        <w:r>
          <w:rPr>
            <w:noProof/>
            <w:webHidden/>
          </w:rPr>
          <w:instrText xml:space="preserve"> PAGEREF _Toc34915127 \h </w:instrText>
        </w:r>
        <w:r>
          <w:rPr>
            <w:noProof/>
            <w:webHidden/>
          </w:rPr>
        </w:r>
        <w:r>
          <w:rPr>
            <w:noProof/>
            <w:webHidden/>
          </w:rPr>
          <w:fldChar w:fldCharType="separate"/>
        </w:r>
        <w:r w:rsidR="00232966">
          <w:rPr>
            <w:noProof/>
            <w:webHidden/>
          </w:rPr>
          <w:t>20</w:t>
        </w:r>
        <w:r>
          <w:rPr>
            <w:noProof/>
            <w:webHidden/>
          </w:rPr>
          <w:fldChar w:fldCharType="end"/>
        </w:r>
      </w:hyperlink>
    </w:p>
    <w:p w14:paraId="09988B22" w14:textId="4E9D3887"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8" w:history="1">
        <w:r w:rsidRPr="00B015B5">
          <w:rPr>
            <w:rStyle w:val="Hyperlink"/>
            <w:noProof/>
          </w:rPr>
          <w:t>Figure 2.7 A Dog Agent in 2x2 Grid World</w:t>
        </w:r>
        <w:r>
          <w:rPr>
            <w:noProof/>
            <w:webHidden/>
          </w:rPr>
          <w:tab/>
        </w:r>
        <w:r>
          <w:rPr>
            <w:noProof/>
            <w:webHidden/>
          </w:rPr>
          <w:fldChar w:fldCharType="begin"/>
        </w:r>
        <w:r>
          <w:rPr>
            <w:noProof/>
            <w:webHidden/>
          </w:rPr>
          <w:instrText xml:space="preserve"> PAGEREF _Toc34915128 \h </w:instrText>
        </w:r>
        <w:r>
          <w:rPr>
            <w:noProof/>
            <w:webHidden/>
          </w:rPr>
        </w:r>
        <w:r>
          <w:rPr>
            <w:noProof/>
            <w:webHidden/>
          </w:rPr>
          <w:fldChar w:fldCharType="separate"/>
        </w:r>
        <w:r w:rsidR="00232966">
          <w:rPr>
            <w:noProof/>
            <w:webHidden/>
          </w:rPr>
          <w:t>22</w:t>
        </w:r>
        <w:r>
          <w:rPr>
            <w:noProof/>
            <w:webHidden/>
          </w:rPr>
          <w:fldChar w:fldCharType="end"/>
        </w:r>
      </w:hyperlink>
    </w:p>
    <w:p w14:paraId="3C1E3E17" w14:textId="764F651A"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29" w:history="1">
        <w:r w:rsidRPr="00B015B5">
          <w:rPr>
            <w:rStyle w:val="Hyperlink"/>
            <w:noProof/>
          </w:rPr>
          <w:t>Figure 2.8 Q Value Update Calculation &amp; The Updated Q Values Table</w:t>
        </w:r>
        <w:r>
          <w:rPr>
            <w:noProof/>
            <w:webHidden/>
          </w:rPr>
          <w:tab/>
        </w:r>
        <w:r>
          <w:rPr>
            <w:noProof/>
            <w:webHidden/>
          </w:rPr>
          <w:fldChar w:fldCharType="begin"/>
        </w:r>
        <w:r>
          <w:rPr>
            <w:noProof/>
            <w:webHidden/>
          </w:rPr>
          <w:instrText xml:space="preserve"> PAGEREF _Toc34915129 \h </w:instrText>
        </w:r>
        <w:r>
          <w:rPr>
            <w:noProof/>
            <w:webHidden/>
          </w:rPr>
        </w:r>
        <w:r>
          <w:rPr>
            <w:noProof/>
            <w:webHidden/>
          </w:rPr>
          <w:fldChar w:fldCharType="separate"/>
        </w:r>
        <w:r w:rsidR="00232966">
          <w:rPr>
            <w:noProof/>
            <w:webHidden/>
          </w:rPr>
          <w:t>24</w:t>
        </w:r>
        <w:r>
          <w:rPr>
            <w:noProof/>
            <w:webHidden/>
          </w:rPr>
          <w:fldChar w:fldCharType="end"/>
        </w:r>
      </w:hyperlink>
    </w:p>
    <w:p w14:paraId="6F40CEAC" w14:textId="4E6DA42E"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0" w:history="1">
        <w:r w:rsidRPr="00B015B5">
          <w:rPr>
            <w:rStyle w:val="Hyperlink"/>
            <w:noProof/>
          </w:rPr>
          <w:t>Figure 2.9 The Algorithm for Deep Q-Learning with Experience Replay [4]</w:t>
        </w:r>
        <w:r>
          <w:rPr>
            <w:noProof/>
            <w:webHidden/>
          </w:rPr>
          <w:tab/>
        </w:r>
        <w:r>
          <w:rPr>
            <w:noProof/>
            <w:webHidden/>
          </w:rPr>
          <w:fldChar w:fldCharType="begin"/>
        </w:r>
        <w:r>
          <w:rPr>
            <w:noProof/>
            <w:webHidden/>
          </w:rPr>
          <w:instrText xml:space="preserve"> PAGEREF _Toc34915130 \h </w:instrText>
        </w:r>
        <w:r>
          <w:rPr>
            <w:noProof/>
            <w:webHidden/>
          </w:rPr>
        </w:r>
        <w:r>
          <w:rPr>
            <w:noProof/>
            <w:webHidden/>
          </w:rPr>
          <w:fldChar w:fldCharType="separate"/>
        </w:r>
        <w:r w:rsidR="00232966">
          <w:rPr>
            <w:noProof/>
            <w:webHidden/>
          </w:rPr>
          <w:t>26</w:t>
        </w:r>
        <w:r>
          <w:rPr>
            <w:noProof/>
            <w:webHidden/>
          </w:rPr>
          <w:fldChar w:fldCharType="end"/>
        </w:r>
      </w:hyperlink>
    </w:p>
    <w:p w14:paraId="24457FEB" w14:textId="4294926B"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1" w:history="1">
        <w:r w:rsidRPr="00B015B5">
          <w:rPr>
            <w:rStyle w:val="Hyperlink"/>
            <w:noProof/>
          </w:rPr>
          <w:t>Figure 2.10 Gym Retro Screenshots Collage Showing Atari and Sega Games Environment</w:t>
        </w:r>
        <w:r>
          <w:rPr>
            <w:noProof/>
            <w:webHidden/>
          </w:rPr>
          <w:tab/>
        </w:r>
        <w:r>
          <w:rPr>
            <w:noProof/>
            <w:webHidden/>
          </w:rPr>
          <w:fldChar w:fldCharType="begin"/>
        </w:r>
        <w:r>
          <w:rPr>
            <w:noProof/>
            <w:webHidden/>
          </w:rPr>
          <w:instrText xml:space="preserve"> PAGEREF _Toc34915131 \h </w:instrText>
        </w:r>
        <w:r>
          <w:rPr>
            <w:noProof/>
            <w:webHidden/>
          </w:rPr>
        </w:r>
        <w:r>
          <w:rPr>
            <w:noProof/>
            <w:webHidden/>
          </w:rPr>
          <w:fldChar w:fldCharType="separate"/>
        </w:r>
        <w:r w:rsidR="00232966">
          <w:rPr>
            <w:noProof/>
            <w:webHidden/>
          </w:rPr>
          <w:t>27</w:t>
        </w:r>
        <w:r>
          <w:rPr>
            <w:noProof/>
            <w:webHidden/>
          </w:rPr>
          <w:fldChar w:fldCharType="end"/>
        </w:r>
      </w:hyperlink>
    </w:p>
    <w:p w14:paraId="19490F59" w14:textId="244960C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2" w:history="1">
        <w:r w:rsidRPr="00B015B5">
          <w:rPr>
            <w:rStyle w:val="Hyperlink"/>
            <w:noProof/>
          </w:rPr>
          <w:t>Figure 3.1 The Functional Analysis Diagram</w:t>
        </w:r>
        <w:r>
          <w:rPr>
            <w:noProof/>
            <w:webHidden/>
          </w:rPr>
          <w:tab/>
        </w:r>
        <w:r>
          <w:rPr>
            <w:noProof/>
            <w:webHidden/>
          </w:rPr>
          <w:fldChar w:fldCharType="begin"/>
        </w:r>
        <w:r>
          <w:rPr>
            <w:noProof/>
            <w:webHidden/>
          </w:rPr>
          <w:instrText xml:space="preserve"> PAGEREF _Toc34915132 \h </w:instrText>
        </w:r>
        <w:r>
          <w:rPr>
            <w:noProof/>
            <w:webHidden/>
          </w:rPr>
        </w:r>
        <w:r>
          <w:rPr>
            <w:noProof/>
            <w:webHidden/>
          </w:rPr>
          <w:fldChar w:fldCharType="separate"/>
        </w:r>
        <w:r w:rsidR="00232966">
          <w:rPr>
            <w:noProof/>
            <w:webHidden/>
          </w:rPr>
          <w:t>31</w:t>
        </w:r>
        <w:r>
          <w:rPr>
            <w:noProof/>
            <w:webHidden/>
          </w:rPr>
          <w:fldChar w:fldCharType="end"/>
        </w:r>
      </w:hyperlink>
    </w:p>
    <w:p w14:paraId="22DE8CEB" w14:textId="19B918F7"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3" w:history="1">
        <w:r w:rsidRPr="00B015B5">
          <w:rPr>
            <w:rStyle w:val="Hyperlink"/>
            <w:noProof/>
          </w:rPr>
          <w:t>Figure 3.2 The Use Case Diagram</w:t>
        </w:r>
        <w:r>
          <w:rPr>
            <w:noProof/>
            <w:webHidden/>
          </w:rPr>
          <w:tab/>
        </w:r>
        <w:r>
          <w:rPr>
            <w:noProof/>
            <w:webHidden/>
          </w:rPr>
          <w:fldChar w:fldCharType="begin"/>
        </w:r>
        <w:r>
          <w:rPr>
            <w:noProof/>
            <w:webHidden/>
          </w:rPr>
          <w:instrText xml:space="preserve"> PAGEREF _Toc34915133 \h </w:instrText>
        </w:r>
        <w:r>
          <w:rPr>
            <w:noProof/>
            <w:webHidden/>
          </w:rPr>
        </w:r>
        <w:r>
          <w:rPr>
            <w:noProof/>
            <w:webHidden/>
          </w:rPr>
          <w:fldChar w:fldCharType="separate"/>
        </w:r>
        <w:r w:rsidR="00232966">
          <w:rPr>
            <w:noProof/>
            <w:webHidden/>
          </w:rPr>
          <w:t>32</w:t>
        </w:r>
        <w:r>
          <w:rPr>
            <w:noProof/>
            <w:webHidden/>
          </w:rPr>
          <w:fldChar w:fldCharType="end"/>
        </w:r>
      </w:hyperlink>
    </w:p>
    <w:p w14:paraId="4ED0E711" w14:textId="1F262CBF"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4" w:history="1">
        <w:r w:rsidRPr="00B015B5">
          <w:rPr>
            <w:rStyle w:val="Hyperlink"/>
            <w:noProof/>
            <w:lang w:val="en-ID"/>
          </w:rPr>
          <w:t>Figure 3.3 Initiate Training Activity Diagram</w:t>
        </w:r>
        <w:r>
          <w:rPr>
            <w:noProof/>
            <w:webHidden/>
          </w:rPr>
          <w:tab/>
        </w:r>
        <w:r>
          <w:rPr>
            <w:noProof/>
            <w:webHidden/>
          </w:rPr>
          <w:fldChar w:fldCharType="begin"/>
        </w:r>
        <w:r>
          <w:rPr>
            <w:noProof/>
            <w:webHidden/>
          </w:rPr>
          <w:instrText xml:space="preserve"> PAGEREF _Toc34915134 \h </w:instrText>
        </w:r>
        <w:r>
          <w:rPr>
            <w:noProof/>
            <w:webHidden/>
          </w:rPr>
        </w:r>
        <w:r>
          <w:rPr>
            <w:noProof/>
            <w:webHidden/>
          </w:rPr>
          <w:fldChar w:fldCharType="separate"/>
        </w:r>
        <w:r w:rsidR="00232966">
          <w:rPr>
            <w:noProof/>
            <w:webHidden/>
          </w:rPr>
          <w:t>38</w:t>
        </w:r>
        <w:r>
          <w:rPr>
            <w:noProof/>
            <w:webHidden/>
          </w:rPr>
          <w:fldChar w:fldCharType="end"/>
        </w:r>
      </w:hyperlink>
    </w:p>
    <w:p w14:paraId="3F3D4CE5" w14:textId="14E7EDE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5" w:history="1">
        <w:r w:rsidRPr="00B015B5">
          <w:rPr>
            <w:rStyle w:val="Hyperlink"/>
            <w:noProof/>
            <w:lang w:val="en-ID"/>
          </w:rPr>
          <w:t>Figure 3.4 Begin Training Activity Diagram</w:t>
        </w:r>
        <w:r>
          <w:rPr>
            <w:noProof/>
            <w:webHidden/>
          </w:rPr>
          <w:tab/>
        </w:r>
        <w:r>
          <w:rPr>
            <w:noProof/>
            <w:webHidden/>
          </w:rPr>
          <w:fldChar w:fldCharType="begin"/>
        </w:r>
        <w:r>
          <w:rPr>
            <w:noProof/>
            <w:webHidden/>
          </w:rPr>
          <w:instrText xml:space="preserve"> PAGEREF _Toc34915135 \h </w:instrText>
        </w:r>
        <w:r>
          <w:rPr>
            <w:noProof/>
            <w:webHidden/>
          </w:rPr>
        </w:r>
        <w:r>
          <w:rPr>
            <w:noProof/>
            <w:webHidden/>
          </w:rPr>
          <w:fldChar w:fldCharType="separate"/>
        </w:r>
        <w:r w:rsidR="00232966">
          <w:rPr>
            <w:noProof/>
            <w:webHidden/>
          </w:rPr>
          <w:t>39</w:t>
        </w:r>
        <w:r>
          <w:rPr>
            <w:noProof/>
            <w:webHidden/>
          </w:rPr>
          <w:fldChar w:fldCharType="end"/>
        </w:r>
      </w:hyperlink>
    </w:p>
    <w:p w14:paraId="2DBBBF3D" w14:textId="7E2FB3A1"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6" w:history="1">
        <w:r w:rsidRPr="00B015B5">
          <w:rPr>
            <w:rStyle w:val="Hyperlink"/>
            <w:noProof/>
          </w:rPr>
          <w:t>Figure 4.1 The Class Diagram</w:t>
        </w:r>
        <w:r>
          <w:rPr>
            <w:noProof/>
            <w:webHidden/>
          </w:rPr>
          <w:tab/>
        </w:r>
        <w:r>
          <w:rPr>
            <w:noProof/>
            <w:webHidden/>
          </w:rPr>
          <w:fldChar w:fldCharType="begin"/>
        </w:r>
        <w:r>
          <w:rPr>
            <w:noProof/>
            <w:webHidden/>
          </w:rPr>
          <w:instrText xml:space="preserve"> PAGEREF _Toc34915136 \h </w:instrText>
        </w:r>
        <w:r>
          <w:rPr>
            <w:noProof/>
            <w:webHidden/>
          </w:rPr>
        </w:r>
        <w:r>
          <w:rPr>
            <w:noProof/>
            <w:webHidden/>
          </w:rPr>
          <w:fldChar w:fldCharType="separate"/>
        </w:r>
        <w:r w:rsidR="00232966">
          <w:rPr>
            <w:noProof/>
            <w:webHidden/>
          </w:rPr>
          <w:t>43</w:t>
        </w:r>
        <w:r>
          <w:rPr>
            <w:noProof/>
            <w:webHidden/>
          </w:rPr>
          <w:fldChar w:fldCharType="end"/>
        </w:r>
      </w:hyperlink>
    </w:p>
    <w:p w14:paraId="16A45D08" w14:textId="4F74E046"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7" w:history="1">
        <w:r w:rsidRPr="00B015B5">
          <w:rPr>
            <w:rStyle w:val="Hyperlink"/>
            <w:noProof/>
          </w:rPr>
          <w:t>Figure 5.1 The Network Class' Required Library</w:t>
        </w:r>
        <w:r>
          <w:rPr>
            <w:noProof/>
            <w:webHidden/>
          </w:rPr>
          <w:tab/>
        </w:r>
        <w:r>
          <w:rPr>
            <w:noProof/>
            <w:webHidden/>
          </w:rPr>
          <w:fldChar w:fldCharType="begin"/>
        </w:r>
        <w:r>
          <w:rPr>
            <w:noProof/>
            <w:webHidden/>
          </w:rPr>
          <w:instrText xml:space="preserve"> PAGEREF _Toc34915137 \h </w:instrText>
        </w:r>
        <w:r>
          <w:rPr>
            <w:noProof/>
            <w:webHidden/>
          </w:rPr>
        </w:r>
        <w:r>
          <w:rPr>
            <w:noProof/>
            <w:webHidden/>
          </w:rPr>
          <w:fldChar w:fldCharType="separate"/>
        </w:r>
        <w:r w:rsidR="00232966">
          <w:rPr>
            <w:noProof/>
            <w:webHidden/>
          </w:rPr>
          <w:t>50</w:t>
        </w:r>
        <w:r>
          <w:rPr>
            <w:noProof/>
            <w:webHidden/>
          </w:rPr>
          <w:fldChar w:fldCharType="end"/>
        </w:r>
      </w:hyperlink>
    </w:p>
    <w:p w14:paraId="3A91B587" w14:textId="3831E620"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8" w:history="1">
        <w:r w:rsidRPr="00B015B5">
          <w:rPr>
            <w:rStyle w:val="Hyperlink"/>
            <w:noProof/>
          </w:rPr>
          <w:t>Figure 5.2 The Network's Class Constructor</w:t>
        </w:r>
        <w:r>
          <w:rPr>
            <w:noProof/>
            <w:webHidden/>
          </w:rPr>
          <w:tab/>
        </w:r>
        <w:r>
          <w:rPr>
            <w:noProof/>
            <w:webHidden/>
          </w:rPr>
          <w:fldChar w:fldCharType="begin"/>
        </w:r>
        <w:r>
          <w:rPr>
            <w:noProof/>
            <w:webHidden/>
          </w:rPr>
          <w:instrText xml:space="preserve"> PAGEREF _Toc34915138 \h </w:instrText>
        </w:r>
        <w:r>
          <w:rPr>
            <w:noProof/>
            <w:webHidden/>
          </w:rPr>
        </w:r>
        <w:r>
          <w:rPr>
            <w:noProof/>
            <w:webHidden/>
          </w:rPr>
          <w:fldChar w:fldCharType="separate"/>
        </w:r>
        <w:r w:rsidR="00232966">
          <w:rPr>
            <w:noProof/>
            <w:webHidden/>
          </w:rPr>
          <w:t>51</w:t>
        </w:r>
        <w:r>
          <w:rPr>
            <w:noProof/>
            <w:webHidden/>
          </w:rPr>
          <w:fldChar w:fldCharType="end"/>
        </w:r>
      </w:hyperlink>
    </w:p>
    <w:p w14:paraId="02EDC9AC" w14:textId="1B7D766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39" w:history="1">
        <w:r w:rsidRPr="00B015B5">
          <w:rPr>
            <w:rStyle w:val="Hyperlink"/>
            <w:noProof/>
          </w:rPr>
          <w:t>Figure 5.3 The 1</w:t>
        </w:r>
        <w:r w:rsidRPr="00B015B5">
          <w:rPr>
            <w:rStyle w:val="Hyperlink"/>
            <w:noProof/>
            <w:vertAlign w:val="superscript"/>
          </w:rPr>
          <w:t>st</w:t>
        </w:r>
        <w:r w:rsidRPr="00B015B5">
          <w:rPr>
            <w:rStyle w:val="Hyperlink"/>
            <w:noProof/>
          </w:rPr>
          <w:t xml:space="preserve"> Section of Build Network Function</w:t>
        </w:r>
        <w:r>
          <w:rPr>
            <w:noProof/>
            <w:webHidden/>
          </w:rPr>
          <w:tab/>
        </w:r>
        <w:r>
          <w:rPr>
            <w:noProof/>
            <w:webHidden/>
          </w:rPr>
          <w:fldChar w:fldCharType="begin"/>
        </w:r>
        <w:r>
          <w:rPr>
            <w:noProof/>
            <w:webHidden/>
          </w:rPr>
          <w:instrText xml:space="preserve"> PAGEREF _Toc34915139 \h </w:instrText>
        </w:r>
        <w:r>
          <w:rPr>
            <w:noProof/>
            <w:webHidden/>
          </w:rPr>
        </w:r>
        <w:r>
          <w:rPr>
            <w:noProof/>
            <w:webHidden/>
          </w:rPr>
          <w:fldChar w:fldCharType="separate"/>
        </w:r>
        <w:r w:rsidR="00232966">
          <w:rPr>
            <w:noProof/>
            <w:webHidden/>
          </w:rPr>
          <w:t>54</w:t>
        </w:r>
        <w:r>
          <w:rPr>
            <w:noProof/>
            <w:webHidden/>
          </w:rPr>
          <w:fldChar w:fldCharType="end"/>
        </w:r>
      </w:hyperlink>
    </w:p>
    <w:p w14:paraId="775E85DA" w14:textId="47DB0554"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0" w:history="1">
        <w:r w:rsidRPr="00B015B5">
          <w:rPr>
            <w:rStyle w:val="Hyperlink"/>
            <w:noProof/>
          </w:rPr>
          <w:t>Figure 5.4 The 2</w:t>
        </w:r>
        <w:r w:rsidRPr="00B015B5">
          <w:rPr>
            <w:rStyle w:val="Hyperlink"/>
            <w:noProof/>
            <w:vertAlign w:val="superscript"/>
          </w:rPr>
          <w:t>nd</w:t>
        </w:r>
        <w:r w:rsidRPr="00B015B5">
          <w:rPr>
            <w:rStyle w:val="Hyperlink"/>
            <w:noProof/>
          </w:rPr>
          <w:t xml:space="preserve"> Section of Build Network Function</w:t>
        </w:r>
        <w:r>
          <w:rPr>
            <w:noProof/>
            <w:webHidden/>
          </w:rPr>
          <w:tab/>
        </w:r>
        <w:r>
          <w:rPr>
            <w:noProof/>
            <w:webHidden/>
          </w:rPr>
          <w:fldChar w:fldCharType="begin"/>
        </w:r>
        <w:r>
          <w:rPr>
            <w:noProof/>
            <w:webHidden/>
          </w:rPr>
          <w:instrText xml:space="preserve"> PAGEREF _Toc34915140 \h </w:instrText>
        </w:r>
        <w:r>
          <w:rPr>
            <w:noProof/>
            <w:webHidden/>
          </w:rPr>
        </w:r>
        <w:r>
          <w:rPr>
            <w:noProof/>
            <w:webHidden/>
          </w:rPr>
          <w:fldChar w:fldCharType="separate"/>
        </w:r>
        <w:r w:rsidR="00232966">
          <w:rPr>
            <w:noProof/>
            <w:webHidden/>
          </w:rPr>
          <w:t>55</w:t>
        </w:r>
        <w:r>
          <w:rPr>
            <w:noProof/>
            <w:webHidden/>
          </w:rPr>
          <w:fldChar w:fldCharType="end"/>
        </w:r>
      </w:hyperlink>
    </w:p>
    <w:p w14:paraId="0041E926" w14:textId="141B80AA"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1" w:history="1">
        <w:r w:rsidRPr="00B015B5">
          <w:rPr>
            <w:rStyle w:val="Hyperlink"/>
            <w:noProof/>
          </w:rPr>
          <w:t>Figure 5.5 The Model's Architecture</w:t>
        </w:r>
        <w:r>
          <w:rPr>
            <w:noProof/>
            <w:webHidden/>
          </w:rPr>
          <w:tab/>
        </w:r>
        <w:r>
          <w:rPr>
            <w:noProof/>
            <w:webHidden/>
          </w:rPr>
          <w:fldChar w:fldCharType="begin"/>
        </w:r>
        <w:r>
          <w:rPr>
            <w:noProof/>
            <w:webHidden/>
          </w:rPr>
          <w:instrText xml:space="preserve"> PAGEREF _Toc34915141 \h </w:instrText>
        </w:r>
        <w:r>
          <w:rPr>
            <w:noProof/>
            <w:webHidden/>
          </w:rPr>
        </w:r>
        <w:r>
          <w:rPr>
            <w:noProof/>
            <w:webHidden/>
          </w:rPr>
          <w:fldChar w:fldCharType="separate"/>
        </w:r>
        <w:r w:rsidR="00232966">
          <w:rPr>
            <w:noProof/>
            <w:webHidden/>
          </w:rPr>
          <w:t>56</w:t>
        </w:r>
        <w:r>
          <w:rPr>
            <w:noProof/>
            <w:webHidden/>
          </w:rPr>
          <w:fldChar w:fldCharType="end"/>
        </w:r>
      </w:hyperlink>
    </w:p>
    <w:p w14:paraId="7B99FF0A" w14:textId="389FF525"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2" w:history="1">
        <w:r w:rsidRPr="00B015B5">
          <w:rPr>
            <w:rStyle w:val="Hyperlink"/>
            <w:noProof/>
          </w:rPr>
          <w:t>Figure 5.6 The Train Function</w:t>
        </w:r>
        <w:r>
          <w:rPr>
            <w:noProof/>
            <w:webHidden/>
          </w:rPr>
          <w:tab/>
        </w:r>
        <w:r>
          <w:rPr>
            <w:noProof/>
            <w:webHidden/>
          </w:rPr>
          <w:fldChar w:fldCharType="begin"/>
        </w:r>
        <w:r>
          <w:rPr>
            <w:noProof/>
            <w:webHidden/>
          </w:rPr>
          <w:instrText xml:space="preserve"> PAGEREF _Toc34915142 \h </w:instrText>
        </w:r>
        <w:r>
          <w:rPr>
            <w:noProof/>
            <w:webHidden/>
          </w:rPr>
        </w:r>
        <w:r>
          <w:rPr>
            <w:noProof/>
            <w:webHidden/>
          </w:rPr>
          <w:fldChar w:fldCharType="separate"/>
        </w:r>
        <w:r w:rsidR="00232966">
          <w:rPr>
            <w:noProof/>
            <w:webHidden/>
          </w:rPr>
          <w:t>57</w:t>
        </w:r>
        <w:r>
          <w:rPr>
            <w:noProof/>
            <w:webHidden/>
          </w:rPr>
          <w:fldChar w:fldCharType="end"/>
        </w:r>
      </w:hyperlink>
    </w:p>
    <w:p w14:paraId="5DDA113A" w14:textId="0173C9E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3" w:history="1">
        <w:r w:rsidRPr="00B015B5">
          <w:rPr>
            <w:rStyle w:val="Hyperlink"/>
            <w:noProof/>
          </w:rPr>
          <w:t>Figure 5.7 The Predict Function</w:t>
        </w:r>
        <w:r>
          <w:rPr>
            <w:noProof/>
            <w:webHidden/>
          </w:rPr>
          <w:tab/>
        </w:r>
        <w:r>
          <w:rPr>
            <w:noProof/>
            <w:webHidden/>
          </w:rPr>
          <w:fldChar w:fldCharType="begin"/>
        </w:r>
        <w:r>
          <w:rPr>
            <w:noProof/>
            <w:webHidden/>
          </w:rPr>
          <w:instrText xml:space="preserve"> PAGEREF _Toc34915143 \h </w:instrText>
        </w:r>
        <w:r>
          <w:rPr>
            <w:noProof/>
            <w:webHidden/>
          </w:rPr>
        </w:r>
        <w:r>
          <w:rPr>
            <w:noProof/>
            <w:webHidden/>
          </w:rPr>
          <w:fldChar w:fldCharType="separate"/>
        </w:r>
        <w:r w:rsidR="00232966">
          <w:rPr>
            <w:noProof/>
            <w:webHidden/>
          </w:rPr>
          <w:t>58</w:t>
        </w:r>
        <w:r>
          <w:rPr>
            <w:noProof/>
            <w:webHidden/>
          </w:rPr>
          <w:fldChar w:fldCharType="end"/>
        </w:r>
      </w:hyperlink>
    </w:p>
    <w:p w14:paraId="11D3CA32" w14:textId="1B438877"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4" w:history="1">
        <w:r w:rsidRPr="00B015B5">
          <w:rPr>
            <w:rStyle w:val="Hyperlink"/>
            <w:noProof/>
          </w:rPr>
          <w:t>Figure 5.8 The Agent’s Hyperparameters</w:t>
        </w:r>
        <w:r>
          <w:rPr>
            <w:noProof/>
            <w:webHidden/>
          </w:rPr>
          <w:tab/>
        </w:r>
        <w:r>
          <w:rPr>
            <w:noProof/>
            <w:webHidden/>
          </w:rPr>
          <w:fldChar w:fldCharType="begin"/>
        </w:r>
        <w:r>
          <w:rPr>
            <w:noProof/>
            <w:webHidden/>
          </w:rPr>
          <w:instrText xml:space="preserve"> PAGEREF _Toc34915144 \h </w:instrText>
        </w:r>
        <w:r>
          <w:rPr>
            <w:noProof/>
            <w:webHidden/>
          </w:rPr>
        </w:r>
        <w:r>
          <w:rPr>
            <w:noProof/>
            <w:webHidden/>
          </w:rPr>
          <w:fldChar w:fldCharType="separate"/>
        </w:r>
        <w:r w:rsidR="00232966">
          <w:rPr>
            <w:noProof/>
            <w:webHidden/>
          </w:rPr>
          <w:t>59</w:t>
        </w:r>
        <w:r>
          <w:rPr>
            <w:noProof/>
            <w:webHidden/>
          </w:rPr>
          <w:fldChar w:fldCharType="end"/>
        </w:r>
      </w:hyperlink>
    </w:p>
    <w:p w14:paraId="050097C4" w14:textId="3BA3217C"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5" w:history="1">
        <w:r w:rsidRPr="00B015B5">
          <w:rPr>
            <w:rStyle w:val="Hyperlink"/>
            <w:noProof/>
          </w:rPr>
          <w:t>Figure 5.9 The Agent’s Memory Properties</w:t>
        </w:r>
        <w:r>
          <w:rPr>
            <w:noProof/>
            <w:webHidden/>
          </w:rPr>
          <w:tab/>
        </w:r>
        <w:r>
          <w:rPr>
            <w:noProof/>
            <w:webHidden/>
          </w:rPr>
          <w:fldChar w:fldCharType="begin"/>
        </w:r>
        <w:r>
          <w:rPr>
            <w:noProof/>
            <w:webHidden/>
          </w:rPr>
          <w:instrText xml:space="preserve"> PAGEREF _Toc34915145 \h </w:instrText>
        </w:r>
        <w:r>
          <w:rPr>
            <w:noProof/>
            <w:webHidden/>
          </w:rPr>
        </w:r>
        <w:r>
          <w:rPr>
            <w:noProof/>
            <w:webHidden/>
          </w:rPr>
          <w:fldChar w:fldCharType="separate"/>
        </w:r>
        <w:r w:rsidR="00232966">
          <w:rPr>
            <w:noProof/>
            <w:webHidden/>
          </w:rPr>
          <w:t>59</w:t>
        </w:r>
        <w:r>
          <w:rPr>
            <w:noProof/>
            <w:webHidden/>
          </w:rPr>
          <w:fldChar w:fldCharType="end"/>
        </w:r>
      </w:hyperlink>
    </w:p>
    <w:p w14:paraId="02CAE524" w14:textId="7E3DB937"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6" w:history="1">
        <w:r w:rsidRPr="00B015B5">
          <w:rPr>
            <w:rStyle w:val="Hyperlink"/>
            <w:noProof/>
          </w:rPr>
          <w:t>Figure 5.10 The Agent’s Network</w:t>
        </w:r>
        <w:r>
          <w:rPr>
            <w:noProof/>
            <w:webHidden/>
          </w:rPr>
          <w:tab/>
        </w:r>
        <w:r>
          <w:rPr>
            <w:noProof/>
            <w:webHidden/>
          </w:rPr>
          <w:fldChar w:fldCharType="begin"/>
        </w:r>
        <w:r>
          <w:rPr>
            <w:noProof/>
            <w:webHidden/>
          </w:rPr>
          <w:instrText xml:space="preserve"> PAGEREF _Toc34915146 \h </w:instrText>
        </w:r>
        <w:r>
          <w:rPr>
            <w:noProof/>
            <w:webHidden/>
          </w:rPr>
        </w:r>
        <w:r>
          <w:rPr>
            <w:noProof/>
            <w:webHidden/>
          </w:rPr>
          <w:fldChar w:fldCharType="separate"/>
        </w:r>
        <w:r w:rsidR="00232966">
          <w:rPr>
            <w:noProof/>
            <w:webHidden/>
          </w:rPr>
          <w:t>60</w:t>
        </w:r>
        <w:r>
          <w:rPr>
            <w:noProof/>
            <w:webHidden/>
          </w:rPr>
          <w:fldChar w:fldCharType="end"/>
        </w:r>
      </w:hyperlink>
    </w:p>
    <w:p w14:paraId="3CC54CA0" w14:textId="4FD1266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7" w:history="1">
        <w:r w:rsidRPr="00B015B5">
          <w:rPr>
            <w:rStyle w:val="Hyperlink"/>
            <w:noProof/>
          </w:rPr>
          <w:t>Figure 5.11 The Agent’s Class</w:t>
        </w:r>
        <w:r>
          <w:rPr>
            <w:noProof/>
            <w:webHidden/>
          </w:rPr>
          <w:tab/>
        </w:r>
        <w:r>
          <w:rPr>
            <w:noProof/>
            <w:webHidden/>
          </w:rPr>
          <w:fldChar w:fldCharType="begin"/>
        </w:r>
        <w:r>
          <w:rPr>
            <w:noProof/>
            <w:webHidden/>
          </w:rPr>
          <w:instrText xml:space="preserve"> PAGEREF _Toc34915147 \h </w:instrText>
        </w:r>
        <w:r>
          <w:rPr>
            <w:noProof/>
            <w:webHidden/>
          </w:rPr>
        </w:r>
        <w:r>
          <w:rPr>
            <w:noProof/>
            <w:webHidden/>
          </w:rPr>
          <w:fldChar w:fldCharType="separate"/>
        </w:r>
        <w:r w:rsidR="00232966">
          <w:rPr>
            <w:noProof/>
            <w:webHidden/>
          </w:rPr>
          <w:t>60</w:t>
        </w:r>
        <w:r>
          <w:rPr>
            <w:noProof/>
            <w:webHidden/>
          </w:rPr>
          <w:fldChar w:fldCharType="end"/>
        </w:r>
      </w:hyperlink>
    </w:p>
    <w:p w14:paraId="781978F4" w14:textId="1D0C595B"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8" w:history="1">
        <w:r w:rsidRPr="00B015B5">
          <w:rPr>
            <w:rStyle w:val="Hyperlink"/>
            <w:noProof/>
          </w:rPr>
          <w:t>Figure 5.12 The Store Transition Function</w:t>
        </w:r>
        <w:r>
          <w:rPr>
            <w:noProof/>
            <w:webHidden/>
          </w:rPr>
          <w:tab/>
        </w:r>
        <w:r>
          <w:rPr>
            <w:noProof/>
            <w:webHidden/>
          </w:rPr>
          <w:fldChar w:fldCharType="begin"/>
        </w:r>
        <w:r>
          <w:rPr>
            <w:noProof/>
            <w:webHidden/>
          </w:rPr>
          <w:instrText xml:space="preserve"> PAGEREF _Toc34915148 \h </w:instrText>
        </w:r>
        <w:r>
          <w:rPr>
            <w:noProof/>
            <w:webHidden/>
          </w:rPr>
        </w:r>
        <w:r>
          <w:rPr>
            <w:noProof/>
            <w:webHidden/>
          </w:rPr>
          <w:fldChar w:fldCharType="separate"/>
        </w:r>
        <w:r w:rsidR="00232966">
          <w:rPr>
            <w:noProof/>
            <w:webHidden/>
          </w:rPr>
          <w:t>61</w:t>
        </w:r>
        <w:r>
          <w:rPr>
            <w:noProof/>
            <w:webHidden/>
          </w:rPr>
          <w:fldChar w:fldCharType="end"/>
        </w:r>
      </w:hyperlink>
    </w:p>
    <w:p w14:paraId="04422FE4" w14:textId="329DB8C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49" w:history="1">
        <w:r w:rsidRPr="00B015B5">
          <w:rPr>
            <w:rStyle w:val="Hyperlink"/>
            <w:noProof/>
          </w:rPr>
          <w:t>Figure 5.13 The Policy Function</w:t>
        </w:r>
        <w:r>
          <w:rPr>
            <w:noProof/>
            <w:webHidden/>
          </w:rPr>
          <w:tab/>
        </w:r>
        <w:r>
          <w:rPr>
            <w:noProof/>
            <w:webHidden/>
          </w:rPr>
          <w:fldChar w:fldCharType="begin"/>
        </w:r>
        <w:r>
          <w:rPr>
            <w:noProof/>
            <w:webHidden/>
          </w:rPr>
          <w:instrText xml:space="preserve"> PAGEREF _Toc34915149 \h </w:instrText>
        </w:r>
        <w:r>
          <w:rPr>
            <w:noProof/>
            <w:webHidden/>
          </w:rPr>
        </w:r>
        <w:r>
          <w:rPr>
            <w:noProof/>
            <w:webHidden/>
          </w:rPr>
          <w:fldChar w:fldCharType="separate"/>
        </w:r>
        <w:r w:rsidR="00232966">
          <w:rPr>
            <w:noProof/>
            <w:webHidden/>
          </w:rPr>
          <w:t>62</w:t>
        </w:r>
        <w:r>
          <w:rPr>
            <w:noProof/>
            <w:webHidden/>
          </w:rPr>
          <w:fldChar w:fldCharType="end"/>
        </w:r>
      </w:hyperlink>
    </w:p>
    <w:p w14:paraId="7A33EC0E" w14:textId="27263ED4"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0" w:history="1">
        <w:r w:rsidRPr="00B015B5">
          <w:rPr>
            <w:rStyle w:val="Hyperlink"/>
            <w:noProof/>
          </w:rPr>
          <w:t>Figure 5.14 The Exploration Code</w:t>
        </w:r>
        <w:r>
          <w:rPr>
            <w:noProof/>
            <w:webHidden/>
          </w:rPr>
          <w:tab/>
        </w:r>
        <w:r>
          <w:rPr>
            <w:noProof/>
            <w:webHidden/>
          </w:rPr>
          <w:fldChar w:fldCharType="begin"/>
        </w:r>
        <w:r>
          <w:rPr>
            <w:noProof/>
            <w:webHidden/>
          </w:rPr>
          <w:instrText xml:space="preserve"> PAGEREF _Toc34915150 \h </w:instrText>
        </w:r>
        <w:r>
          <w:rPr>
            <w:noProof/>
            <w:webHidden/>
          </w:rPr>
        </w:r>
        <w:r>
          <w:rPr>
            <w:noProof/>
            <w:webHidden/>
          </w:rPr>
          <w:fldChar w:fldCharType="separate"/>
        </w:r>
        <w:r w:rsidR="00232966">
          <w:rPr>
            <w:noProof/>
            <w:webHidden/>
          </w:rPr>
          <w:t>62</w:t>
        </w:r>
        <w:r>
          <w:rPr>
            <w:noProof/>
            <w:webHidden/>
          </w:rPr>
          <w:fldChar w:fldCharType="end"/>
        </w:r>
      </w:hyperlink>
    </w:p>
    <w:p w14:paraId="34F3D810" w14:textId="4F17B71E"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1" w:history="1">
        <w:r w:rsidRPr="00B015B5">
          <w:rPr>
            <w:rStyle w:val="Hyperlink"/>
            <w:noProof/>
          </w:rPr>
          <w:t>Figure 5.15 The Exploitation Code</w:t>
        </w:r>
        <w:r>
          <w:rPr>
            <w:noProof/>
            <w:webHidden/>
          </w:rPr>
          <w:tab/>
        </w:r>
        <w:r>
          <w:rPr>
            <w:noProof/>
            <w:webHidden/>
          </w:rPr>
          <w:fldChar w:fldCharType="begin"/>
        </w:r>
        <w:r>
          <w:rPr>
            <w:noProof/>
            <w:webHidden/>
          </w:rPr>
          <w:instrText xml:space="preserve"> PAGEREF _Toc34915151 \h </w:instrText>
        </w:r>
        <w:r>
          <w:rPr>
            <w:noProof/>
            <w:webHidden/>
          </w:rPr>
        </w:r>
        <w:r>
          <w:rPr>
            <w:noProof/>
            <w:webHidden/>
          </w:rPr>
          <w:fldChar w:fldCharType="separate"/>
        </w:r>
        <w:r w:rsidR="00232966">
          <w:rPr>
            <w:noProof/>
            <w:webHidden/>
          </w:rPr>
          <w:t>63</w:t>
        </w:r>
        <w:r>
          <w:rPr>
            <w:noProof/>
            <w:webHidden/>
          </w:rPr>
          <w:fldChar w:fldCharType="end"/>
        </w:r>
      </w:hyperlink>
    </w:p>
    <w:p w14:paraId="09B4A4C6" w14:textId="2890532D"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2" w:history="1">
        <w:r w:rsidRPr="00B015B5">
          <w:rPr>
            <w:rStyle w:val="Hyperlink"/>
            <w:noProof/>
          </w:rPr>
          <w:t>Figure 5.16 The Update Epsilon Function</w:t>
        </w:r>
        <w:r>
          <w:rPr>
            <w:noProof/>
            <w:webHidden/>
          </w:rPr>
          <w:tab/>
        </w:r>
        <w:r>
          <w:rPr>
            <w:noProof/>
            <w:webHidden/>
          </w:rPr>
          <w:fldChar w:fldCharType="begin"/>
        </w:r>
        <w:r>
          <w:rPr>
            <w:noProof/>
            <w:webHidden/>
          </w:rPr>
          <w:instrText xml:space="preserve"> PAGEREF _Toc34915152 \h </w:instrText>
        </w:r>
        <w:r>
          <w:rPr>
            <w:noProof/>
            <w:webHidden/>
          </w:rPr>
        </w:r>
        <w:r>
          <w:rPr>
            <w:noProof/>
            <w:webHidden/>
          </w:rPr>
          <w:fldChar w:fldCharType="separate"/>
        </w:r>
        <w:r w:rsidR="00232966">
          <w:rPr>
            <w:noProof/>
            <w:webHidden/>
          </w:rPr>
          <w:t>63</w:t>
        </w:r>
        <w:r>
          <w:rPr>
            <w:noProof/>
            <w:webHidden/>
          </w:rPr>
          <w:fldChar w:fldCharType="end"/>
        </w:r>
      </w:hyperlink>
    </w:p>
    <w:p w14:paraId="7221F3ED" w14:textId="2C0A153E"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3" w:history="1">
        <w:r w:rsidRPr="00B015B5">
          <w:rPr>
            <w:rStyle w:val="Hyperlink"/>
            <w:noProof/>
          </w:rPr>
          <w:t>Figure 5.17 Random Mechanism to Choose a Batch of Episodes from Memory</w:t>
        </w:r>
        <w:r>
          <w:rPr>
            <w:noProof/>
            <w:webHidden/>
          </w:rPr>
          <w:tab/>
        </w:r>
        <w:r>
          <w:rPr>
            <w:noProof/>
            <w:webHidden/>
          </w:rPr>
          <w:fldChar w:fldCharType="begin"/>
        </w:r>
        <w:r>
          <w:rPr>
            <w:noProof/>
            <w:webHidden/>
          </w:rPr>
          <w:instrText xml:space="preserve"> PAGEREF _Toc34915153 \h </w:instrText>
        </w:r>
        <w:r>
          <w:rPr>
            <w:noProof/>
            <w:webHidden/>
          </w:rPr>
        </w:r>
        <w:r>
          <w:rPr>
            <w:noProof/>
            <w:webHidden/>
          </w:rPr>
          <w:fldChar w:fldCharType="separate"/>
        </w:r>
        <w:r w:rsidR="00232966">
          <w:rPr>
            <w:noProof/>
            <w:webHidden/>
          </w:rPr>
          <w:t>63</w:t>
        </w:r>
        <w:r>
          <w:rPr>
            <w:noProof/>
            <w:webHidden/>
          </w:rPr>
          <w:fldChar w:fldCharType="end"/>
        </w:r>
      </w:hyperlink>
    </w:p>
    <w:p w14:paraId="1B97CD8D" w14:textId="695CCFD0"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4" w:history="1">
        <w:r w:rsidRPr="00B015B5">
          <w:rPr>
            <w:rStyle w:val="Hyperlink"/>
            <w:noProof/>
          </w:rPr>
          <w:t>Figure 5.18 The Sampling Function</w:t>
        </w:r>
        <w:r>
          <w:rPr>
            <w:noProof/>
            <w:webHidden/>
          </w:rPr>
          <w:tab/>
        </w:r>
        <w:r>
          <w:rPr>
            <w:noProof/>
            <w:webHidden/>
          </w:rPr>
          <w:fldChar w:fldCharType="begin"/>
        </w:r>
        <w:r>
          <w:rPr>
            <w:noProof/>
            <w:webHidden/>
          </w:rPr>
          <w:instrText xml:space="preserve"> PAGEREF _Toc34915154 \h </w:instrText>
        </w:r>
        <w:r>
          <w:rPr>
            <w:noProof/>
            <w:webHidden/>
          </w:rPr>
        </w:r>
        <w:r>
          <w:rPr>
            <w:noProof/>
            <w:webHidden/>
          </w:rPr>
          <w:fldChar w:fldCharType="separate"/>
        </w:r>
        <w:r w:rsidR="00232966">
          <w:rPr>
            <w:noProof/>
            <w:webHidden/>
          </w:rPr>
          <w:t>64</w:t>
        </w:r>
        <w:r>
          <w:rPr>
            <w:noProof/>
            <w:webHidden/>
          </w:rPr>
          <w:fldChar w:fldCharType="end"/>
        </w:r>
      </w:hyperlink>
    </w:p>
    <w:p w14:paraId="29B556D7" w14:textId="34AEA064"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5" w:history="1">
        <w:r w:rsidRPr="00B015B5">
          <w:rPr>
            <w:rStyle w:val="Hyperlink"/>
            <w:noProof/>
          </w:rPr>
          <w:t>Figure 5.19 The Max Q Function</w:t>
        </w:r>
        <w:r>
          <w:rPr>
            <w:noProof/>
            <w:webHidden/>
          </w:rPr>
          <w:tab/>
        </w:r>
        <w:r>
          <w:rPr>
            <w:noProof/>
            <w:webHidden/>
          </w:rPr>
          <w:fldChar w:fldCharType="begin"/>
        </w:r>
        <w:r>
          <w:rPr>
            <w:noProof/>
            <w:webHidden/>
          </w:rPr>
          <w:instrText xml:space="preserve"> PAGEREF _Toc34915155 \h </w:instrText>
        </w:r>
        <w:r>
          <w:rPr>
            <w:noProof/>
            <w:webHidden/>
          </w:rPr>
        </w:r>
        <w:r>
          <w:rPr>
            <w:noProof/>
            <w:webHidden/>
          </w:rPr>
          <w:fldChar w:fldCharType="separate"/>
        </w:r>
        <w:r w:rsidR="00232966">
          <w:rPr>
            <w:noProof/>
            <w:webHidden/>
          </w:rPr>
          <w:t>64</w:t>
        </w:r>
        <w:r>
          <w:rPr>
            <w:noProof/>
            <w:webHidden/>
          </w:rPr>
          <w:fldChar w:fldCharType="end"/>
        </w:r>
      </w:hyperlink>
    </w:p>
    <w:p w14:paraId="2CD14DEC" w14:textId="3C24A457"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6" w:history="1">
        <w:r w:rsidRPr="00B015B5">
          <w:rPr>
            <w:rStyle w:val="Hyperlink"/>
            <w:noProof/>
          </w:rPr>
          <w:t>Figure 5.20 The Learning Function</w:t>
        </w:r>
        <w:r>
          <w:rPr>
            <w:noProof/>
            <w:webHidden/>
          </w:rPr>
          <w:tab/>
        </w:r>
        <w:r>
          <w:rPr>
            <w:noProof/>
            <w:webHidden/>
          </w:rPr>
          <w:fldChar w:fldCharType="begin"/>
        </w:r>
        <w:r>
          <w:rPr>
            <w:noProof/>
            <w:webHidden/>
          </w:rPr>
          <w:instrText xml:space="preserve"> PAGEREF _Toc34915156 \h </w:instrText>
        </w:r>
        <w:r>
          <w:rPr>
            <w:noProof/>
            <w:webHidden/>
          </w:rPr>
        </w:r>
        <w:r>
          <w:rPr>
            <w:noProof/>
            <w:webHidden/>
          </w:rPr>
          <w:fldChar w:fldCharType="separate"/>
        </w:r>
        <w:r w:rsidR="00232966">
          <w:rPr>
            <w:noProof/>
            <w:webHidden/>
          </w:rPr>
          <w:t>65</w:t>
        </w:r>
        <w:r>
          <w:rPr>
            <w:noProof/>
            <w:webHidden/>
          </w:rPr>
          <w:fldChar w:fldCharType="end"/>
        </w:r>
      </w:hyperlink>
    </w:p>
    <w:p w14:paraId="74A72C13" w14:textId="6DA2BB7D"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7" w:history="1">
        <w:r w:rsidRPr="00B015B5">
          <w:rPr>
            <w:rStyle w:val="Hyperlink"/>
            <w:noProof/>
          </w:rPr>
          <w:t>Figure 5.21 The Constants</w:t>
        </w:r>
        <w:r>
          <w:rPr>
            <w:noProof/>
            <w:webHidden/>
          </w:rPr>
          <w:tab/>
        </w:r>
        <w:r>
          <w:rPr>
            <w:noProof/>
            <w:webHidden/>
          </w:rPr>
          <w:fldChar w:fldCharType="begin"/>
        </w:r>
        <w:r>
          <w:rPr>
            <w:noProof/>
            <w:webHidden/>
          </w:rPr>
          <w:instrText xml:space="preserve"> PAGEREF _Toc34915157 \h </w:instrText>
        </w:r>
        <w:r>
          <w:rPr>
            <w:noProof/>
            <w:webHidden/>
          </w:rPr>
        </w:r>
        <w:r>
          <w:rPr>
            <w:noProof/>
            <w:webHidden/>
          </w:rPr>
          <w:fldChar w:fldCharType="separate"/>
        </w:r>
        <w:r w:rsidR="00232966">
          <w:rPr>
            <w:noProof/>
            <w:webHidden/>
          </w:rPr>
          <w:t>65</w:t>
        </w:r>
        <w:r>
          <w:rPr>
            <w:noProof/>
            <w:webHidden/>
          </w:rPr>
          <w:fldChar w:fldCharType="end"/>
        </w:r>
      </w:hyperlink>
    </w:p>
    <w:p w14:paraId="4C52D0D5" w14:textId="666F9B2A"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8" w:history="1">
        <w:r w:rsidRPr="00B015B5">
          <w:rPr>
            <w:rStyle w:val="Hyperlink"/>
            <w:noProof/>
          </w:rPr>
          <w:t>Figure 5.22 The Preprocess and Shift Function</w:t>
        </w:r>
        <w:r>
          <w:rPr>
            <w:noProof/>
            <w:webHidden/>
          </w:rPr>
          <w:tab/>
        </w:r>
        <w:r>
          <w:rPr>
            <w:noProof/>
            <w:webHidden/>
          </w:rPr>
          <w:fldChar w:fldCharType="begin"/>
        </w:r>
        <w:r>
          <w:rPr>
            <w:noProof/>
            <w:webHidden/>
          </w:rPr>
          <w:instrText xml:space="preserve"> PAGEREF _Toc34915158 \h </w:instrText>
        </w:r>
        <w:r>
          <w:rPr>
            <w:noProof/>
            <w:webHidden/>
          </w:rPr>
        </w:r>
        <w:r>
          <w:rPr>
            <w:noProof/>
            <w:webHidden/>
          </w:rPr>
          <w:fldChar w:fldCharType="separate"/>
        </w:r>
        <w:r w:rsidR="00232966">
          <w:rPr>
            <w:noProof/>
            <w:webHidden/>
          </w:rPr>
          <w:t>66</w:t>
        </w:r>
        <w:r>
          <w:rPr>
            <w:noProof/>
            <w:webHidden/>
          </w:rPr>
          <w:fldChar w:fldCharType="end"/>
        </w:r>
      </w:hyperlink>
    </w:p>
    <w:p w14:paraId="20226601" w14:textId="460A95C6"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59" w:history="1">
        <w:r w:rsidRPr="00B015B5">
          <w:rPr>
            <w:rStyle w:val="Hyperlink"/>
            <w:noProof/>
          </w:rPr>
          <w:t>Figure 5.23 The Average Scores Graph</w:t>
        </w:r>
        <w:r>
          <w:rPr>
            <w:noProof/>
            <w:webHidden/>
          </w:rPr>
          <w:tab/>
        </w:r>
        <w:r>
          <w:rPr>
            <w:noProof/>
            <w:webHidden/>
          </w:rPr>
          <w:fldChar w:fldCharType="begin"/>
        </w:r>
        <w:r>
          <w:rPr>
            <w:noProof/>
            <w:webHidden/>
          </w:rPr>
          <w:instrText xml:space="preserve"> PAGEREF _Toc34915159 \h </w:instrText>
        </w:r>
        <w:r>
          <w:rPr>
            <w:noProof/>
            <w:webHidden/>
          </w:rPr>
        </w:r>
        <w:r>
          <w:rPr>
            <w:noProof/>
            <w:webHidden/>
          </w:rPr>
          <w:fldChar w:fldCharType="separate"/>
        </w:r>
        <w:r w:rsidR="00232966">
          <w:rPr>
            <w:noProof/>
            <w:webHidden/>
          </w:rPr>
          <w:t>67</w:t>
        </w:r>
        <w:r>
          <w:rPr>
            <w:noProof/>
            <w:webHidden/>
          </w:rPr>
          <w:fldChar w:fldCharType="end"/>
        </w:r>
      </w:hyperlink>
    </w:p>
    <w:p w14:paraId="62AFFA0B" w14:textId="40CA9AD6"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0" w:history="1">
        <w:r w:rsidRPr="00B015B5">
          <w:rPr>
            <w:rStyle w:val="Hyperlink"/>
            <w:noProof/>
          </w:rPr>
          <w:t>Figure 5.24 The 1</w:t>
        </w:r>
        <w:r w:rsidRPr="00B015B5">
          <w:rPr>
            <w:rStyle w:val="Hyperlink"/>
            <w:noProof/>
            <w:vertAlign w:val="superscript"/>
          </w:rPr>
          <w:t>st</w:t>
        </w:r>
        <w:r w:rsidRPr="00B015B5">
          <w:rPr>
            <w:rStyle w:val="Hyperlink"/>
            <w:noProof/>
          </w:rPr>
          <w:t xml:space="preserve"> Section of The Plot Function</w:t>
        </w:r>
        <w:r>
          <w:rPr>
            <w:noProof/>
            <w:webHidden/>
          </w:rPr>
          <w:tab/>
        </w:r>
        <w:r>
          <w:rPr>
            <w:noProof/>
            <w:webHidden/>
          </w:rPr>
          <w:fldChar w:fldCharType="begin"/>
        </w:r>
        <w:r>
          <w:rPr>
            <w:noProof/>
            <w:webHidden/>
          </w:rPr>
          <w:instrText xml:space="preserve"> PAGEREF _Toc34915160 \h </w:instrText>
        </w:r>
        <w:r>
          <w:rPr>
            <w:noProof/>
            <w:webHidden/>
          </w:rPr>
        </w:r>
        <w:r>
          <w:rPr>
            <w:noProof/>
            <w:webHidden/>
          </w:rPr>
          <w:fldChar w:fldCharType="separate"/>
        </w:r>
        <w:r w:rsidR="00232966">
          <w:rPr>
            <w:noProof/>
            <w:webHidden/>
          </w:rPr>
          <w:t>68</w:t>
        </w:r>
        <w:r>
          <w:rPr>
            <w:noProof/>
            <w:webHidden/>
          </w:rPr>
          <w:fldChar w:fldCharType="end"/>
        </w:r>
      </w:hyperlink>
    </w:p>
    <w:p w14:paraId="1418755B" w14:textId="7DB11395"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1" w:history="1">
        <w:r w:rsidRPr="00B015B5">
          <w:rPr>
            <w:rStyle w:val="Hyperlink"/>
            <w:noProof/>
          </w:rPr>
          <w:t>Figure 5.25 The 2</w:t>
        </w:r>
        <w:r w:rsidRPr="00B015B5">
          <w:rPr>
            <w:rStyle w:val="Hyperlink"/>
            <w:noProof/>
            <w:vertAlign w:val="superscript"/>
          </w:rPr>
          <w:t>nd</w:t>
        </w:r>
        <w:r w:rsidRPr="00B015B5">
          <w:rPr>
            <w:rStyle w:val="Hyperlink"/>
            <w:noProof/>
          </w:rPr>
          <w:t xml:space="preserve"> Section of The Plot Function</w:t>
        </w:r>
        <w:r>
          <w:rPr>
            <w:noProof/>
            <w:webHidden/>
          </w:rPr>
          <w:tab/>
        </w:r>
        <w:r>
          <w:rPr>
            <w:noProof/>
            <w:webHidden/>
          </w:rPr>
          <w:fldChar w:fldCharType="begin"/>
        </w:r>
        <w:r>
          <w:rPr>
            <w:noProof/>
            <w:webHidden/>
          </w:rPr>
          <w:instrText xml:space="preserve"> PAGEREF _Toc34915161 \h </w:instrText>
        </w:r>
        <w:r>
          <w:rPr>
            <w:noProof/>
            <w:webHidden/>
          </w:rPr>
        </w:r>
        <w:r>
          <w:rPr>
            <w:noProof/>
            <w:webHidden/>
          </w:rPr>
          <w:fldChar w:fldCharType="separate"/>
        </w:r>
        <w:r w:rsidR="00232966">
          <w:rPr>
            <w:noProof/>
            <w:webHidden/>
          </w:rPr>
          <w:t>68</w:t>
        </w:r>
        <w:r>
          <w:rPr>
            <w:noProof/>
            <w:webHidden/>
          </w:rPr>
          <w:fldChar w:fldCharType="end"/>
        </w:r>
      </w:hyperlink>
    </w:p>
    <w:p w14:paraId="095AD31E" w14:textId="4D3F600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2" w:history="1">
        <w:r w:rsidRPr="00B015B5">
          <w:rPr>
            <w:rStyle w:val="Hyperlink"/>
            <w:noProof/>
          </w:rPr>
          <w:t>Figure 5.26 The 3</w:t>
        </w:r>
        <w:r w:rsidRPr="00B015B5">
          <w:rPr>
            <w:rStyle w:val="Hyperlink"/>
            <w:noProof/>
            <w:vertAlign w:val="superscript"/>
          </w:rPr>
          <w:t>rd</w:t>
        </w:r>
        <w:r w:rsidRPr="00B015B5">
          <w:rPr>
            <w:rStyle w:val="Hyperlink"/>
            <w:noProof/>
          </w:rPr>
          <w:t xml:space="preserve"> Section of The Plot Function</w:t>
        </w:r>
        <w:r>
          <w:rPr>
            <w:noProof/>
            <w:webHidden/>
          </w:rPr>
          <w:tab/>
        </w:r>
        <w:r>
          <w:rPr>
            <w:noProof/>
            <w:webHidden/>
          </w:rPr>
          <w:fldChar w:fldCharType="begin"/>
        </w:r>
        <w:r>
          <w:rPr>
            <w:noProof/>
            <w:webHidden/>
          </w:rPr>
          <w:instrText xml:space="preserve"> PAGEREF _Toc34915162 \h </w:instrText>
        </w:r>
        <w:r>
          <w:rPr>
            <w:noProof/>
            <w:webHidden/>
          </w:rPr>
        </w:r>
        <w:r>
          <w:rPr>
            <w:noProof/>
            <w:webHidden/>
          </w:rPr>
          <w:fldChar w:fldCharType="separate"/>
        </w:r>
        <w:r w:rsidR="00232966">
          <w:rPr>
            <w:noProof/>
            <w:webHidden/>
          </w:rPr>
          <w:t>69</w:t>
        </w:r>
        <w:r>
          <w:rPr>
            <w:noProof/>
            <w:webHidden/>
          </w:rPr>
          <w:fldChar w:fldCharType="end"/>
        </w:r>
      </w:hyperlink>
    </w:p>
    <w:p w14:paraId="7C61DC11" w14:textId="735AD86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3" w:history="1">
        <w:r w:rsidRPr="00B015B5">
          <w:rPr>
            <w:rStyle w:val="Hyperlink"/>
            <w:noProof/>
          </w:rPr>
          <w:t>Figure 5.27 The 4</w:t>
        </w:r>
        <w:r w:rsidRPr="00B015B5">
          <w:rPr>
            <w:rStyle w:val="Hyperlink"/>
            <w:noProof/>
            <w:vertAlign w:val="superscript"/>
          </w:rPr>
          <w:t>th</w:t>
        </w:r>
        <w:r w:rsidRPr="00B015B5">
          <w:rPr>
            <w:rStyle w:val="Hyperlink"/>
            <w:noProof/>
          </w:rPr>
          <w:t xml:space="preserve"> Section of The Plot Function</w:t>
        </w:r>
        <w:r>
          <w:rPr>
            <w:noProof/>
            <w:webHidden/>
          </w:rPr>
          <w:tab/>
        </w:r>
        <w:r>
          <w:rPr>
            <w:noProof/>
            <w:webHidden/>
          </w:rPr>
          <w:fldChar w:fldCharType="begin"/>
        </w:r>
        <w:r>
          <w:rPr>
            <w:noProof/>
            <w:webHidden/>
          </w:rPr>
          <w:instrText xml:space="preserve"> PAGEREF _Toc34915163 \h </w:instrText>
        </w:r>
        <w:r>
          <w:rPr>
            <w:noProof/>
            <w:webHidden/>
          </w:rPr>
        </w:r>
        <w:r>
          <w:rPr>
            <w:noProof/>
            <w:webHidden/>
          </w:rPr>
          <w:fldChar w:fldCharType="separate"/>
        </w:r>
        <w:r w:rsidR="00232966">
          <w:rPr>
            <w:noProof/>
            <w:webHidden/>
          </w:rPr>
          <w:t>69</w:t>
        </w:r>
        <w:r>
          <w:rPr>
            <w:noProof/>
            <w:webHidden/>
          </w:rPr>
          <w:fldChar w:fldCharType="end"/>
        </w:r>
      </w:hyperlink>
    </w:p>
    <w:p w14:paraId="514484E4" w14:textId="7AE9577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4" w:history="1">
        <w:r w:rsidRPr="00B015B5">
          <w:rPr>
            <w:rStyle w:val="Hyperlink"/>
            <w:noProof/>
          </w:rPr>
          <w:t>Figure 5.28 The 5</w:t>
        </w:r>
        <w:r w:rsidRPr="00B015B5">
          <w:rPr>
            <w:rStyle w:val="Hyperlink"/>
            <w:noProof/>
            <w:vertAlign w:val="superscript"/>
          </w:rPr>
          <w:t>th</w:t>
        </w:r>
        <w:r w:rsidRPr="00B015B5">
          <w:rPr>
            <w:rStyle w:val="Hyperlink"/>
            <w:noProof/>
          </w:rPr>
          <w:t xml:space="preserve"> Section of The Plot Function</w:t>
        </w:r>
        <w:r>
          <w:rPr>
            <w:noProof/>
            <w:webHidden/>
          </w:rPr>
          <w:tab/>
        </w:r>
        <w:r>
          <w:rPr>
            <w:noProof/>
            <w:webHidden/>
          </w:rPr>
          <w:fldChar w:fldCharType="begin"/>
        </w:r>
        <w:r>
          <w:rPr>
            <w:noProof/>
            <w:webHidden/>
          </w:rPr>
          <w:instrText xml:space="preserve"> PAGEREF _Toc34915164 \h </w:instrText>
        </w:r>
        <w:r>
          <w:rPr>
            <w:noProof/>
            <w:webHidden/>
          </w:rPr>
        </w:r>
        <w:r>
          <w:rPr>
            <w:noProof/>
            <w:webHidden/>
          </w:rPr>
          <w:fldChar w:fldCharType="separate"/>
        </w:r>
        <w:r w:rsidR="00232966">
          <w:rPr>
            <w:noProof/>
            <w:webHidden/>
          </w:rPr>
          <w:t>70</w:t>
        </w:r>
        <w:r>
          <w:rPr>
            <w:noProof/>
            <w:webHidden/>
          </w:rPr>
          <w:fldChar w:fldCharType="end"/>
        </w:r>
      </w:hyperlink>
    </w:p>
    <w:p w14:paraId="4CAAFD76" w14:textId="3F9A50C9"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5" w:history="1">
        <w:r w:rsidRPr="00B015B5">
          <w:rPr>
            <w:rStyle w:val="Hyperlink"/>
            <w:noProof/>
          </w:rPr>
          <w:t>Figure 5.29 The 6</w:t>
        </w:r>
        <w:r w:rsidRPr="00B015B5">
          <w:rPr>
            <w:rStyle w:val="Hyperlink"/>
            <w:noProof/>
            <w:vertAlign w:val="superscript"/>
          </w:rPr>
          <w:t>th</w:t>
        </w:r>
        <w:r w:rsidRPr="00B015B5">
          <w:rPr>
            <w:rStyle w:val="Hyperlink"/>
            <w:noProof/>
          </w:rPr>
          <w:t xml:space="preserve"> Section of The Plot Function</w:t>
        </w:r>
        <w:r>
          <w:rPr>
            <w:noProof/>
            <w:webHidden/>
          </w:rPr>
          <w:tab/>
        </w:r>
        <w:r>
          <w:rPr>
            <w:noProof/>
            <w:webHidden/>
          </w:rPr>
          <w:fldChar w:fldCharType="begin"/>
        </w:r>
        <w:r>
          <w:rPr>
            <w:noProof/>
            <w:webHidden/>
          </w:rPr>
          <w:instrText xml:space="preserve"> PAGEREF _Toc34915165 \h </w:instrText>
        </w:r>
        <w:r>
          <w:rPr>
            <w:noProof/>
            <w:webHidden/>
          </w:rPr>
        </w:r>
        <w:r>
          <w:rPr>
            <w:noProof/>
            <w:webHidden/>
          </w:rPr>
          <w:fldChar w:fldCharType="separate"/>
        </w:r>
        <w:r w:rsidR="00232966">
          <w:rPr>
            <w:noProof/>
            <w:webHidden/>
          </w:rPr>
          <w:t>71</w:t>
        </w:r>
        <w:r>
          <w:rPr>
            <w:noProof/>
            <w:webHidden/>
          </w:rPr>
          <w:fldChar w:fldCharType="end"/>
        </w:r>
      </w:hyperlink>
    </w:p>
    <w:p w14:paraId="56CA8184" w14:textId="67C4523D"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6" w:history="1">
        <w:r w:rsidRPr="00B015B5">
          <w:rPr>
            <w:rStyle w:val="Hyperlink"/>
            <w:noProof/>
          </w:rPr>
          <w:t>Figure 5.30 The 7</w:t>
        </w:r>
        <w:r w:rsidRPr="00B015B5">
          <w:rPr>
            <w:rStyle w:val="Hyperlink"/>
            <w:noProof/>
            <w:vertAlign w:val="superscript"/>
          </w:rPr>
          <w:t>th</w:t>
        </w:r>
        <w:r w:rsidRPr="00B015B5">
          <w:rPr>
            <w:rStyle w:val="Hyperlink"/>
            <w:noProof/>
          </w:rPr>
          <w:t xml:space="preserve"> Section of The Plot Function</w:t>
        </w:r>
        <w:r>
          <w:rPr>
            <w:noProof/>
            <w:webHidden/>
          </w:rPr>
          <w:tab/>
        </w:r>
        <w:r>
          <w:rPr>
            <w:noProof/>
            <w:webHidden/>
          </w:rPr>
          <w:fldChar w:fldCharType="begin"/>
        </w:r>
        <w:r>
          <w:rPr>
            <w:noProof/>
            <w:webHidden/>
          </w:rPr>
          <w:instrText xml:space="preserve"> PAGEREF _Toc34915166 \h </w:instrText>
        </w:r>
        <w:r>
          <w:rPr>
            <w:noProof/>
            <w:webHidden/>
          </w:rPr>
        </w:r>
        <w:r>
          <w:rPr>
            <w:noProof/>
            <w:webHidden/>
          </w:rPr>
          <w:fldChar w:fldCharType="separate"/>
        </w:r>
        <w:r w:rsidR="00232966">
          <w:rPr>
            <w:noProof/>
            <w:webHidden/>
          </w:rPr>
          <w:t>71</w:t>
        </w:r>
        <w:r>
          <w:rPr>
            <w:noProof/>
            <w:webHidden/>
          </w:rPr>
          <w:fldChar w:fldCharType="end"/>
        </w:r>
      </w:hyperlink>
    </w:p>
    <w:p w14:paraId="31D78324" w14:textId="5071B6E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7" w:history="1">
        <w:r w:rsidRPr="00B015B5">
          <w:rPr>
            <w:rStyle w:val="Hyperlink"/>
            <w:noProof/>
          </w:rPr>
          <w:t>Figure 5.31 The Plotting Function (Part 1)</w:t>
        </w:r>
        <w:r>
          <w:rPr>
            <w:noProof/>
            <w:webHidden/>
          </w:rPr>
          <w:tab/>
        </w:r>
        <w:r>
          <w:rPr>
            <w:noProof/>
            <w:webHidden/>
          </w:rPr>
          <w:fldChar w:fldCharType="begin"/>
        </w:r>
        <w:r>
          <w:rPr>
            <w:noProof/>
            <w:webHidden/>
          </w:rPr>
          <w:instrText xml:space="preserve"> PAGEREF _Toc34915167 \h </w:instrText>
        </w:r>
        <w:r>
          <w:rPr>
            <w:noProof/>
            <w:webHidden/>
          </w:rPr>
        </w:r>
        <w:r>
          <w:rPr>
            <w:noProof/>
            <w:webHidden/>
          </w:rPr>
          <w:fldChar w:fldCharType="separate"/>
        </w:r>
        <w:r w:rsidR="00232966">
          <w:rPr>
            <w:noProof/>
            <w:webHidden/>
          </w:rPr>
          <w:t>72</w:t>
        </w:r>
        <w:r>
          <w:rPr>
            <w:noProof/>
            <w:webHidden/>
          </w:rPr>
          <w:fldChar w:fldCharType="end"/>
        </w:r>
      </w:hyperlink>
    </w:p>
    <w:p w14:paraId="33CEBBEB" w14:textId="51834A04"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8" w:history="1">
        <w:r w:rsidRPr="00B015B5">
          <w:rPr>
            <w:rStyle w:val="Hyperlink"/>
            <w:noProof/>
          </w:rPr>
          <w:t>Figure 5.32 The Plotting Function (Part 2)</w:t>
        </w:r>
        <w:r>
          <w:rPr>
            <w:noProof/>
            <w:webHidden/>
          </w:rPr>
          <w:tab/>
        </w:r>
        <w:r>
          <w:rPr>
            <w:noProof/>
            <w:webHidden/>
          </w:rPr>
          <w:fldChar w:fldCharType="begin"/>
        </w:r>
        <w:r>
          <w:rPr>
            <w:noProof/>
            <w:webHidden/>
          </w:rPr>
          <w:instrText xml:space="preserve"> PAGEREF _Toc34915168 \h </w:instrText>
        </w:r>
        <w:r>
          <w:rPr>
            <w:noProof/>
            <w:webHidden/>
          </w:rPr>
        </w:r>
        <w:r>
          <w:rPr>
            <w:noProof/>
            <w:webHidden/>
          </w:rPr>
          <w:fldChar w:fldCharType="separate"/>
        </w:r>
        <w:r w:rsidR="00232966">
          <w:rPr>
            <w:noProof/>
            <w:webHidden/>
          </w:rPr>
          <w:t>73</w:t>
        </w:r>
        <w:r>
          <w:rPr>
            <w:noProof/>
            <w:webHidden/>
          </w:rPr>
          <w:fldChar w:fldCharType="end"/>
        </w:r>
      </w:hyperlink>
    </w:p>
    <w:p w14:paraId="1D0BF6EC" w14:textId="10CCBB0B"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69" w:history="1">
        <w:r w:rsidRPr="00B015B5">
          <w:rPr>
            <w:rStyle w:val="Hyperlink"/>
            <w:noProof/>
          </w:rPr>
          <w:t>Figure 5.33 The 1</w:t>
        </w:r>
        <w:r w:rsidRPr="00B015B5">
          <w:rPr>
            <w:rStyle w:val="Hyperlink"/>
            <w:noProof/>
            <w:vertAlign w:val="superscript"/>
          </w:rPr>
          <w:t>st</w:t>
        </w:r>
        <w:r w:rsidRPr="00B015B5">
          <w:rPr>
            <w:rStyle w:val="Hyperlink"/>
            <w:noProof/>
          </w:rPr>
          <w:t xml:space="preserve"> Section of Evaluate Function</w:t>
        </w:r>
        <w:r>
          <w:rPr>
            <w:noProof/>
            <w:webHidden/>
          </w:rPr>
          <w:tab/>
        </w:r>
        <w:r>
          <w:rPr>
            <w:noProof/>
            <w:webHidden/>
          </w:rPr>
          <w:fldChar w:fldCharType="begin"/>
        </w:r>
        <w:r>
          <w:rPr>
            <w:noProof/>
            <w:webHidden/>
          </w:rPr>
          <w:instrText xml:space="preserve"> PAGEREF _Toc34915169 \h </w:instrText>
        </w:r>
        <w:r>
          <w:rPr>
            <w:noProof/>
            <w:webHidden/>
          </w:rPr>
        </w:r>
        <w:r>
          <w:rPr>
            <w:noProof/>
            <w:webHidden/>
          </w:rPr>
          <w:fldChar w:fldCharType="separate"/>
        </w:r>
        <w:r w:rsidR="00232966">
          <w:rPr>
            <w:noProof/>
            <w:webHidden/>
          </w:rPr>
          <w:t>74</w:t>
        </w:r>
        <w:r>
          <w:rPr>
            <w:noProof/>
            <w:webHidden/>
          </w:rPr>
          <w:fldChar w:fldCharType="end"/>
        </w:r>
      </w:hyperlink>
    </w:p>
    <w:p w14:paraId="6F0C7953" w14:textId="6DA68CA0"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0" w:history="1">
        <w:r w:rsidRPr="00B015B5">
          <w:rPr>
            <w:rStyle w:val="Hyperlink"/>
            <w:noProof/>
          </w:rPr>
          <w:t>Figure 5.34 The Preprocessed and Stacked initial game frames</w:t>
        </w:r>
        <w:r>
          <w:rPr>
            <w:noProof/>
            <w:webHidden/>
          </w:rPr>
          <w:tab/>
        </w:r>
        <w:r>
          <w:rPr>
            <w:noProof/>
            <w:webHidden/>
          </w:rPr>
          <w:fldChar w:fldCharType="begin"/>
        </w:r>
        <w:r>
          <w:rPr>
            <w:noProof/>
            <w:webHidden/>
          </w:rPr>
          <w:instrText xml:space="preserve"> PAGEREF _Toc34915170 \h </w:instrText>
        </w:r>
        <w:r>
          <w:rPr>
            <w:noProof/>
            <w:webHidden/>
          </w:rPr>
        </w:r>
        <w:r>
          <w:rPr>
            <w:noProof/>
            <w:webHidden/>
          </w:rPr>
          <w:fldChar w:fldCharType="separate"/>
        </w:r>
        <w:r w:rsidR="00232966">
          <w:rPr>
            <w:noProof/>
            <w:webHidden/>
          </w:rPr>
          <w:t>75</w:t>
        </w:r>
        <w:r>
          <w:rPr>
            <w:noProof/>
            <w:webHidden/>
          </w:rPr>
          <w:fldChar w:fldCharType="end"/>
        </w:r>
      </w:hyperlink>
    </w:p>
    <w:p w14:paraId="4C974AD4" w14:textId="730C858E"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1" w:history="1">
        <w:r w:rsidRPr="00B015B5">
          <w:rPr>
            <w:rStyle w:val="Hyperlink"/>
            <w:noProof/>
          </w:rPr>
          <w:t>Figure 5.35 The 1</w:t>
        </w:r>
        <w:r w:rsidRPr="00B015B5">
          <w:rPr>
            <w:rStyle w:val="Hyperlink"/>
            <w:noProof/>
            <w:vertAlign w:val="superscript"/>
          </w:rPr>
          <w:t>st</w:t>
        </w:r>
        <w:r w:rsidRPr="00B015B5">
          <w:rPr>
            <w:rStyle w:val="Hyperlink"/>
            <w:noProof/>
          </w:rPr>
          <w:t xml:space="preserve"> Section of Preprocess Function</w:t>
        </w:r>
        <w:r>
          <w:rPr>
            <w:noProof/>
            <w:webHidden/>
          </w:rPr>
          <w:tab/>
        </w:r>
        <w:r>
          <w:rPr>
            <w:noProof/>
            <w:webHidden/>
          </w:rPr>
          <w:fldChar w:fldCharType="begin"/>
        </w:r>
        <w:r>
          <w:rPr>
            <w:noProof/>
            <w:webHidden/>
          </w:rPr>
          <w:instrText xml:space="preserve"> PAGEREF _Toc34915171 \h </w:instrText>
        </w:r>
        <w:r>
          <w:rPr>
            <w:noProof/>
            <w:webHidden/>
          </w:rPr>
        </w:r>
        <w:r>
          <w:rPr>
            <w:noProof/>
            <w:webHidden/>
          </w:rPr>
          <w:fldChar w:fldCharType="separate"/>
        </w:r>
        <w:r w:rsidR="00232966">
          <w:rPr>
            <w:noProof/>
            <w:webHidden/>
          </w:rPr>
          <w:t>75</w:t>
        </w:r>
        <w:r>
          <w:rPr>
            <w:noProof/>
            <w:webHidden/>
          </w:rPr>
          <w:fldChar w:fldCharType="end"/>
        </w:r>
      </w:hyperlink>
    </w:p>
    <w:p w14:paraId="631E9396" w14:textId="5C22A410"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2" w:history="1">
        <w:r w:rsidRPr="00B015B5">
          <w:rPr>
            <w:rStyle w:val="Hyperlink"/>
            <w:noProof/>
          </w:rPr>
          <w:t>Figure 5.36 The Transformation of Real Game Frame into Preprocessed Frame</w:t>
        </w:r>
        <w:r>
          <w:rPr>
            <w:noProof/>
            <w:webHidden/>
          </w:rPr>
          <w:tab/>
        </w:r>
        <w:r>
          <w:rPr>
            <w:noProof/>
            <w:webHidden/>
          </w:rPr>
          <w:fldChar w:fldCharType="begin"/>
        </w:r>
        <w:r>
          <w:rPr>
            <w:noProof/>
            <w:webHidden/>
          </w:rPr>
          <w:instrText xml:space="preserve"> PAGEREF _Toc34915172 \h </w:instrText>
        </w:r>
        <w:r>
          <w:rPr>
            <w:noProof/>
            <w:webHidden/>
          </w:rPr>
        </w:r>
        <w:r>
          <w:rPr>
            <w:noProof/>
            <w:webHidden/>
          </w:rPr>
          <w:fldChar w:fldCharType="separate"/>
        </w:r>
        <w:r w:rsidR="00232966">
          <w:rPr>
            <w:noProof/>
            <w:webHidden/>
          </w:rPr>
          <w:t>76</w:t>
        </w:r>
        <w:r>
          <w:rPr>
            <w:noProof/>
            <w:webHidden/>
          </w:rPr>
          <w:fldChar w:fldCharType="end"/>
        </w:r>
      </w:hyperlink>
    </w:p>
    <w:p w14:paraId="2710C2E7" w14:textId="787EA8C7"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3" w:history="1">
        <w:r w:rsidRPr="00B015B5">
          <w:rPr>
            <w:rStyle w:val="Hyperlink"/>
            <w:noProof/>
          </w:rPr>
          <w:t>Figure 5.37 The 2</w:t>
        </w:r>
        <w:r w:rsidRPr="00B015B5">
          <w:rPr>
            <w:rStyle w:val="Hyperlink"/>
            <w:noProof/>
            <w:vertAlign w:val="superscript"/>
          </w:rPr>
          <w:t>nd</w:t>
        </w:r>
        <w:r w:rsidRPr="00B015B5">
          <w:rPr>
            <w:rStyle w:val="Hyperlink"/>
            <w:noProof/>
          </w:rPr>
          <w:t xml:space="preserve"> Section of Preprocess Function</w:t>
        </w:r>
        <w:r>
          <w:rPr>
            <w:noProof/>
            <w:webHidden/>
          </w:rPr>
          <w:tab/>
        </w:r>
        <w:r>
          <w:rPr>
            <w:noProof/>
            <w:webHidden/>
          </w:rPr>
          <w:fldChar w:fldCharType="begin"/>
        </w:r>
        <w:r>
          <w:rPr>
            <w:noProof/>
            <w:webHidden/>
          </w:rPr>
          <w:instrText xml:space="preserve"> PAGEREF _Toc34915173 \h </w:instrText>
        </w:r>
        <w:r>
          <w:rPr>
            <w:noProof/>
            <w:webHidden/>
          </w:rPr>
        </w:r>
        <w:r>
          <w:rPr>
            <w:noProof/>
            <w:webHidden/>
          </w:rPr>
          <w:fldChar w:fldCharType="separate"/>
        </w:r>
        <w:r w:rsidR="00232966">
          <w:rPr>
            <w:noProof/>
            <w:webHidden/>
          </w:rPr>
          <w:t>76</w:t>
        </w:r>
        <w:r>
          <w:rPr>
            <w:noProof/>
            <w:webHidden/>
          </w:rPr>
          <w:fldChar w:fldCharType="end"/>
        </w:r>
      </w:hyperlink>
    </w:p>
    <w:p w14:paraId="4911D07D" w14:textId="4959F70F"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4" w:history="1">
        <w:r w:rsidRPr="00B015B5">
          <w:rPr>
            <w:rStyle w:val="Hyperlink"/>
            <w:noProof/>
          </w:rPr>
          <w:t>Figure 5.38 The 2</w:t>
        </w:r>
        <w:r w:rsidRPr="00B015B5">
          <w:rPr>
            <w:rStyle w:val="Hyperlink"/>
            <w:noProof/>
            <w:vertAlign w:val="superscript"/>
          </w:rPr>
          <w:t>nd</w:t>
        </w:r>
        <w:r w:rsidRPr="00B015B5">
          <w:rPr>
            <w:rStyle w:val="Hyperlink"/>
            <w:noProof/>
          </w:rPr>
          <w:t xml:space="preserve"> Section of Evaluate Function</w:t>
        </w:r>
        <w:r>
          <w:rPr>
            <w:noProof/>
            <w:webHidden/>
          </w:rPr>
          <w:tab/>
        </w:r>
        <w:r>
          <w:rPr>
            <w:noProof/>
            <w:webHidden/>
          </w:rPr>
          <w:fldChar w:fldCharType="begin"/>
        </w:r>
        <w:r>
          <w:rPr>
            <w:noProof/>
            <w:webHidden/>
          </w:rPr>
          <w:instrText xml:space="preserve"> PAGEREF _Toc34915174 \h </w:instrText>
        </w:r>
        <w:r>
          <w:rPr>
            <w:noProof/>
            <w:webHidden/>
          </w:rPr>
        </w:r>
        <w:r>
          <w:rPr>
            <w:noProof/>
            <w:webHidden/>
          </w:rPr>
          <w:fldChar w:fldCharType="separate"/>
        </w:r>
        <w:r w:rsidR="00232966">
          <w:rPr>
            <w:noProof/>
            <w:webHidden/>
          </w:rPr>
          <w:t>77</w:t>
        </w:r>
        <w:r>
          <w:rPr>
            <w:noProof/>
            <w:webHidden/>
          </w:rPr>
          <w:fldChar w:fldCharType="end"/>
        </w:r>
      </w:hyperlink>
    </w:p>
    <w:p w14:paraId="4B782A92" w14:textId="7B337670"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5" w:history="1">
        <w:r w:rsidRPr="00B015B5">
          <w:rPr>
            <w:rStyle w:val="Hyperlink"/>
            <w:noProof/>
          </w:rPr>
          <w:t>Figure 5.39 The Shift Function</w:t>
        </w:r>
        <w:r>
          <w:rPr>
            <w:noProof/>
            <w:webHidden/>
          </w:rPr>
          <w:tab/>
        </w:r>
        <w:r>
          <w:rPr>
            <w:noProof/>
            <w:webHidden/>
          </w:rPr>
          <w:fldChar w:fldCharType="begin"/>
        </w:r>
        <w:r>
          <w:rPr>
            <w:noProof/>
            <w:webHidden/>
          </w:rPr>
          <w:instrText xml:space="preserve"> PAGEREF _Toc34915175 \h </w:instrText>
        </w:r>
        <w:r>
          <w:rPr>
            <w:noProof/>
            <w:webHidden/>
          </w:rPr>
        </w:r>
        <w:r>
          <w:rPr>
            <w:noProof/>
            <w:webHidden/>
          </w:rPr>
          <w:fldChar w:fldCharType="separate"/>
        </w:r>
        <w:r w:rsidR="00232966">
          <w:rPr>
            <w:noProof/>
            <w:webHidden/>
          </w:rPr>
          <w:t>78</w:t>
        </w:r>
        <w:r>
          <w:rPr>
            <w:noProof/>
            <w:webHidden/>
          </w:rPr>
          <w:fldChar w:fldCharType="end"/>
        </w:r>
      </w:hyperlink>
    </w:p>
    <w:p w14:paraId="5C05F0BD" w14:textId="2205C3B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6" w:history="1">
        <w:r w:rsidRPr="00B015B5">
          <w:rPr>
            <w:rStyle w:val="Hyperlink"/>
            <w:noProof/>
          </w:rPr>
          <w:t>Figure 5.40 The Shifting Frame Mechanics</w:t>
        </w:r>
        <w:r>
          <w:rPr>
            <w:noProof/>
            <w:webHidden/>
          </w:rPr>
          <w:tab/>
        </w:r>
        <w:r>
          <w:rPr>
            <w:noProof/>
            <w:webHidden/>
          </w:rPr>
          <w:fldChar w:fldCharType="begin"/>
        </w:r>
        <w:r>
          <w:rPr>
            <w:noProof/>
            <w:webHidden/>
          </w:rPr>
          <w:instrText xml:space="preserve"> PAGEREF _Toc34915176 \h </w:instrText>
        </w:r>
        <w:r>
          <w:rPr>
            <w:noProof/>
            <w:webHidden/>
          </w:rPr>
        </w:r>
        <w:r>
          <w:rPr>
            <w:noProof/>
            <w:webHidden/>
          </w:rPr>
          <w:fldChar w:fldCharType="separate"/>
        </w:r>
        <w:r w:rsidR="00232966">
          <w:rPr>
            <w:noProof/>
            <w:webHidden/>
          </w:rPr>
          <w:t>78</w:t>
        </w:r>
        <w:r>
          <w:rPr>
            <w:noProof/>
            <w:webHidden/>
          </w:rPr>
          <w:fldChar w:fldCharType="end"/>
        </w:r>
      </w:hyperlink>
    </w:p>
    <w:p w14:paraId="6AF16A5C" w14:textId="6CFC94E6"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7" w:history="1">
        <w:r w:rsidRPr="00B015B5">
          <w:rPr>
            <w:rStyle w:val="Hyperlink"/>
            <w:noProof/>
          </w:rPr>
          <w:t>Figure 5.41 The 3</w:t>
        </w:r>
        <w:r w:rsidRPr="00B015B5">
          <w:rPr>
            <w:rStyle w:val="Hyperlink"/>
            <w:noProof/>
            <w:vertAlign w:val="superscript"/>
          </w:rPr>
          <w:t>rd</w:t>
        </w:r>
        <w:r w:rsidRPr="00B015B5">
          <w:rPr>
            <w:rStyle w:val="Hyperlink"/>
            <w:noProof/>
          </w:rPr>
          <w:t xml:space="preserve"> Section of Evaluate Function</w:t>
        </w:r>
        <w:r>
          <w:rPr>
            <w:noProof/>
            <w:webHidden/>
          </w:rPr>
          <w:tab/>
        </w:r>
        <w:r>
          <w:rPr>
            <w:noProof/>
            <w:webHidden/>
          </w:rPr>
          <w:fldChar w:fldCharType="begin"/>
        </w:r>
        <w:r>
          <w:rPr>
            <w:noProof/>
            <w:webHidden/>
          </w:rPr>
          <w:instrText xml:space="preserve"> PAGEREF _Toc34915177 \h </w:instrText>
        </w:r>
        <w:r>
          <w:rPr>
            <w:noProof/>
            <w:webHidden/>
          </w:rPr>
        </w:r>
        <w:r>
          <w:rPr>
            <w:noProof/>
            <w:webHidden/>
          </w:rPr>
          <w:fldChar w:fldCharType="separate"/>
        </w:r>
        <w:r w:rsidR="00232966">
          <w:rPr>
            <w:noProof/>
            <w:webHidden/>
          </w:rPr>
          <w:t>79</w:t>
        </w:r>
        <w:r>
          <w:rPr>
            <w:noProof/>
            <w:webHidden/>
          </w:rPr>
          <w:fldChar w:fldCharType="end"/>
        </w:r>
      </w:hyperlink>
    </w:p>
    <w:p w14:paraId="4A8A343F" w14:textId="7B3F5A55"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8" w:history="1">
        <w:r w:rsidRPr="00B015B5">
          <w:rPr>
            <w:rStyle w:val="Hyperlink"/>
            <w:noProof/>
          </w:rPr>
          <w:t>Figure 5.42 The 4</w:t>
        </w:r>
        <w:r w:rsidRPr="00B015B5">
          <w:rPr>
            <w:rStyle w:val="Hyperlink"/>
            <w:noProof/>
            <w:vertAlign w:val="superscript"/>
          </w:rPr>
          <w:t>th</w:t>
        </w:r>
        <w:r w:rsidRPr="00B015B5">
          <w:rPr>
            <w:rStyle w:val="Hyperlink"/>
            <w:noProof/>
          </w:rPr>
          <w:t xml:space="preserve"> Section of Evaluate Function</w:t>
        </w:r>
        <w:r>
          <w:rPr>
            <w:noProof/>
            <w:webHidden/>
          </w:rPr>
          <w:tab/>
        </w:r>
        <w:r>
          <w:rPr>
            <w:noProof/>
            <w:webHidden/>
          </w:rPr>
          <w:fldChar w:fldCharType="begin"/>
        </w:r>
        <w:r>
          <w:rPr>
            <w:noProof/>
            <w:webHidden/>
          </w:rPr>
          <w:instrText xml:space="preserve"> PAGEREF _Toc34915178 \h </w:instrText>
        </w:r>
        <w:r>
          <w:rPr>
            <w:noProof/>
            <w:webHidden/>
          </w:rPr>
        </w:r>
        <w:r>
          <w:rPr>
            <w:noProof/>
            <w:webHidden/>
          </w:rPr>
          <w:fldChar w:fldCharType="separate"/>
        </w:r>
        <w:r w:rsidR="00232966">
          <w:rPr>
            <w:noProof/>
            <w:webHidden/>
          </w:rPr>
          <w:t>79</w:t>
        </w:r>
        <w:r>
          <w:rPr>
            <w:noProof/>
            <w:webHidden/>
          </w:rPr>
          <w:fldChar w:fldCharType="end"/>
        </w:r>
      </w:hyperlink>
    </w:p>
    <w:p w14:paraId="33033339" w14:textId="72FE0919"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79" w:history="1">
        <w:r w:rsidRPr="00B015B5">
          <w:rPr>
            <w:rStyle w:val="Hyperlink"/>
            <w:noProof/>
          </w:rPr>
          <w:t>Figure 5.43 The Evaluate Function (Part 1)</w:t>
        </w:r>
        <w:r>
          <w:rPr>
            <w:noProof/>
            <w:webHidden/>
          </w:rPr>
          <w:tab/>
        </w:r>
        <w:r>
          <w:rPr>
            <w:noProof/>
            <w:webHidden/>
          </w:rPr>
          <w:fldChar w:fldCharType="begin"/>
        </w:r>
        <w:r>
          <w:rPr>
            <w:noProof/>
            <w:webHidden/>
          </w:rPr>
          <w:instrText xml:space="preserve"> PAGEREF _Toc34915179 \h </w:instrText>
        </w:r>
        <w:r>
          <w:rPr>
            <w:noProof/>
            <w:webHidden/>
          </w:rPr>
        </w:r>
        <w:r>
          <w:rPr>
            <w:noProof/>
            <w:webHidden/>
          </w:rPr>
          <w:fldChar w:fldCharType="separate"/>
        </w:r>
        <w:r w:rsidR="00232966">
          <w:rPr>
            <w:noProof/>
            <w:webHidden/>
          </w:rPr>
          <w:t>80</w:t>
        </w:r>
        <w:r>
          <w:rPr>
            <w:noProof/>
            <w:webHidden/>
          </w:rPr>
          <w:fldChar w:fldCharType="end"/>
        </w:r>
      </w:hyperlink>
    </w:p>
    <w:p w14:paraId="1CD0DF7C" w14:textId="788A62E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0" w:history="1">
        <w:r w:rsidRPr="00B015B5">
          <w:rPr>
            <w:rStyle w:val="Hyperlink"/>
            <w:noProof/>
          </w:rPr>
          <w:t>Figure 5.44 The Evaluate Function (Part 2)</w:t>
        </w:r>
        <w:r>
          <w:rPr>
            <w:noProof/>
            <w:webHidden/>
          </w:rPr>
          <w:tab/>
        </w:r>
        <w:r>
          <w:rPr>
            <w:noProof/>
            <w:webHidden/>
          </w:rPr>
          <w:fldChar w:fldCharType="begin"/>
        </w:r>
        <w:r>
          <w:rPr>
            <w:noProof/>
            <w:webHidden/>
          </w:rPr>
          <w:instrText xml:space="preserve"> PAGEREF _Toc34915180 \h </w:instrText>
        </w:r>
        <w:r>
          <w:rPr>
            <w:noProof/>
            <w:webHidden/>
          </w:rPr>
        </w:r>
        <w:r>
          <w:rPr>
            <w:noProof/>
            <w:webHidden/>
          </w:rPr>
          <w:fldChar w:fldCharType="separate"/>
        </w:r>
        <w:r w:rsidR="00232966">
          <w:rPr>
            <w:noProof/>
            <w:webHidden/>
          </w:rPr>
          <w:t>81</w:t>
        </w:r>
        <w:r>
          <w:rPr>
            <w:noProof/>
            <w:webHidden/>
          </w:rPr>
          <w:fldChar w:fldCharType="end"/>
        </w:r>
      </w:hyperlink>
    </w:p>
    <w:p w14:paraId="141A605B" w14:textId="5BC3C94A"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1" w:history="1">
        <w:r w:rsidRPr="00B015B5">
          <w:rPr>
            <w:rStyle w:val="Hyperlink"/>
            <w:noProof/>
          </w:rPr>
          <w:t>Figure 5.45 The Main Setup</w:t>
        </w:r>
        <w:r>
          <w:rPr>
            <w:noProof/>
            <w:webHidden/>
          </w:rPr>
          <w:tab/>
        </w:r>
        <w:r>
          <w:rPr>
            <w:noProof/>
            <w:webHidden/>
          </w:rPr>
          <w:fldChar w:fldCharType="begin"/>
        </w:r>
        <w:r>
          <w:rPr>
            <w:noProof/>
            <w:webHidden/>
          </w:rPr>
          <w:instrText xml:space="preserve"> PAGEREF _Toc34915181 \h </w:instrText>
        </w:r>
        <w:r>
          <w:rPr>
            <w:noProof/>
            <w:webHidden/>
          </w:rPr>
        </w:r>
        <w:r>
          <w:rPr>
            <w:noProof/>
            <w:webHidden/>
          </w:rPr>
          <w:fldChar w:fldCharType="separate"/>
        </w:r>
        <w:r w:rsidR="00232966">
          <w:rPr>
            <w:noProof/>
            <w:webHidden/>
          </w:rPr>
          <w:t>82</w:t>
        </w:r>
        <w:r>
          <w:rPr>
            <w:noProof/>
            <w:webHidden/>
          </w:rPr>
          <w:fldChar w:fldCharType="end"/>
        </w:r>
      </w:hyperlink>
    </w:p>
    <w:p w14:paraId="52EF4166" w14:textId="0F25910E"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2" w:history="1">
        <w:r w:rsidRPr="00B015B5">
          <w:rPr>
            <w:rStyle w:val="Hyperlink"/>
            <w:noProof/>
          </w:rPr>
          <w:t>Figure 5.46 The Main Episode Loop</w:t>
        </w:r>
        <w:r>
          <w:rPr>
            <w:noProof/>
            <w:webHidden/>
          </w:rPr>
          <w:tab/>
        </w:r>
        <w:r>
          <w:rPr>
            <w:noProof/>
            <w:webHidden/>
          </w:rPr>
          <w:fldChar w:fldCharType="begin"/>
        </w:r>
        <w:r>
          <w:rPr>
            <w:noProof/>
            <w:webHidden/>
          </w:rPr>
          <w:instrText xml:space="preserve"> PAGEREF _Toc34915182 \h </w:instrText>
        </w:r>
        <w:r>
          <w:rPr>
            <w:noProof/>
            <w:webHidden/>
          </w:rPr>
        </w:r>
        <w:r>
          <w:rPr>
            <w:noProof/>
            <w:webHidden/>
          </w:rPr>
          <w:fldChar w:fldCharType="separate"/>
        </w:r>
        <w:r w:rsidR="00232966">
          <w:rPr>
            <w:noProof/>
            <w:webHidden/>
          </w:rPr>
          <w:t>83</w:t>
        </w:r>
        <w:r>
          <w:rPr>
            <w:noProof/>
            <w:webHidden/>
          </w:rPr>
          <w:fldChar w:fldCharType="end"/>
        </w:r>
      </w:hyperlink>
    </w:p>
    <w:p w14:paraId="3FACC4B1" w14:textId="72FA139A"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3" w:history="1">
        <w:r w:rsidRPr="00B015B5">
          <w:rPr>
            <w:rStyle w:val="Hyperlink"/>
            <w:noProof/>
          </w:rPr>
          <w:t>Figure 5.47 The Agent’s Decision-Making Mechanics</w:t>
        </w:r>
        <w:r>
          <w:rPr>
            <w:noProof/>
            <w:webHidden/>
          </w:rPr>
          <w:tab/>
        </w:r>
        <w:r>
          <w:rPr>
            <w:noProof/>
            <w:webHidden/>
          </w:rPr>
          <w:fldChar w:fldCharType="begin"/>
        </w:r>
        <w:r>
          <w:rPr>
            <w:noProof/>
            <w:webHidden/>
          </w:rPr>
          <w:instrText xml:space="preserve"> PAGEREF _Toc34915183 \h </w:instrText>
        </w:r>
        <w:r>
          <w:rPr>
            <w:noProof/>
            <w:webHidden/>
          </w:rPr>
        </w:r>
        <w:r>
          <w:rPr>
            <w:noProof/>
            <w:webHidden/>
          </w:rPr>
          <w:fldChar w:fldCharType="separate"/>
        </w:r>
        <w:r w:rsidR="00232966">
          <w:rPr>
            <w:noProof/>
            <w:webHidden/>
          </w:rPr>
          <w:t>84</w:t>
        </w:r>
        <w:r>
          <w:rPr>
            <w:noProof/>
            <w:webHidden/>
          </w:rPr>
          <w:fldChar w:fldCharType="end"/>
        </w:r>
      </w:hyperlink>
    </w:p>
    <w:p w14:paraId="62027D96" w14:textId="63B85758"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4" w:history="1">
        <w:r w:rsidRPr="00B015B5">
          <w:rPr>
            <w:rStyle w:val="Hyperlink"/>
            <w:noProof/>
          </w:rPr>
          <w:t>Figure 5.48 The Experience Replay and Training Mechanics</w:t>
        </w:r>
        <w:r>
          <w:rPr>
            <w:noProof/>
            <w:webHidden/>
          </w:rPr>
          <w:tab/>
        </w:r>
        <w:r>
          <w:rPr>
            <w:noProof/>
            <w:webHidden/>
          </w:rPr>
          <w:fldChar w:fldCharType="begin"/>
        </w:r>
        <w:r>
          <w:rPr>
            <w:noProof/>
            <w:webHidden/>
          </w:rPr>
          <w:instrText xml:space="preserve"> PAGEREF _Toc34915184 \h </w:instrText>
        </w:r>
        <w:r>
          <w:rPr>
            <w:noProof/>
            <w:webHidden/>
          </w:rPr>
        </w:r>
        <w:r>
          <w:rPr>
            <w:noProof/>
            <w:webHidden/>
          </w:rPr>
          <w:fldChar w:fldCharType="separate"/>
        </w:r>
        <w:r w:rsidR="00232966">
          <w:rPr>
            <w:noProof/>
            <w:webHidden/>
          </w:rPr>
          <w:t>85</w:t>
        </w:r>
        <w:r>
          <w:rPr>
            <w:noProof/>
            <w:webHidden/>
          </w:rPr>
          <w:fldChar w:fldCharType="end"/>
        </w:r>
      </w:hyperlink>
    </w:p>
    <w:p w14:paraId="1498C1AE" w14:textId="20D4098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5" w:history="1">
        <w:r w:rsidRPr="00B015B5">
          <w:rPr>
            <w:rStyle w:val="Hyperlink"/>
            <w:noProof/>
          </w:rPr>
          <w:t>Figure 5.49 The Agent’s Evaluation Mechanics</w:t>
        </w:r>
        <w:r>
          <w:rPr>
            <w:noProof/>
            <w:webHidden/>
          </w:rPr>
          <w:tab/>
        </w:r>
        <w:r>
          <w:rPr>
            <w:noProof/>
            <w:webHidden/>
          </w:rPr>
          <w:fldChar w:fldCharType="begin"/>
        </w:r>
        <w:r>
          <w:rPr>
            <w:noProof/>
            <w:webHidden/>
          </w:rPr>
          <w:instrText xml:space="preserve"> PAGEREF _Toc34915185 \h </w:instrText>
        </w:r>
        <w:r>
          <w:rPr>
            <w:noProof/>
            <w:webHidden/>
          </w:rPr>
        </w:r>
        <w:r>
          <w:rPr>
            <w:noProof/>
            <w:webHidden/>
          </w:rPr>
          <w:fldChar w:fldCharType="separate"/>
        </w:r>
        <w:r w:rsidR="00232966">
          <w:rPr>
            <w:noProof/>
            <w:webHidden/>
          </w:rPr>
          <w:t>86</w:t>
        </w:r>
        <w:r>
          <w:rPr>
            <w:noProof/>
            <w:webHidden/>
          </w:rPr>
          <w:fldChar w:fldCharType="end"/>
        </w:r>
      </w:hyperlink>
    </w:p>
    <w:p w14:paraId="434AF00D" w14:textId="465EFFF5"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6" w:history="1">
        <w:r w:rsidRPr="00B015B5">
          <w:rPr>
            <w:rStyle w:val="Hyperlink"/>
            <w:noProof/>
          </w:rPr>
          <w:t>Figure 5.50 The Plotting Mechanics</w:t>
        </w:r>
        <w:r>
          <w:rPr>
            <w:noProof/>
            <w:webHidden/>
          </w:rPr>
          <w:tab/>
        </w:r>
        <w:r>
          <w:rPr>
            <w:noProof/>
            <w:webHidden/>
          </w:rPr>
          <w:fldChar w:fldCharType="begin"/>
        </w:r>
        <w:r>
          <w:rPr>
            <w:noProof/>
            <w:webHidden/>
          </w:rPr>
          <w:instrText xml:space="preserve"> PAGEREF _Toc34915186 \h </w:instrText>
        </w:r>
        <w:r>
          <w:rPr>
            <w:noProof/>
            <w:webHidden/>
          </w:rPr>
        </w:r>
        <w:r>
          <w:rPr>
            <w:noProof/>
            <w:webHidden/>
          </w:rPr>
          <w:fldChar w:fldCharType="separate"/>
        </w:r>
        <w:r w:rsidR="00232966">
          <w:rPr>
            <w:noProof/>
            <w:webHidden/>
          </w:rPr>
          <w:t>86</w:t>
        </w:r>
        <w:r>
          <w:rPr>
            <w:noProof/>
            <w:webHidden/>
          </w:rPr>
          <w:fldChar w:fldCharType="end"/>
        </w:r>
      </w:hyperlink>
    </w:p>
    <w:p w14:paraId="2CE7F346" w14:textId="7B1D05F7"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7" w:history="1">
        <w:r w:rsidRPr="00B015B5">
          <w:rPr>
            <w:rStyle w:val="Hyperlink"/>
            <w:noProof/>
          </w:rPr>
          <w:t>Figure 5.51 The Output Log</w:t>
        </w:r>
        <w:r>
          <w:rPr>
            <w:noProof/>
            <w:webHidden/>
          </w:rPr>
          <w:tab/>
        </w:r>
        <w:r>
          <w:rPr>
            <w:noProof/>
            <w:webHidden/>
          </w:rPr>
          <w:fldChar w:fldCharType="begin"/>
        </w:r>
        <w:r>
          <w:rPr>
            <w:noProof/>
            <w:webHidden/>
          </w:rPr>
          <w:instrText xml:space="preserve"> PAGEREF _Toc34915187 \h </w:instrText>
        </w:r>
        <w:r>
          <w:rPr>
            <w:noProof/>
            <w:webHidden/>
          </w:rPr>
        </w:r>
        <w:r>
          <w:rPr>
            <w:noProof/>
            <w:webHidden/>
          </w:rPr>
          <w:fldChar w:fldCharType="separate"/>
        </w:r>
        <w:r w:rsidR="00232966">
          <w:rPr>
            <w:noProof/>
            <w:webHidden/>
          </w:rPr>
          <w:t>87</w:t>
        </w:r>
        <w:r>
          <w:rPr>
            <w:noProof/>
            <w:webHidden/>
          </w:rPr>
          <w:fldChar w:fldCharType="end"/>
        </w:r>
      </w:hyperlink>
    </w:p>
    <w:p w14:paraId="596C8205" w14:textId="37D222D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8" w:history="1">
        <w:r w:rsidRPr="00B015B5">
          <w:rPr>
            <w:rStyle w:val="Hyperlink"/>
            <w:noProof/>
          </w:rPr>
          <w:t>Figure 6.1 Testing Agent’s Initial Behaviour</w:t>
        </w:r>
        <w:r>
          <w:rPr>
            <w:noProof/>
            <w:webHidden/>
          </w:rPr>
          <w:tab/>
        </w:r>
        <w:r>
          <w:rPr>
            <w:noProof/>
            <w:webHidden/>
          </w:rPr>
          <w:fldChar w:fldCharType="begin"/>
        </w:r>
        <w:r>
          <w:rPr>
            <w:noProof/>
            <w:webHidden/>
          </w:rPr>
          <w:instrText xml:space="preserve"> PAGEREF _Toc34915188 \h </w:instrText>
        </w:r>
        <w:r>
          <w:rPr>
            <w:noProof/>
            <w:webHidden/>
          </w:rPr>
        </w:r>
        <w:r>
          <w:rPr>
            <w:noProof/>
            <w:webHidden/>
          </w:rPr>
          <w:fldChar w:fldCharType="separate"/>
        </w:r>
        <w:r w:rsidR="00232966">
          <w:rPr>
            <w:noProof/>
            <w:webHidden/>
          </w:rPr>
          <w:t>90</w:t>
        </w:r>
        <w:r>
          <w:rPr>
            <w:noProof/>
            <w:webHidden/>
          </w:rPr>
          <w:fldChar w:fldCharType="end"/>
        </w:r>
      </w:hyperlink>
    </w:p>
    <w:p w14:paraId="32C4DF7F" w14:textId="60A27FDC"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89" w:history="1">
        <w:r w:rsidRPr="00B015B5">
          <w:rPr>
            <w:rStyle w:val="Hyperlink"/>
            <w:noProof/>
          </w:rPr>
          <w:t>Figure 6.2 Testing Agent’s Collide with a Ghost</w:t>
        </w:r>
        <w:r>
          <w:rPr>
            <w:noProof/>
            <w:webHidden/>
          </w:rPr>
          <w:tab/>
        </w:r>
        <w:r>
          <w:rPr>
            <w:noProof/>
            <w:webHidden/>
          </w:rPr>
          <w:fldChar w:fldCharType="begin"/>
        </w:r>
        <w:r>
          <w:rPr>
            <w:noProof/>
            <w:webHidden/>
          </w:rPr>
          <w:instrText xml:space="preserve"> PAGEREF _Toc34915189 \h </w:instrText>
        </w:r>
        <w:r>
          <w:rPr>
            <w:noProof/>
            <w:webHidden/>
          </w:rPr>
        </w:r>
        <w:r>
          <w:rPr>
            <w:noProof/>
            <w:webHidden/>
          </w:rPr>
          <w:fldChar w:fldCharType="separate"/>
        </w:r>
        <w:r w:rsidR="00232966">
          <w:rPr>
            <w:noProof/>
            <w:webHidden/>
          </w:rPr>
          <w:t>90</w:t>
        </w:r>
        <w:r>
          <w:rPr>
            <w:noProof/>
            <w:webHidden/>
          </w:rPr>
          <w:fldChar w:fldCharType="end"/>
        </w:r>
      </w:hyperlink>
    </w:p>
    <w:p w14:paraId="45BED145" w14:textId="64695DC1"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0" w:history="1">
        <w:r w:rsidRPr="00B015B5">
          <w:rPr>
            <w:rStyle w:val="Hyperlink"/>
            <w:noProof/>
          </w:rPr>
          <w:t>Figure 6.3 The Agent Out of Lives</w:t>
        </w:r>
        <w:r>
          <w:rPr>
            <w:noProof/>
            <w:webHidden/>
          </w:rPr>
          <w:tab/>
        </w:r>
        <w:r>
          <w:rPr>
            <w:noProof/>
            <w:webHidden/>
          </w:rPr>
          <w:fldChar w:fldCharType="begin"/>
        </w:r>
        <w:r>
          <w:rPr>
            <w:noProof/>
            <w:webHidden/>
          </w:rPr>
          <w:instrText xml:space="preserve"> PAGEREF _Toc34915190 \h </w:instrText>
        </w:r>
        <w:r>
          <w:rPr>
            <w:noProof/>
            <w:webHidden/>
          </w:rPr>
        </w:r>
        <w:r>
          <w:rPr>
            <w:noProof/>
            <w:webHidden/>
          </w:rPr>
          <w:fldChar w:fldCharType="separate"/>
        </w:r>
        <w:r w:rsidR="00232966">
          <w:rPr>
            <w:noProof/>
            <w:webHidden/>
          </w:rPr>
          <w:t>91</w:t>
        </w:r>
        <w:r>
          <w:rPr>
            <w:noProof/>
            <w:webHidden/>
          </w:rPr>
          <w:fldChar w:fldCharType="end"/>
        </w:r>
      </w:hyperlink>
    </w:p>
    <w:p w14:paraId="446F1E81" w14:textId="32D077DA"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1" w:history="1">
        <w:r w:rsidRPr="00B015B5">
          <w:rPr>
            <w:rStyle w:val="Hyperlink"/>
            <w:noProof/>
          </w:rPr>
          <w:t>Figure 6.4 The Training Result from Episode 80 – 110 in Case A</w:t>
        </w:r>
        <w:r>
          <w:rPr>
            <w:noProof/>
            <w:webHidden/>
          </w:rPr>
          <w:tab/>
        </w:r>
        <w:r>
          <w:rPr>
            <w:noProof/>
            <w:webHidden/>
          </w:rPr>
          <w:fldChar w:fldCharType="begin"/>
        </w:r>
        <w:r>
          <w:rPr>
            <w:noProof/>
            <w:webHidden/>
          </w:rPr>
          <w:instrText xml:space="preserve"> PAGEREF _Toc34915191 \h </w:instrText>
        </w:r>
        <w:r>
          <w:rPr>
            <w:noProof/>
            <w:webHidden/>
          </w:rPr>
        </w:r>
        <w:r>
          <w:rPr>
            <w:noProof/>
            <w:webHidden/>
          </w:rPr>
          <w:fldChar w:fldCharType="separate"/>
        </w:r>
        <w:r w:rsidR="00232966">
          <w:rPr>
            <w:noProof/>
            <w:webHidden/>
          </w:rPr>
          <w:t>92</w:t>
        </w:r>
        <w:r>
          <w:rPr>
            <w:noProof/>
            <w:webHidden/>
          </w:rPr>
          <w:fldChar w:fldCharType="end"/>
        </w:r>
      </w:hyperlink>
    </w:p>
    <w:p w14:paraId="75F21DEA" w14:textId="53034942"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2" w:history="1">
        <w:r w:rsidRPr="00B015B5">
          <w:rPr>
            <w:rStyle w:val="Hyperlink"/>
            <w:noProof/>
          </w:rPr>
          <w:t>Figure 6.5 The Training Result from Episode 80 – 110 in Case B</w:t>
        </w:r>
        <w:r>
          <w:rPr>
            <w:noProof/>
            <w:webHidden/>
          </w:rPr>
          <w:tab/>
        </w:r>
        <w:r>
          <w:rPr>
            <w:noProof/>
            <w:webHidden/>
          </w:rPr>
          <w:fldChar w:fldCharType="begin"/>
        </w:r>
        <w:r>
          <w:rPr>
            <w:noProof/>
            <w:webHidden/>
          </w:rPr>
          <w:instrText xml:space="preserve"> PAGEREF _Toc34915192 \h </w:instrText>
        </w:r>
        <w:r>
          <w:rPr>
            <w:noProof/>
            <w:webHidden/>
          </w:rPr>
        </w:r>
        <w:r>
          <w:rPr>
            <w:noProof/>
            <w:webHidden/>
          </w:rPr>
          <w:fldChar w:fldCharType="separate"/>
        </w:r>
        <w:r w:rsidR="00232966">
          <w:rPr>
            <w:noProof/>
            <w:webHidden/>
          </w:rPr>
          <w:t>93</w:t>
        </w:r>
        <w:r>
          <w:rPr>
            <w:noProof/>
            <w:webHidden/>
          </w:rPr>
          <w:fldChar w:fldCharType="end"/>
        </w:r>
      </w:hyperlink>
    </w:p>
    <w:p w14:paraId="64729F27" w14:textId="675D2D6A"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3" w:history="1">
        <w:r w:rsidRPr="00B015B5">
          <w:rPr>
            <w:rStyle w:val="Hyperlink"/>
            <w:noProof/>
          </w:rPr>
          <w:t>Figure 6.6 The First Phase Scores History Graph</w:t>
        </w:r>
        <w:r>
          <w:rPr>
            <w:noProof/>
            <w:webHidden/>
          </w:rPr>
          <w:tab/>
        </w:r>
        <w:r>
          <w:rPr>
            <w:noProof/>
            <w:webHidden/>
          </w:rPr>
          <w:fldChar w:fldCharType="begin"/>
        </w:r>
        <w:r>
          <w:rPr>
            <w:noProof/>
            <w:webHidden/>
          </w:rPr>
          <w:instrText xml:space="preserve"> PAGEREF _Toc34915193 \h </w:instrText>
        </w:r>
        <w:r>
          <w:rPr>
            <w:noProof/>
            <w:webHidden/>
          </w:rPr>
        </w:r>
        <w:r>
          <w:rPr>
            <w:noProof/>
            <w:webHidden/>
          </w:rPr>
          <w:fldChar w:fldCharType="separate"/>
        </w:r>
        <w:r w:rsidR="00232966">
          <w:rPr>
            <w:noProof/>
            <w:webHidden/>
          </w:rPr>
          <w:t>94</w:t>
        </w:r>
        <w:r>
          <w:rPr>
            <w:noProof/>
            <w:webHidden/>
          </w:rPr>
          <w:fldChar w:fldCharType="end"/>
        </w:r>
      </w:hyperlink>
    </w:p>
    <w:p w14:paraId="1C5092D5" w14:textId="3EFEBB8E"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4" w:history="1">
        <w:r w:rsidRPr="00B015B5">
          <w:rPr>
            <w:rStyle w:val="Hyperlink"/>
            <w:noProof/>
          </w:rPr>
          <w:t>Figure 6.7 The Second Phase Scores History Graph</w:t>
        </w:r>
        <w:r>
          <w:rPr>
            <w:noProof/>
            <w:webHidden/>
          </w:rPr>
          <w:tab/>
        </w:r>
        <w:r>
          <w:rPr>
            <w:noProof/>
            <w:webHidden/>
          </w:rPr>
          <w:fldChar w:fldCharType="begin"/>
        </w:r>
        <w:r>
          <w:rPr>
            <w:noProof/>
            <w:webHidden/>
          </w:rPr>
          <w:instrText xml:space="preserve"> PAGEREF _Toc34915194 \h </w:instrText>
        </w:r>
        <w:r>
          <w:rPr>
            <w:noProof/>
            <w:webHidden/>
          </w:rPr>
        </w:r>
        <w:r>
          <w:rPr>
            <w:noProof/>
            <w:webHidden/>
          </w:rPr>
          <w:fldChar w:fldCharType="separate"/>
        </w:r>
        <w:r w:rsidR="00232966">
          <w:rPr>
            <w:noProof/>
            <w:webHidden/>
          </w:rPr>
          <w:t>95</w:t>
        </w:r>
        <w:r>
          <w:rPr>
            <w:noProof/>
            <w:webHidden/>
          </w:rPr>
          <w:fldChar w:fldCharType="end"/>
        </w:r>
      </w:hyperlink>
    </w:p>
    <w:p w14:paraId="5A1DABED" w14:textId="1170832C"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5" w:history="1">
        <w:r w:rsidRPr="00B015B5">
          <w:rPr>
            <w:rStyle w:val="Hyperlink"/>
            <w:noProof/>
          </w:rPr>
          <w:t>Figure 6.8 The Third Phase Scores History Graph</w:t>
        </w:r>
        <w:r>
          <w:rPr>
            <w:noProof/>
            <w:webHidden/>
          </w:rPr>
          <w:tab/>
        </w:r>
        <w:r>
          <w:rPr>
            <w:noProof/>
            <w:webHidden/>
          </w:rPr>
          <w:fldChar w:fldCharType="begin"/>
        </w:r>
        <w:r>
          <w:rPr>
            <w:noProof/>
            <w:webHidden/>
          </w:rPr>
          <w:instrText xml:space="preserve"> PAGEREF _Toc34915195 \h </w:instrText>
        </w:r>
        <w:r>
          <w:rPr>
            <w:noProof/>
            <w:webHidden/>
          </w:rPr>
        </w:r>
        <w:r>
          <w:rPr>
            <w:noProof/>
            <w:webHidden/>
          </w:rPr>
          <w:fldChar w:fldCharType="separate"/>
        </w:r>
        <w:r w:rsidR="00232966">
          <w:rPr>
            <w:noProof/>
            <w:webHidden/>
          </w:rPr>
          <w:t>96</w:t>
        </w:r>
        <w:r>
          <w:rPr>
            <w:noProof/>
            <w:webHidden/>
          </w:rPr>
          <w:fldChar w:fldCharType="end"/>
        </w:r>
      </w:hyperlink>
    </w:p>
    <w:p w14:paraId="3F5985EE" w14:textId="4C92E313"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6" w:history="1">
        <w:r w:rsidRPr="00B015B5">
          <w:rPr>
            <w:rStyle w:val="Hyperlink"/>
            <w:noProof/>
          </w:rPr>
          <w:t>Figure 6.9 The Third Phase Average Scores Graph</w:t>
        </w:r>
        <w:r>
          <w:rPr>
            <w:noProof/>
            <w:webHidden/>
          </w:rPr>
          <w:tab/>
        </w:r>
        <w:r>
          <w:rPr>
            <w:noProof/>
            <w:webHidden/>
          </w:rPr>
          <w:fldChar w:fldCharType="begin"/>
        </w:r>
        <w:r>
          <w:rPr>
            <w:noProof/>
            <w:webHidden/>
          </w:rPr>
          <w:instrText xml:space="preserve"> PAGEREF _Toc34915196 \h </w:instrText>
        </w:r>
        <w:r>
          <w:rPr>
            <w:noProof/>
            <w:webHidden/>
          </w:rPr>
        </w:r>
        <w:r>
          <w:rPr>
            <w:noProof/>
            <w:webHidden/>
          </w:rPr>
          <w:fldChar w:fldCharType="separate"/>
        </w:r>
        <w:r w:rsidR="00232966">
          <w:rPr>
            <w:noProof/>
            <w:webHidden/>
          </w:rPr>
          <w:t>97</w:t>
        </w:r>
        <w:r>
          <w:rPr>
            <w:noProof/>
            <w:webHidden/>
          </w:rPr>
          <w:fldChar w:fldCharType="end"/>
        </w:r>
      </w:hyperlink>
    </w:p>
    <w:p w14:paraId="6873C557" w14:textId="32A72A86"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7" w:history="1">
        <w:r w:rsidRPr="00B015B5">
          <w:rPr>
            <w:rStyle w:val="Hyperlink"/>
            <w:noProof/>
          </w:rPr>
          <w:t>Figure 6.10 The Breakout’s Game Screen</w:t>
        </w:r>
        <w:r>
          <w:rPr>
            <w:noProof/>
            <w:webHidden/>
          </w:rPr>
          <w:tab/>
        </w:r>
        <w:r>
          <w:rPr>
            <w:noProof/>
            <w:webHidden/>
          </w:rPr>
          <w:fldChar w:fldCharType="begin"/>
        </w:r>
        <w:r>
          <w:rPr>
            <w:noProof/>
            <w:webHidden/>
          </w:rPr>
          <w:instrText xml:space="preserve"> PAGEREF _Toc34915197 \h </w:instrText>
        </w:r>
        <w:r>
          <w:rPr>
            <w:noProof/>
            <w:webHidden/>
          </w:rPr>
        </w:r>
        <w:r>
          <w:rPr>
            <w:noProof/>
            <w:webHidden/>
          </w:rPr>
          <w:fldChar w:fldCharType="separate"/>
        </w:r>
        <w:r w:rsidR="00232966">
          <w:rPr>
            <w:noProof/>
            <w:webHidden/>
          </w:rPr>
          <w:t>98</w:t>
        </w:r>
        <w:r>
          <w:rPr>
            <w:noProof/>
            <w:webHidden/>
          </w:rPr>
          <w:fldChar w:fldCharType="end"/>
        </w:r>
      </w:hyperlink>
    </w:p>
    <w:p w14:paraId="3C667831" w14:textId="5CE7046C"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8" w:history="1">
        <w:r w:rsidRPr="00B015B5">
          <w:rPr>
            <w:rStyle w:val="Hyperlink"/>
            <w:noProof/>
          </w:rPr>
          <w:t>Figure 6.11 The Breakout Average Scores Graph</w:t>
        </w:r>
        <w:r>
          <w:rPr>
            <w:noProof/>
            <w:webHidden/>
          </w:rPr>
          <w:tab/>
        </w:r>
        <w:r>
          <w:rPr>
            <w:noProof/>
            <w:webHidden/>
          </w:rPr>
          <w:fldChar w:fldCharType="begin"/>
        </w:r>
        <w:r>
          <w:rPr>
            <w:noProof/>
            <w:webHidden/>
          </w:rPr>
          <w:instrText xml:space="preserve"> PAGEREF _Toc34915198 \h </w:instrText>
        </w:r>
        <w:r>
          <w:rPr>
            <w:noProof/>
            <w:webHidden/>
          </w:rPr>
        </w:r>
        <w:r>
          <w:rPr>
            <w:noProof/>
            <w:webHidden/>
          </w:rPr>
          <w:fldChar w:fldCharType="separate"/>
        </w:r>
        <w:r w:rsidR="00232966">
          <w:rPr>
            <w:noProof/>
            <w:webHidden/>
          </w:rPr>
          <w:t>99</w:t>
        </w:r>
        <w:r>
          <w:rPr>
            <w:noProof/>
            <w:webHidden/>
          </w:rPr>
          <w:fldChar w:fldCharType="end"/>
        </w:r>
      </w:hyperlink>
    </w:p>
    <w:p w14:paraId="421DC49F" w14:textId="3F0E9629" w:rsidR="006B711D" w:rsidRDefault="006B711D">
      <w:pPr>
        <w:pStyle w:val="TableofFigures"/>
        <w:tabs>
          <w:tab w:val="right" w:leader="dot" w:pos="8630"/>
        </w:tabs>
        <w:rPr>
          <w:rFonts w:asciiTheme="minorHAnsi" w:eastAsiaTheme="minorEastAsia" w:hAnsiTheme="minorHAnsi" w:cstheme="minorBidi"/>
          <w:noProof/>
          <w:sz w:val="22"/>
          <w:szCs w:val="22"/>
          <w:lang w:val="en-ID" w:eastAsia="en-ID"/>
        </w:rPr>
      </w:pPr>
      <w:hyperlink w:anchor="_Toc34915199" w:history="1">
        <w:r w:rsidRPr="00B015B5">
          <w:rPr>
            <w:rStyle w:val="Hyperlink"/>
            <w:noProof/>
          </w:rPr>
          <w:t>Figure 6.12 The Agent’s Score Progression Throughout 1000 Breakout’s Episodes</w:t>
        </w:r>
        <w:r>
          <w:rPr>
            <w:noProof/>
            <w:webHidden/>
          </w:rPr>
          <w:tab/>
        </w:r>
        <w:r>
          <w:rPr>
            <w:noProof/>
            <w:webHidden/>
          </w:rPr>
          <w:fldChar w:fldCharType="begin"/>
        </w:r>
        <w:r>
          <w:rPr>
            <w:noProof/>
            <w:webHidden/>
          </w:rPr>
          <w:instrText xml:space="preserve"> PAGEREF _Toc34915199 \h </w:instrText>
        </w:r>
        <w:r>
          <w:rPr>
            <w:noProof/>
            <w:webHidden/>
          </w:rPr>
        </w:r>
        <w:r>
          <w:rPr>
            <w:noProof/>
            <w:webHidden/>
          </w:rPr>
          <w:fldChar w:fldCharType="separate"/>
        </w:r>
        <w:r w:rsidR="00232966">
          <w:rPr>
            <w:noProof/>
            <w:webHidden/>
          </w:rPr>
          <w:t>100</w:t>
        </w:r>
        <w:r>
          <w:rPr>
            <w:noProof/>
            <w:webHidden/>
          </w:rPr>
          <w:fldChar w:fldCharType="end"/>
        </w:r>
      </w:hyperlink>
    </w:p>
    <w:p w14:paraId="7495D1A6" w14:textId="0B0CD2EB" w:rsidR="0047041B" w:rsidRPr="003F6A66" w:rsidRDefault="00780112" w:rsidP="00780112">
      <w:pPr>
        <w:pStyle w:val="TOCHeading"/>
        <w:jc w:val="left"/>
      </w:pPr>
      <w:r>
        <w:fldChar w:fldCharType="end"/>
      </w:r>
    </w:p>
    <w:p w14:paraId="377B2599" w14:textId="275950B5" w:rsidR="0047041B" w:rsidRDefault="0047041B">
      <w:r>
        <w:br w:type="page"/>
      </w:r>
    </w:p>
    <w:p w14:paraId="2879F823" w14:textId="77777777" w:rsidR="00CD34A2" w:rsidRPr="003F6A66" w:rsidRDefault="00CD34A2" w:rsidP="00CD34A2">
      <w:pPr>
        <w:tabs>
          <w:tab w:val="decimal" w:pos="720"/>
        </w:tabs>
        <w:sectPr w:rsidR="00CD34A2" w:rsidRPr="003F6A66" w:rsidSect="00C77B66">
          <w:pgSz w:w="12240" w:h="15840" w:code="1"/>
          <w:pgMar w:top="2880" w:right="1440" w:bottom="1797" w:left="2160" w:header="1440" w:footer="1440" w:gutter="0"/>
          <w:pgNumType w:fmt="lowerRoman"/>
          <w:cols w:space="720"/>
          <w:docGrid w:linePitch="360"/>
        </w:sectPr>
      </w:pPr>
    </w:p>
    <w:p w14:paraId="0A5E2432" w14:textId="77777777" w:rsidR="00E50D0B" w:rsidRPr="003F6A66" w:rsidRDefault="00E50D0B" w:rsidP="002C0902">
      <w:pPr>
        <w:pStyle w:val="ChapterNumber"/>
        <w:rPr>
          <w:b/>
        </w:rPr>
      </w:pPr>
      <w:r w:rsidRPr="003F6A66">
        <w:rPr>
          <w:b/>
        </w:rPr>
        <w:lastRenderedPageBreak/>
        <w:t xml:space="preserve"> </w:t>
      </w:r>
    </w:p>
    <w:p w14:paraId="589F3BD3" w14:textId="77777777" w:rsidR="00E50D0B" w:rsidRPr="003F6A66" w:rsidRDefault="00E50D0B" w:rsidP="00E50D0B">
      <w:pPr>
        <w:rPr>
          <w:b/>
          <w:sz w:val="32"/>
        </w:rPr>
      </w:pPr>
    </w:p>
    <w:p w14:paraId="6FC6E730" w14:textId="347B9C06" w:rsidR="00E50D0B" w:rsidRPr="003F6A66" w:rsidRDefault="00E50D0B" w:rsidP="006F4696">
      <w:pPr>
        <w:pStyle w:val="ChapterTitle"/>
      </w:pPr>
      <w:bookmarkStart w:id="13" w:name="_Toc34915042"/>
      <w:r w:rsidRPr="003F6A66">
        <w:t>I</w:t>
      </w:r>
      <w:r w:rsidR="00A35D75" w:rsidRPr="003F6A66">
        <w:t>NTRODUCTION</w:t>
      </w:r>
      <w:bookmarkEnd w:id="13"/>
    </w:p>
    <w:p w14:paraId="3CA01EF7" w14:textId="77777777" w:rsidR="00E50D0B" w:rsidRPr="003F6A66" w:rsidRDefault="00E50D0B" w:rsidP="00E50D0B">
      <w:pPr>
        <w:rPr>
          <w:sz w:val="32"/>
        </w:rPr>
      </w:pPr>
    </w:p>
    <w:p w14:paraId="65D0AD64" w14:textId="77777777" w:rsidR="00E50D0B" w:rsidRPr="003F6A66" w:rsidRDefault="00E50D0B" w:rsidP="00E50D0B"/>
    <w:p w14:paraId="1198AFFF" w14:textId="29140991" w:rsidR="00E50D0B" w:rsidRPr="003F6A66" w:rsidRDefault="00C406CA" w:rsidP="007D2CEC">
      <w:pPr>
        <w:pStyle w:val="BodyTextIndent"/>
      </w:pPr>
      <w:r w:rsidRPr="003F6A66">
        <w:t xml:space="preserve">The introduction consists of the Background, Problem Statement, Research Objectives, Scope and Limitation, Research Methodology and Thesis Outline. </w:t>
      </w:r>
    </w:p>
    <w:p w14:paraId="29A474DF" w14:textId="4EE8BAC2" w:rsidR="005B5506" w:rsidRPr="003F6A66" w:rsidRDefault="00C406CA" w:rsidP="00741363">
      <w:pPr>
        <w:pStyle w:val="Heading1"/>
      </w:pPr>
      <w:bookmarkStart w:id="14" w:name="_Toc34915043"/>
      <w:r w:rsidRPr="003F6A66">
        <w:t>Background</w:t>
      </w:r>
      <w:bookmarkEnd w:id="14"/>
    </w:p>
    <w:p w14:paraId="2524616F" w14:textId="276AA027" w:rsidR="0074382F" w:rsidRPr="003F6A66" w:rsidRDefault="00BD555E" w:rsidP="007D2CEC">
      <w:pPr>
        <w:pStyle w:val="BodyTextIndent"/>
        <w:rPr>
          <w:iCs/>
        </w:rPr>
      </w:pPr>
      <w:bookmarkStart w:id="15" w:name="_Toc22714351"/>
      <w:r w:rsidRPr="003F6A66">
        <w:rPr>
          <w:iCs/>
        </w:rPr>
        <w:t xml:space="preserve">Technology is developed to help human in performing a complicated works that either involved dangerous works or complex computation. Inventions such as computer and smartphone are some good examples of technologies development that enables human to work in a smart, simple, and efficient manner through a variety of smart programs. An example of the smart program is the virtual intelligence assistant developed by Google which can recognize and processed our voice as an input, the Google Assistant. </w:t>
      </w:r>
      <w:r w:rsidR="008A353E">
        <w:rPr>
          <w:iCs/>
        </w:rPr>
        <w:t>A</w:t>
      </w:r>
      <w:r w:rsidRPr="003F6A66">
        <w:rPr>
          <w:iCs/>
        </w:rPr>
        <w:t xml:space="preserve"> smart program has a trainable intelligence that will get better in recognizing voice and processing task as long as it got a decent amount of input and training time. This man-made intelligence is called </w:t>
      </w:r>
      <w:r w:rsidRPr="003F6A66">
        <w:rPr>
          <w:i/>
        </w:rPr>
        <w:t>Artificial Intelligence</w:t>
      </w:r>
      <w:r w:rsidRPr="003F6A66">
        <w:rPr>
          <w:iCs/>
        </w:rPr>
        <w:t xml:space="preserve"> (AI).</w:t>
      </w:r>
    </w:p>
    <w:p w14:paraId="4C71F4BE" w14:textId="077B3F15" w:rsidR="000B331A" w:rsidRPr="003F6A66" w:rsidRDefault="000B331A" w:rsidP="000B331A">
      <w:pPr>
        <w:pStyle w:val="BodyTextIndent"/>
        <w:rPr>
          <w:iCs/>
        </w:rPr>
      </w:pPr>
      <w:r w:rsidRPr="003F6A66">
        <w:rPr>
          <w:iCs/>
        </w:rPr>
        <w:t xml:space="preserve">The long development goal of AI is to achieve the ability for the machine to think and act both rationally and humanly in solving any intellectual human task which is called </w:t>
      </w:r>
      <w:r w:rsidRPr="008A353E">
        <w:rPr>
          <w:i/>
        </w:rPr>
        <w:t>Artificial General Intelligence</w:t>
      </w:r>
      <w:r w:rsidRPr="003F6A66">
        <w:rPr>
          <w:iCs/>
        </w:rPr>
        <w:t xml:space="preserve"> (AGI).</w:t>
      </w:r>
      <w:r w:rsidR="00673417">
        <w:rPr>
          <w:iCs/>
        </w:rPr>
        <w:t xml:space="preserve"> However, the current technology still cannot achieve the main goal of AI as it is a difficult task to create a machine that could think and act humanly</w:t>
      </w:r>
      <w:r w:rsidRPr="003F6A66">
        <w:rPr>
          <w:iCs/>
        </w:rPr>
        <w:t xml:space="preserve">. </w:t>
      </w:r>
    </w:p>
    <w:p w14:paraId="3C3BA8E9" w14:textId="20F5C4DE" w:rsidR="000B331A" w:rsidRPr="003F6A66" w:rsidRDefault="000B331A" w:rsidP="000B331A">
      <w:pPr>
        <w:pStyle w:val="BodyTextIndent"/>
        <w:rPr>
          <w:iCs/>
        </w:rPr>
      </w:pPr>
      <w:r w:rsidRPr="003F6A66">
        <w:rPr>
          <w:iCs/>
        </w:rPr>
        <w:lastRenderedPageBreak/>
        <w:t xml:space="preserve">AI works by receiving inputs, calculates, and then show the predictions as an output. At the beginning, the AI will show a less accurate prediction as they still not have learned enough. Carving an intelligence into machine needs an iteration of learning process which is called </w:t>
      </w:r>
      <w:r w:rsidRPr="003F6A66">
        <w:rPr>
          <w:i/>
        </w:rPr>
        <w:t>Machine Learning</w:t>
      </w:r>
      <w:r w:rsidRPr="003F6A66">
        <w:rPr>
          <w:iCs/>
        </w:rPr>
        <w:t xml:space="preserve"> (ML). </w:t>
      </w:r>
    </w:p>
    <w:p w14:paraId="383EDEDD" w14:textId="16924370" w:rsidR="0074382F" w:rsidRPr="003F6A66" w:rsidRDefault="0074382F" w:rsidP="000B331A">
      <w:pPr>
        <w:pStyle w:val="BodyTextIndent"/>
        <w:rPr>
          <w:iCs/>
        </w:rPr>
      </w:pPr>
      <w:r w:rsidRPr="003F6A66">
        <w:rPr>
          <w:iCs/>
        </w:rPr>
        <w:t xml:space="preserve">Google DeepMind and OpenAI are companies that shows AI potential in solving problem that can be trained in simulated environment. </w:t>
      </w:r>
      <w:r w:rsidRPr="003F6A66">
        <w:rPr>
          <w:i/>
        </w:rPr>
        <w:t>R</w:t>
      </w:r>
      <w:r w:rsidR="00A06F29" w:rsidRPr="003F6A66">
        <w:rPr>
          <w:i/>
        </w:rPr>
        <w:t xml:space="preserve">einforcement </w:t>
      </w:r>
      <w:r w:rsidRPr="003F6A66">
        <w:rPr>
          <w:i/>
        </w:rPr>
        <w:t>L</w:t>
      </w:r>
      <w:r w:rsidR="00A06F29" w:rsidRPr="003F6A66">
        <w:rPr>
          <w:i/>
        </w:rPr>
        <w:t>earning</w:t>
      </w:r>
      <w:r w:rsidR="00A06F29" w:rsidRPr="003F6A66">
        <w:rPr>
          <w:iCs/>
        </w:rPr>
        <w:t xml:space="preserve"> (RL)</w:t>
      </w:r>
      <w:r w:rsidR="000B331A" w:rsidRPr="003F6A66">
        <w:rPr>
          <w:iCs/>
        </w:rPr>
        <w:t>, one of the ML method,</w:t>
      </w:r>
      <w:r w:rsidRPr="003F6A66">
        <w:rPr>
          <w:iCs/>
        </w:rPr>
        <w:t xml:space="preserve"> is utilized by these companies to train an expert agent that outperforms humans in game. The</w:t>
      </w:r>
      <w:r w:rsidR="00A06F29" w:rsidRPr="003F6A66">
        <w:rPr>
          <w:iCs/>
        </w:rPr>
        <w:t xml:space="preserve"> latest success is shown by the</w:t>
      </w:r>
      <w:r w:rsidRPr="003F6A66">
        <w:rPr>
          <w:iCs/>
        </w:rPr>
        <w:t xml:space="preserve"> agent created </w:t>
      </w:r>
      <w:r w:rsidR="00A06F29" w:rsidRPr="003F6A66">
        <w:rPr>
          <w:iCs/>
        </w:rPr>
        <w:t xml:space="preserve">and trained </w:t>
      </w:r>
      <w:r w:rsidRPr="003F6A66">
        <w:rPr>
          <w:iCs/>
        </w:rPr>
        <w:t xml:space="preserve">by DeepMind, the </w:t>
      </w:r>
      <w:r w:rsidRPr="003F6A66">
        <w:rPr>
          <w:i/>
        </w:rPr>
        <w:t>AlphaGo Zero</w:t>
      </w:r>
      <w:r w:rsidR="000B331A" w:rsidRPr="003F6A66">
        <w:rPr>
          <w:i/>
        </w:rPr>
        <w:t>,</w:t>
      </w:r>
      <w:r w:rsidR="000B331A" w:rsidRPr="003F6A66">
        <w:rPr>
          <w:iCs/>
        </w:rPr>
        <w:t xml:space="preserve"> which is</w:t>
      </w:r>
      <w:r w:rsidRPr="003F6A66">
        <w:rPr>
          <w:iCs/>
        </w:rPr>
        <w:t xml:space="preserve"> able to defeat the 18-time world champion Lee Sedol in the game of Go </w:t>
      </w:r>
      <w:r w:rsidR="001B54C9" w:rsidRPr="003F6A66">
        <w:rPr>
          <w:iCs/>
        </w:rPr>
        <w:t>[</w:t>
      </w:r>
      <w:r w:rsidR="00143060">
        <w:rPr>
          <w:iCs/>
        </w:rPr>
        <w:t>1</w:t>
      </w:r>
      <w:r w:rsidR="00C7730A">
        <w:rPr>
          <w:iCs/>
        </w:rPr>
        <w:t>1</w:t>
      </w:r>
      <w:r w:rsidR="001B54C9" w:rsidRPr="003F6A66">
        <w:rPr>
          <w:iCs/>
        </w:rPr>
        <w:t>]</w:t>
      </w:r>
      <w:r w:rsidR="00FB7C9B" w:rsidRPr="003F6A66">
        <w:rPr>
          <w:iCs/>
        </w:rPr>
        <w:t>.</w:t>
      </w:r>
      <w:r w:rsidRPr="003F6A66">
        <w:rPr>
          <w:iCs/>
        </w:rPr>
        <w:t xml:space="preserve"> OpenAI agent is also able to defeat the </w:t>
      </w:r>
      <w:r w:rsidR="000B331A" w:rsidRPr="003F6A66">
        <w:rPr>
          <w:iCs/>
        </w:rPr>
        <w:t xml:space="preserve">three best DOTA 2 player in </w:t>
      </w:r>
      <w:r w:rsidR="00B06FB6" w:rsidRPr="003F6A66">
        <w:rPr>
          <w:iCs/>
        </w:rPr>
        <w:t>the</w:t>
      </w:r>
      <w:r w:rsidRPr="003F6A66">
        <w:rPr>
          <w:iCs/>
        </w:rPr>
        <w:t xml:space="preserve"> world in 1v1 match and it puts a tough battle in five bots versus five players mode </w:t>
      </w:r>
      <w:r w:rsidR="001B54C9" w:rsidRPr="003F6A66">
        <w:rPr>
          <w:iCs/>
        </w:rPr>
        <w:t>[</w:t>
      </w:r>
      <w:r w:rsidR="00C7730A">
        <w:rPr>
          <w:iCs/>
        </w:rPr>
        <w:t>7</w:t>
      </w:r>
      <w:r w:rsidR="001B54C9" w:rsidRPr="003F6A66">
        <w:rPr>
          <w:iCs/>
        </w:rPr>
        <w:t>]</w:t>
      </w:r>
      <w:r w:rsidRPr="003F6A66">
        <w:rPr>
          <w:iCs/>
        </w:rPr>
        <w:t xml:space="preserve">. </w:t>
      </w:r>
    </w:p>
    <w:p w14:paraId="5EF893EF" w14:textId="1F231984" w:rsidR="0074382F" w:rsidRPr="003F6A66" w:rsidRDefault="000B331A" w:rsidP="007D2CEC">
      <w:pPr>
        <w:pStyle w:val="BodyTextIndent"/>
        <w:rPr>
          <w:iCs/>
        </w:rPr>
      </w:pPr>
      <w:r w:rsidRPr="003F6A66">
        <w:rPr>
          <w:iCs/>
        </w:rPr>
        <w:t>T</w:t>
      </w:r>
      <w:r w:rsidR="0074382F" w:rsidRPr="003F6A66">
        <w:rPr>
          <w:iCs/>
        </w:rPr>
        <w:t>he</w:t>
      </w:r>
      <w:r w:rsidRPr="003F6A66">
        <w:rPr>
          <w:iCs/>
        </w:rPr>
        <w:t xml:space="preserve"> utilization of game in training the RL agent is to describe the complex and high dimensional real-world data. By utilizing game, RL researcher will be able to evade high experimental cost in training an agent to do intelligence task</w:t>
      </w:r>
      <w:r w:rsidR="0074382F" w:rsidRPr="003F6A66">
        <w:rPr>
          <w:iCs/>
        </w:rPr>
        <w:t xml:space="preserve">. For example, </w:t>
      </w:r>
      <w:r w:rsidR="0038741C" w:rsidRPr="003F6A66">
        <w:rPr>
          <w:iCs/>
        </w:rPr>
        <w:t xml:space="preserve">in the case of a </w:t>
      </w:r>
      <w:r w:rsidR="0074382F" w:rsidRPr="003F6A66">
        <w:rPr>
          <w:iCs/>
        </w:rPr>
        <w:t xml:space="preserve">researcher that would want to create a self-driving car. </w:t>
      </w:r>
      <w:r w:rsidRPr="003F6A66">
        <w:rPr>
          <w:iCs/>
        </w:rPr>
        <w:t xml:space="preserve">By using game or any simulated environment to train the self-driving car agent will highly reduce the cost that will be used to train the agent in the real life, such as the cost for the hardware material that will be broken during the real-world test. </w:t>
      </w:r>
      <w:r w:rsidR="0074382F" w:rsidRPr="003F6A66">
        <w:rPr>
          <w:iCs/>
        </w:rPr>
        <w:t xml:space="preserve">Strategic games </w:t>
      </w:r>
      <w:r w:rsidR="0038741C" w:rsidRPr="003F6A66">
        <w:rPr>
          <w:iCs/>
        </w:rPr>
        <w:t xml:space="preserve">can </w:t>
      </w:r>
      <w:r w:rsidR="0074382F" w:rsidRPr="003F6A66">
        <w:rPr>
          <w:iCs/>
        </w:rPr>
        <w:t xml:space="preserve">also </w:t>
      </w:r>
      <w:r w:rsidR="0038741C" w:rsidRPr="003F6A66">
        <w:rPr>
          <w:iCs/>
        </w:rPr>
        <w:t xml:space="preserve">be utilized to train an agent to </w:t>
      </w:r>
      <w:r w:rsidR="0038741C" w:rsidRPr="003F6A66">
        <w:rPr>
          <w:iCs/>
        </w:rPr>
        <w:lastRenderedPageBreak/>
        <w:t>excel in some business problem in different field such as marketing strategies, stock exchange prediction, personalized advertisement, enterprise resource planning, and so on.</w:t>
      </w:r>
    </w:p>
    <w:p w14:paraId="015014E4" w14:textId="61C3610A" w:rsidR="00C66CBF" w:rsidRPr="003F6A66" w:rsidRDefault="0074382F" w:rsidP="007D2CEC">
      <w:pPr>
        <w:pStyle w:val="BodyTextIndent"/>
        <w:rPr>
          <w:iCs/>
        </w:rPr>
      </w:pPr>
      <w:r w:rsidRPr="003F6A66">
        <w:rPr>
          <w:iCs/>
        </w:rPr>
        <w:t>Seeing the potential of RL</w:t>
      </w:r>
      <w:r w:rsidR="0038741C" w:rsidRPr="003F6A66">
        <w:rPr>
          <w:iCs/>
        </w:rPr>
        <w:t xml:space="preserve"> methods</w:t>
      </w:r>
      <w:r w:rsidRPr="003F6A66">
        <w:rPr>
          <w:iCs/>
        </w:rPr>
        <w:t xml:space="preserve">, the author </w:t>
      </w:r>
      <w:r w:rsidR="0038741C" w:rsidRPr="003F6A66">
        <w:rPr>
          <w:iCs/>
        </w:rPr>
        <w:t>studies and implement the</w:t>
      </w:r>
      <w:r w:rsidRPr="003F6A66">
        <w:rPr>
          <w:iCs/>
        </w:rPr>
        <w:t xml:space="preserve"> </w:t>
      </w:r>
      <w:r w:rsidRPr="003F6A66">
        <w:rPr>
          <w:i/>
        </w:rPr>
        <w:t>Reinforcement Learning</w:t>
      </w:r>
      <w:r w:rsidRPr="003F6A66">
        <w:rPr>
          <w:iCs/>
        </w:rPr>
        <w:t xml:space="preserve"> (RL) algorithm to create an agent that is excel in playing Atari games. The training results will be an agent that is excel in playing different kinds of Atari games environment.</w:t>
      </w:r>
      <w:r w:rsidR="0038741C" w:rsidRPr="003F6A66">
        <w:rPr>
          <w:iCs/>
        </w:rPr>
        <w:t xml:space="preserve"> To begin with, the agent will be trained to play a single Atari game called </w:t>
      </w:r>
      <w:r w:rsidR="0038741C" w:rsidRPr="003F6A66">
        <w:rPr>
          <w:i/>
        </w:rPr>
        <w:t>Ms. PacMan</w:t>
      </w:r>
      <w:r w:rsidR="0038741C" w:rsidRPr="003F6A66">
        <w:rPr>
          <w:iCs/>
        </w:rPr>
        <w:t>.</w:t>
      </w:r>
    </w:p>
    <w:p w14:paraId="783E12DE" w14:textId="7F2E1665" w:rsidR="00C66CBF" w:rsidRPr="003F6A66" w:rsidRDefault="00C66CBF" w:rsidP="00741363">
      <w:pPr>
        <w:pStyle w:val="Heading1"/>
      </w:pPr>
      <w:bookmarkStart w:id="16" w:name="_Toc34915044"/>
      <w:r w:rsidRPr="003F6A66">
        <w:t>P</w:t>
      </w:r>
      <w:r w:rsidR="001D3227" w:rsidRPr="003F6A66">
        <w:t>roblem</w:t>
      </w:r>
      <w:r w:rsidRPr="003F6A66">
        <w:t xml:space="preserve"> Statemen</w:t>
      </w:r>
      <w:r w:rsidR="001D3227" w:rsidRPr="003F6A66">
        <w:t>t</w:t>
      </w:r>
      <w:bookmarkEnd w:id="16"/>
    </w:p>
    <w:p w14:paraId="0066B6A7" w14:textId="49B450A4" w:rsidR="008B223B" w:rsidRPr="003F6A66" w:rsidRDefault="00B12ED5" w:rsidP="00037DC1">
      <w:pPr>
        <w:pStyle w:val="BodyTextIndent"/>
      </w:pPr>
      <w:r>
        <w:t xml:space="preserve">Data enables </w:t>
      </w:r>
      <w:r w:rsidR="000C07F8">
        <w:t xml:space="preserve">business </w:t>
      </w:r>
      <w:r>
        <w:t>to wins through unique strategy such as predict</w:t>
      </w:r>
      <w:r w:rsidR="004E3F7F">
        <w:t>ing</w:t>
      </w:r>
      <w:r>
        <w:t xml:space="preserve"> the upcoming business trends, creat</w:t>
      </w:r>
      <w:r w:rsidR="004E59A1">
        <w:t>ing</w:t>
      </w:r>
      <w:r>
        <w:t xml:space="preserve"> personalize marketing, c</w:t>
      </w:r>
      <w:r w:rsidR="004E59A1">
        <w:t>onstructing</w:t>
      </w:r>
      <w:r>
        <w:t xml:space="preserve"> stock prediction strategy, </w:t>
      </w:r>
      <w:r w:rsidR="004E59A1">
        <w:t>etc</w:t>
      </w:r>
      <w:r>
        <w:t>.</w:t>
      </w:r>
      <w:r w:rsidR="000C07F8">
        <w:t xml:space="preserve"> </w:t>
      </w:r>
      <w:r w:rsidR="008B3247">
        <w:t xml:space="preserve">AI that is excel in prediction and strategic problem could be utilized to solve problem in various field, </w:t>
      </w:r>
      <w:r w:rsidR="004D5387">
        <w:t>even though it will be</w:t>
      </w:r>
      <w:r w:rsidR="004E59A1">
        <w:t xml:space="preserve"> challenging to be solved as </w:t>
      </w:r>
      <w:r w:rsidR="004D5387">
        <w:t>real-world problem</w:t>
      </w:r>
      <w:r w:rsidR="004E59A1">
        <w:t xml:space="preserve"> has a huge and dynamic environment</w:t>
      </w:r>
      <w:r w:rsidR="008B3247">
        <w:t xml:space="preserve"> that made it impossible for researchers to represents in </w:t>
      </w:r>
      <w:r w:rsidR="004D5387">
        <w:t>an algorithm</w:t>
      </w:r>
      <w:r w:rsidR="008B3247">
        <w:t>.</w:t>
      </w:r>
      <w:r w:rsidR="004E59A1">
        <w:t xml:space="preserve"> </w:t>
      </w:r>
      <w:r w:rsidR="00D84631">
        <w:t xml:space="preserve">An algorithm that </w:t>
      </w:r>
      <w:r w:rsidR="00534B8C">
        <w:t>enables AI</w:t>
      </w:r>
      <w:r w:rsidR="00D84631">
        <w:t xml:space="preserve"> </w:t>
      </w:r>
      <w:r w:rsidR="00534B8C">
        <w:t xml:space="preserve">to </w:t>
      </w:r>
      <w:r w:rsidR="00D84631">
        <w:t>explor</w:t>
      </w:r>
      <w:r w:rsidR="00534B8C">
        <w:t>e the environment and create a better strategy to solve a problem is needed to solve a complex real-world problem</w:t>
      </w:r>
      <w:r w:rsidR="00831701">
        <w:t xml:space="preserve">. </w:t>
      </w:r>
    </w:p>
    <w:p w14:paraId="7F79E82D" w14:textId="77777777" w:rsidR="008B223B" w:rsidRPr="003F6A66" w:rsidRDefault="001D3227" w:rsidP="00741363">
      <w:pPr>
        <w:pStyle w:val="Heading1"/>
      </w:pPr>
      <w:bookmarkStart w:id="17" w:name="_Toc34915045"/>
      <w:r w:rsidRPr="003F6A66">
        <w:t>Research Objective</w:t>
      </w:r>
      <w:bookmarkEnd w:id="17"/>
    </w:p>
    <w:p w14:paraId="02CCF971" w14:textId="77777777" w:rsidR="00AE32B9" w:rsidRPr="003F6A66" w:rsidRDefault="00AE32B9" w:rsidP="007D2CEC">
      <w:pPr>
        <w:spacing w:line="480" w:lineRule="auto"/>
        <w:ind w:firstLine="720"/>
        <w:jc w:val="both"/>
        <w:rPr>
          <w:shd w:val="clear" w:color="auto" w:fill="FFFFFF"/>
        </w:rPr>
      </w:pPr>
      <w:r w:rsidRPr="003F6A66">
        <w:rPr>
          <w:shd w:val="clear" w:color="auto" w:fill="FFFFFF"/>
        </w:rPr>
        <w:t>This study is conducted with the following objectives:</w:t>
      </w:r>
    </w:p>
    <w:p w14:paraId="5FCC55A0" w14:textId="43B75CF3" w:rsidR="0000698D" w:rsidRDefault="00FF1643" w:rsidP="006F2C24">
      <w:pPr>
        <w:pStyle w:val="ListParagraph"/>
        <w:numPr>
          <w:ilvl w:val="0"/>
          <w:numId w:val="5"/>
        </w:numPr>
        <w:spacing w:line="480" w:lineRule="auto"/>
        <w:jc w:val="both"/>
        <w:rPr>
          <w:rFonts w:ascii="Times New Roman" w:hAnsi="Times New Roman"/>
          <w:sz w:val="24"/>
          <w:szCs w:val="24"/>
        </w:rPr>
      </w:pPr>
      <w:r>
        <w:rPr>
          <w:rFonts w:ascii="Times New Roman" w:hAnsi="Times New Roman"/>
          <w:sz w:val="24"/>
          <w:szCs w:val="24"/>
        </w:rPr>
        <w:lastRenderedPageBreak/>
        <w:t>Analyse</w:t>
      </w:r>
      <w:r w:rsidR="0000698D">
        <w:rPr>
          <w:rFonts w:ascii="Times New Roman" w:hAnsi="Times New Roman"/>
          <w:sz w:val="24"/>
          <w:szCs w:val="24"/>
        </w:rPr>
        <w:t xml:space="preserve"> </w:t>
      </w:r>
      <w:r>
        <w:rPr>
          <w:rFonts w:ascii="Times New Roman" w:hAnsi="Times New Roman"/>
          <w:sz w:val="24"/>
          <w:szCs w:val="24"/>
        </w:rPr>
        <w:t>reinforcement learning algorithm capability in creating an agent that could</w:t>
      </w:r>
      <w:r w:rsidR="00A13A69">
        <w:rPr>
          <w:rFonts w:ascii="Times New Roman" w:hAnsi="Times New Roman"/>
          <w:sz w:val="24"/>
          <w:szCs w:val="24"/>
        </w:rPr>
        <w:t xml:space="preserve"> </w:t>
      </w:r>
      <w:r w:rsidR="00095948">
        <w:rPr>
          <w:rFonts w:ascii="Times New Roman" w:hAnsi="Times New Roman"/>
          <w:sz w:val="24"/>
          <w:szCs w:val="24"/>
        </w:rPr>
        <w:t xml:space="preserve">solve various problem by </w:t>
      </w:r>
      <w:r w:rsidR="00A13A69">
        <w:rPr>
          <w:rFonts w:ascii="Times New Roman" w:hAnsi="Times New Roman"/>
          <w:sz w:val="24"/>
          <w:szCs w:val="24"/>
        </w:rPr>
        <w:t>explor</w:t>
      </w:r>
      <w:r w:rsidR="00095948">
        <w:rPr>
          <w:rFonts w:ascii="Times New Roman" w:hAnsi="Times New Roman"/>
          <w:sz w:val="24"/>
          <w:szCs w:val="24"/>
        </w:rPr>
        <w:t>ing</w:t>
      </w:r>
      <w:r w:rsidR="00A13A69">
        <w:rPr>
          <w:rFonts w:ascii="Times New Roman" w:hAnsi="Times New Roman"/>
          <w:sz w:val="24"/>
          <w:szCs w:val="24"/>
        </w:rPr>
        <w:t xml:space="preserve"> different kind of </w:t>
      </w:r>
      <w:r w:rsidR="00095948">
        <w:rPr>
          <w:rFonts w:ascii="Times New Roman" w:hAnsi="Times New Roman"/>
          <w:sz w:val="24"/>
          <w:szCs w:val="24"/>
        </w:rPr>
        <w:t>simulated environment.</w:t>
      </w:r>
    </w:p>
    <w:p w14:paraId="0C8A25EB" w14:textId="4FF40764" w:rsidR="006A13C8" w:rsidRPr="003F6A66" w:rsidRDefault="00AE32B9" w:rsidP="006F2C24">
      <w:pPr>
        <w:pStyle w:val="ListParagraph"/>
        <w:numPr>
          <w:ilvl w:val="0"/>
          <w:numId w:val="5"/>
        </w:numPr>
        <w:spacing w:line="480" w:lineRule="auto"/>
        <w:jc w:val="both"/>
        <w:rPr>
          <w:rFonts w:ascii="Times New Roman" w:hAnsi="Times New Roman"/>
          <w:sz w:val="24"/>
          <w:szCs w:val="24"/>
        </w:rPr>
      </w:pPr>
      <w:r w:rsidRPr="003F6A66">
        <w:rPr>
          <w:rFonts w:ascii="Times New Roman" w:hAnsi="Times New Roman"/>
          <w:sz w:val="24"/>
          <w:szCs w:val="24"/>
        </w:rPr>
        <w:t>To implement reinforcement learning as the machine learning algorithm in creating an agent that could outperform human in Atari game.</w:t>
      </w:r>
    </w:p>
    <w:p w14:paraId="2ADD4EE3" w14:textId="6FA67CB5" w:rsidR="006A13C8" w:rsidRPr="003F6A66" w:rsidRDefault="00AE32B9" w:rsidP="006F2C24">
      <w:pPr>
        <w:pStyle w:val="ListParagraph"/>
        <w:numPr>
          <w:ilvl w:val="0"/>
          <w:numId w:val="5"/>
        </w:numPr>
        <w:spacing w:line="480" w:lineRule="auto"/>
        <w:jc w:val="both"/>
        <w:rPr>
          <w:rFonts w:ascii="Times New Roman" w:hAnsi="Times New Roman"/>
          <w:sz w:val="24"/>
          <w:szCs w:val="24"/>
        </w:rPr>
      </w:pPr>
      <w:r w:rsidRPr="003F6A66">
        <w:rPr>
          <w:rFonts w:ascii="Times New Roman" w:hAnsi="Times New Roman"/>
          <w:sz w:val="24"/>
          <w:szCs w:val="24"/>
        </w:rPr>
        <w:t>To analyse t</w:t>
      </w:r>
      <w:r w:rsidR="00037DC1" w:rsidRPr="003F6A66">
        <w:rPr>
          <w:rFonts w:ascii="Times New Roman" w:hAnsi="Times New Roman"/>
          <w:sz w:val="24"/>
          <w:szCs w:val="24"/>
        </w:rPr>
        <w:t>he agent performance in a limited time training session</w:t>
      </w:r>
      <w:r w:rsidRPr="003F6A66">
        <w:rPr>
          <w:rFonts w:ascii="Times New Roman" w:hAnsi="Times New Roman"/>
          <w:sz w:val="24"/>
          <w:szCs w:val="24"/>
        </w:rPr>
        <w:t>.</w:t>
      </w:r>
    </w:p>
    <w:p w14:paraId="072832E0" w14:textId="77777777" w:rsidR="008205FF" w:rsidRPr="003F6A66" w:rsidRDefault="00AE32B9" w:rsidP="006F2C24">
      <w:pPr>
        <w:pStyle w:val="ListParagraph"/>
        <w:numPr>
          <w:ilvl w:val="0"/>
          <w:numId w:val="5"/>
        </w:numPr>
        <w:spacing w:line="480" w:lineRule="auto"/>
        <w:jc w:val="both"/>
        <w:rPr>
          <w:rFonts w:ascii="Times New Roman" w:hAnsi="Times New Roman"/>
          <w:sz w:val="24"/>
          <w:szCs w:val="24"/>
        </w:rPr>
      </w:pPr>
      <w:r w:rsidRPr="003F6A66">
        <w:rPr>
          <w:rFonts w:ascii="Times New Roman" w:hAnsi="Times New Roman"/>
          <w:sz w:val="24"/>
          <w:szCs w:val="24"/>
        </w:rPr>
        <w:t>To provide a reference material for students who are interested in this field that would become a base for a more suitable learning process to solve real world problem.</w:t>
      </w:r>
    </w:p>
    <w:p w14:paraId="2C346C7E" w14:textId="77777777" w:rsidR="008205FF" w:rsidRPr="003F6A66" w:rsidRDefault="008205FF" w:rsidP="00741363">
      <w:pPr>
        <w:pStyle w:val="Heading1"/>
      </w:pPr>
      <w:bookmarkStart w:id="18" w:name="_Toc34915046"/>
      <w:r w:rsidRPr="003F6A66">
        <w:t>Scope and Limitation</w:t>
      </w:r>
      <w:bookmarkEnd w:id="18"/>
    </w:p>
    <w:p w14:paraId="0ED627EE" w14:textId="0167E2AC" w:rsidR="002D7F58" w:rsidRPr="002D7F58" w:rsidRDefault="006A13C8" w:rsidP="002D7F58">
      <w:pPr>
        <w:spacing w:line="480" w:lineRule="auto"/>
        <w:ind w:firstLine="720"/>
        <w:jc w:val="both"/>
        <w:rPr>
          <w:shd w:val="clear" w:color="auto" w:fill="FFFFFF"/>
        </w:rPr>
      </w:pPr>
      <w:r w:rsidRPr="003F6A66">
        <w:rPr>
          <w:shd w:val="clear" w:color="auto" w:fill="FFFFFF"/>
        </w:rPr>
        <w:t xml:space="preserve">This </w:t>
      </w:r>
      <w:r w:rsidR="00037DC1" w:rsidRPr="003F6A66">
        <w:rPr>
          <w:shd w:val="clear" w:color="auto" w:fill="FFFFFF"/>
        </w:rPr>
        <w:t xml:space="preserve">RL algorithm used in this study is the </w:t>
      </w:r>
      <w:r w:rsidRPr="003F6A66">
        <w:rPr>
          <w:shd w:val="clear" w:color="auto" w:fill="FFFFFF"/>
        </w:rPr>
        <w:t>Deep Q Network algorithms</w:t>
      </w:r>
      <w:r w:rsidR="00037DC1" w:rsidRPr="003F6A66">
        <w:rPr>
          <w:shd w:val="clear" w:color="auto" w:fill="FFFFFF"/>
        </w:rPr>
        <w:t xml:space="preserve"> that is ran</w:t>
      </w:r>
      <w:r w:rsidRPr="003F6A66">
        <w:rPr>
          <w:shd w:val="clear" w:color="auto" w:fill="FFFFFF"/>
        </w:rPr>
        <w:t xml:space="preserve"> in the Atari games environment. The aspects looked into are the implementation of the algorithm and the </w:t>
      </w:r>
      <w:r w:rsidR="008205FF" w:rsidRPr="003F6A66">
        <w:rPr>
          <w:shd w:val="clear" w:color="auto" w:fill="FFFFFF"/>
        </w:rPr>
        <w:t>agent’s</w:t>
      </w:r>
      <w:r w:rsidRPr="003F6A66">
        <w:rPr>
          <w:shd w:val="clear" w:color="auto" w:fill="FFFFFF"/>
        </w:rPr>
        <w:t xml:space="preserve"> performance </w:t>
      </w:r>
      <w:r w:rsidR="00165FFD">
        <w:rPr>
          <w:shd w:val="clear" w:color="auto" w:fill="FFFFFF"/>
        </w:rPr>
        <w:t>the long run. The agent may not be perfect as the time and hardware requirement limited the study.</w:t>
      </w:r>
    </w:p>
    <w:p w14:paraId="48C684BE" w14:textId="63C836E4" w:rsidR="002D7F58" w:rsidRPr="003F6A66" w:rsidRDefault="004E6D23" w:rsidP="00741363">
      <w:pPr>
        <w:pStyle w:val="Heading1"/>
      </w:pPr>
      <w:bookmarkStart w:id="19" w:name="_Toc34915047"/>
      <w:r>
        <w:t>Methodology</w:t>
      </w:r>
      <w:bookmarkEnd w:id="19"/>
    </w:p>
    <w:p w14:paraId="1797D783" w14:textId="18722C75" w:rsidR="006A13C8" w:rsidRPr="003F6A66" w:rsidRDefault="006A13C8" w:rsidP="007D2CEC">
      <w:pPr>
        <w:spacing w:line="480" w:lineRule="auto"/>
        <w:ind w:firstLine="720"/>
        <w:jc w:val="both"/>
        <w:rPr>
          <w:shd w:val="clear" w:color="auto" w:fill="FFFFFF"/>
        </w:rPr>
      </w:pPr>
      <w:r w:rsidRPr="003F6A66">
        <w:rPr>
          <w:shd w:val="clear" w:color="auto" w:fill="FFFFFF"/>
        </w:rPr>
        <w:t xml:space="preserve">The author </w:t>
      </w:r>
      <w:r w:rsidR="00D43443" w:rsidRPr="003F6A66">
        <w:rPr>
          <w:shd w:val="clear" w:color="auto" w:fill="FFFFFF"/>
        </w:rPr>
        <w:t>uses</w:t>
      </w:r>
      <w:r w:rsidRPr="003F6A66">
        <w:rPr>
          <w:shd w:val="clear" w:color="auto" w:fill="FFFFFF"/>
        </w:rPr>
        <w:t xml:space="preserve"> the </w:t>
      </w:r>
      <w:r w:rsidR="001D55CB">
        <w:rPr>
          <w:shd w:val="clear" w:color="auto" w:fill="FFFFFF"/>
        </w:rPr>
        <w:t>Rapid Application Development (RAD) m</w:t>
      </w:r>
      <w:r w:rsidRPr="003F6A66">
        <w:rPr>
          <w:shd w:val="clear" w:color="auto" w:fill="FFFFFF"/>
        </w:rPr>
        <w:t xml:space="preserve">odel of software development process. </w:t>
      </w:r>
      <w:r w:rsidR="001D55CB">
        <w:rPr>
          <w:shd w:val="clear" w:color="auto" w:fill="FFFFFF"/>
        </w:rPr>
        <w:t>RAD is an agile project management strategy popular in fast paced development environment. RAD reduces planning time and prioritize on delivering project prototype releases. Therefore, RAD ensures an effective communication</w:t>
      </w:r>
      <w:r w:rsidR="003A2593">
        <w:rPr>
          <w:shd w:val="clear" w:color="auto" w:fill="FFFFFF"/>
        </w:rPr>
        <w:t xml:space="preserve"> and easy progress </w:t>
      </w:r>
      <w:r w:rsidR="003A2593">
        <w:rPr>
          <w:shd w:val="clear" w:color="auto" w:fill="FFFFFF"/>
        </w:rPr>
        <w:lastRenderedPageBreak/>
        <w:t>measurements to check on improvement and issues</w:t>
      </w:r>
      <w:r w:rsidR="001D55CB">
        <w:rPr>
          <w:shd w:val="clear" w:color="auto" w:fill="FFFFFF"/>
        </w:rPr>
        <w:t xml:space="preserve">. </w:t>
      </w:r>
      <w:r w:rsidRPr="003F6A66">
        <w:rPr>
          <w:shd w:val="clear" w:color="auto" w:fill="FFFFFF"/>
        </w:rPr>
        <w:t xml:space="preserve">In this model, the whole software development process </w:t>
      </w:r>
      <w:r w:rsidR="00D43443" w:rsidRPr="003F6A66">
        <w:rPr>
          <w:shd w:val="clear" w:color="auto" w:fill="FFFFFF"/>
        </w:rPr>
        <w:t>is</w:t>
      </w:r>
      <w:r w:rsidRPr="003F6A66">
        <w:rPr>
          <w:shd w:val="clear" w:color="auto" w:fill="FFFFFF"/>
        </w:rPr>
        <w:t xml:space="preserve"> divided into </w:t>
      </w:r>
      <w:r w:rsidR="00663D3E" w:rsidRPr="003F6A66">
        <w:rPr>
          <w:shd w:val="clear" w:color="auto" w:fill="FFFFFF"/>
        </w:rPr>
        <w:t>four</w:t>
      </w:r>
      <w:r w:rsidR="003A2593">
        <w:rPr>
          <w:shd w:val="clear" w:color="auto" w:fill="FFFFFF"/>
        </w:rPr>
        <w:t xml:space="preserve"> main</w:t>
      </w:r>
      <w:r w:rsidRPr="003F6A66">
        <w:rPr>
          <w:shd w:val="clear" w:color="auto" w:fill="FFFFFF"/>
        </w:rPr>
        <w:t xml:space="preserve"> </w:t>
      </w:r>
      <w:r w:rsidR="00D43443" w:rsidRPr="003F6A66">
        <w:rPr>
          <w:shd w:val="clear" w:color="auto" w:fill="FFFFFF"/>
        </w:rPr>
        <w:t>phases</w:t>
      </w:r>
      <w:r w:rsidR="003A2593">
        <w:rPr>
          <w:shd w:val="clear" w:color="auto" w:fill="FFFFFF"/>
        </w:rPr>
        <w:t>:</w:t>
      </w:r>
    </w:p>
    <w:p w14:paraId="3733747D" w14:textId="3B94C5E4" w:rsidR="006A13C8" w:rsidRPr="003F6A66" w:rsidRDefault="006A13C8" w:rsidP="006F2C24">
      <w:pPr>
        <w:numPr>
          <w:ilvl w:val="0"/>
          <w:numId w:val="7"/>
        </w:numPr>
        <w:spacing w:after="160" w:line="480" w:lineRule="auto"/>
        <w:jc w:val="both"/>
      </w:pPr>
      <w:r w:rsidRPr="003F6A66">
        <w:rPr>
          <w:b/>
          <w:bCs/>
        </w:rPr>
        <w:t>Requirement</w:t>
      </w:r>
      <w:r w:rsidR="003A2593">
        <w:rPr>
          <w:b/>
          <w:bCs/>
        </w:rPr>
        <w:t>s</w:t>
      </w:r>
      <w:r w:rsidRPr="003F6A66">
        <w:rPr>
          <w:b/>
          <w:bCs/>
        </w:rPr>
        <w:t xml:space="preserve"> </w:t>
      </w:r>
      <w:r w:rsidR="003A2593">
        <w:rPr>
          <w:b/>
          <w:bCs/>
        </w:rPr>
        <w:t>Planning</w:t>
      </w:r>
      <w:r w:rsidRPr="003F6A66">
        <w:t xml:space="preserve"> </w:t>
      </w:r>
      <w:r w:rsidR="00187009">
        <w:t>–</w:t>
      </w:r>
      <w:r w:rsidRPr="003F6A66">
        <w:t xml:space="preserve"> </w:t>
      </w:r>
      <w:r w:rsidR="00187009">
        <w:t>The phase where the current problem’s requirements are researched, defined, and finalized. This phase is shorter compared to other requirements planning phase in other software development model. In this phase, everyone has an opportunity to address problem, goals, and expectation to avoid miscommunications.</w:t>
      </w:r>
    </w:p>
    <w:p w14:paraId="4C08A638" w14:textId="0896EE7D" w:rsidR="006A13C8" w:rsidRPr="003F6A66" w:rsidRDefault="00237570" w:rsidP="006F2C24">
      <w:pPr>
        <w:numPr>
          <w:ilvl w:val="0"/>
          <w:numId w:val="7"/>
        </w:numPr>
        <w:spacing w:after="160" w:line="480" w:lineRule="auto"/>
        <w:jc w:val="both"/>
      </w:pPr>
      <w:r>
        <w:rPr>
          <w:b/>
          <w:bCs/>
        </w:rPr>
        <w:t>User</w:t>
      </w:r>
      <w:r w:rsidR="006A13C8" w:rsidRPr="003F6A66">
        <w:rPr>
          <w:b/>
          <w:bCs/>
        </w:rPr>
        <w:t xml:space="preserve"> Design</w:t>
      </w:r>
      <w:r w:rsidR="006A13C8" w:rsidRPr="003F6A66">
        <w:t xml:space="preserve"> </w:t>
      </w:r>
      <w:r w:rsidR="00187009">
        <w:t>–</w:t>
      </w:r>
      <w:r w:rsidR="00106D40">
        <w:t xml:space="preserve"> </w:t>
      </w:r>
      <w:r w:rsidR="00187009">
        <w:t>The development process started right after the requirements are researched.</w:t>
      </w:r>
      <w:r w:rsidR="006C55F4">
        <w:t xml:space="preserve"> </w:t>
      </w:r>
      <w:r w:rsidR="005635D4">
        <w:t>In user design phase, t</w:t>
      </w:r>
      <w:r w:rsidR="006C55F4">
        <w:t>he client evaluates each prototype that is given by the developer to ensure that the needs are being met at every design step.</w:t>
      </w:r>
      <w:r w:rsidR="005635D4">
        <w:t xml:space="preserve"> This method </w:t>
      </w:r>
      <w:r w:rsidR="0012335D">
        <w:t>gives</w:t>
      </w:r>
      <w:r w:rsidR="005635D4">
        <w:t xml:space="preserve"> the user and developer the experience to learn from the mistakes and </w:t>
      </w:r>
      <w:r w:rsidR="0012335D">
        <w:t>reduce undetected errors.</w:t>
      </w:r>
    </w:p>
    <w:p w14:paraId="02DD7EC6" w14:textId="072B042F" w:rsidR="006A13C8" w:rsidRPr="003F6A66" w:rsidRDefault="00237570" w:rsidP="006F2C24">
      <w:pPr>
        <w:numPr>
          <w:ilvl w:val="0"/>
          <w:numId w:val="7"/>
        </w:numPr>
        <w:spacing w:after="160" w:line="480" w:lineRule="auto"/>
        <w:jc w:val="both"/>
      </w:pPr>
      <w:r>
        <w:rPr>
          <w:b/>
          <w:bCs/>
        </w:rPr>
        <w:t>Rapid Construction</w:t>
      </w:r>
      <w:r w:rsidR="006A13C8" w:rsidRPr="003F6A66">
        <w:t xml:space="preserve"> </w:t>
      </w:r>
      <w:r w:rsidR="0012335D">
        <w:t>–</w:t>
      </w:r>
      <w:r w:rsidR="006A13C8" w:rsidRPr="003F6A66">
        <w:t xml:space="preserve"> </w:t>
      </w:r>
      <w:r w:rsidR="0012335D">
        <w:t xml:space="preserve">The software development team built the working model from the prototype created from the user design phase. The developers began to prepare for the working model construction </w:t>
      </w:r>
      <w:r w:rsidR="00C83360">
        <w:t>including the testing. During this process, the user also still able to give input until the end of the development. The user can give any idea, changes, and alterations to help in tackling any problem that arise.</w:t>
      </w:r>
    </w:p>
    <w:p w14:paraId="06552FE6" w14:textId="2517C326" w:rsidR="006A13C8" w:rsidRPr="003F6A66" w:rsidRDefault="00237570" w:rsidP="006F2C24">
      <w:pPr>
        <w:numPr>
          <w:ilvl w:val="0"/>
          <w:numId w:val="7"/>
        </w:numPr>
        <w:spacing w:after="160" w:line="480" w:lineRule="auto"/>
        <w:jc w:val="both"/>
      </w:pPr>
      <w:r>
        <w:rPr>
          <w:b/>
          <w:bCs/>
        </w:rPr>
        <w:lastRenderedPageBreak/>
        <w:t>Cutover</w:t>
      </w:r>
      <w:r w:rsidR="006A13C8" w:rsidRPr="003F6A66">
        <w:t xml:space="preserve"> </w:t>
      </w:r>
      <w:r w:rsidR="00C83360">
        <w:t>–</w:t>
      </w:r>
      <w:r w:rsidR="006A13C8" w:rsidRPr="003F6A66">
        <w:t xml:space="preserve"> </w:t>
      </w:r>
      <w:r w:rsidR="00C83360">
        <w:t>The final phase of RAD model is the implementation phase where the developed program is ready to be launched.</w:t>
      </w:r>
      <w:r w:rsidR="007F0D64">
        <w:t xml:space="preserve"> The developers will continually search and solved any occurring bugs.</w:t>
      </w:r>
    </w:p>
    <w:p w14:paraId="0D1B465A" w14:textId="7B73A47B" w:rsidR="00C122C7" w:rsidRPr="003F6A66" w:rsidRDefault="00C122C7" w:rsidP="00741363">
      <w:pPr>
        <w:pStyle w:val="Heading1"/>
      </w:pPr>
      <w:bookmarkStart w:id="20" w:name="_Toc34915048"/>
      <w:r w:rsidRPr="003F6A66">
        <w:t>Thesis Outline</w:t>
      </w:r>
      <w:bookmarkEnd w:id="20"/>
    </w:p>
    <w:p w14:paraId="6A66B337" w14:textId="77777777" w:rsidR="006A13C8" w:rsidRPr="003F6A66" w:rsidRDefault="006A13C8" w:rsidP="007D2CEC">
      <w:pPr>
        <w:spacing w:line="480" w:lineRule="auto"/>
        <w:ind w:firstLine="720"/>
        <w:jc w:val="both"/>
      </w:pPr>
      <w:r w:rsidRPr="003F6A66">
        <w:t xml:space="preserve">The thesis consists of seven chapters, which are: </w:t>
      </w:r>
    </w:p>
    <w:p w14:paraId="00F62F56" w14:textId="77777777" w:rsidR="006A13C8" w:rsidRPr="003F6A66" w:rsidRDefault="006A13C8" w:rsidP="006F2C24">
      <w:pPr>
        <w:pStyle w:val="ListParagraph"/>
        <w:numPr>
          <w:ilvl w:val="0"/>
          <w:numId w:val="6"/>
        </w:numPr>
        <w:spacing w:line="480" w:lineRule="auto"/>
        <w:ind w:left="1080"/>
        <w:jc w:val="both"/>
        <w:rPr>
          <w:rFonts w:ascii="Times New Roman" w:hAnsi="Times New Roman"/>
          <w:sz w:val="24"/>
          <w:lang w:val="en-US"/>
        </w:rPr>
      </w:pPr>
      <w:r w:rsidRPr="003F6A66">
        <w:rPr>
          <w:rFonts w:ascii="Times New Roman" w:hAnsi="Times New Roman"/>
          <w:sz w:val="24"/>
          <w:lang w:val="en-US"/>
        </w:rPr>
        <w:t>Chapter I: Introduction</w:t>
      </w:r>
    </w:p>
    <w:p w14:paraId="7F82A777" w14:textId="77777777" w:rsidR="006A13C8" w:rsidRPr="003F6A66" w:rsidRDefault="006A13C8" w:rsidP="007D2CEC">
      <w:pPr>
        <w:pStyle w:val="ListParagraph"/>
        <w:spacing w:line="480" w:lineRule="auto"/>
        <w:ind w:left="1080"/>
        <w:jc w:val="both"/>
        <w:rPr>
          <w:rFonts w:ascii="Times New Roman" w:hAnsi="Times New Roman"/>
          <w:sz w:val="24"/>
          <w:lang w:val="en-US"/>
        </w:rPr>
      </w:pPr>
      <w:r w:rsidRPr="003F6A66">
        <w:rPr>
          <w:rFonts w:ascii="Times New Roman" w:hAnsi="Times New Roman"/>
          <w:sz w:val="24"/>
          <w:lang w:val="en-US"/>
        </w:rPr>
        <w:t>Introduction consists of Thesis Background, Problem Statement, Research Objective, Scope and Limitation, Methodology, and Thesis Outline.</w:t>
      </w:r>
    </w:p>
    <w:p w14:paraId="525F8D65" w14:textId="77777777" w:rsidR="006A13C8" w:rsidRPr="003F6A66" w:rsidRDefault="006A13C8" w:rsidP="007D2CEC">
      <w:pPr>
        <w:pStyle w:val="ListParagraph"/>
        <w:spacing w:line="480" w:lineRule="auto"/>
        <w:ind w:left="1080"/>
        <w:jc w:val="both"/>
        <w:rPr>
          <w:rFonts w:ascii="Times New Roman" w:hAnsi="Times New Roman"/>
          <w:sz w:val="24"/>
          <w:lang w:val="en-US"/>
        </w:rPr>
      </w:pPr>
    </w:p>
    <w:p w14:paraId="36C0492A" w14:textId="77777777" w:rsidR="006A13C8" w:rsidRPr="003F6A66" w:rsidRDefault="006A13C8" w:rsidP="006F2C24">
      <w:pPr>
        <w:pStyle w:val="ListParagraph"/>
        <w:numPr>
          <w:ilvl w:val="0"/>
          <w:numId w:val="6"/>
        </w:numPr>
        <w:spacing w:line="480" w:lineRule="auto"/>
        <w:ind w:left="1080"/>
        <w:jc w:val="both"/>
        <w:rPr>
          <w:rFonts w:ascii="Times New Roman" w:hAnsi="Times New Roman"/>
          <w:sz w:val="24"/>
          <w:lang w:val="en-US"/>
        </w:rPr>
      </w:pPr>
      <w:bookmarkStart w:id="21" w:name="_Ref34819462"/>
      <w:r w:rsidRPr="003F6A66">
        <w:rPr>
          <w:rFonts w:ascii="Times New Roman" w:hAnsi="Times New Roman"/>
          <w:sz w:val="24"/>
          <w:lang w:val="en-US"/>
        </w:rPr>
        <w:t>Chapter II: Literature Study</w:t>
      </w:r>
      <w:bookmarkEnd w:id="21"/>
    </w:p>
    <w:p w14:paraId="09C39233" w14:textId="77777777" w:rsidR="006A13C8" w:rsidRPr="003F6A66" w:rsidRDefault="006A13C8" w:rsidP="007D2CEC">
      <w:pPr>
        <w:pStyle w:val="ListParagraph"/>
        <w:spacing w:line="480" w:lineRule="auto"/>
        <w:ind w:left="1080"/>
        <w:jc w:val="both"/>
        <w:rPr>
          <w:rFonts w:ascii="Times New Roman" w:hAnsi="Times New Roman"/>
          <w:sz w:val="24"/>
          <w:lang w:val="en-US"/>
        </w:rPr>
      </w:pPr>
      <w:r w:rsidRPr="003F6A66">
        <w:rPr>
          <w:rFonts w:ascii="Times New Roman" w:hAnsi="Times New Roman"/>
          <w:sz w:val="24"/>
          <w:lang w:val="en-US"/>
        </w:rPr>
        <w:t>Literature Study describes the theoretical basis of references and guidance in the thesis creation.</w:t>
      </w:r>
    </w:p>
    <w:p w14:paraId="2ECC5C03" w14:textId="77777777" w:rsidR="006A13C8" w:rsidRPr="003F6A66" w:rsidRDefault="006A13C8" w:rsidP="007D2CEC">
      <w:pPr>
        <w:pStyle w:val="ListParagraph"/>
        <w:spacing w:line="480" w:lineRule="auto"/>
        <w:ind w:left="1080"/>
        <w:jc w:val="both"/>
        <w:rPr>
          <w:rFonts w:ascii="Times New Roman" w:hAnsi="Times New Roman"/>
          <w:sz w:val="24"/>
          <w:lang w:val="en-US"/>
        </w:rPr>
      </w:pPr>
    </w:p>
    <w:p w14:paraId="70F29C61" w14:textId="77777777" w:rsidR="006A13C8" w:rsidRPr="003F6A66" w:rsidRDefault="006A13C8" w:rsidP="006F2C24">
      <w:pPr>
        <w:pStyle w:val="ListParagraph"/>
        <w:numPr>
          <w:ilvl w:val="0"/>
          <w:numId w:val="6"/>
        </w:numPr>
        <w:spacing w:line="480" w:lineRule="auto"/>
        <w:ind w:left="1080"/>
        <w:jc w:val="both"/>
        <w:rPr>
          <w:rFonts w:ascii="Times New Roman" w:hAnsi="Times New Roman"/>
          <w:sz w:val="24"/>
          <w:lang w:val="en-US"/>
        </w:rPr>
      </w:pPr>
      <w:r w:rsidRPr="003F6A66">
        <w:rPr>
          <w:rFonts w:ascii="Times New Roman" w:hAnsi="Times New Roman"/>
          <w:sz w:val="24"/>
          <w:lang w:val="en-US"/>
        </w:rPr>
        <w:t>Chapter III: System Analysis</w:t>
      </w:r>
    </w:p>
    <w:p w14:paraId="26662568" w14:textId="77777777" w:rsidR="006A13C8" w:rsidRPr="003F6A66" w:rsidRDefault="006A13C8" w:rsidP="007D2CEC">
      <w:pPr>
        <w:pStyle w:val="ListParagraph"/>
        <w:spacing w:line="480" w:lineRule="auto"/>
        <w:ind w:left="1080"/>
        <w:jc w:val="both"/>
        <w:rPr>
          <w:rFonts w:ascii="Times New Roman" w:hAnsi="Times New Roman"/>
          <w:sz w:val="24"/>
          <w:lang w:val="en-US"/>
        </w:rPr>
      </w:pPr>
      <w:r w:rsidRPr="003F6A66">
        <w:rPr>
          <w:rFonts w:ascii="Times New Roman" w:hAnsi="Times New Roman"/>
          <w:sz w:val="24"/>
          <w:lang w:val="en-US"/>
        </w:rPr>
        <w:t xml:space="preserve">System Analysis describes the analysis of the program – its </w:t>
      </w:r>
      <w:r w:rsidR="00B62F3E" w:rsidRPr="003F6A66">
        <w:rPr>
          <w:rFonts w:ascii="Times New Roman" w:hAnsi="Times New Roman"/>
          <w:sz w:val="24"/>
          <w:lang w:val="en-US"/>
        </w:rPr>
        <w:t>behavior</w:t>
      </w:r>
      <w:r w:rsidRPr="003F6A66">
        <w:rPr>
          <w:rFonts w:ascii="Times New Roman" w:hAnsi="Times New Roman"/>
          <w:sz w:val="24"/>
          <w:lang w:val="en-US"/>
        </w:rPr>
        <w:t xml:space="preserve"> and function. It consists of System Overview, Hardware and Software Requirement, Use Case Diagram, Use Case Narrative, and Activity Diagram.</w:t>
      </w:r>
    </w:p>
    <w:p w14:paraId="37B5DD79" w14:textId="77777777" w:rsidR="006A13C8" w:rsidRPr="003F6A66" w:rsidRDefault="006A13C8" w:rsidP="007D2CEC">
      <w:pPr>
        <w:pStyle w:val="ListParagraph"/>
        <w:spacing w:line="480" w:lineRule="auto"/>
        <w:ind w:left="1080"/>
        <w:jc w:val="both"/>
        <w:rPr>
          <w:rFonts w:ascii="Times New Roman" w:hAnsi="Times New Roman"/>
          <w:sz w:val="24"/>
          <w:lang w:val="en-US"/>
        </w:rPr>
      </w:pPr>
    </w:p>
    <w:p w14:paraId="56FE4ADD" w14:textId="77777777" w:rsidR="006A13C8" w:rsidRPr="003F6A66" w:rsidRDefault="006A13C8" w:rsidP="006F2C24">
      <w:pPr>
        <w:pStyle w:val="ListParagraph"/>
        <w:numPr>
          <w:ilvl w:val="0"/>
          <w:numId w:val="6"/>
        </w:numPr>
        <w:spacing w:line="480" w:lineRule="auto"/>
        <w:ind w:left="1080"/>
        <w:jc w:val="both"/>
        <w:rPr>
          <w:rFonts w:ascii="Times New Roman" w:hAnsi="Times New Roman"/>
          <w:sz w:val="24"/>
          <w:lang w:val="en-US"/>
        </w:rPr>
      </w:pPr>
      <w:r w:rsidRPr="003F6A66">
        <w:rPr>
          <w:rFonts w:ascii="Times New Roman" w:hAnsi="Times New Roman"/>
          <w:sz w:val="24"/>
          <w:lang w:val="en-US"/>
        </w:rPr>
        <w:t>Chapter IV: System Design</w:t>
      </w:r>
    </w:p>
    <w:p w14:paraId="748AED4E" w14:textId="77777777" w:rsidR="006A13C8" w:rsidRPr="003F6A66" w:rsidRDefault="006A13C8" w:rsidP="007D2CEC">
      <w:pPr>
        <w:pStyle w:val="ListParagraph"/>
        <w:spacing w:line="480" w:lineRule="auto"/>
        <w:ind w:left="1080"/>
        <w:jc w:val="both"/>
        <w:rPr>
          <w:rFonts w:ascii="Times New Roman" w:hAnsi="Times New Roman"/>
          <w:sz w:val="24"/>
          <w:lang w:val="en-US"/>
        </w:rPr>
      </w:pPr>
      <w:r w:rsidRPr="003F6A66">
        <w:rPr>
          <w:rFonts w:ascii="Times New Roman" w:hAnsi="Times New Roman"/>
          <w:sz w:val="24"/>
          <w:lang w:val="en-US"/>
        </w:rPr>
        <w:lastRenderedPageBreak/>
        <w:t>System Design describes the definition of the program’s architecture, components, and modules. It defines User Interface Design, Physical Design, Data Design, and Class Diagram of the program.</w:t>
      </w:r>
    </w:p>
    <w:p w14:paraId="10BEAE31" w14:textId="77777777" w:rsidR="006A13C8" w:rsidRPr="003F6A66" w:rsidRDefault="006A13C8" w:rsidP="007D2CEC">
      <w:pPr>
        <w:pStyle w:val="ListParagraph"/>
        <w:spacing w:line="480" w:lineRule="auto"/>
        <w:ind w:left="1080"/>
        <w:jc w:val="both"/>
        <w:rPr>
          <w:rFonts w:ascii="Times New Roman" w:hAnsi="Times New Roman"/>
          <w:sz w:val="24"/>
          <w:lang w:val="en-US"/>
        </w:rPr>
      </w:pPr>
    </w:p>
    <w:p w14:paraId="7E2D5428" w14:textId="77777777" w:rsidR="006A13C8" w:rsidRPr="003F6A66" w:rsidRDefault="006A13C8" w:rsidP="006F2C24">
      <w:pPr>
        <w:pStyle w:val="ListParagraph"/>
        <w:numPr>
          <w:ilvl w:val="0"/>
          <w:numId w:val="6"/>
        </w:numPr>
        <w:spacing w:line="480" w:lineRule="auto"/>
        <w:ind w:left="1080"/>
        <w:jc w:val="both"/>
        <w:rPr>
          <w:rFonts w:ascii="Times New Roman" w:hAnsi="Times New Roman"/>
          <w:sz w:val="24"/>
          <w:lang w:val="en-US"/>
        </w:rPr>
      </w:pPr>
      <w:r w:rsidRPr="003F6A66">
        <w:rPr>
          <w:rFonts w:ascii="Times New Roman" w:hAnsi="Times New Roman"/>
          <w:sz w:val="24"/>
          <w:lang w:val="en-US"/>
        </w:rPr>
        <w:t>Chapter V: System Implementation</w:t>
      </w:r>
    </w:p>
    <w:p w14:paraId="2C0271E0" w14:textId="77777777" w:rsidR="006A13C8" w:rsidRPr="003F6A66" w:rsidRDefault="006A13C8" w:rsidP="007D2CEC">
      <w:pPr>
        <w:pStyle w:val="ListParagraph"/>
        <w:spacing w:line="480" w:lineRule="auto"/>
        <w:ind w:left="1080"/>
        <w:jc w:val="both"/>
        <w:rPr>
          <w:rFonts w:ascii="Times New Roman" w:hAnsi="Times New Roman"/>
          <w:sz w:val="24"/>
          <w:lang w:val="en-US"/>
        </w:rPr>
      </w:pPr>
      <w:r w:rsidRPr="003F6A66">
        <w:rPr>
          <w:rFonts w:ascii="Times New Roman" w:hAnsi="Times New Roman"/>
          <w:sz w:val="24"/>
          <w:lang w:val="en-US"/>
        </w:rPr>
        <w:t>System Implementation describes how the application is implemented. It consists of User Interface Development and Application Details.</w:t>
      </w:r>
    </w:p>
    <w:p w14:paraId="74D77537" w14:textId="77777777" w:rsidR="006A13C8" w:rsidRPr="003F6A66" w:rsidRDefault="006A13C8" w:rsidP="007D2CEC">
      <w:pPr>
        <w:pStyle w:val="ListParagraph"/>
        <w:spacing w:line="480" w:lineRule="auto"/>
        <w:ind w:left="1080"/>
        <w:jc w:val="both"/>
        <w:rPr>
          <w:rFonts w:ascii="Times New Roman" w:hAnsi="Times New Roman"/>
          <w:sz w:val="24"/>
          <w:lang w:val="en-US"/>
        </w:rPr>
      </w:pPr>
    </w:p>
    <w:p w14:paraId="08B8ACD4" w14:textId="77777777" w:rsidR="006A13C8" w:rsidRPr="003F6A66" w:rsidRDefault="006A13C8" w:rsidP="006F2C24">
      <w:pPr>
        <w:pStyle w:val="ListParagraph"/>
        <w:numPr>
          <w:ilvl w:val="0"/>
          <w:numId w:val="6"/>
        </w:numPr>
        <w:spacing w:line="480" w:lineRule="auto"/>
        <w:ind w:left="1080"/>
        <w:jc w:val="both"/>
        <w:rPr>
          <w:rFonts w:ascii="Times New Roman" w:hAnsi="Times New Roman"/>
          <w:sz w:val="24"/>
          <w:lang w:val="en-US"/>
        </w:rPr>
      </w:pPr>
      <w:r w:rsidRPr="003F6A66">
        <w:rPr>
          <w:rFonts w:ascii="Times New Roman" w:hAnsi="Times New Roman"/>
          <w:sz w:val="24"/>
          <w:lang w:val="en-US"/>
        </w:rPr>
        <w:t>Chapter VI: System Testing</w:t>
      </w:r>
    </w:p>
    <w:p w14:paraId="2FCAFF95" w14:textId="77777777" w:rsidR="006A13C8" w:rsidRPr="003F6A66" w:rsidRDefault="006A13C8" w:rsidP="007D2CEC">
      <w:pPr>
        <w:pStyle w:val="ListParagraph"/>
        <w:spacing w:line="480" w:lineRule="auto"/>
        <w:ind w:left="1080"/>
        <w:jc w:val="both"/>
        <w:rPr>
          <w:rFonts w:ascii="Times New Roman" w:hAnsi="Times New Roman"/>
          <w:sz w:val="24"/>
          <w:lang w:val="en-US"/>
        </w:rPr>
      </w:pPr>
      <w:r w:rsidRPr="003F6A66">
        <w:rPr>
          <w:rFonts w:ascii="Times New Roman" w:hAnsi="Times New Roman"/>
          <w:sz w:val="24"/>
          <w:lang w:val="en-US"/>
        </w:rPr>
        <w:t>System Testing contains the testing documentation of the application. Included here are Testing Environment and Testing Scenarios, along with the results.</w:t>
      </w:r>
    </w:p>
    <w:p w14:paraId="19BBC44F" w14:textId="77777777" w:rsidR="006A13C8" w:rsidRPr="003F6A66" w:rsidRDefault="006A13C8" w:rsidP="007D2CEC">
      <w:pPr>
        <w:pStyle w:val="ListParagraph"/>
        <w:spacing w:line="480" w:lineRule="auto"/>
        <w:ind w:left="1080"/>
        <w:jc w:val="both"/>
        <w:rPr>
          <w:rFonts w:ascii="Times New Roman" w:hAnsi="Times New Roman"/>
          <w:sz w:val="24"/>
          <w:lang w:val="en-US"/>
        </w:rPr>
      </w:pPr>
    </w:p>
    <w:p w14:paraId="5366C19F" w14:textId="77777777" w:rsidR="006A13C8" w:rsidRPr="003F6A66" w:rsidRDefault="006A13C8" w:rsidP="006F2C24">
      <w:pPr>
        <w:pStyle w:val="ListParagraph"/>
        <w:numPr>
          <w:ilvl w:val="0"/>
          <w:numId w:val="6"/>
        </w:numPr>
        <w:spacing w:line="480" w:lineRule="auto"/>
        <w:ind w:left="1080"/>
        <w:jc w:val="both"/>
        <w:rPr>
          <w:rFonts w:ascii="Times New Roman" w:hAnsi="Times New Roman"/>
          <w:sz w:val="24"/>
          <w:lang w:val="en-US"/>
        </w:rPr>
      </w:pPr>
      <w:r w:rsidRPr="003F6A66">
        <w:rPr>
          <w:rFonts w:ascii="Times New Roman" w:hAnsi="Times New Roman"/>
          <w:sz w:val="24"/>
          <w:lang w:val="en-US"/>
        </w:rPr>
        <w:t>Chapter VII: Conclusion and Future Work</w:t>
      </w:r>
    </w:p>
    <w:p w14:paraId="281ED013" w14:textId="77777777" w:rsidR="006A13C8" w:rsidRPr="003F6A66" w:rsidRDefault="006A13C8" w:rsidP="007D2CEC">
      <w:pPr>
        <w:pStyle w:val="ListParagraph"/>
        <w:spacing w:line="480" w:lineRule="auto"/>
        <w:ind w:left="1080"/>
        <w:jc w:val="both"/>
        <w:rPr>
          <w:rFonts w:ascii="Times New Roman" w:hAnsi="Times New Roman"/>
          <w:sz w:val="24"/>
          <w:lang w:val="en-US"/>
        </w:rPr>
      </w:pPr>
      <w:r w:rsidRPr="003F6A66">
        <w:rPr>
          <w:rFonts w:ascii="Times New Roman" w:hAnsi="Times New Roman"/>
          <w:sz w:val="24"/>
          <w:lang w:val="en-US"/>
        </w:rPr>
        <w:t>This chapter contains conclusion of the research. It also describes possible future improvements in section Future Work.</w:t>
      </w:r>
    </w:p>
    <w:p w14:paraId="51E43FEA" w14:textId="77777777" w:rsidR="00004DBE" w:rsidRDefault="00004DBE">
      <w:pPr>
        <w:sectPr w:rsidR="00004DBE" w:rsidSect="00004DBE">
          <w:headerReference w:type="default" r:id="rId17"/>
          <w:footerReference w:type="default" r:id="rId18"/>
          <w:type w:val="continuous"/>
          <w:pgSz w:w="12240" w:h="15840" w:code="1"/>
          <w:pgMar w:top="2880" w:right="1440" w:bottom="1797" w:left="2160" w:header="1440" w:footer="1440" w:gutter="0"/>
          <w:pgNumType w:start="1"/>
          <w:cols w:space="720"/>
          <w:titlePg/>
          <w:docGrid w:linePitch="360"/>
        </w:sectPr>
      </w:pPr>
    </w:p>
    <w:p w14:paraId="2E8F83CF" w14:textId="77777777" w:rsidR="00C66CBF" w:rsidRPr="003F6A66" w:rsidRDefault="00C66CBF" w:rsidP="002C0902">
      <w:pPr>
        <w:pStyle w:val="ChapterNumber"/>
        <w:rPr>
          <w:b/>
        </w:rPr>
      </w:pPr>
      <w:r w:rsidRPr="003F6A66">
        <w:rPr>
          <w:b/>
        </w:rPr>
        <w:lastRenderedPageBreak/>
        <w:t xml:space="preserve"> </w:t>
      </w:r>
    </w:p>
    <w:p w14:paraId="52C05F69" w14:textId="77777777" w:rsidR="00C66CBF" w:rsidRPr="003F6A66" w:rsidRDefault="00C66CBF" w:rsidP="00C66CBF">
      <w:pPr>
        <w:rPr>
          <w:b/>
          <w:sz w:val="32"/>
        </w:rPr>
      </w:pPr>
    </w:p>
    <w:p w14:paraId="3919165D" w14:textId="77777777" w:rsidR="00C66CBF" w:rsidRPr="003F6A66" w:rsidRDefault="008E6096" w:rsidP="006F4696">
      <w:pPr>
        <w:pStyle w:val="ChapterTitle"/>
      </w:pPr>
      <w:bookmarkStart w:id="22" w:name="_Toc34915049"/>
      <w:r w:rsidRPr="003F6A66">
        <w:t>LITERATURE STUDY</w:t>
      </w:r>
      <w:bookmarkEnd w:id="22"/>
    </w:p>
    <w:p w14:paraId="57CDBA05" w14:textId="77777777" w:rsidR="003D10C2" w:rsidRPr="003F6A66" w:rsidRDefault="003D10C2" w:rsidP="003D10C2">
      <w:pPr>
        <w:pStyle w:val="a2"/>
        <w:spacing w:line="480" w:lineRule="auto"/>
        <w:ind w:firstLine="720"/>
        <w:rPr>
          <w:rFonts w:ascii="Times New Roman" w:hAnsi="Times New Roman"/>
          <w:sz w:val="24"/>
          <w:szCs w:val="24"/>
        </w:rPr>
      </w:pPr>
    </w:p>
    <w:p w14:paraId="127BB1C0" w14:textId="09BF5DBC" w:rsidR="00A35D75" w:rsidRPr="002550FA" w:rsidRDefault="00036D23" w:rsidP="002550FA">
      <w:pPr>
        <w:pStyle w:val="a2"/>
        <w:spacing w:line="480" w:lineRule="auto"/>
        <w:ind w:firstLine="720"/>
        <w:rPr>
          <w:rFonts w:ascii="Times New Roman" w:hAnsi="Times New Roman"/>
          <w:sz w:val="24"/>
          <w:szCs w:val="24"/>
        </w:rPr>
      </w:pPr>
      <w:r>
        <w:rPr>
          <w:rFonts w:ascii="Times New Roman" w:hAnsi="Times New Roman"/>
          <w:sz w:val="24"/>
          <w:szCs w:val="24"/>
        </w:rPr>
        <w:t>Literature study</w:t>
      </w:r>
      <w:r w:rsidR="003D10C2" w:rsidRPr="003F6A66">
        <w:rPr>
          <w:rFonts w:ascii="Times New Roman" w:hAnsi="Times New Roman"/>
          <w:sz w:val="24"/>
          <w:szCs w:val="24"/>
        </w:rPr>
        <w:t xml:space="preserve"> aims to explains the core concept </w:t>
      </w:r>
      <w:r>
        <w:rPr>
          <w:rFonts w:ascii="Times New Roman" w:hAnsi="Times New Roman"/>
          <w:sz w:val="24"/>
          <w:szCs w:val="24"/>
        </w:rPr>
        <w:t>of the program development</w:t>
      </w:r>
      <w:r w:rsidR="0049691D">
        <w:rPr>
          <w:rFonts w:ascii="Times New Roman" w:hAnsi="Times New Roman"/>
          <w:sz w:val="24"/>
          <w:szCs w:val="24"/>
        </w:rPr>
        <w:t>.</w:t>
      </w:r>
      <w:r>
        <w:rPr>
          <w:rFonts w:ascii="Times New Roman" w:hAnsi="Times New Roman"/>
          <w:sz w:val="24"/>
          <w:szCs w:val="24"/>
        </w:rPr>
        <w:t xml:space="preserve"> The chapter filled with the summarize of the body of knowled</w:t>
      </w:r>
      <w:r w:rsidR="007A7B69">
        <w:rPr>
          <w:rFonts w:ascii="Times New Roman" w:hAnsi="Times New Roman"/>
          <w:sz w:val="24"/>
          <w:szCs w:val="24"/>
        </w:rPr>
        <w:t>g</w:t>
      </w:r>
      <w:r>
        <w:rPr>
          <w:rFonts w:ascii="Times New Roman" w:hAnsi="Times New Roman"/>
          <w:sz w:val="24"/>
          <w:szCs w:val="24"/>
        </w:rPr>
        <w:t xml:space="preserve">e that </w:t>
      </w:r>
      <w:r w:rsidR="007A7B69">
        <w:rPr>
          <w:rFonts w:ascii="Times New Roman" w:hAnsi="Times New Roman"/>
          <w:sz w:val="24"/>
          <w:szCs w:val="24"/>
        </w:rPr>
        <w:t>is</w:t>
      </w:r>
      <w:r>
        <w:rPr>
          <w:rFonts w:ascii="Times New Roman" w:hAnsi="Times New Roman"/>
          <w:sz w:val="24"/>
          <w:szCs w:val="24"/>
        </w:rPr>
        <w:t xml:space="preserve"> researched by the author.</w:t>
      </w:r>
    </w:p>
    <w:p w14:paraId="2E5EBC90" w14:textId="460BB84F" w:rsidR="005B5506" w:rsidRPr="003F6A66" w:rsidRDefault="008B3E78" w:rsidP="00741363">
      <w:pPr>
        <w:pStyle w:val="Heading1"/>
      </w:pPr>
      <w:bookmarkStart w:id="23" w:name="_Toc34915050"/>
      <w:bookmarkEnd w:id="15"/>
      <w:r w:rsidRPr="003F6A66">
        <w:t>Artificial Intelligence</w:t>
      </w:r>
      <w:r w:rsidR="00DE4951">
        <w:t xml:space="preserve"> and Neural Network</w:t>
      </w:r>
      <w:bookmarkEnd w:id="23"/>
    </w:p>
    <w:p w14:paraId="0374A16E" w14:textId="44A1AF1F" w:rsidR="00B83935" w:rsidRDefault="00B83935" w:rsidP="00B83935">
      <w:pPr>
        <w:pStyle w:val="a2"/>
        <w:spacing w:line="480" w:lineRule="auto"/>
        <w:ind w:firstLine="720"/>
        <w:rPr>
          <w:rFonts w:ascii="Times New Roman" w:hAnsi="Times New Roman"/>
          <w:sz w:val="24"/>
          <w:szCs w:val="24"/>
        </w:rPr>
      </w:pPr>
      <w:r w:rsidRPr="003F6A66">
        <w:rPr>
          <w:rFonts w:ascii="Times New Roman" w:hAnsi="Times New Roman"/>
          <w:sz w:val="24"/>
          <w:szCs w:val="24"/>
        </w:rPr>
        <w:t>A man made intelligence</w:t>
      </w:r>
      <w:r w:rsidR="003539AB" w:rsidRPr="003F6A66">
        <w:rPr>
          <w:rFonts w:ascii="Times New Roman" w:hAnsi="Times New Roman"/>
          <w:sz w:val="24"/>
          <w:szCs w:val="24"/>
        </w:rPr>
        <w:t xml:space="preserve"> created to master a specific task</w:t>
      </w:r>
      <w:r w:rsidRPr="003F6A66">
        <w:rPr>
          <w:rFonts w:ascii="Times New Roman" w:hAnsi="Times New Roman"/>
          <w:sz w:val="24"/>
          <w:szCs w:val="24"/>
        </w:rPr>
        <w:t xml:space="preserve">. Similar with human, machine receives inputs, calculates, and then show the predictions of the input. </w:t>
      </w:r>
      <w:r w:rsidR="003539AB" w:rsidRPr="003F6A66">
        <w:rPr>
          <w:rFonts w:ascii="Times New Roman" w:hAnsi="Times New Roman"/>
          <w:sz w:val="24"/>
          <w:szCs w:val="24"/>
        </w:rPr>
        <w:t>C</w:t>
      </w:r>
      <w:r w:rsidRPr="003F6A66">
        <w:rPr>
          <w:rFonts w:ascii="Times New Roman" w:hAnsi="Times New Roman"/>
          <w:sz w:val="24"/>
          <w:szCs w:val="24"/>
        </w:rPr>
        <w:t>arving an intelligence into machine needs an iteration of learning process which is called</w:t>
      </w:r>
      <w:r w:rsidRPr="003F6A66">
        <w:rPr>
          <w:rFonts w:ascii="Times New Roman" w:hAnsi="Times New Roman"/>
          <w:i/>
          <w:iCs/>
          <w:sz w:val="24"/>
          <w:szCs w:val="24"/>
        </w:rPr>
        <w:t xml:space="preserve"> </w:t>
      </w:r>
      <w:r w:rsidR="00142877" w:rsidRPr="003F6A66">
        <w:rPr>
          <w:rFonts w:ascii="Times New Roman" w:hAnsi="Times New Roman"/>
          <w:i/>
          <w:iCs/>
          <w:sz w:val="24"/>
          <w:szCs w:val="24"/>
        </w:rPr>
        <w:t>m</w:t>
      </w:r>
      <w:r w:rsidRPr="003F6A66">
        <w:rPr>
          <w:rFonts w:ascii="Times New Roman" w:hAnsi="Times New Roman"/>
          <w:i/>
          <w:iCs/>
          <w:sz w:val="24"/>
          <w:szCs w:val="24"/>
        </w:rPr>
        <w:t xml:space="preserve">achine </w:t>
      </w:r>
      <w:r w:rsidR="00142877" w:rsidRPr="003F6A66">
        <w:rPr>
          <w:rFonts w:ascii="Times New Roman" w:hAnsi="Times New Roman"/>
          <w:i/>
          <w:iCs/>
          <w:sz w:val="24"/>
          <w:szCs w:val="24"/>
        </w:rPr>
        <w:t>l</w:t>
      </w:r>
      <w:r w:rsidRPr="003F6A66">
        <w:rPr>
          <w:rFonts w:ascii="Times New Roman" w:hAnsi="Times New Roman"/>
          <w:i/>
          <w:iCs/>
          <w:sz w:val="24"/>
          <w:szCs w:val="24"/>
        </w:rPr>
        <w:t>earning</w:t>
      </w:r>
      <w:r w:rsidR="00B63F3C">
        <w:rPr>
          <w:rFonts w:ascii="Times New Roman" w:hAnsi="Times New Roman"/>
          <w:sz w:val="24"/>
          <w:szCs w:val="24"/>
        </w:rPr>
        <w:t>.</w:t>
      </w:r>
    </w:p>
    <w:p w14:paraId="730D9474" w14:textId="35C311AC" w:rsidR="006A1861" w:rsidRDefault="00DE4951" w:rsidP="000018F9">
      <w:pPr>
        <w:pStyle w:val="a2"/>
        <w:spacing w:line="480" w:lineRule="auto"/>
        <w:ind w:firstLine="720"/>
        <w:rPr>
          <w:rFonts w:ascii="Times New Roman" w:hAnsi="Times New Roman"/>
          <w:sz w:val="24"/>
          <w:szCs w:val="24"/>
        </w:rPr>
      </w:pPr>
      <w:r>
        <w:rPr>
          <w:rFonts w:ascii="Times New Roman" w:hAnsi="Times New Roman"/>
          <w:sz w:val="24"/>
          <w:szCs w:val="24"/>
        </w:rPr>
        <w:t xml:space="preserve">Artificial Intelligence </w:t>
      </w:r>
      <w:r w:rsidR="00931DC1">
        <w:rPr>
          <w:rFonts w:ascii="Times New Roman" w:hAnsi="Times New Roman"/>
          <w:sz w:val="24"/>
          <w:szCs w:val="24"/>
        </w:rPr>
        <w:t xml:space="preserve">works by the creation of a </w:t>
      </w:r>
      <w:r w:rsidR="00931DC1">
        <w:rPr>
          <w:rFonts w:ascii="Times New Roman" w:hAnsi="Times New Roman"/>
          <w:i/>
          <w:iCs/>
          <w:sz w:val="24"/>
          <w:szCs w:val="24"/>
        </w:rPr>
        <w:t>Neural Network</w:t>
      </w:r>
      <w:r w:rsidR="00931DC1">
        <w:rPr>
          <w:rFonts w:ascii="Times New Roman" w:hAnsi="Times New Roman"/>
          <w:sz w:val="24"/>
          <w:szCs w:val="24"/>
        </w:rPr>
        <w:t xml:space="preserve"> which is a collection of </w:t>
      </w:r>
      <w:r w:rsidR="00931DC1">
        <w:rPr>
          <w:rFonts w:ascii="Times New Roman" w:hAnsi="Times New Roman"/>
          <w:i/>
          <w:iCs/>
          <w:sz w:val="24"/>
          <w:szCs w:val="24"/>
        </w:rPr>
        <w:t xml:space="preserve">artificial neurons </w:t>
      </w:r>
      <w:r w:rsidR="00931DC1">
        <w:rPr>
          <w:rFonts w:ascii="Times New Roman" w:hAnsi="Times New Roman"/>
          <w:sz w:val="24"/>
          <w:szCs w:val="24"/>
        </w:rPr>
        <w:t xml:space="preserve">connected together to do classification and prediction. Neural network is modelled and worked after </w:t>
      </w:r>
      <w:r w:rsidR="006A1861">
        <w:rPr>
          <w:rFonts w:ascii="Times New Roman" w:hAnsi="Times New Roman"/>
          <w:sz w:val="24"/>
          <w:szCs w:val="24"/>
        </w:rPr>
        <w:t xml:space="preserve">the brain, where the neurons connected together through synapsis to transmit signal to another neuron. The simplest form of a neural network is called a </w:t>
      </w:r>
      <w:r w:rsidR="006A1861">
        <w:rPr>
          <w:rFonts w:ascii="Times New Roman" w:hAnsi="Times New Roman"/>
          <w:i/>
          <w:iCs/>
          <w:sz w:val="24"/>
          <w:szCs w:val="24"/>
        </w:rPr>
        <w:t>Perceptron</w:t>
      </w:r>
      <w:r w:rsidR="006A1861">
        <w:rPr>
          <w:rFonts w:ascii="Times New Roman" w:hAnsi="Times New Roman"/>
          <w:sz w:val="24"/>
          <w:szCs w:val="24"/>
        </w:rPr>
        <w:t xml:space="preserve">. Perceptron can be viewed as a building block that construct the complex neural network which have four different parts which are input, weights, bias, and output. </w:t>
      </w:r>
      <w:r w:rsidR="00A24840">
        <w:rPr>
          <w:rFonts w:ascii="Times New Roman" w:hAnsi="Times New Roman"/>
          <w:sz w:val="24"/>
          <w:szCs w:val="24"/>
        </w:rPr>
        <w:t xml:space="preserve">The perceptron is illustrated through the figure </w:t>
      </w:r>
      <w:r w:rsidR="00E14093">
        <w:rPr>
          <w:rFonts w:ascii="Times New Roman" w:hAnsi="Times New Roman"/>
          <w:sz w:val="24"/>
          <w:szCs w:val="24"/>
        </w:rPr>
        <w:t>2.</w:t>
      </w:r>
      <w:r w:rsidR="00A24840">
        <w:rPr>
          <w:rFonts w:ascii="Times New Roman" w:hAnsi="Times New Roman"/>
          <w:sz w:val="24"/>
          <w:szCs w:val="24"/>
        </w:rPr>
        <w:t>1 below.</w:t>
      </w:r>
    </w:p>
    <w:p w14:paraId="4D0D53E5" w14:textId="77777777" w:rsidR="00D06627" w:rsidRDefault="00D25E16" w:rsidP="00D06627">
      <w:pPr>
        <w:pStyle w:val="a2"/>
        <w:keepNext/>
        <w:spacing w:line="480" w:lineRule="auto"/>
        <w:ind w:firstLine="720"/>
      </w:pPr>
      <w:r>
        <w:rPr>
          <w:rFonts w:ascii="Times New Roman" w:hAnsi="Times New Roman"/>
          <w:sz w:val="24"/>
          <w:szCs w:val="24"/>
        </w:rPr>
        <w:lastRenderedPageBreak/>
        <mc:AlternateContent>
          <mc:Choice Requires="wpg">
            <w:drawing>
              <wp:inline distT="0" distB="0" distL="0" distR="0" wp14:anchorId="7CA07ADE" wp14:editId="3330E7E3">
                <wp:extent cx="4582160" cy="2317750"/>
                <wp:effectExtent l="0" t="0" r="27940" b="25400"/>
                <wp:docPr id="233" name="Group 233"/>
                <wp:cNvGraphicFramePr/>
                <a:graphic xmlns:a="http://schemas.openxmlformats.org/drawingml/2006/main">
                  <a:graphicData uri="http://schemas.microsoft.com/office/word/2010/wordprocessingGroup">
                    <wpg:wgp>
                      <wpg:cNvGrpSpPr/>
                      <wpg:grpSpPr>
                        <a:xfrm>
                          <a:off x="0" y="0"/>
                          <a:ext cx="4582160" cy="2317750"/>
                          <a:chOff x="0" y="0"/>
                          <a:chExt cx="4582160" cy="2317750"/>
                        </a:xfrm>
                      </wpg:grpSpPr>
                      <wpg:grpSp>
                        <wpg:cNvPr id="232" name="Group 232"/>
                        <wpg:cNvGrpSpPr/>
                        <wpg:grpSpPr>
                          <a:xfrm>
                            <a:off x="120770" y="414068"/>
                            <a:ext cx="4364238" cy="1746129"/>
                            <a:chOff x="0" y="0"/>
                            <a:chExt cx="4364238" cy="1746129"/>
                          </a:xfrm>
                        </wpg:grpSpPr>
                        <wps:wsp>
                          <wps:cNvPr id="220" name="Rectangle 2"/>
                          <wps:cNvSpPr/>
                          <wps:spPr>
                            <a:xfrm>
                              <a:off x="0" y="10571"/>
                              <a:ext cx="971451" cy="361852"/>
                            </a:xfrm>
                            <a:prstGeom prst="rect">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6E8AFB" w14:textId="77777777" w:rsidR="00034D66" w:rsidRDefault="00034D66" w:rsidP="00D25E16">
                                <w:pPr>
                                  <w:jc w:val="center"/>
                                </w:pPr>
                                <w: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13"/>
                          <wps:cNvSpPr/>
                          <wps:spPr>
                            <a:xfrm>
                              <a:off x="21142" y="702978"/>
                              <a:ext cx="970915" cy="361315"/>
                            </a:xfrm>
                            <a:prstGeom prst="rect">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8038" w14:textId="77777777" w:rsidR="00034D66" w:rsidRDefault="00034D66" w:rsidP="00D25E16">
                                <w:pPr>
                                  <w:jc w:val="center"/>
                                </w:pPr>
                                <w:r>
                                  <w:t>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6"/>
                          <wps:cNvSpPr/>
                          <wps:spPr>
                            <a:xfrm>
                              <a:off x="1606807" y="248421"/>
                              <a:ext cx="1285240" cy="1237615"/>
                            </a:xfrm>
                            <a:prstGeom prst="ellipse">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FE6AF" w14:textId="265A9E60" w:rsidR="00034D66" w:rsidRDefault="00034D66" w:rsidP="00D25E16">
                                <w:pPr>
                                  <w:jc w:val="center"/>
                                </w:pPr>
                                <w:r>
                                  <w:t>Bias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40"/>
                          <wps:cNvCnPr/>
                          <wps:spPr>
                            <a:xfrm>
                              <a:off x="967255" y="169138"/>
                              <a:ext cx="815340" cy="274955"/>
                            </a:xfrm>
                            <a:prstGeom prst="straightConnector1">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Rectangle 27"/>
                          <wps:cNvSpPr/>
                          <wps:spPr>
                            <a:xfrm>
                              <a:off x="3393323" y="681836"/>
                              <a:ext cx="970915" cy="361315"/>
                            </a:xfrm>
                            <a:prstGeom prst="rect">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1D7A9" w14:textId="77777777" w:rsidR="00034D66" w:rsidRDefault="00034D66" w:rsidP="00D25E16">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Straight Arrow Connector 56"/>
                          <wps:cNvCnPr/>
                          <wps:spPr>
                            <a:xfrm flipV="1">
                              <a:off x="977827" y="882687"/>
                              <a:ext cx="665480" cy="0"/>
                            </a:xfrm>
                            <a:prstGeom prst="straightConnector1">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69"/>
                          <wps:cNvCnPr/>
                          <wps:spPr>
                            <a:xfrm flipV="1">
                              <a:off x="2880624" y="850973"/>
                              <a:ext cx="517525" cy="0"/>
                            </a:xfrm>
                            <a:prstGeom prst="straightConnector1">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57"/>
                          <wps:cNvCnPr/>
                          <wps:spPr>
                            <a:xfrm flipV="1">
                              <a:off x="977827" y="1189249"/>
                              <a:ext cx="736600" cy="359410"/>
                            </a:xfrm>
                            <a:prstGeom prst="straightConnector1">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Rectangle 21"/>
                          <wps:cNvSpPr/>
                          <wps:spPr>
                            <a:xfrm>
                              <a:off x="21142" y="1384814"/>
                              <a:ext cx="970915" cy="361315"/>
                            </a:xfrm>
                            <a:prstGeom prst="rect">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BB36DA" w14:textId="77777777" w:rsidR="00034D66" w:rsidRDefault="00034D66" w:rsidP="00D25E16">
                                <w:pPr>
                                  <w:jc w:val="center"/>
                                </w:pPr>
                                <w:r>
                                  <w:t>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80"/>
                          <wps:cNvSpPr txBox="1"/>
                          <wps:spPr>
                            <a:xfrm>
                              <a:off x="1115251" y="0"/>
                              <a:ext cx="456565" cy="318770"/>
                            </a:xfrm>
                            <a:prstGeom prst="rect">
                              <a:avLst/>
                            </a:prstGeom>
                            <a:noFill/>
                            <a:ln w="6350">
                              <a:noFill/>
                            </a:ln>
                          </wps:spPr>
                          <wps:txbx>
                            <w:txbxContent>
                              <w:p w14:paraId="51341579" w14:textId="77777777" w:rsidR="00034D66" w:rsidRDefault="00034D66" w:rsidP="00D25E16">
                                <w:r>
                                  <w:t>W1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83"/>
                          <wps:cNvSpPr txBox="1"/>
                          <wps:spPr>
                            <a:xfrm>
                              <a:off x="1094109" y="597267"/>
                              <a:ext cx="456565" cy="287079"/>
                            </a:xfrm>
                            <a:prstGeom prst="rect">
                              <a:avLst/>
                            </a:prstGeom>
                            <a:noFill/>
                            <a:ln w="6350">
                              <a:noFill/>
                            </a:ln>
                          </wps:spPr>
                          <wps:txbx>
                            <w:txbxContent>
                              <w:p w14:paraId="56289959" w14:textId="77777777" w:rsidR="00034D66" w:rsidRDefault="00034D66" w:rsidP="00D25E16">
                                <w:r>
                                  <w:t>W2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84"/>
                          <wps:cNvSpPr txBox="1"/>
                          <wps:spPr>
                            <a:xfrm>
                              <a:off x="1072966" y="1136393"/>
                              <a:ext cx="456565" cy="318770"/>
                            </a:xfrm>
                            <a:prstGeom prst="rect">
                              <a:avLst/>
                            </a:prstGeom>
                            <a:noFill/>
                            <a:ln w="6350">
                              <a:noFill/>
                            </a:ln>
                          </wps:spPr>
                          <wps:txbx>
                            <w:txbxContent>
                              <w:p w14:paraId="6E8FD5BA" w14:textId="77777777" w:rsidR="00034D66" w:rsidRDefault="00034D66" w:rsidP="00D25E16">
                                <w:r>
                                  <w:t>W3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8" name="Group 198"/>
                        <wpg:cNvGrpSpPr/>
                        <wpg:grpSpPr>
                          <a:xfrm>
                            <a:off x="0" y="0"/>
                            <a:ext cx="4582160" cy="2317750"/>
                            <a:chOff x="0" y="0"/>
                            <a:chExt cx="4582633" cy="2317898"/>
                          </a:xfrm>
                        </wpg:grpSpPr>
                        <wps:wsp>
                          <wps:cNvPr id="90" name="Rectangle 90"/>
                          <wps:cNvSpPr/>
                          <wps:spPr>
                            <a:xfrm>
                              <a:off x="0" y="0"/>
                              <a:ext cx="1541352" cy="2317898"/>
                            </a:xfrm>
                            <a:prstGeom prst="rect">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38D42" w14:textId="0EE6A4C2" w:rsidR="00034D66" w:rsidRPr="006A1861" w:rsidRDefault="00034D66" w:rsidP="006A18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1626781" y="0"/>
                              <a:ext cx="1446028" cy="2317898"/>
                            </a:xfrm>
                            <a:prstGeom prst="rect">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3136605" y="0"/>
                              <a:ext cx="1446028" cy="2317898"/>
                            </a:xfrm>
                            <a:prstGeom prst="rect">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159488" y="42530"/>
                              <a:ext cx="1275907" cy="287079"/>
                            </a:xfrm>
                            <a:prstGeom prst="rect">
                              <a:avLst/>
                            </a:prstGeom>
                            <a:noFill/>
                            <a:ln w="6350">
                              <a:noFill/>
                            </a:ln>
                          </wps:spPr>
                          <wps:txbx>
                            <w:txbxContent>
                              <w:p w14:paraId="14640EA9" w14:textId="3A77EE5B" w:rsidR="00034D66" w:rsidRDefault="00034D66" w:rsidP="006A1861">
                                <w:pPr>
                                  <w:jc w:val="center"/>
                                </w:pPr>
                                <w:r>
                                  <w:t>The 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1658679" y="53163"/>
                              <a:ext cx="1403497" cy="287079"/>
                            </a:xfrm>
                            <a:prstGeom prst="rect">
                              <a:avLst/>
                            </a:prstGeom>
                            <a:noFill/>
                            <a:ln w="6350">
                              <a:noFill/>
                            </a:ln>
                          </wps:spPr>
                          <wps:txbx>
                            <w:txbxContent>
                              <w:p w14:paraId="0875AF41" w14:textId="0F12210A" w:rsidR="00034D66" w:rsidRDefault="00034D66" w:rsidP="006A1861">
                                <w:pPr>
                                  <w:jc w:val="center"/>
                                </w:pPr>
                                <w:r>
                                  <w:t>The Hidden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3168502" y="53163"/>
                              <a:ext cx="1403497" cy="287079"/>
                            </a:xfrm>
                            <a:prstGeom prst="rect">
                              <a:avLst/>
                            </a:prstGeom>
                            <a:noFill/>
                            <a:ln w="6350">
                              <a:noFill/>
                            </a:ln>
                          </wps:spPr>
                          <wps:txbx>
                            <w:txbxContent>
                              <w:p w14:paraId="4D03A11B" w14:textId="264CA0F7" w:rsidR="00034D66" w:rsidRDefault="00034D66" w:rsidP="006A1861">
                                <w:pPr>
                                  <w:jc w:val="center"/>
                                </w:pPr>
                                <w:r>
                                  <w:t>The 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CA07ADE" id="Group 233" o:spid="_x0000_s1026" style="width:360.8pt;height:182.5pt;mso-position-horizontal-relative:char;mso-position-vertical-relative:line" coordsize="45821,2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">
                <v:group id="Group 232" o:spid="_x0000_s1027" style="position:absolute;left:1207;top:4140;width:43643;height:17461" coordsize="43642,1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2" o:spid="_x0000_s1028" style="position:absolute;top:105;width:971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" fillcolor="#aeaaaa [2414]" strokecolor="white [3212]" strokeweight="1pt">
                    <v:textbox>
                      <w:txbxContent>
                        <w:p w14:paraId="146E8AFB" w14:textId="77777777" w:rsidR="00034D66" w:rsidRDefault="00034D66" w:rsidP="00D25E16">
                          <w:pPr>
                            <w:jc w:val="center"/>
                          </w:pPr>
                          <w:r>
                            <w:t>X1</w:t>
                          </w:r>
                        </w:p>
                      </w:txbxContent>
                    </v:textbox>
                  </v:rect>
                  <v:rect id="Rectangle 13" o:spid="_x0000_s1029" style="position:absolute;left:211;top:7029;width:970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" fillcolor="#aeaaaa [2414]" strokecolor="white [3212]" strokeweight="1pt">
                    <v:textbox>
                      <w:txbxContent>
                        <w:p w14:paraId="6FD68038" w14:textId="77777777" w:rsidR="00034D66" w:rsidRDefault="00034D66" w:rsidP="00D25E16">
                          <w:pPr>
                            <w:jc w:val="center"/>
                          </w:pPr>
                          <w:r>
                            <w:t>X2</w:t>
                          </w:r>
                        </w:p>
                      </w:txbxContent>
                    </v:textbox>
                  </v:rect>
                  <v:oval id="Oval 26" o:spid="_x0000_s1030" style="position:absolute;left:16068;top:2484;width:12852;height:1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" fillcolor="#aeaaaa [2414]" strokecolor="white [3212]" strokeweight="1pt">
                    <v:stroke joinstyle="miter"/>
                    <v:textbox>
                      <w:txbxContent>
                        <w:p w14:paraId="48AFE6AF" w14:textId="265A9E60" w:rsidR="00034D66" w:rsidRDefault="00034D66" w:rsidP="00D25E16">
                          <w:pPr>
                            <w:jc w:val="center"/>
                          </w:pPr>
                          <w:r>
                            <w:t>Bias</w:t>
                          </w:r>
                        </w:p>
                      </w:txbxContent>
                    </v:textbox>
                  </v:oval>
                  <v:shapetype id="_x0000_t32" coordsize="21600,21600" o:spt="32" o:oned="t" path="m,l21600,21600e" filled="f">
                    <v:path arrowok="t" fillok="f" o:connecttype="none"/>
                    <o:lock v:ext="edit" shapetype="t"/>
                  </v:shapetype>
                  <v:shape id="Straight Arrow Connector 40" o:spid="_x0000_s1031" type="#_x0000_t32" style="position:absolute;left:9672;top:1691;width:8153;height:2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" strokecolor="#5a5a5a [2109]" strokeweight=".5pt">
                    <v:stroke endarrow="block" joinstyle="miter"/>
                  </v:shape>
                  <v:rect id="Rectangle 27" o:spid="_x0000_s1032" style="position:absolute;left:33933;top:6818;width:970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" fillcolor="#aeaaaa [2414]" strokecolor="white [3212]" strokeweight="1pt">
                    <v:textbox>
                      <w:txbxContent>
                        <w:p w14:paraId="1301D7A9" w14:textId="77777777" w:rsidR="00034D66" w:rsidRDefault="00034D66" w:rsidP="00D25E16">
                          <w:pPr>
                            <w:jc w:val="center"/>
                          </w:pPr>
                          <w:r>
                            <w:t>Y</w:t>
                          </w:r>
                        </w:p>
                      </w:txbxContent>
                    </v:textbox>
                  </v:rect>
                  <v:shape id="Straight Arrow Connector 56" o:spid="_x0000_s1033" type="#_x0000_t32" style="position:absolute;left:9778;top:8826;width:66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" strokecolor="#5a5a5a [2109]" strokeweight=".5pt">
                    <v:stroke endarrow="block" joinstyle="miter"/>
                  </v:shape>
                  <v:shape id="Straight Arrow Connector 69" o:spid="_x0000_s1034" type="#_x0000_t32" style="position:absolute;left:28806;top:8509;width:51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" strokecolor="#5a5a5a [2109]" strokeweight=".5pt">
                    <v:stroke endarrow="block" joinstyle="miter"/>
                  </v:shape>
                  <v:shape id="Straight Arrow Connector 57" o:spid="_x0000_s1035" type="#_x0000_t32" style="position:absolute;left:9778;top:11892;width:7366;height:35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" strokecolor="#5a5a5a [2109]" strokeweight=".5pt">
                    <v:stroke endarrow="block" joinstyle="miter"/>
                  </v:shape>
                  <v:rect id="Rectangle 21" o:spid="_x0000_s1036" style="position:absolute;left:211;top:13848;width:970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" fillcolor="#aeaaaa [2414]" strokecolor="white [3212]" strokeweight="1pt">
                    <v:textbox>
                      <w:txbxContent>
                        <w:p w14:paraId="48BB36DA" w14:textId="77777777" w:rsidR="00034D66" w:rsidRDefault="00034D66" w:rsidP="00D25E16">
                          <w:pPr>
                            <w:jc w:val="center"/>
                          </w:pPr>
                          <w:r>
                            <w:t>X3</w:t>
                          </w:r>
                        </w:p>
                      </w:txbxContent>
                    </v:textbox>
                  </v:rect>
                  <v:shapetype id="_x0000_t202" coordsize="21600,21600" o:spt="202" path="m,l,21600r21600,l21600,xe">
                    <v:stroke joinstyle="miter"/>
                    <v:path gradientshapeok="t" o:connecttype="rect"/>
                  </v:shapetype>
                  <v:shape id="Text Box 80" o:spid="_x0000_s1037" type="#_x0000_t202" style="position:absolute;left:11152;width:4566;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51341579" w14:textId="77777777" w:rsidR="00034D66" w:rsidRDefault="00034D66" w:rsidP="00D25E16">
                          <w:r>
                            <w:t>W1</w:t>
                          </w:r>
                        </w:p>
                      </w:txbxContent>
                    </v:textbox>
                  </v:shape>
                  <v:shape id="Text Box 83" o:spid="_x0000_s1038" type="#_x0000_t202" style="position:absolute;left:10941;top:5972;width:456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14:paraId="56289959" w14:textId="77777777" w:rsidR="00034D66" w:rsidRDefault="00034D66" w:rsidP="00D25E16">
                          <w:r>
                            <w:t>W2</w:t>
                          </w:r>
                        </w:p>
                      </w:txbxContent>
                    </v:textbox>
                  </v:shape>
                  <v:shape id="Text Box 84" o:spid="_x0000_s1039" type="#_x0000_t202" style="position:absolute;left:10729;top:11363;width:4566;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6E8FD5BA" w14:textId="77777777" w:rsidR="00034D66" w:rsidRDefault="00034D66" w:rsidP="00D25E16">
                          <w:r>
                            <w:t>W3</w:t>
                          </w:r>
                        </w:p>
                      </w:txbxContent>
                    </v:textbox>
                  </v:shape>
                </v:group>
                <v:group id="Group 198" o:spid="_x0000_s1040" style="position:absolute;width:45821;height:23177" coordsize="45826,2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90" o:spid="_x0000_s1041" style="position:absolute;width:15413;height:23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" filled="f" strokecolor="#404040 [2429]" strokeweight="1pt">
                    <v:textbox>
                      <w:txbxContent>
                        <w:p w14:paraId="00538D42" w14:textId="0EE6A4C2" w:rsidR="00034D66" w:rsidRPr="006A1861" w:rsidRDefault="00034D66" w:rsidP="006A186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107" o:spid="_x0000_s1042" style="position:absolute;left:16267;width:14461;height:23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" filled="f" strokecolor="#404040 [2429]" strokeweight="1pt"/>
                  <v:rect id="Rectangle 109" o:spid="_x0000_s1043" style="position:absolute;left:31366;width:14460;height:23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" filled="f" strokecolor="#404040 [2429]" strokeweight="1pt"/>
                  <v:shape id="Text Box 113" o:spid="_x0000_s1044" type="#_x0000_t202" style="position:absolute;left:1594;top:425;width:1275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14640EA9" w14:textId="3A77EE5B" w:rsidR="00034D66" w:rsidRDefault="00034D66" w:rsidP="006A1861">
                          <w:pPr>
                            <w:jc w:val="center"/>
                          </w:pPr>
                          <w:r>
                            <w:t>The Input Layer</w:t>
                          </w:r>
                        </w:p>
                      </w:txbxContent>
                    </v:textbox>
                  </v:shape>
                  <v:shape id="Text Box 118" o:spid="_x0000_s1045" type="#_x0000_t202" style="position:absolute;left:16586;top:531;width:1403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875AF41" w14:textId="0F12210A" w:rsidR="00034D66" w:rsidRDefault="00034D66" w:rsidP="006A1861">
                          <w:pPr>
                            <w:jc w:val="center"/>
                          </w:pPr>
                          <w:r>
                            <w:t>The Hidden Layer</w:t>
                          </w:r>
                        </w:p>
                      </w:txbxContent>
                    </v:textbox>
                  </v:shape>
                  <v:shape id="Text Box 119" o:spid="_x0000_s1046" type="#_x0000_t202" style="position:absolute;left:31685;top:531;width:14034;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4D03A11B" w14:textId="264CA0F7" w:rsidR="00034D66" w:rsidRDefault="00034D66" w:rsidP="006A1861">
                          <w:pPr>
                            <w:jc w:val="center"/>
                          </w:pPr>
                          <w:r>
                            <w:t>The Output Layer</w:t>
                          </w:r>
                        </w:p>
                      </w:txbxContent>
                    </v:textbox>
                  </v:shape>
                </v:group>
                <w10:anchorlock/>
              </v:group>
            </w:pict>
          </mc:Fallback>
        </mc:AlternateContent>
      </w:r>
    </w:p>
    <w:p w14:paraId="652D0082" w14:textId="6239433D" w:rsidR="00D25E16" w:rsidRPr="00E14093" w:rsidRDefault="00B63F3C" w:rsidP="00E14093">
      <w:pPr>
        <w:pStyle w:val="figureTitle"/>
      </w:pPr>
      <w:bookmarkStart w:id="24" w:name="_Toc34865723"/>
      <w:bookmarkStart w:id="25" w:name="_Toc34915122"/>
      <w:r>
        <w:t>The Perceptron</w:t>
      </w:r>
      <w:bookmarkEnd w:id="24"/>
      <w:bookmarkEnd w:id="25"/>
      <w:r w:rsidR="00E14093">
        <w:br/>
      </w:r>
    </w:p>
    <w:p w14:paraId="6A47569E" w14:textId="28530C84" w:rsidR="00420CD6" w:rsidRPr="00450E60" w:rsidRDefault="00420CD6" w:rsidP="00420CD6">
      <w:pPr>
        <w:pStyle w:val="a2"/>
        <w:spacing w:line="480" w:lineRule="auto"/>
        <w:ind w:firstLine="720"/>
        <w:rPr>
          <w:rFonts w:ascii="Times New Roman" w:hAnsi="Times New Roman"/>
          <w:sz w:val="24"/>
          <w:szCs w:val="24"/>
        </w:rPr>
      </w:pPr>
      <w:r>
        <w:rPr>
          <w:rFonts w:ascii="Times New Roman" w:hAnsi="Times New Roman"/>
          <w:sz w:val="24"/>
          <w:szCs w:val="24"/>
        </w:rPr>
        <w:t xml:space="preserve">Every neural networks constructed in three different layers. The </w:t>
      </w:r>
      <w:r>
        <w:rPr>
          <w:rFonts w:ascii="Times New Roman" w:hAnsi="Times New Roman"/>
          <w:i/>
          <w:iCs/>
          <w:sz w:val="24"/>
          <w:szCs w:val="24"/>
        </w:rPr>
        <w:t xml:space="preserve">input layer </w:t>
      </w:r>
      <w:r>
        <w:rPr>
          <w:rFonts w:ascii="Times New Roman" w:hAnsi="Times New Roman"/>
          <w:sz w:val="24"/>
          <w:szCs w:val="24"/>
        </w:rPr>
        <w:t xml:space="preserve">which are the initial data for the network that could be also gotten from the previous network. The </w:t>
      </w:r>
      <w:r>
        <w:rPr>
          <w:rFonts w:ascii="Times New Roman" w:hAnsi="Times New Roman"/>
          <w:i/>
          <w:iCs/>
          <w:sz w:val="24"/>
          <w:szCs w:val="24"/>
        </w:rPr>
        <w:t>hidden layer</w:t>
      </w:r>
      <w:r>
        <w:rPr>
          <w:rFonts w:ascii="Times New Roman" w:hAnsi="Times New Roman"/>
          <w:sz w:val="24"/>
          <w:szCs w:val="24"/>
        </w:rPr>
        <w:t xml:space="preserve"> which is an intermediate layer betweek the input and output layer where all of the calculations is calculated. The </w:t>
      </w:r>
      <w:r>
        <w:rPr>
          <w:rFonts w:ascii="Times New Roman" w:hAnsi="Times New Roman"/>
          <w:i/>
          <w:iCs/>
          <w:sz w:val="24"/>
          <w:szCs w:val="24"/>
        </w:rPr>
        <w:t>output layer</w:t>
      </w:r>
      <w:r>
        <w:rPr>
          <w:rFonts w:ascii="Times New Roman" w:hAnsi="Times New Roman"/>
          <w:sz w:val="24"/>
          <w:szCs w:val="24"/>
        </w:rPr>
        <w:t xml:space="preserve"> where the results of the calculations is printed. </w:t>
      </w:r>
      <w:r w:rsidR="00450E60">
        <w:rPr>
          <w:rFonts w:ascii="Times New Roman" w:hAnsi="Times New Roman"/>
          <w:sz w:val="24"/>
          <w:szCs w:val="24"/>
        </w:rPr>
        <w:t xml:space="preserve">These layers are connected by a </w:t>
      </w:r>
      <w:r w:rsidR="00450E60">
        <w:rPr>
          <w:rFonts w:ascii="Times New Roman" w:hAnsi="Times New Roman"/>
          <w:i/>
          <w:iCs/>
          <w:sz w:val="24"/>
          <w:szCs w:val="24"/>
        </w:rPr>
        <w:t>connection</w:t>
      </w:r>
      <w:r w:rsidR="00450E60">
        <w:rPr>
          <w:rFonts w:ascii="Times New Roman" w:hAnsi="Times New Roman"/>
          <w:sz w:val="24"/>
          <w:szCs w:val="24"/>
        </w:rPr>
        <w:t xml:space="preserve"> which is illustrated </w:t>
      </w:r>
      <w:r w:rsidR="003B6D3F">
        <w:rPr>
          <w:rFonts w:ascii="Times New Roman" w:hAnsi="Times New Roman"/>
          <w:sz w:val="24"/>
          <w:szCs w:val="24"/>
        </w:rPr>
        <w:t>by the arrow. The connection illustrate the data flow from each node to another node.</w:t>
      </w:r>
    </w:p>
    <w:p w14:paraId="3F578920" w14:textId="77777777" w:rsidR="005F2B38" w:rsidRDefault="006A1861" w:rsidP="002550FA">
      <w:pPr>
        <w:pStyle w:val="a2"/>
        <w:spacing w:line="480" w:lineRule="auto"/>
        <w:ind w:firstLine="720"/>
        <w:rPr>
          <w:rFonts w:ascii="Times New Roman" w:hAnsi="Times New Roman"/>
          <w:sz w:val="24"/>
          <w:szCs w:val="24"/>
        </w:rPr>
      </w:pPr>
      <w:r>
        <w:rPr>
          <w:rFonts w:ascii="Times New Roman" w:hAnsi="Times New Roman"/>
          <w:sz w:val="24"/>
          <w:szCs w:val="24"/>
        </w:rPr>
        <w:t>The networks worked by calculating the inpu</w:t>
      </w:r>
      <w:r w:rsidR="00110F8D">
        <w:rPr>
          <w:rFonts w:ascii="Times New Roman" w:hAnsi="Times New Roman"/>
          <w:sz w:val="24"/>
          <w:szCs w:val="24"/>
        </w:rPr>
        <w:t>t</w:t>
      </w:r>
      <w:r>
        <w:rPr>
          <w:rFonts w:ascii="Times New Roman" w:hAnsi="Times New Roman"/>
          <w:sz w:val="24"/>
          <w:szCs w:val="24"/>
        </w:rPr>
        <w:t xml:space="preserve">, weight, and bias that will produce a sum </w:t>
      </w:r>
      <w:r w:rsidR="00FA26D5">
        <w:rPr>
          <w:rFonts w:ascii="Times New Roman" w:hAnsi="Times New Roman"/>
          <w:sz w:val="24"/>
          <w:szCs w:val="24"/>
        </w:rPr>
        <w:t>called the weighted sum</w:t>
      </w:r>
      <w:r w:rsidR="00110F8D">
        <w:rPr>
          <w:rFonts w:ascii="Times New Roman" w:hAnsi="Times New Roman"/>
          <w:sz w:val="24"/>
          <w:szCs w:val="24"/>
        </w:rPr>
        <w:t>.</w:t>
      </w:r>
      <w:r w:rsidR="005F2B38">
        <w:rPr>
          <w:rFonts w:ascii="Times New Roman" w:hAnsi="Times New Roman"/>
          <w:sz w:val="24"/>
          <w:szCs w:val="24"/>
        </w:rPr>
        <w:t xml:space="preserve"> Weight is a number that represent the connection strength between nodes. Bias which always have a value 1 is an offset that ascertain the activation in the neuron. Bias allows the activation function to shift to get the better data prediction.</w:t>
      </w:r>
    </w:p>
    <w:p w14:paraId="4FB89B14" w14:textId="6C7C24C7" w:rsidR="00330B48" w:rsidRDefault="00110F8D" w:rsidP="002550FA">
      <w:pPr>
        <w:pStyle w:val="a2"/>
        <w:spacing w:line="480" w:lineRule="auto"/>
        <w:ind w:firstLine="720"/>
        <w:rPr>
          <w:rFonts w:ascii="Times New Roman" w:hAnsi="Times New Roman"/>
          <w:sz w:val="24"/>
          <w:szCs w:val="24"/>
        </w:rPr>
      </w:pPr>
      <w:r>
        <w:rPr>
          <w:rFonts w:ascii="Times New Roman" w:hAnsi="Times New Roman"/>
          <w:sz w:val="24"/>
          <w:szCs w:val="24"/>
        </w:rPr>
        <w:t>In the figure above, the inputs are denoted by X1, X2, and X3; the weights are denoted by W1, W2, and W3; and the ouput is denoted by Y</w:t>
      </w:r>
      <w:r w:rsidR="00FA26D5">
        <w:rPr>
          <w:rFonts w:ascii="Times New Roman" w:hAnsi="Times New Roman"/>
          <w:sz w:val="24"/>
          <w:szCs w:val="24"/>
        </w:rPr>
        <w:t xml:space="preserve">. The weighted sum then </w:t>
      </w:r>
      <w:r w:rsidR="006A1861">
        <w:rPr>
          <w:rFonts w:ascii="Times New Roman" w:hAnsi="Times New Roman"/>
          <w:sz w:val="24"/>
          <w:szCs w:val="24"/>
        </w:rPr>
        <w:t xml:space="preserve">will </w:t>
      </w:r>
      <w:r w:rsidR="006A1861">
        <w:rPr>
          <w:rFonts w:ascii="Times New Roman" w:hAnsi="Times New Roman"/>
          <w:sz w:val="24"/>
          <w:szCs w:val="24"/>
        </w:rPr>
        <w:lastRenderedPageBreak/>
        <w:t xml:space="preserve">be standardized by an </w:t>
      </w:r>
      <w:r w:rsidR="006A1861" w:rsidRPr="00924F88">
        <w:rPr>
          <w:rFonts w:ascii="Times New Roman" w:hAnsi="Times New Roman"/>
          <w:i/>
          <w:iCs/>
          <w:sz w:val="24"/>
          <w:szCs w:val="24"/>
        </w:rPr>
        <w:t>activation function</w:t>
      </w:r>
      <w:r w:rsidR="00924F88">
        <w:rPr>
          <w:rFonts w:ascii="Times New Roman" w:hAnsi="Times New Roman"/>
          <w:sz w:val="24"/>
          <w:szCs w:val="24"/>
        </w:rPr>
        <w:t>, which define whether a given neural network’s node will be activated or not based on the weighted sum,</w:t>
      </w:r>
      <w:r w:rsidR="006A1861">
        <w:rPr>
          <w:rFonts w:ascii="Times New Roman" w:hAnsi="Times New Roman"/>
          <w:sz w:val="24"/>
          <w:szCs w:val="24"/>
        </w:rPr>
        <w:t xml:space="preserve"> to </w:t>
      </w:r>
      <w:r w:rsidR="00924F88">
        <w:rPr>
          <w:rFonts w:ascii="Times New Roman" w:hAnsi="Times New Roman"/>
          <w:sz w:val="24"/>
          <w:szCs w:val="24"/>
        </w:rPr>
        <w:t>produce the</w:t>
      </w:r>
      <w:r w:rsidR="006A1861">
        <w:rPr>
          <w:rFonts w:ascii="Times New Roman" w:hAnsi="Times New Roman"/>
          <w:sz w:val="24"/>
          <w:szCs w:val="24"/>
        </w:rPr>
        <w:t xml:space="preserve"> output.</w:t>
      </w:r>
      <w:r w:rsidR="00C703B7">
        <w:rPr>
          <w:rFonts w:ascii="Times New Roman" w:hAnsi="Times New Roman"/>
          <w:sz w:val="24"/>
          <w:szCs w:val="24"/>
        </w:rPr>
        <w:t xml:space="preserve"> </w:t>
      </w:r>
    </w:p>
    <w:p w14:paraId="3DC06E0C" w14:textId="3788399F" w:rsidR="005A3852" w:rsidRDefault="0020131D" w:rsidP="005A3852">
      <w:pPr>
        <w:pStyle w:val="a2"/>
        <w:keepNext/>
        <w:spacing w:line="480" w:lineRule="auto"/>
        <w:jc w:val="center"/>
      </w:pPr>
      <w:r>
        <w:rPr>
          <w:rFonts w:ascii="Times New Roman" w:hAnsi="Times New Roman"/>
          <w:sz w:val="24"/>
          <w:szCs w:val="24"/>
        </w:rPr>
        <mc:AlternateContent>
          <mc:Choice Requires="wps">
            <w:drawing>
              <wp:anchor distT="0" distB="0" distL="114300" distR="114300" simplePos="0" relativeHeight="251672576" behindDoc="0" locked="0" layoutInCell="1" allowOverlap="1" wp14:anchorId="2D0DA625" wp14:editId="16F0CD05">
                <wp:simplePos x="0" y="0"/>
                <wp:positionH relativeFrom="column">
                  <wp:posOffset>2933700</wp:posOffset>
                </wp:positionH>
                <wp:positionV relativeFrom="paragraph">
                  <wp:posOffset>11430</wp:posOffset>
                </wp:positionV>
                <wp:extent cx="95250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952500" cy="266700"/>
                        </a:xfrm>
                        <a:prstGeom prst="rect">
                          <a:avLst/>
                        </a:prstGeom>
                        <a:noFill/>
                        <a:ln w="6350">
                          <a:noFill/>
                        </a:ln>
                      </wps:spPr>
                      <wps:txbx>
                        <w:txbxContent>
                          <w:p w14:paraId="3948934D" w14:textId="0E33609B" w:rsidR="00034D66" w:rsidRDefault="00034D66">
                            <w:r>
                              <w:t>Activation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DA625" id="Text Box 69" o:spid="_x0000_s1047" type="#_x0000_t202" style="position:absolute;left:0;text-align:left;margin-left:231pt;margin-top:.9pt;width:7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" filled="f" stroked="f" strokeweight=".5pt">
                <v:textbox>
                  <w:txbxContent>
                    <w:p w14:paraId="3948934D" w14:textId="0E33609B" w:rsidR="00034D66" w:rsidRDefault="00034D66">
                      <w:r>
                        <w:t>Activation 1</w:t>
                      </w:r>
                    </w:p>
                  </w:txbxContent>
                </v:textbox>
              </v:shape>
            </w:pict>
          </mc:Fallback>
        </mc:AlternateContent>
      </w:r>
      <w:r w:rsidR="005A3852">
        <w:rPr>
          <w:rFonts w:ascii="Times New Roman" w:hAnsi="Times New Roman"/>
          <w:sz w:val="24"/>
          <w:szCs w:val="24"/>
        </w:rPr>
        <mc:AlternateContent>
          <mc:Choice Requires="wpg">
            <w:drawing>
              <wp:inline distT="0" distB="0" distL="0" distR="0" wp14:anchorId="3AFB2657" wp14:editId="037CEC9D">
                <wp:extent cx="4238625" cy="1676400"/>
                <wp:effectExtent l="0" t="0" r="0" b="0"/>
                <wp:docPr id="127" name="Group 127"/>
                <wp:cNvGraphicFramePr/>
                <a:graphic xmlns:a="http://schemas.openxmlformats.org/drawingml/2006/main">
                  <a:graphicData uri="http://schemas.microsoft.com/office/word/2010/wordprocessingGroup">
                    <wpg:wgp>
                      <wpg:cNvGrpSpPr/>
                      <wpg:grpSpPr>
                        <a:xfrm>
                          <a:off x="0" y="0"/>
                          <a:ext cx="4238625" cy="1676400"/>
                          <a:chOff x="0" y="0"/>
                          <a:chExt cx="3838575" cy="1438275"/>
                        </a:xfrm>
                      </wpg:grpSpPr>
                      <wps:wsp>
                        <wps:cNvPr id="2" name="Oval 2"/>
                        <wps:cNvSpPr/>
                        <wps:spPr>
                          <a:xfrm>
                            <a:off x="1666875" y="0"/>
                            <a:ext cx="390525" cy="39052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666875" y="1028700"/>
                            <a:ext cx="390525" cy="39052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flipV="1">
                            <a:off x="952500" y="219075"/>
                            <a:ext cx="7239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981075" y="742950"/>
                            <a:ext cx="6858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2047875" y="733425"/>
                            <a:ext cx="7239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2047875" y="257175"/>
                            <a:ext cx="7143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0" y="523875"/>
                            <a:ext cx="971550" cy="36195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6BEE8" w14:textId="77777777" w:rsidR="00034D66" w:rsidRPr="00D06627" w:rsidRDefault="00034D66" w:rsidP="005A3852">
                              <w:pPr>
                                <w:jc w:val="center"/>
                              </w:pPr>
                              <w:r w:rsidRPr="00D06627">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2752725" y="504825"/>
                            <a:ext cx="390525" cy="390525"/>
                          </a:xfrm>
                          <a:prstGeom prst="ellipse">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2000250" y="1171575"/>
                            <a:ext cx="952500" cy="266700"/>
                          </a:xfrm>
                          <a:prstGeom prst="rect">
                            <a:avLst/>
                          </a:prstGeom>
                          <a:noFill/>
                          <a:ln w="6350">
                            <a:noFill/>
                          </a:ln>
                        </wps:spPr>
                        <wps:txbx>
                          <w:txbxContent>
                            <w:p w14:paraId="693688FE" w14:textId="77777777" w:rsidR="00034D66" w:rsidRDefault="00034D66" w:rsidP="005A3852">
                              <w:r>
                                <w:t>Activation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124200" y="561975"/>
                            <a:ext cx="714375" cy="266700"/>
                          </a:xfrm>
                          <a:prstGeom prst="rect">
                            <a:avLst/>
                          </a:prstGeom>
                          <a:noFill/>
                          <a:ln w="6350">
                            <a:noFill/>
                          </a:ln>
                        </wps:spPr>
                        <wps:txbx>
                          <w:txbxContent>
                            <w:p w14:paraId="6C3279C0" w14:textId="77777777" w:rsidR="00034D66" w:rsidRPr="00D06627" w:rsidRDefault="00034D66" w:rsidP="005A3852">
                              <w:pPr>
                                <w:rPr>
                                  <w:caps/>
                                </w:rPr>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1047750" y="238125"/>
                            <a:ext cx="457200" cy="266700"/>
                          </a:xfrm>
                          <a:prstGeom prst="rect">
                            <a:avLst/>
                          </a:prstGeom>
                          <a:noFill/>
                          <a:ln w="6350">
                            <a:noFill/>
                          </a:ln>
                        </wps:spPr>
                        <wps:txbx>
                          <w:txbxContent>
                            <w:p w14:paraId="6775A6CB" w14:textId="77777777" w:rsidR="00034D66" w:rsidRDefault="00034D66" w:rsidP="005A3852">
                              <w:r>
                                <w:t>W1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1019175" y="923925"/>
                            <a:ext cx="457200" cy="266700"/>
                          </a:xfrm>
                          <a:prstGeom prst="rect">
                            <a:avLst/>
                          </a:prstGeom>
                          <a:noFill/>
                          <a:ln w="6350">
                            <a:noFill/>
                          </a:ln>
                        </wps:spPr>
                        <wps:txbx>
                          <w:txbxContent>
                            <w:p w14:paraId="278CB741" w14:textId="77777777" w:rsidR="00034D66" w:rsidRDefault="00034D66" w:rsidP="005A3852">
                              <w:r>
                                <w:t>W2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2428875" y="295275"/>
                            <a:ext cx="457200" cy="266700"/>
                          </a:xfrm>
                          <a:prstGeom prst="rect">
                            <a:avLst/>
                          </a:prstGeom>
                          <a:noFill/>
                          <a:ln w="6350">
                            <a:noFill/>
                          </a:ln>
                        </wps:spPr>
                        <wps:txbx>
                          <w:txbxContent>
                            <w:p w14:paraId="5C5EF59A" w14:textId="77777777" w:rsidR="00034D66" w:rsidRDefault="00034D66" w:rsidP="005A3852">
                              <w:r>
                                <w:t>W3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2457450" y="866775"/>
                            <a:ext cx="457200" cy="266700"/>
                          </a:xfrm>
                          <a:prstGeom prst="rect">
                            <a:avLst/>
                          </a:prstGeom>
                          <a:noFill/>
                          <a:ln w="6350">
                            <a:noFill/>
                          </a:ln>
                        </wps:spPr>
                        <wps:txbx>
                          <w:txbxContent>
                            <w:p w14:paraId="42010F9A" w14:textId="77777777" w:rsidR="00034D66" w:rsidRDefault="00034D66" w:rsidP="005A3852">
                              <w:r>
                                <w:t>W4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a:off x="2047875" y="161925"/>
                            <a:ext cx="2857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V="1">
                            <a:off x="2047875" y="1095375"/>
                            <a:ext cx="3238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AFB2657" id="Group 127" o:spid="_x0000_s1048" style="width:333.75pt;height:132pt;mso-position-horizontal-relative:char;mso-position-vertical-relative:line" coordsize="38385,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">
                <v:oval id="Oval 2" o:spid="_x0000_s1049" style="position:absolute;left:16668;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" fillcolor="#d8d8d8 [2732]" stroked="f" strokeweight="1pt">
                  <v:stroke joinstyle="miter"/>
                </v:oval>
                <v:oval id="Oval 13" o:spid="_x0000_s1050" style="position:absolute;left:16668;top:10287;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" fillcolor="#d8d8d8 [2732]" stroked="f" strokeweight="1pt">
                  <v:stroke joinstyle="miter"/>
                </v:oval>
                <v:shape id="Straight Arrow Connector 27" o:spid="_x0000_s1051" type="#_x0000_t32" style="position:absolute;left:9525;top:2190;width:7239;height:5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v:shape>
                <v:shape id="Straight Arrow Connector 40" o:spid="_x0000_s1052" type="#_x0000_t32" style="position:absolute;left:9810;top:7429;width:6858;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56" o:spid="_x0000_s1053" type="#_x0000_t32" style="position:absolute;left:20478;top:7334;width:7239;height:4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Straight Arrow Connector 57" o:spid="_x0000_s1054" type="#_x0000_t32" style="position:absolute;left:20478;top:2571;width:7144;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4472c4 [3204]" strokeweight=".5pt">
                  <v:stroke endarrow="block" joinstyle="miter"/>
                </v:shape>
                <v:rect id="Rectangle 21" o:spid="_x0000_s1055" style="position:absolute;top:5238;width:971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" fillcolor="#5a5a5a [2109]" stroked="f" strokeweight="1pt">
                  <v:textbox>
                    <w:txbxContent>
                      <w:p w14:paraId="02E6BEE8" w14:textId="77777777" w:rsidR="00034D66" w:rsidRPr="00D06627" w:rsidRDefault="00034D66" w:rsidP="005A3852">
                        <w:pPr>
                          <w:jc w:val="center"/>
                        </w:pPr>
                        <w:r w:rsidRPr="00D06627">
                          <w:t>Input 1</w:t>
                        </w:r>
                      </w:p>
                    </w:txbxContent>
                  </v:textbox>
                </v:rect>
                <v:oval id="Oval 26" o:spid="_x0000_s1056" style="position:absolute;left:27527;top:5048;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" fillcolor="#5a5a5a [2109]" stroked="f" strokeweight="1pt">
                  <v:stroke joinstyle="miter"/>
                </v:oval>
                <v:shape id="Text Box 77" o:spid="_x0000_s1057" type="#_x0000_t202" style="position:absolute;left:20002;top:11715;width:95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693688FE" w14:textId="77777777" w:rsidR="00034D66" w:rsidRDefault="00034D66" w:rsidP="005A3852">
                        <w:r>
                          <w:t>Activation 2</w:t>
                        </w:r>
                      </w:p>
                    </w:txbxContent>
                  </v:textbox>
                </v:shape>
                <v:shape id="Text Box 84" o:spid="_x0000_s1058" type="#_x0000_t202" style="position:absolute;left:31242;top:5619;width:7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C3279C0" w14:textId="77777777" w:rsidR="00034D66" w:rsidRPr="00D06627" w:rsidRDefault="00034D66" w:rsidP="005A3852">
                        <w:pPr>
                          <w:rPr>
                            <w:caps/>
                          </w:rPr>
                        </w:pPr>
                        <w:r>
                          <w:t>Output</w:t>
                        </w:r>
                      </w:p>
                    </w:txbxContent>
                  </v:textbox>
                </v:shape>
                <v:shape id="Text Box 86" o:spid="_x0000_s1059" type="#_x0000_t202" style="position:absolute;left:10477;top:2381;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6775A6CB" w14:textId="77777777" w:rsidR="00034D66" w:rsidRDefault="00034D66" w:rsidP="005A3852">
                        <w:r>
                          <w:t>W1</w:t>
                        </w:r>
                      </w:p>
                    </w:txbxContent>
                  </v:textbox>
                </v:shape>
                <v:shape id="Text Box 88" o:spid="_x0000_s1060" type="#_x0000_t202" style="position:absolute;left:10191;top:9239;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78CB741" w14:textId="77777777" w:rsidR="00034D66" w:rsidRDefault="00034D66" w:rsidP="005A3852">
                        <w:r>
                          <w:t>W2</w:t>
                        </w:r>
                      </w:p>
                    </w:txbxContent>
                  </v:textbox>
                </v:shape>
                <v:shape id="Text Box 89" o:spid="_x0000_s1061" type="#_x0000_t202" style="position:absolute;left:24288;top:2952;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5C5EF59A" w14:textId="77777777" w:rsidR="00034D66" w:rsidRDefault="00034D66" w:rsidP="005A3852">
                        <w:r>
                          <w:t>W3</w:t>
                        </w:r>
                      </w:p>
                    </w:txbxContent>
                  </v:textbox>
                </v:shape>
                <v:shape id="Text Box 124" o:spid="_x0000_s1062" type="#_x0000_t202" style="position:absolute;left:24574;top:8667;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42010F9A" w14:textId="77777777" w:rsidR="00034D66" w:rsidRDefault="00034D66" w:rsidP="005A3852">
                        <w:r>
                          <w:t>W4</w:t>
                        </w:r>
                      </w:p>
                    </w:txbxContent>
                  </v:textbox>
                </v:shape>
                <v:shape id="Straight Arrow Connector 125" o:spid="_x0000_s1063" type="#_x0000_t32" style="position:absolute;left:20478;top:1619;width:2858;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4472c4 [3204]" strokeweight=".5pt">
                  <v:stroke endarrow="block" joinstyle="miter"/>
                </v:shape>
                <v:shape id="Straight Arrow Connector 126" o:spid="_x0000_s1064" type="#_x0000_t32" style="position:absolute;left:20478;top:10953;width:3239;height:1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w10:anchorlock/>
              </v:group>
            </w:pict>
          </mc:Fallback>
        </mc:AlternateContent>
      </w:r>
    </w:p>
    <w:p w14:paraId="6817BEF7" w14:textId="3DA4FAFE" w:rsidR="00E14093" w:rsidRPr="00E14093" w:rsidRDefault="00E14093" w:rsidP="00E14093">
      <w:pPr>
        <w:pStyle w:val="figureTitle"/>
      </w:pPr>
      <w:bookmarkStart w:id="26" w:name="_Toc34865724"/>
      <w:bookmarkStart w:id="27" w:name="_Toc34915123"/>
      <w:r>
        <w:t>Forward Propagation</w:t>
      </w:r>
      <w:bookmarkEnd w:id="26"/>
      <w:bookmarkEnd w:id="27"/>
    </w:p>
    <w:p w14:paraId="42EB0747" w14:textId="77777777" w:rsidR="00E14093" w:rsidRDefault="00E14093" w:rsidP="00D5170F">
      <w:pPr>
        <w:pStyle w:val="a2"/>
        <w:spacing w:line="480" w:lineRule="auto"/>
        <w:ind w:firstLine="720"/>
        <w:rPr>
          <w:rFonts w:ascii="Times New Roman" w:hAnsi="Times New Roman"/>
          <w:sz w:val="24"/>
          <w:szCs w:val="24"/>
        </w:rPr>
      </w:pPr>
    </w:p>
    <w:p w14:paraId="353021B5" w14:textId="12299D3B" w:rsidR="005A3852" w:rsidRDefault="00E14093" w:rsidP="00D5170F">
      <w:pPr>
        <w:pStyle w:val="a2"/>
        <w:spacing w:line="480" w:lineRule="auto"/>
        <w:ind w:firstLine="720"/>
        <w:rPr>
          <w:rFonts w:ascii="Times New Roman" w:hAnsi="Times New Roman"/>
          <w:sz w:val="24"/>
          <w:szCs w:val="24"/>
        </w:rPr>
      </w:pPr>
      <w:r>
        <mc:AlternateContent>
          <mc:Choice Requires="wps">
            <w:drawing>
              <wp:anchor distT="0" distB="0" distL="114300" distR="114300" simplePos="0" relativeHeight="251674624" behindDoc="0" locked="0" layoutInCell="1" allowOverlap="1" wp14:anchorId="2F89FB87" wp14:editId="3F971F22">
                <wp:simplePos x="0" y="0"/>
                <wp:positionH relativeFrom="column">
                  <wp:posOffset>1704549</wp:posOffset>
                </wp:positionH>
                <wp:positionV relativeFrom="paragraph">
                  <wp:posOffset>2096498</wp:posOffset>
                </wp:positionV>
                <wp:extent cx="704850" cy="2667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704850" cy="266700"/>
                        </a:xfrm>
                        <a:prstGeom prst="rect">
                          <a:avLst/>
                        </a:prstGeom>
                        <a:noFill/>
                        <a:ln w="6350">
                          <a:noFill/>
                        </a:ln>
                      </wps:spPr>
                      <wps:txbx>
                        <w:txbxContent>
                          <w:p w14:paraId="184776C8" w14:textId="1CCC9923" w:rsidR="00034D66" w:rsidRDefault="00034D66" w:rsidP="00D06627">
                            <w:r>
                              <w:t>Error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89FB87" id="Text Box 242" o:spid="_x0000_s1065" type="#_x0000_t202" style="position:absolute;left:0;text-align:left;margin-left:134.2pt;margin-top:165.1pt;width:55.5pt;height:2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" filled="f" stroked="f" strokeweight=".5pt">
                <v:textbox>
                  <w:txbxContent>
                    <w:p w14:paraId="184776C8" w14:textId="1CCC9923" w:rsidR="00034D66" w:rsidRDefault="00034D66" w:rsidP="00D06627">
                      <w:r>
                        <w:t>Error 1</w:t>
                      </w:r>
                    </w:p>
                  </w:txbxContent>
                </v:textbox>
              </v:shape>
            </w:pict>
          </mc:Fallback>
        </mc:AlternateContent>
      </w:r>
      <w:r w:rsidR="007B42AC">
        <w:rPr>
          <w:rFonts w:ascii="Times New Roman" w:hAnsi="Times New Roman"/>
          <w:sz w:val="24"/>
          <w:szCs w:val="24"/>
        </w:rPr>
        <w:t xml:space="preserve">The process of moving forward the nodes, activates the node, and produce the output is called </w:t>
      </w:r>
      <w:r w:rsidR="007B42AC">
        <w:rPr>
          <w:rFonts w:ascii="Times New Roman" w:hAnsi="Times New Roman"/>
          <w:i/>
          <w:iCs/>
          <w:sz w:val="24"/>
          <w:szCs w:val="24"/>
        </w:rPr>
        <w:t>forward propagati</w:t>
      </w:r>
      <w:r w:rsidR="007A52EE">
        <w:rPr>
          <w:rFonts w:ascii="Times New Roman" w:hAnsi="Times New Roman"/>
          <w:i/>
          <w:iCs/>
          <w:sz w:val="24"/>
          <w:szCs w:val="24"/>
        </w:rPr>
        <w:t>on</w:t>
      </w:r>
      <w:r w:rsidR="00330B48">
        <w:rPr>
          <w:rFonts w:ascii="Times New Roman" w:hAnsi="Times New Roman"/>
          <w:sz w:val="24"/>
          <w:szCs w:val="24"/>
        </w:rPr>
        <w:t>, which is shown by the figure</w:t>
      </w:r>
      <w:r w:rsidR="005A3852">
        <w:rPr>
          <w:rFonts w:ascii="Times New Roman" w:hAnsi="Times New Roman"/>
          <w:sz w:val="24"/>
          <w:szCs w:val="24"/>
        </w:rPr>
        <w:t xml:space="preserve"> 2</w:t>
      </w:r>
      <w:r>
        <w:rPr>
          <w:rFonts w:ascii="Times New Roman" w:hAnsi="Times New Roman"/>
          <w:sz w:val="24"/>
          <w:szCs w:val="24"/>
        </w:rPr>
        <w:t>.2</w:t>
      </w:r>
      <w:r w:rsidR="007A52EE">
        <w:rPr>
          <w:rFonts w:ascii="Times New Roman" w:hAnsi="Times New Roman"/>
          <w:sz w:val="24"/>
          <w:szCs w:val="24"/>
        </w:rPr>
        <w:t xml:space="preserve">. At the end, the output is evaluated for the means to increase its accuracy. </w:t>
      </w:r>
      <w:r w:rsidR="00330B48">
        <w:rPr>
          <w:rFonts w:ascii="Times New Roman" w:hAnsi="Times New Roman"/>
          <w:sz w:val="24"/>
          <w:szCs w:val="24"/>
        </w:rPr>
        <w:t>The error calculation will move backward from the output into the input layer through the same connections that hold the same weights that we use in the forward propagation</w:t>
      </w:r>
      <w:r w:rsidR="002955E4">
        <w:rPr>
          <w:rFonts w:ascii="Times New Roman" w:hAnsi="Times New Roman"/>
          <w:sz w:val="24"/>
          <w:szCs w:val="24"/>
        </w:rPr>
        <w:t xml:space="preserve"> [1</w:t>
      </w:r>
      <w:r w:rsidR="00C7730A">
        <w:rPr>
          <w:rFonts w:ascii="Times New Roman" w:hAnsi="Times New Roman"/>
          <w:sz w:val="24"/>
          <w:szCs w:val="24"/>
        </w:rPr>
        <w:t>4</w:t>
      </w:r>
      <w:r w:rsidR="002955E4">
        <w:rPr>
          <w:rFonts w:ascii="Times New Roman" w:hAnsi="Times New Roman"/>
          <w:sz w:val="24"/>
          <w:szCs w:val="24"/>
        </w:rPr>
        <w:t>]</w:t>
      </w:r>
      <w:r w:rsidR="00330B48">
        <w:rPr>
          <w:rFonts w:ascii="Times New Roman" w:hAnsi="Times New Roman"/>
          <w:sz w:val="24"/>
          <w:szCs w:val="24"/>
        </w:rPr>
        <w:t xml:space="preserve">. This method is called </w:t>
      </w:r>
      <w:r w:rsidR="00330B48">
        <w:rPr>
          <w:rFonts w:ascii="Times New Roman" w:hAnsi="Times New Roman"/>
          <w:i/>
          <w:iCs/>
          <w:sz w:val="24"/>
          <w:szCs w:val="24"/>
        </w:rPr>
        <w:t>backward propagation</w:t>
      </w:r>
      <w:r w:rsidR="00330B48">
        <w:rPr>
          <w:rFonts w:ascii="Times New Roman" w:hAnsi="Times New Roman"/>
          <w:sz w:val="24"/>
          <w:szCs w:val="24"/>
        </w:rPr>
        <w:t>, which is shown by the figure</w:t>
      </w:r>
      <w:r w:rsidR="005A3852">
        <w:rPr>
          <w:rFonts w:ascii="Times New Roman" w:hAnsi="Times New Roman"/>
          <w:sz w:val="24"/>
          <w:szCs w:val="24"/>
        </w:rPr>
        <w:t xml:space="preserve"> </w:t>
      </w:r>
      <w:r>
        <w:rPr>
          <w:rFonts w:ascii="Times New Roman" w:hAnsi="Times New Roman"/>
          <w:sz w:val="24"/>
          <w:szCs w:val="24"/>
        </w:rPr>
        <w:t>2.</w:t>
      </w:r>
      <w:r w:rsidR="005A3852">
        <w:rPr>
          <w:rFonts w:ascii="Times New Roman" w:hAnsi="Times New Roman"/>
          <w:sz w:val="24"/>
          <w:szCs w:val="24"/>
        </w:rPr>
        <w:t>3</w:t>
      </w:r>
      <w:r w:rsidR="00330B48">
        <w:rPr>
          <w:rFonts w:ascii="Times New Roman" w:hAnsi="Times New Roman"/>
          <w:sz w:val="24"/>
          <w:szCs w:val="24"/>
        </w:rPr>
        <w:t xml:space="preserve">. </w:t>
      </w:r>
    </w:p>
    <w:p w14:paraId="515BA72D" w14:textId="7E30971A" w:rsidR="005A3852" w:rsidRDefault="005A3852" w:rsidP="00E14093">
      <w:pPr>
        <w:pStyle w:val="a2"/>
        <w:spacing w:line="480" w:lineRule="auto"/>
        <w:jc w:val="center"/>
        <w:rPr>
          <w:rFonts w:ascii="Times New Roman" w:hAnsi="Times New Roman"/>
          <w:sz w:val="24"/>
          <w:szCs w:val="24"/>
        </w:rPr>
      </w:pPr>
      <w:r>
        <w:rPr>
          <w:rFonts w:ascii="Times New Roman" w:hAnsi="Times New Roman"/>
          <w:sz w:val="24"/>
          <w:szCs w:val="24"/>
        </w:rPr>
        <mc:AlternateContent>
          <mc:Choice Requires="wpg">
            <w:drawing>
              <wp:inline distT="0" distB="0" distL="0" distR="0" wp14:anchorId="7749615F" wp14:editId="448C8325">
                <wp:extent cx="3838575" cy="1457325"/>
                <wp:effectExtent l="0" t="0" r="0" b="9525"/>
                <wp:docPr id="192" name="Group 192"/>
                <wp:cNvGraphicFramePr/>
                <a:graphic xmlns:a="http://schemas.openxmlformats.org/drawingml/2006/main">
                  <a:graphicData uri="http://schemas.microsoft.com/office/word/2010/wordprocessingGroup">
                    <wpg:wgp>
                      <wpg:cNvGrpSpPr/>
                      <wpg:grpSpPr>
                        <a:xfrm>
                          <a:off x="0" y="0"/>
                          <a:ext cx="3838575" cy="1457325"/>
                          <a:chOff x="0" y="0"/>
                          <a:chExt cx="3838575" cy="1457325"/>
                        </a:xfrm>
                      </wpg:grpSpPr>
                      <wps:wsp>
                        <wps:cNvPr id="193" name="Oval 193"/>
                        <wps:cNvSpPr/>
                        <wps:spPr>
                          <a:xfrm>
                            <a:off x="1666875" y="0"/>
                            <a:ext cx="390525" cy="39052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666875" y="1028700"/>
                            <a:ext cx="390525" cy="390525"/>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wps:spPr>
                          <a:xfrm flipV="1">
                            <a:off x="952500" y="219075"/>
                            <a:ext cx="7239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a:off x="981075" y="742950"/>
                            <a:ext cx="6858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V="1">
                            <a:off x="2047875" y="733425"/>
                            <a:ext cx="7239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a:off x="2047875" y="257175"/>
                            <a:ext cx="7143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0" y="523875"/>
                            <a:ext cx="971550" cy="36195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95069" w14:textId="77777777" w:rsidR="00034D66" w:rsidRPr="00D06627" w:rsidRDefault="00034D66" w:rsidP="005A3852">
                              <w:pPr>
                                <w:jc w:val="center"/>
                              </w:pPr>
                              <w:r w:rsidRPr="00D06627">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2752725" y="504825"/>
                            <a:ext cx="390525" cy="390525"/>
                          </a:xfrm>
                          <a:prstGeom prst="ellipse">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Text Box 202"/>
                        <wps:cNvSpPr txBox="1"/>
                        <wps:spPr>
                          <a:xfrm>
                            <a:off x="981075" y="1190625"/>
                            <a:ext cx="638175" cy="266700"/>
                          </a:xfrm>
                          <a:prstGeom prst="rect">
                            <a:avLst/>
                          </a:prstGeom>
                          <a:noFill/>
                          <a:ln w="6350">
                            <a:noFill/>
                          </a:ln>
                        </wps:spPr>
                        <wps:txbx>
                          <w:txbxContent>
                            <w:p w14:paraId="7FFEB33E" w14:textId="77777777" w:rsidR="00034D66" w:rsidRDefault="00034D66" w:rsidP="005A3852">
                              <w:r>
                                <w:t>Error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3124200" y="561975"/>
                            <a:ext cx="714375" cy="266700"/>
                          </a:xfrm>
                          <a:prstGeom prst="rect">
                            <a:avLst/>
                          </a:prstGeom>
                          <a:noFill/>
                          <a:ln w="6350">
                            <a:noFill/>
                          </a:ln>
                        </wps:spPr>
                        <wps:txbx>
                          <w:txbxContent>
                            <w:p w14:paraId="692F4F53" w14:textId="77777777" w:rsidR="00034D66" w:rsidRPr="00D06627" w:rsidRDefault="00034D66" w:rsidP="005A3852">
                              <w:pPr>
                                <w:rPr>
                                  <w:caps/>
                                </w:rPr>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904875" y="323850"/>
                            <a:ext cx="457200" cy="266700"/>
                          </a:xfrm>
                          <a:prstGeom prst="rect">
                            <a:avLst/>
                          </a:prstGeom>
                          <a:noFill/>
                          <a:ln w="6350">
                            <a:noFill/>
                          </a:ln>
                        </wps:spPr>
                        <wps:txbx>
                          <w:txbxContent>
                            <w:p w14:paraId="57032274" w14:textId="77777777" w:rsidR="00034D66" w:rsidRDefault="00034D66" w:rsidP="005A3852">
                              <w:r>
                                <w:t>W1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904875" y="847725"/>
                            <a:ext cx="457200" cy="266700"/>
                          </a:xfrm>
                          <a:prstGeom prst="rect">
                            <a:avLst/>
                          </a:prstGeom>
                          <a:noFill/>
                          <a:ln w="6350">
                            <a:noFill/>
                          </a:ln>
                        </wps:spPr>
                        <wps:txbx>
                          <w:txbxContent>
                            <w:p w14:paraId="2E4DAD49" w14:textId="77777777" w:rsidR="00034D66" w:rsidRDefault="00034D66" w:rsidP="005A3852">
                              <w:r>
                                <w:t>W2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2428875" y="295275"/>
                            <a:ext cx="457200" cy="266700"/>
                          </a:xfrm>
                          <a:prstGeom prst="rect">
                            <a:avLst/>
                          </a:prstGeom>
                          <a:noFill/>
                          <a:ln w="6350">
                            <a:noFill/>
                          </a:ln>
                        </wps:spPr>
                        <wps:txbx>
                          <w:txbxContent>
                            <w:p w14:paraId="74FD87A2" w14:textId="77777777" w:rsidR="00034D66" w:rsidRDefault="00034D66" w:rsidP="005A3852">
                              <w:r>
                                <w:t>W3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2457450" y="866775"/>
                            <a:ext cx="457200" cy="266700"/>
                          </a:xfrm>
                          <a:prstGeom prst="rect">
                            <a:avLst/>
                          </a:prstGeom>
                          <a:noFill/>
                          <a:ln w="6350">
                            <a:noFill/>
                          </a:ln>
                        </wps:spPr>
                        <wps:txbx>
                          <w:txbxContent>
                            <w:p w14:paraId="3D4941F2" w14:textId="77777777" w:rsidR="00034D66" w:rsidRDefault="00034D66" w:rsidP="005A3852">
                              <w:r>
                                <w:t>W4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flipH="1">
                            <a:off x="1390650" y="123825"/>
                            <a:ext cx="2857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flipH="1" flipV="1">
                            <a:off x="1362075" y="1104940"/>
                            <a:ext cx="323809" cy="190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49615F" id="Group 192" o:spid="_x0000_s1066" style="width:302.25pt;height:114.75pt;mso-position-horizontal-relative:char;mso-position-vertical-relative:line" coordsize="3838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">
                <v:oval id="Oval 193" o:spid="_x0000_s1067" style="position:absolute;left:16668;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" fillcolor="#d8d8d8 [2732]" stroked="f" strokeweight="1pt">
                  <v:stroke joinstyle="miter"/>
                </v:oval>
                <v:oval id="Oval 194" o:spid="_x0000_s1068" style="position:absolute;left:16668;top:10287;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" fillcolor="#d8d8d8 [2732]" stroked="f" strokeweight="1pt">
                  <v:stroke joinstyle="miter"/>
                </v:oval>
                <v:shape id="Straight Arrow Connector 195" o:spid="_x0000_s1069" type="#_x0000_t32" style="position:absolute;left:9525;top:2190;width:7239;height:5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" strokecolor="#4472c4 [3204]" strokeweight=".5pt">
                  <v:stroke endarrow="block" joinstyle="miter"/>
                </v:shape>
                <v:shape id="Straight Arrow Connector 196" o:spid="_x0000_s1070" type="#_x0000_t32" style="position:absolute;left:9810;top:7429;width:6858;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Straight Arrow Connector 197" o:spid="_x0000_s1071" type="#_x0000_t32" style="position:absolute;left:20478;top:7334;width:7239;height:4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shape id="Straight Arrow Connector 199" o:spid="_x0000_s1072" type="#_x0000_t32" style="position:absolute;left:20478;top:2571;width:7144;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" strokecolor="#4472c4 [3204]" strokeweight=".5pt">
                  <v:stroke endarrow="block" joinstyle="miter"/>
                </v:shape>
                <v:rect id="Rectangle 200" o:spid="_x0000_s1073" style="position:absolute;top:5238;width:971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" fillcolor="#5a5a5a [2109]" stroked="f" strokeweight="1pt">
                  <v:textbox>
                    <w:txbxContent>
                      <w:p w14:paraId="44295069" w14:textId="77777777" w:rsidR="00034D66" w:rsidRPr="00D06627" w:rsidRDefault="00034D66" w:rsidP="005A3852">
                        <w:pPr>
                          <w:jc w:val="center"/>
                        </w:pPr>
                        <w:r w:rsidRPr="00D06627">
                          <w:t>Input 1</w:t>
                        </w:r>
                      </w:p>
                    </w:txbxContent>
                  </v:textbox>
                </v:rect>
                <v:oval id="Oval 201" o:spid="_x0000_s1074" style="position:absolute;left:27527;top:5048;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" fillcolor="#5a5a5a [2109]" stroked="f" strokeweight="1pt">
                  <v:stroke joinstyle="miter"/>
                </v:oval>
                <v:shape id="Text Box 202" o:spid="_x0000_s1075" type="#_x0000_t202" style="position:absolute;left:9810;top:11906;width:6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7FFEB33E" w14:textId="77777777" w:rsidR="00034D66" w:rsidRDefault="00034D66" w:rsidP="005A3852">
                        <w:r>
                          <w:t>Error 2</w:t>
                        </w:r>
                      </w:p>
                    </w:txbxContent>
                  </v:textbox>
                </v:shape>
                <v:shape id="Text Box 203" o:spid="_x0000_s1076" type="#_x0000_t202" style="position:absolute;left:31242;top:5619;width:7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92F4F53" w14:textId="77777777" w:rsidR="00034D66" w:rsidRPr="00D06627" w:rsidRDefault="00034D66" w:rsidP="005A3852">
                        <w:pPr>
                          <w:rPr>
                            <w:caps/>
                          </w:rPr>
                        </w:pPr>
                        <w:r>
                          <w:t>Output</w:t>
                        </w:r>
                      </w:p>
                    </w:txbxContent>
                  </v:textbox>
                </v:shape>
                <v:shape id="Text Box 204" o:spid="_x0000_s1077" type="#_x0000_t202" style="position:absolute;left:9048;top:3238;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57032274" w14:textId="77777777" w:rsidR="00034D66" w:rsidRDefault="00034D66" w:rsidP="005A3852">
                        <w:r>
                          <w:t>W1</w:t>
                        </w:r>
                      </w:p>
                    </w:txbxContent>
                  </v:textbox>
                </v:shape>
                <v:shape id="Text Box 205" o:spid="_x0000_s1078" type="#_x0000_t202" style="position:absolute;left:9048;top:8477;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14:paraId="2E4DAD49" w14:textId="77777777" w:rsidR="00034D66" w:rsidRDefault="00034D66" w:rsidP="005A3852">
                        <w:r>
                          <w:t>W2</w:t>
                        </w:r>
                      </w:p>
                    </w:txbxContent>
                  </v:textbox>
                </v:shape>
                <v:shape id="Text Box 206" o:spid="_x0000_s1079" type="#_x0000_t202" style="position:absolute;left:24288;top:2952;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74FD87A2" w14:textId="77777777" w:rsidR="00034D66" w:rsidRDefault="00034D66" w:rsidP="005A3852">
                        <w:r>
                          <w:t>W3</w:t>
                        </w:r>
                      </w:p>
                    </w:txbxContent>
                  </v:textbox>
                </v:shape>
                <v:shape id="Text Box 207" o:spid="_x0000_s1080" type="#_x0000_t202" style="position:absolute;left:24574;top:8667;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3D4941F2" w14:textId="77777777" w:rsidR="00034D66" w:rsidRDefault="00034D66" w:rsidP="005A3852">
                        <w:r>
                          <w:t>W4</w:t>
                        </w:r>
                      </w:p>
                    </w:txbxContent>
                  </v:textbox>
                </v:shape>
                <v:shape id="Straight Arrow Connector 208" o:spid="_x0000_s1081" type="#_x0000_t32" style="position:absolute;left:13906;top:1238;width:2858;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" strokecolor="#4472c4 [3204]" strokeweight=".5pt">
                  <v:stroke endarrow="block" joinstyle="miter"/>
                </v:shape>
                <v:shape id="Straight Arrow Connector 209" o:spid="_x0000_s1082" type="#_x0000_t32" style="position:absolute;left:13620;top:11049;width:3238;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" strokecolor="#4472c4 [3204]" strokeweight=".5pt">
                  <v:stroke endarrow="block" joinstyle="miter"/>
                </v:shape>
                <w10:anchorlock/>
              </v:group>
            </w:pict>
          </mc:Fallback>
        </mc:AlternateContent>
      </w:r>
    </w:p>
    <w:p w14:paraId="7C3E5D98" w14:textId="3D44EAC0" w:rsidR="005A3852" w:rsidRPr="00E14093" w:rsidRDefault="00E14093" w:rsidP="00E14093">
      <w:pPr>
        <w:pStyle w:val="figureTitle"/>
      </w:pPr>
      <w:bookmarkStart w:id="28" w:name="_Toc34865725"/>
      <w:bookmarkStart w:id="29" w:name="_Toc34915124"/>
      <w:r>
        <w:t>Backward Propagation</w:t>
      </w:r>
      <w:bookmarkEnd w:id="28"/>
      <w:bookmarkEnd w:id="29"/>
    </w:p>
    <w:p w14:paraId="3950FEC8" w14:textId="6B814DA1" w:rsidR="00DA5713" w:rsidRPr="004E3657" w:rsidRDefault="00330B48" w:rsidP="004E3657">
      <w:pPr>
        <w:pStyle w:val="a2"/>
        <w:spacing w:line="480" w:lineRule="auto"/>
        <w:ind w:firstLine="720"/>
        <w:rPr>
          <w:rFonts w:ascii="Times New Roman" w:hAnsi="Times New Roman"/>
          <w:sz w:val="24"/>
          <w:szCs w:val="24"/>
        </w:rPr>
      </w:pPr>
      <w:r>
        <w:rPr>
          <w:rFonts w:ascii="Times New Roman" w:hAnsi="Times New Roman"/>
          <w:sz w:val="24"/>
          <w:szCs w:val="24"/>
        </w:rPr>
        <w:lastRenderedPageBreak/>
        <w:t xml:space="preserve">The errors that are calculated are propotional of a specific node’s output. The backward propagation, or in short, </w:t>
      </w:r>
      <w:r>
        <w:rPr>
          <w:rFonts w:ascii="Times New Roman" w:hAnsi="Times New Roman"/>
          <w:i/>
          <w:iCs/>
          <w:sz w:val="24"/>
          <w:szCs w:val="24"/>
        </w:rPr>
        <w:t>backpropagation</w:t>
      </w:r>
      <w:r>
        <w:rPr>
          <w:rFonts w:ascii="Times New Roman" w:hAnsi="Times New Roman"/>
          <w:sz w:val="24"/>
          <w:szCs w:val="24"/>
        </w:rPr>
        <w:t>, is useful to allow researcher to calculate the the overall node’s error for further tweaking and optimization</w:t>
      </w:r>
      <w:r w:rsidR="00D5170F">
        <w:rPr>
          <w:rFonts w:ascii="Times New Roman" w:hAnsi="Times New Roman"/>
          <w:sz w:val="24"/>
          <w:szCs w:val="24"/>
        </w:rPr>
        <w:t>. One method of tweaking the network is to manipulate the weights which defines the impact of a node to another node.</w:t>
      </w:r>
    </w:p>
    <w:p w14:paraId="2C61A685" w14:textId="4B150B90" w:rsidR="00307AD6" w:rsidRPr="003F6A66" w:rsidRDefault="00472A27" w:rsidP="00741363">
      <w:pPr>
        <w:pStyle w:val="Heading1"/>
      </w:pPr>
      <w:bookmarkStart w:id="30" w:name="_Toc34915051"/>
      <w:r w:rsidRPr="003F6A66">
        <w:t>Machine Learning</w:t>
      </w:r>
      <w:bookmarkEnd w:id="30"/>
    </w:p>
    <w:p w14:paraId="393E0094" w14:textId="5D9EA8BD" w:rsidR="00307AD6" w:rsidRPr="003F6A66" w:rsidRDefault="003539AB" w:rsidP="00307AD6">
      <w:pPr>
        <w:pStyle w:val="BodyTextIndent"/>
      </w:pPr>
      <w:r w:rsidRPr="003F6A66">
        <w:t xml:space="preserve">In this section, the author describes four popular </w:t>
      </w:r>
      <w:r w:rsidR="00142877" w:rsidRPr="003F6A66">
        <w:t>machine learning</w:t>
      </w:r>
      <w:r w:rsidRPr="003F6A66">
        <w:t xml:space="preserve"> methods which called </w:t>
      </w:r>
      <w:r w:rsidR="00142877" w:rsidRPr="003F6A66">
        <w:t>s</w:t>
      </w:r>
      <w:r w:rsidRPr="003F6A66">
        <w:t xml:space="preserve">upervised, </w:t>
      </w:r>
      <w:r w:rsidR="00142877" w:rsidRPr="003F6A66">
        <w:t>un</w:t>
      </w:r>
      <w:r w:rsidRPr="003F6A66">
        <w:t xml:space="preserve">supervised, </w:t>
      </w:r>
      <w:r w:rsidR="00142877" w:rsidRPr="003F6A66">
        <w:t>s</w:t>
      </w:r>
      <w:r w:rsidRPr="003F6A66">
        <w:t xml:space="preserve">emi-supervised, and </w:t>
      </w:r>
      <w:r w:rsidR="00142877" w:rsidRPr="003F6A66">
        <w:t>r</w:t>
      </w:r>
      <w:r w:rsidRPr="003F6A66">
        <w:t>einforcement learning [</w:t>
      </w:r>
      <w:r w:rsidR="001631A6">
        <w:t>5</w:t>
      </w:r>
      <w:r w:rsidRPr="003F6A66">
        <w:t>]</w:t>
      </w:r>
      <w:r w:rsidR="00307AD6" w:rsidRPr="003F6A66">
        <w:t>.</w:t>
      </w:r>
    </w:p>
    <w:p w14:paraId="1AA8F374" w14:textId="6883D48E" w:rsidR="00307AD6" w:rsidRPr="003F6A66" w:rsidRDefault="00042632" w:rsidP="00EE39A6">
      <w:pPr>
        <w:pStyle w:val="Heading2"/>
        <w:rPr>
          <w:rFonts w:cs="Times New Roman"/>
        </w:rPr>
      </w:pPr>
      <w:bookmarkStart w:id="31" w:name="_Toc34915052"/>
      <w:r w:rsidRPr="003F6A66">
        <w:rPr>
          <w:rFonts w:cs="Times New Roman"/>
        </w:rPr>
        <w:t>Supervised and Unsupervised Learning</w:t>
      </w:r>
      <w:bookmarkEnd w:id="31"/>
    </w:p>
    <w:p w14:paraId="62D0AFFC" w14:textId="74DAD8D8" w:rsidR="00856C24" w:rsidRPr="003F6A66" w:rsidRDefault="00856C24" w:rsidP="00BE1579">
      <w:pPr>
        <w:pStyle w:val="a2"/>
        <w:spacing w:line="480" w:lineRule="auto"/>
        <w:ind w:firstLine="720"/>
        <w:rPr>
          <w:rFonts w:ascii="Times New Roman" w:hAnsi="Times New Roman"/>
          <w:sz w:val="24"/>
          <w:szCs w:val="24"/>
        </w:rPr>
      </w:pPr>
      <w:r w:rsidRPr="003F6A66">
        <w:rPr>
          <w:rFonts w:ascii="Times New Roman" w:hAnsi="Times New Roman"/>
          <w:sz w:val="24"/>
          <w:szCs w:val="24"/>
        </w:rPr>
        <w:t>Supervised learning uses labelled</w:t>
      </w:r>
      <w:r w:rsidR="00CF6586" w:rsidRPr="003F6A66">
        <w:rPr>
          <w:rFonts w:ascii="Times New Roman" w:hAnsi="Times New Roman"/>
          <w:sz w:val="24"/>
          <w:szCs w:val="24"/>
        </w:rPr>
        <w:t xml:space="preserve"> or </w:t>
      </w:r>
      <w:r w:rsidRPr="003F6A66">
        <w:rPr>
          <w:rFonts w:ascii="Times New Roman" w:hAnsi="Times New Roman"/>
          <w:sz w:val="24"/>
          <w:szCs w:val="24"/>
        </w:rPr>
        <w:t xml:space="preserve">named data to trains the agents to predicts </w:t>
      </w:r>
      <w:r w:rsidR="00CF6586" w:rsidRPr="003F6A66">
        <w:rPr>
          <w:rFonts w:ascii="Times New Roman" w:hAnsi="Times New Roman"/>
          <w:sz w:val="24"/>
          <w:szCs w:val="24"/>
        </w:rPr>
        <w:t>an outcome,</w:t>
      </w:r>
      <w:r w:rsidRPr="003F6A66">
        <w:rPr>
          <w:rFonts w:ascii="Times New Roman" w:hAnsi="Times New Roman"/>
          <w:sz w:val="24"/>
          <w:szCs w:val="24"/>
        </w:rPr>
        <w:t xml:space="preserve"> for example, the agent is trained with a labelled fruit images to be able to differentiates fruit’s name when it receives a</w:t>
      </w:r>
      <w:r w:rsidR="00CF6586" w:rsidRPr="003F6A66">
        <w:rPr>
          <w:rFonts w:ascii="Times New Roman" w:hAnsi="Times New Roman"/>
          <w:sz w:val="24"/>
          <w:szCs w:val="24"/>
        </w:rPr>
        <w:t>n</w:t>
      </w:r>
      <w:r w:rsidRPr="003F6A66">
        <w:rPr>
          <w:rFonts w:ascii="Times New Roman" w:hAnsi="Times New Roman"/>
          <w:sz w:val="24"/>
          <w:szCs w:val="24"/>
        </w:rPr>
        <w:t xml:space="preserve"> image</w:t>
      </w:r>
      <w:r w:rsidR="00CF6586" w:rsidRPr="003F6A66">
        <w:rPr>
          <w:rFonts w:ascii="Times New Roman" w:hAnsi="Times New Roman"/>
          <w:sz w:val="24"/>
          <w:szCs w:val="24"/>
        </w:rPr>
        <w:t xml:space="preserve"> full of different kinds of fruits</w:t>
      </w:r>
      <w:r w:rsidR="001631A6">
        <w:rPr>
          <w:rFonts w:ascii="Times New Roman" w:hAnsi="Times New Roman"/>
          <w:sz w:val="24"/>
          <w:szCs w:val="24"/>
        </w:rPr>
        <w:t xml:space="preserve"> [3]</w:t>
      </w:r>
      <w:r w:rsidRPr="003F6A66">
        <w:rPr>
          <w:rFonts w:ascii="Times New Roman" w:hAnsi="Times New Roman"/>
          <w:sz w:val="24"/>
          <w:szCs w:val="24"/>
        </w:rPr>
        <w:t xml:space="preserve">. </w:t>
      </w:r>
      <w:r w:rsidR="00CF6586" w:rsidRPr="003F6A66">
        <w:rPr>
          <w:rFonts w:ascii="Times New Roman" w:hAnsi="Times New Roman"/>
          <w:sz w:val="24"/>
          <w:szCs w:val="24"/>
        </w:rPr>
        <w:t>On the other hand,</w:t>
      </w:r>
      <w:r w:rsidRPr="003F6A66">
        <w:rPr>
          <w:rFonts w:ascii="Times New Roman" w:hAnsi="Times New Roman"/>
          <w:sz w:val="24"/>
          <w:szCs w:val="24"/>
        </w:rPr>
        <w:t xml:space="preserve"> </w:t>
      </w:r>
      <w:r w:rsidR="00142877" w:rsidRPr="003F6A66">
        <w:rPr>
          <w:rFonts w:ascii="Times New Roman" w:hAnsi="Times New Roman"/>
          <w:sz w:val="24"/>
          <w:szCs w:val="24"/>
        </w:rPr>
        <w:t>u</w:t>
      </w:r>
      <w:r w:rsidRPr="003F6A66">
        <w:rPr>
          <w:rFonts w:ascii="Times New Roman" w:hAnsi="Times New Roman"/>
          <w:sz w:val="24"/>
          <w:szCs w:val="24"/>
        </w:rPr>
        <w:t xml:space="preserve">nsupervised </w:t>
      </w:r>
      <w:r w:rsidR="00142877" w:rsidRPr="003F6A66">
        <w:rPr>
          <w:rFonts w:ascii="Times New Roman" w:hAnsi="Times New Roman"/>
          <w:sz w:val="24"/>
          <w:szCs w:val="24"/>
        </w:rPr>
        <w:t>l</w:t>
      </w:r>
      <w:r w:rsidRPr="003F6A66">
        <w:rPr>
          <w:rFonts w:ascii="Times New Roman" w:hAnsi="Times New Roman"/>
          <w:sz w:val="24"/>
          <w:szCs w:val="24"/>
        </w:rPr>
        <w:t>earning agent</w:t>
      </w:r>
      <w:r w:rsidR="00CF6586" w:rsidRPr="003F6A66">
        <w:rPr>
          <w:rFonts w:ascii="Times New Roman" w:hAnsi="Times New Roman"/>
          <w:sz w:val="24"/>
          <w:szCs w:val="24"/>
        </w:rPr>
        <w:t>s</w:t>
      </w:r>
      <w:r w:rsidRPr="003F6A66">
        <w:rPr>
          <w:rFonts w:ascii="Times New Roman" w:hAnsi="Times New Roman"/>
          <w:sz w:val="24"/>
          <w:szCs w:val="24"/>
        </w:rPr>
        <w:t xml:space="preserve"> </w:t>
      </w:r>
      <w:r w:rsidR="00CF6586" w:rsidRPr="003F6A66">
        <w:rPr>
          <w:rFonts w:ascii="Times New Roman" w:hAnsi="Times New Roman"/>
          <w:sz w:val="24"/>
          <w:szCs w:val="24"/>
        </w:rPr>
        <w:t xml:space="preserve">does not used </w:t>
      </w:r>
      <w:r w:rsidRPr="003F6A66">
        <w:rPr>
          <w:rFonts w:ascii="Times New Roman" w:hAnsi="Times New Roman"/>
          <w:sz w:val="24"/>
          <w:szCs w:val="24"/>
        </w:rPr>
        <w:t>labelled data</w:t>
      </w:r>
      <w:r w:rsidR="00CF6586" w:rsidRPr="003F6A66">
        <w:rPr>
          <w:rFonts w:ascii="Times New Roman" w:hAnsi="Times New Roman"/>
          <w:sz w:val="24"/>
          <w:szCs w:val="24"/>
        </w:rPr>
        <w:t xml:space="preserve"> as a training material. The agents try</w:t>
      </w:r>
      <w:r w:rsidRPr="003F6A66">
        <w:rPr>
          <w:rFonts w:ascii="Times New Roman" w:hAnsi="Times New Roman"/>
          <w:sz w:val="24"/>
          <w:szCs w:val="24"/>
        </w:rPr>
        <w:t xml:space="preserve"> to find the pattern</w:t>
      </w:r>
      <w:r w:rsidR="00CF6586" w:rsidRPr="003F6A66">
        <w:rPr>
          <w:rFonts w:ascii="Times New Roman" w:hAnsi="Times New Roman"/>
          <w:sz w:val="24"/>
          <w:szCs w:val="24"/>
        </w:rPr>
        <w:t xml:space="preserve"> </w:t>
      </w:r>
      <w:r w:rsidRPr="003F6A66">
        <w:rPr>
          <w:rFonts w:ascii="Times New Roman" w:hAnsi="Times New Roman"/>
          <w:sz w:val="24"/>
          <w:szCs w:val="24"/>
        </w:rPr>
        <w:t>and classify the provided data. Market research, social network analysis, and data clustering are t</w:t>
      </w:r>
      <w:r w:rsidR="00CF6586" w:rsidRPr="003F6A66">
        <w:rPr>
          <w:rFonts w:ascii="Times New Roman" w:hAnsi="Times New Roman"/>
          <w:sz w:val="24"/>
          <w:szCs w:val="24"/>
        </w:rPr>
        <w:t xml:space="preserve">he </w:t>
      </w:r>
      <w:r w:rsidRPr="003F6A66">
        <w:rPr>
          <w:rFonts w:ascii="Times New Roman" w:hAnsi="Times New Roman"/>
          <w:sz w:val="24"/>
          <w:szCs w:val="24"/>
        </w:rPr>
        <w:t xml:space="preserve">example of the </w:t>
      </w:r>
      <w:r w:rsidR="00CF6586" w:rsidRPr="003F6A66">
        <w:rPr>
          <w:rFonts w:ascii="Times New Roman" w:hAnsi="Times New Roman"/>
          <w:sz w:val="24"/>
          <w:szCs w:val="24"/>
        </w:rPr>
        <w:t>cases</w:t>
      </w:r>
      <w:r w:rsidRPr="003F6A66">
        <w:rPr>
          <w:rFonts w:ascii="Times New Roman" w:hAnsi="Times New Roman"/>
          <w:sz w:val="24"/>
          <w:szCs w:val="24"/>
        </w:rPr>
        <w:t xml:space="preserve"> who used </w:t>
      </w:r>
      <w:r w:rsidR="001E4EE3" w:rsidRPr="003F6A66">
        <w:rPr>
          <w:rFonts w:ascii="Times New Roman" w:hAnsi="Times New Roman"/>
          <w:sz w:val="24"/>
          <w:szCs w:val="24"/>
        </w:rPr>
        <w:t>unsupervised</w:t>
      </w:r>
      <w:r w:rsidRPr="003F6A66">
        <w:rPr>
          <w:rFonts w:ascii="Times New Roman" w:hAnsi="Times New Roman"/>
          <w:sz w:val="24"/>
          <w:szCs w:val="24"/>
        </w:rPr>
        <w:t xml:space="preserve"> </w:t>
      </w:r>
      <w:r w:rsidR="001E4EE3" w:rsidRPr="003F6A66">
        <w:rPr>
          <w:rFonts w:ascii="Times New Roman" w:hAnsi="Times New Roman"/>
          <w:sz w:val="24"/>
          <w:szCs w:val="24"/>
        </w:rPr>
        <w:t>lear</w:t>
      </w:r>
      <w:r w:rsidRPr="003F6A66">
        <w:rPr>
          <w:rFonts w:ascii="Times New Roman" w:hAnsi="Times New Roman"/>
          <w:sz w:val="24"/>
          <w:szCs w:val="24"/>
        </w:rPr>
        <w:t xml:space="preserve">ning method.  </w:t>
      </w:r>
    </w:p>
    <w:p w14:paraId="7AFC3314" w14:textId="3F352F90" w:rsidR="00FF754B" w:rsidRPr="003F6A66" w:rsidRDefault="00042632" w:rsidP="00EE39A6">
      <w:pPr>
        <w:pStyle w:val="Heading2"/>
        <w:rPr>
          <w:rFonts w:cs="Times New Roman"/>
        </w:rPr>
      </w:pPr>
      <w:bookmarkStart w:id="32" w:name="_Toc34915053"/>
      <w:r w:rsidRPr="003F6A66">
        <w:rPr>
          <w:rFonts w:cs="Times New Roman"/>
        </w:rPr>
        <w:t>Reinforcement Learning</w:t>
      </w:r>
      <w:bookmarkEnd w:id="32"/>
    </w:p>
    <w:p w14:paraId="36E2C57F" w14:textId="468F3B3A" w:rsidR="004E3657" w:rsidRDefault="00697C83" w:rsidP="004E3657">
      <w:pPr>
        <w:pStyle w:val="a2"/>
        <w:spacing w:line="480" w:lineRule="auto"/>
        <w:ind w:firstLine="720"/>
        <w:rPr>
          <w:rFonts w:ascii="Times New Roman" w:hAnsi="Times New Roman"/>
          <w:sz w:val="24"/>
          <w:szCs w:val="24"/>
        </w:rPr>
      </w:pPr>
      <w:r>
        <w:rPr>
          <w:rFonts w:ascii="Times New Roman" w:hAnsi="Times New Roman"/>
          <w:sz w:val="24"/>
          <w:szCs w:val="24"/>
        </w:rPr>
        <w:t>Different with supervised and unsupervised learning,</w:t>
      </w:r>
      <w:r w:rsidRPr="003F6A66">
        <w:rPr>
          <w:rFonts w:ascii="Times New Roman" w:hAnsi="Times New Roman"/>
          <w:sz w:val="24"/>
          <w:szCs w:val="24"/>
        </w:rPr>
        <w:t xml:space="preserve"> </w:t>
      </w:r>
      <w:r>
        <w:rPr>
          <w:rFonts w:ascii="Times New Roman" w:hAnsi="Times New Roman"/>
          <w:sz w:val="24"/>
          <w:szCs w:val="24"/>
        </w:rPr>
        <w:t>r</w:t>
      </w:r>
      <w:r w:rsidR="00142877" w:rsidRPr="003F6A66">
        <w:rPr>
          <w:rFonts w:ascii="Times New Roman" w:hAnsi="Times New Roman"/>
          <w:sz w:val="24"/>
          <w:szCs w:val="24"/>
        </w:rPr>
        <w:t>einforcement learning</w:t>
      </w:r>
      <w:r w:rsidR="00856C24" w:rsidRPr="003F6A66">
        <w:rPr>
          <w:rFonts w:ascii="Times New Roman" w:hAnsi="Times New Roman"/>
          <w:sz w:val="24"/>
          <w:szCs w:val="24"/>
        </w:rPr>
        <w:t xml:space="preserve"> applies the trial and error learning method</w:t>
      </w:r>
      <w:r w:rsidR="00280652">
        <w:rPr>
          <w:rFonts w:ascii="Times New Roman" w:hAnsi="Times New Roman"/>
          <w:sz w:val="24"/>
          <w:szCs w:val="24"/>
        </w:rPr>
        <w:t>. T</w:t>
      </w:r>
      <w:r w:rsidR="00856C24" w:rsidRPr="003F6A66">
        <w:rPr>
          <w:rFonts w:ascii="Times New Roman" w:hAnsi="Times New Roman"/>
          <w:sz w:val="24"/>
          <w:szCs w:val="24"/>
        </w:rPr>
        <w:t xml:space="preserve">he agent learn the consequences of their </w:t>
      </w:r>
      <w:r w:rsidR="00856C24" w:rsidRPr="003F6A66">
        <w:rPr>
          <w:rFonts w:ascii="Times New Roman" w:hAnsi="Times New Roman"/>
          <w:sz w:val="24"/>
          <w:szCs w:val="24"/>
        </w:rPr>
        <w:lastRenderedPageBreak/>
        <w:t>known actions in a specific environment</w:t>
      </w:r>
      <w:r w:rsidR="001C4B61">
        <w:rPr>
          <w:rFonts w:ascii="Times New Roman" w:hAnsi="Times New Roman"/>
          <w:sz w:val="24"/>
          <w:szCs w:val="24"/>
        </w:rPr>
        <w:t xml:space="preserve"> with a discrete timestep</w:t>
      </w:r>
      <w:r w:rsidR="00856C24" w:rsidRPr="003F6A66">
        <w:rPr>
          <w:rFonts w:ascii="Times New Roman" w:hAnsi="Times New Roman"/>
          <w:sz w:val="24"/>
          <w:szCs w:val="24"/>
        </w:rPr>
        <w:t xml:space="preserve"> </w:t>
      </w:r>
      <w:r w:rsidR="0078215E" w:rsidRPr="003F6A66">
        <w:rPr>
          <w:rFonts w:ascii="Times New Roman" w:hAnsi="Times New Roman"/>
          <w:sz w:val="24"/>
          <w:szCs w:val="24"/>
        </w:rPr>
        <w:t>[1]</w:t>
      </w:r>
      <w:r w:rsidR="00856C24" w:rsidRPr="003F6A66">
        <w:rPr>
          <w:rFonts w:ascii="Times New Roman" w:hAnsi="Times New Roman"/>
          <w:sz w:val="24"/>
          <w:szCs w:val="24"/>
        </w:rPr>
        <w:t xml:space="preserve">. </w:t>
      </w:r>
      <w:r w:rsidR="006916BF">
        <w:rPr>
          <w:rFonts w:ascii="Times New Roman" w:hAnsi="Times New Roman"/>
          <w:sz w:val="24"/>
          <w:szCs w:val="24"/>
        </w:rPr>
        <w:t>After taking an action, t</w:t>
      </w:r>
      <w:r w:rsidR="00856C24" w:rsidRPr="003F6A66">
        <w:rPr>
          <w:rFonts w:ascii="Times New Roman" w:hAnsi="Times New Roman"/>
          <w:sz w:val="24"/>
          <w:szCs w:val="24"/>
        </w:rPr>
        <w:t xml:space="preserve">he agent </w:t>
      </w:r>
      <w:r w:rsidR="006916BF">
        <w:rPr>
          <w:rFonts w:ascii="Times New Roman" w:hAnsi="Times New Roman"/>
          <w:sz w:val="24"/>
          <w:szCs w:val="24"/>
        </w:rPr>
        <w:t>will received either a positive or negative</w:t>
      </w:r>
      <w:r w:rsidR="00856C24" w:rsidRPr="003F6A66">
        <w:rPr>
          <w:rFonts w:ascii="Times New Roman" w:hAnsi="Times New Roman"/>
          <w:sz w:val="24"/>
          <w:szCs w:val="24"/>
        </w:rPr>
        <w:t xml:space="preserve"> reward </w:t>
      </w:r>
      <w:r w:rsidR="006916BF">
        <w:rPr>
          <w:rFonts w:ascii="Times New Roman" w:hAnsi="Times New Roman"/>
          <w:sz w:val="24"/>
          <w:szCs w:val="24"/>
        </w:rPr>
        <w:t>depending</w:t>
      </w:r>
      <w:r w:rsidR="00856C24" w:rsidRPr="003F6A66">
        <w:rPr>
          <w:rFonts w:ascii="Times New Roman" w:hAnsi="Times New Roman"/>
          <w:sz w:val="24"/>
          <w:szCs w:val="24"/>
        </w:rPr>
        <w:t xml:space="preserve"> </w:t>
      </w:r>
      <w:r w:rsidR="006916BF">
        <w:rPr>
          <w:rFonts w:ascii="Times New Roman" w:hAnsi="Times New Roman"/>
          <w:sz w:val="24"/>
          <w:szCs w:val="24"/>
        </w:rPr>
        <w:t>on</w:t>
      </w:r>
      <w:r w:rsidR="00856C24" w:rsidRPr="003F6A66">
        <w:rPr>
          <w:rFonts w:ascii="Times New Roman" w:hAnsi="Times New Roman"/>
          <w:sz w:val="24"/>
          <w:szCs w:val="24"/>
        </w:rPr>
        <w:t xml:space="preserve"> the</w:t>
      </w:r>
      <w:r w:rsidR="00ED6C16">
        <w:rPr>
          <w:rFonts w:ascii="Times New Roman" w:hAnsi="Times New Roman"/>
          <w:sz w:val="24"/>
          <w:szCs w:val="24"/>
        </w:rPr>
        <w:t xml:space="preserve"> new</w:t>
      </w:r>
      <w:r w:rsidR="00856C24" w:rsidRPr="003F6A66">
        <w:rPr>
          <w:rFonts w:ascii="Times New Roman" w:hAnsi="Times New Roman"/>
          <w:sz w:val="24"/>
          <w:szCs w:val="24"/>
        </w:rPr>
        <w:t xml:space="preserve"> environment’s state</w:t>
      </w:r>
      <w:r w:rsidR="005B5119">
        <w:rPr>
          <w:rFonts w:ascii="Times New Roman" w:hAnsi="Times New Roman"/>
          <w:sz w:val="24"/>
          <w:szCs w:val="24"/>
        </w:rPr>
        <w:t>.</w:t>
      </w:r>
      <w:r w:rsidR="00856C24" w:rsidRPr="003F6A66">
        <w:rPr>
          <w:rFonts w:ascii="Times New Roman" w:hAnsi="Times New Roman"/>
          <w:sz w:val="24"/>
          <w:szCs w:val="24"/>
        </w:rPr>
        <w:t xml:space="preserve"> </w:t>
      </w:r>
      <w:r w:rsidR="005B5119">
        <w:rPr>
          <w:rFonts w:ascii="Times New Roman" w:hAnsi="Times New Roman"/>
          <w:sz w:val="24"/>
          <w:szCs w:val="24"/>
        </w:rPr>
        <w:t>T</w:t>
      </w:r>
      <w:r w:rsidR="00856C24" w:rsidRPr="003F6A66">
        <w:rPr>
          <w:rFonts w:ascii="Times New Roman" w:hAnsi="Times New Roman"/>
          <w:sz w:val="24"/>
          <w:szCs w:val="24"/>
        </w:rPr>
        <w:t xml:space="preserve">he positive reward </w:t>
      </w:r>
      <w:r w:rsidR="002B5025">
        <w:rPr>
          <w:rFonts w:ascii="Times New Roman" w:hAnsi="Times New Roman"/>
          <w:sz w:val="24"/>
          <w:szCs w:val="24"/>
        </w:rPr>
        <w:t>indicated</w:t>
      </w:r>
      <w:r w:rsidR="00F03EEC">
        <w:rPr>
          <w:rFonts w:ascii="Times New Roman" w:hAnsi="Times New Roman"/>
          <w:sz w:val="24"/>
          <w:szCs w:val="24"/>
        </w:rPr>
        <w:t xml:space="preserve"> the taken action </w:t>
      </w:r>
      <w:r w:rsidR="00856C24" w:rsidRPr="003F6A66">
        <w:rPr>
          <w:rFonts w:ascii="Times New Roman" w:hAnsi="Times New Roman"/>
          <w:sz w:val="24"/>
          <w:szCs w:val="24"/>
        </w:rPr>
        <w:t xml:space="preserve">satisfy </w:t>
      </w:r>
      <w:r w:rsidR="00F03EEC">
        <w:rPr>
          <w:rFonts w:ascii="Times New Roman" w:hAnsi="Times New Roman"/>
          <w:sz w:val="24"/>
          <w:szCs w:val="24"/>
        </w:rPr>
        <w:t>the</w:t>
      </w:r>
      <w:r w:rsidR="00856C24" w:rsidRPr="003F6A66">
        <w:rPr>
          <w:rFonts w:ascii="Times New Roman" w:hAnsi="Times New Roman"/>
          <w:sz w:val="24"/>
          <w:szCs w:val="24"/>
        </w:rPr>
        <w:t xml:space="preserve"> requirement whereas the negative reward do the opposites.</w:t>
      </w:r>
      <w:r w:rsidR="00142877" w:rsidRPr="003F6A66">
        <w:rPr>
          <w:rFonts w:ascii="Times New Roman" w:hAnsi="Times New Roman"/>
          <w:sz w:val="24"/>
          <w:szCs w:val="24"/>
        </w:rPr>
        <w:t xml:space="preserve"> </w:t>
      </w:r>
      <w:r w:rsidR="007F4DDD">
        <w:rPr>
          <w:rFonts w:ascii="Times New Roman" w:hAnsi="Times New Roman"/>
          <w:sz w:val="24"/>
          <w:szCs w:val="24"/>
        </w:rPr>
        <w:t>Figure 2.</w:t>
      </w:r>
      <w:r w:rsidR="00E14093">
        <w:rPr>
          <w:rFonts w:ascii="Times New Roman" w:hAnsi="Times New Roman"/>
          <w:sz w:val="24"/>
          <w:szCs w:val="24"/>
        </w:rPr>
        <w:t>4</w:t>
      </w:r>
      <w:r w:rsidR="007F4DDD">
        <w:rPr>
          <w:rFonts w:ascii="Times New Roman" w:hAnsi="Times New Roman"/>
          <w:sz w:val="24"/>
          <w:szCs w:val="24"/>
        </w:rPr>
        <w:t xml:space="preserve"> below illustrated the behaviour of reinforcement learning agent.</w:t>
      </w:r>
    </w:p>
    <w:p w14:paraId="6199573A" w14:textId="77777777" w:rsidR="00093693" w:rsidRDefault="00463E67" w:rsidP="00093693">
      <w:pPr>
        <w:pStyle w:val="a2"/>
        <w:keepNext/>
        <w:spacing w:line="480" w:lineRule="auto"/>
        <w:jc w:val="center"/>
      </w:pPr>
      <w:r>
        <w:rPr>
          <w:rFonts w:ascii="Times New Roman" w:hAnsi="Times New Roman"/>
          <w:sz w:val="24"/>
          <w:szCs w:val="24"/>
        </w:rPr>
        <w:drawing>
          <wp:inline distT="0" distB="0" distL="0" distR="0" wp14:anchorId="077A3DF9" wp14:editId="00C0FE09">
            <wp:extent cx="3325091" cy="237413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L1.jpg"/>
                    <pic:cNvPicPr/>
                  </pic:nvPicPr>
                  <pic:blipFill>
                    <a:blip r:embed="rId19">
                      <a:extLst>
                        <a:ext uri="{28A0092B-C50C-407E-A947-70E740481C1C}">
                          <a14:useLocalDpi xmlns:a14="http://schemas.microsoft.com/office/drawing/2010/main" val="0"/>
                        </a:ext>
                      </a:extLst>
                    </a:blip>
                    <a:stretch>
                      <a:fillRect/>
                    </a:stretch>
                  </pic:blipFill>
                  <pic:spPr>
                    <a:xfrm>
                      <a:off x="0" y="0"/>
                      <a:ext cx="3364085" cy="2401972"/>
                    </a:xfrm>
                    <a:prstGeom prst="rect">
                      <a:avLst/>
                    </a:prstGeom>
                  </pic:spPr>
                </pic:pic>
              </a:graphicData>
            </a:graphic>
          </wp:inline>
        </w:drawing>
      </w:r>
    </w:p>
    <w:p w14:paraId="4AE0415A" w14:textId="5C2069C5" w:rsidR="00E14093" w:rsidRPr="00E14093" w:rsidRDefault="00E14093" w:rsidP="00E14093">
      <w:pPr>
        <w:pStyle w:val="figureTitle"/>
      </w:pPr>
      <w:bookmarkStart w:id="33" w:name="_Toc34865726"/>
      <w:bookmarkStart w:id="34" w:name="_Toc34915125"/>
      <w:r>
        <w:t>Reinforcement Learning Robot Learning to Avoid Bad Decision</w:t>
      </w:r>
      <w:bookmarkEnd w:id="33"/>
      <w:bookmarkEnd w:id="34"/>
    </w:p>
    <w:p w14:paraId="6191AD69" w14:textId="77777777" w:rsidR="00E14093" w:rsidRDefault="00E14093" w:rsidP="00637F14">
      <w:pPr>
        <w:pStyle w:val="a2"/>
        <w:spacing w:line="480" w:lineRule="auto"/>
        <w:ind w:firstLine="720"/>
        <w:rPr>
          <w:rFonts w:ascii="Times New Roman" w:hAnsi="Times New Roman"/>
          <w:sz w:val="24"/>
          <w:szCs w:val="24"/>
        </w:rPr>
      </w:pPr>
    </w:p>
    <w:p w14:paraId="71114835" w14:textId="62869F14" w:rsidR="00E60512" w:rsidRPr="004D2207" w:rsidRDefault="001E4EE3" w:rsidP="00E14093">
      <w:pPr>
        <w:pStyle w:val="a2"/>
        <w:spacing w:line="480" w:lineRule="auto"/>
        <w:ind w:firstLine="720"/>
        <w:rPr>
          <w:rFonts w:ascii="Times New Roman" w:hAnsi="Times New Roman"/>
          <w:sz w:val="24"/>
          <w:szCs w:val="24"/>
        </w:rPr>
      </w:pPr>
      <w:r w:rsidRPr="003F6A66">
        <w:rPr>
          <w:rFonts w:ascii="Times New Roman" w:hAnsi="Times New Roman"/>
          <w:sz w:val="24"/>
          <w:szCs w:val="24"/>
        </w:rPr>
        <w:t>The learning algorithm did not require any training data</w:t>
      </w:r>
      <w:r w:rsidR="00B64D41">
        <w:rPr>
          <w:rFonts w:ascii="Times New Roman" w:hAnsi="Times New Roman"/>
          <w:sz w:val="24"/>
          <w:szCs w:val="24"/>
        </w:rPr>
        <w:t xml:space="preserve"> to be gathered before the training is conducted</w:t>
      </w:r>
      <w:r w:rsidRPr="003F6A66">
        <w:rPr>
          <w:rFonts w:ascii="Times New Roman" w:hAnsi="Times New Roman"/>
          <w:sz w:val="24"/>
          <w:szCs w:val="24"/>
        </w:rPr>
        <w:t xml:space="preserve">. Instead, reinforcement learning </w:t>
      </w:r>
      <w:r w:rsidR="00B64D41">
        <w:rPr>
          <w:rFonts w:ascii="Times New Roman" w:hAnsi="Times New Roman"/>
          <w:sz w:val="24"/>
          <w:szCs w:val="24"/>
        </w:rPr>
        <w:t xml:space="preserve">agent </w:t>
      </w:r>
      <w:r w:rsidRPr="003F6A66">
        <w:rPr>
          <w:rFonts w:ascii="Times New Roman" w:hAnsi="Times New Roman"/>
          <w:sz w:val="24"/>
          <w:szCs w:val="24"/>
        </w:rPr>
        <w:t xml:space="preserve">is a goal-based agent which maximize the </w:t>
      </w:r>
      <w:r w:rsidRPr="003F6A66">
        <w:rPr>
          <w:rFonts w:ascii="Times New Roman" w:hAnsi="Times New Roman"/>
          <w:i/>
          <w:iCs/>
          <w:sz w:val="24"/>
          <w:szCs w:val="24"/>
        </w:rPr>
        <w:t xml:space="preserve">reward </w:t>
      </w:r>
      <w:r w:rsidRPr="003F6A66">
        <w:rPr>
          <w:rFonts w:ascii="Times New Roman" w:hAnsi="Times New Roman"/>
          <w:sz w:val="24"/>
          <w:szCs w:val="24"/>
        </w:rPr>
        <w:t xml:space="preserve">that the agent can obtain through the means of </w:t>
      </w:r>
      <w:r w:rsidRPr="003F6A66">
        <w:rPr>
          <w:rFonts w:ascii="Times New Roman" w:hAnsi="Times New Roman"/>
          <w:i/>
          <w:iCs/>
          <w:sz w:val="24"/>
          <w:szCs w:val="24"/>
        </w:rPr>
        <w:t xml:space="preserve">exploration </w:t>
      </w:r>
      <w:r w:rsidRPr="003F6A66">
        <w:rPr>
          <w:rFonts w:ascii="Times New Roman" w:hAnsi="Times New Roman"/>
          <w:sz w:val="24"/>
          <w:szCs w:val="24"/>
        </w:rPr>
        <w:t xml:space="preserve">and </w:t>
      </w:r>
      <w:r w:rsidRPr="003F6A66">
        <w:rPr>
          <w:rFonts w:ascii="Times New Roman" w:hAnsi="Times New Roman"/>
          <w:i/>
          <w:iCs/>
          <w:sz w:val="24"/>
          <w:szCs w:val="24"/>
        </w:rPr>
        <w:t>exploitation</w:t>
      </w:r>
      <w:r w:rsidRPr="003F6A66">
        <w:rPr>
          <w:rFonts w:ascii="Times New Roman" w:hAnsi="Times New Roman"/>
          <w:sz w:val="24"/>
          <w:szCs w:val="24"/>
        </w:rPr>
        <w:t>.</w:t>
      </w:r>
      <w:r w:rsidR="004D2207">
        <w:rPr>
          <w:rFonts w:ascii="Times New Roman" w:hAnsi="Times New Roman"/>
          <w:sz w:val="24"/>
          <w:szCs w:val="24"/>
        </w:rPr>
        <w:t xml:space="preserve"> Through this action of traversing around numerous state, the agent gathered the environment’s frame and feed it into the neural network as </w:t>
      </w:r>
      <w:r w:rsidR="00996D6F">
        <w:rPr>
          <w:rFonts w:ascii="Times New Roman" w:hAnsi="Times New Roman"/>
          <w:sz w:val="24"/>
          <w:szCs w:val="24"/>
        </w:rPr>
        <w:t xml:space="preserve">the training </w:t>
      </w:r>
      <w:r w:rsidR="004D2207">
        <w:rPr>
          <w:rFonts w:ascii="Times New Roman" w:hAnsi="Times New Roman"/>
          <w:sz w:val="24"/>
          <w:szCs w:val="24"/>
        </w:rPr>
        <w:t>input.</w:t>
      </w:r>
    </w:p>
    <w:p w14:paraId="6A9800A7" w14:textId="369C0B3D" w:rsidR="00A22C4E" w:rsidRPr="003F6A66" w:rsidRDefault="00A22C4E" w:rsidP="00637F14">
      <w:pPr>
        <w:pStyle w:val="a2"/>
        <w:spacing w:line="480" w:lineRule="auto"/>
        <w:ind w:firstLine="720"/>
        <w:rPr>
          <w:rFonts w:ascii="Times New Roman" w:hAnsi="Times New Roman"/>
          <w:sz w:val="24"/>
          <w:szCs w:val="24"/>
        </w:rPr>
      </w:pPr>
      <w:r>
        <w:rPr>
          <w:rFonts w:ascii="Times New Roman" w:hAnsi="Times New Roman"/>
          <w:sz w:val="24"/>
          <w:szCs w:val="24"/>
        </w:rPr>
        <w:lastRenderedPageBreak/>
        <w:t>The learning focuses on addressing the problem of optimization, delayed consequences, exploration, and generalization. The agent should search for an optimal policy to make a good decision in taking an action to get a good reward. However, a good reward does not guarantee the agent’s for a way of the expected good future. For example, if the agent have a tendency to always choose the best reward at the beginning of the episode. This behavior could close the agent’s possibility to search for another route that could lead to an even greater reward.</w:t>
      </w:r>
    </w:p>
    <w:p w14:paraId="2FBBFD6E" w14:textId="023CA34C" w:rsidR="00FA4F71" w:rsidRDefault="00E60512" w:rsidP="00FA4F71">
      <w:pPr>
        <w:pStyle w:val="a2"/>
        <w:spacing w:line="480" w:lineRule="auto"/>
        <w:ind w:firstLine="720"/>
        <w:rPr>
          <w:rFonts w:ascii="Times New Roman" w:hAnsi="Times New Roman"/>
          <w:sz w:val="24"/>
          <w:szCs w:val="24"/>
        </w:rPr>
      </w:pPr>
      <w:r w:rsidRPr="003F6A66">
        <w:rPr>
          <w:rFonts w:ascii="Times New Roman" w:hAnsi="Times New Roman"/>
          <w:sz w:val="24"/>
          <w:szCs w:val="24"/>
        </w:rPr>
        <w:t xml:space="preserve">In the reinforcement learning environment, the agent was given </w:t>
      </w:r>
      <w:r w:rsidR="00495F2B" w:rsidRPr="003F6A66">
        <w:rPr>
          <w:rFonts w:ascii="Times New Roman" w:hAnsi="Times New Roman"/>
          <w:sz w:val="24"/>
          <w:szCs w:val="24"/>
        </w:rPr>
        <w:t xml:space="preserve">a set of action that the agent could took. To achieve reward maximization, the agent firstly try to </w:t>
      </w:r>
      <w:r w:rsidR="00495F2B" w:rsidRPr="003F6A66">
        <w:rPr>
          <w:rFonts w:ascii="Times New Roman" w:hAnsi="Times New Roman"/>
          <w:i/>
          <w:iCs/>
          <w:sz w:val="24"/>
          <w:szCs w:val="24"/>
        </w:rPr>
        <w:t xml:space="preserve">explore </w:t>
      </w:r>
      <w:r w:rsidR="00495F2B" w:rsidRPr="003F6A66">
        <w:rPr>
          <w:rFonts w:ascii="Times New Roman" w:hAnsi="Times New Roman"/>
          <w:sz w:val="24"/>
          <w:szCs w:val="24"/>
        </w:rPr>
        <w:t>the environment by taking random action to figure the best action which could lead to maximum the reward.</w:t>
      </w:r>
      <w:r w:rsidR="001E4EE3" w:rsidRPr="003F6A66">
        <w:rPr>
          <w:rFonts w:ascii="Times New Roman" w:hAnsi="Times New Roman"/>
          <w:sz w:val="24"/>
          <w:szCs w:val="24"/>
        </w:rPr>
        <w:t xml:space="preserve"> </w:t>
      </w:r>
      <w:r w:rsidR="00495F2B" w:rsidRPr="003F6A66">
        <w:rPr>
          <w:rFonts w:ascii="Times New Roman" w:hAnsi="Times New Roman"/>
          <w:sz w:val="24"/>
          <w:szCs w:val="24"/>
        </w:rPr>
        <w:t xml:space="preserve">After some time exploring the environment, the agent will goes on to </w:t>
      </w:r>
      <w:r w:rsidR="00495F2B" w:rsidRPr="003F6A66">
        <w:rPr>
          <w:rFonts w:ascii="Times New Roman" w:hAnsi="Times New Roman"/>
          <w:i/>
          <w:iCs/>
          <w:sz w:val="24"/>
          <w:szCs w:val="24"/>
        </w:rPr>
        <w:t>exploit</w:t>
      </w:r>
      <w:r w:rsidR="00495F2B" w:rsidRPr="003F6A66">
        <w:rPr>
          <w:rFonts w:ascii="Times New Roman" w:hAnsi="Times New Roman"/>
          <w:sz w:val="24"/>
          <w:szCs w:val="24"/>
        </w:rPr>
        <w:t xml:space="preserve"> the action which could lead to the maximum possible reward that it could get. The researcher has to address the way to handle the trade off between exploration and exploitation to achieve the maximum reward. This </w:t>
      </w:r>
      <w:r w:rsidR="0066513F" w:rsidRPr="003F6A66">
        <w:rPr>
          <w:rFonts w:ascii="Times New Roman" w:hAnsi="Times New Roman"/>
          <w:sz w:val="24"/>
          <w:szCs w:val="24"/>
        </w:rPr>
        <w:t>problem</w:t>
      </w:r>
      <w:r w:rsidR="00495F2B" w:rsidRPr="003F6A66">
        <w:rPr>
          <w:rFonts w:ascii="Times New Roman" w:hAnsi="Times New Roman"/>
          <w:sz w:val="24"/>
          <w:szCs w:val="24"/>
        </w:rPr>
        <w:t xml:space="preserve"> is called </w:t>
      </w:r>
      <w:r w:rsidR="00495F2B" w:rsidRPr="003F6A66">
        <w:rPr>
          <w:rFonts w:ascii="Times New Roman" w:hAnsi="Times New Roman"/>
          <w:i/>
          <w:iCs/>
          <w:sz w:val="24"/>
          <w:szCs w:val="24"/>
        </w:rPr>
        <w:t>exploration-exploitation dilemma</w:t>
      </w:r>
      <w:r w:rsidR="00495F2B" w:rsidRPr="003F6A66">
        <w:rPr>
          <w:rFonts w:ascii="Times New Roman" w:hAnsi="Times New Roman"/>
          <w:sz w:val="24"/>
          <w:szCs w:val="24"/>
        </w:rPr>
        <w:t xml:space="preserve">. </w:t>
      </w:r>
      <w:r w:rsidR="00AF56A6">
        <w:rPr>
          <w:rFonts w:ascii="Times New Roman" w:hAnsi="Times New Roman"/>
          <w:sz w:val="24"/>
          <w:szCs w:val="24"/>
        </w:rPr>
        <w:t xml:space="preserve">The agent’s exploration and exploitation rate </w:t>
      </w:r>
      <w:r w:rsidR="00E14093">
        <w:rPr>
          <w:rFonts w:ascii="Times New Roman" w:hAnsi="Times New Roman"/>
          <w:sz w:val="24"/>
          <w:szCs w:val="24"/>
        </w:rPr>
        <w:t>over training session</w:t>
      </w:r>
      <w:r w:rsidR="00AF56A6">
        <w:rPr>
          <w:rFonts w:ascii="Times New Roman" w:hAnsi="Times New Roman"/>
          <w:sz w:val="24"/>
          <w:szCs w:val="24"/>
        </w:rPr>
        <w:t xml:space="preserve"> is illustrated through figure 2.</w:t>
      </w:r>
      <w:r w:rsidR="00E14093">
        <w:rPr>
          <w:rFonts w:ascii="Times New Roman" w:hAnsi="Times New Roman"/>
          <w:sz w:val="24"/>
          <w:szCs w:val="24"/>
        </w:rPr>
        <w:t>5</w:t>
      </w:r>
      <w:r w:rsidR="00AF56A6">
        <w:rPr>
          <w:rFonts w:ascii="Times New Roman" w:hAnsi="Times New Roman"/>
          <w:sz w:val="24"/>
          <w:szCs w:val="24"/>
        </w:rPr>
        <w:t xml:space="preserve"> below.</w:t>
      </w:r>
    </w:p>
    <w:p w14:paraId="7250A3C8" w14:textId="77777777" w:rsidR="004E3657" w:rsidRDefault="00C67F00" w:rsidP="004E3657">
      <w:pPr>
        <w:pStyle w:val="a2"/>
        <w:keepNext/>
        <w:spacing w:line="480" w:lineRule="auto"/>
        <w:jc w:val="center"/>
      </w:pPr>
      <w:r>
        <w:rPr>
          <w:rFonts w:ascii="Roboto" w:hAnsi="Roboto"/>
          <w:color w:val="2962FF"/>
        </w:rPr>
        <w:lastRenderedPageBreak/>
        <w:drawing>
          <wp:inline distT="0" distB="0" distL="0" distR="0" wp14:anchorId="7ABFFA37" wp14:editId="0700CDEE">
            <wp:extent cx="3298419" cy="1781299"/>
            <wp:effectExtent l="0" t="0" r="0" b="9525"/>
            <wp:docPr id="80" name="Picture 80" descr="Image result for agent exploration and exploitation">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gent exploration and exploitation">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1585" cy="1799210"/>
                    </a:xfrm>
                    <a:prstGeom prst="rect">
                      <a:avLst/>
                    </a:prstGeom>
                    <a:noFill/>
                    <a:ln>
                      <a:noFill/>
                    </a:ln>
                  </pic:spPr>
                </pic:pic>
              </a:graphicData>
            </a:graphic>
          </wp:inline>
        </w:drawing>
      </w:r>
    </w:p>
    <w:p w14:paraId="50036A29" w14:textId="67A1DCC2" w:rsidR="004E3657" w:rsidRPr="004E3657" w:rsidRDefault="00E14093" w:rsidP="004E3657">
      <w:pPr>
        <w:pStyle w:val="figureTitle"/>
      </w:pPr>
      <w:bookmarkStart w:id="35" w:name="_Toc34865727"/>
      <w:bookmarkStart w:id="36" w:name="_Toc34915126"/>
      <w:r>
        <w:t>Agent’s Exploration and Exploitation Rate Over Training Session</w:t>
      </w:r>
      <w:bookmarkEnd w:id="35"/>
      <w:bookmarkEnd w:id="36"/>
    </w:p>
    <w:p w14:paraId="5C6586AD" w14:textId="1D1C1401" w:rsidR="0066513F" w:rsidRPr="003F6A66" w:rsidRDefault="0066513F" w:rsidP="007D5F70">
      <w:pPr>
        <w:pStyle w:val="Heading3"/>
        <w:rPr>
          <w:rFonts w:cs="Times New Roman"/>
        </w:rPr>
      </w:pPr>
      <w:bookmarkStart w:id="37" w:name="_Toc34915054"/>
      <w:r w:rsidRPr="003F6A66">
        <w:rPr>
          <w:rFonts w:cs="Times New Roman"/>
        </w:rPr>
        <w:t xml:space="preserve">The </w:t>
      </w:r>
      <w:r w:rsidR="00174820">
        <w:rPr>
          <w:rFonts w:cs="Times New Roman"/>
        </w:rPr>
        <w:t>Elements</w:t>
      </w:r>
      <w:bookmarkEnd w:id="37"/>
    </w:p>
    <w:p w14:paraId="2259A211" w14:textId="0DF04C6B" w:rsidR="0066513F" w:rsidRPr="003F6A66" w:rsidRDefault="0066513F" w:rsidP="0066513F">
      <w:pPr>
        <w:pStyle w:val="BodyTextIndent"/>
      </w:pPr>
      <w:r w:rsidRPr="003F6A66">
        <w:t xml:space="preserve">There are important terms that will be used when one studies reinforcement learning. These terms are </w:t>
      </w:r>
      <w:r w:rsidRPr="003F6A66">
        <w:rPr>
          <w:i/>
          <w:iCs/>
        </w:rPr>
        <w:t>model</w:t>
      </w:r>
      <w:r w:rsidRPr="003F6A66">
        <w:t xml:space="preserve">, </w:t>
      </w:r>
      <w:r w:rsidRPr="003F6A66">
        <w:rPr>
          <w:i/>
          <w:iCs/>
        </w:rPr>
        <w:t>reward</w:t>
      </w:r>
      <w:r w:rsidRPr="003F6A66">
        <w:t xml:space="preserve">, </w:t>
      </w:r>
      <w:r w:rsidRPr="003F6A66">
        <w:rPr>
          <w:i/>
          <w:iCs/>
        </w:rPr>
        <w:t>policy</w:t>
      </w:r>
      <w:r w:rsidRPr="003F6A66">
        <w:t xml:space="preserve">, and </w:t>
      </w:r>
      <w:r w:rsidRPr="003F6A66">
        <w:rPr>
          <w:i/>
          <w:iCs/>
        </w:rPr>
        <w:t>value function</w:t>
      </w:r>
      <w:r w:rsidRPr="003F6A66">
        <w:t>.</w:t>
      </w:r>
    </w:p>
    <w:p w14:paraId="26F062EC" w14:textId="4B8D290C" w:rsidR="0066513F" w:rsidRPr="003F6A66" w:rsidRDefault="0066513F" w:rsidP="00C86465">
      <w:pPr>
        <w:pStyle w:val="BodyTextIndent"/>
      </w:pPr>
      <w:r w:rsidRPr="003F6A66">
        <w:t xml:space="preserve">A </w:t>
      </w:r>
      <w:r w:rsidRPr="003F6A66">
        <w:rPr>
          <w:i/>
          <w:iCs/>
        </w:rPr>
        <w:t>model</w:t>
      </w:r>
      <w:r w:rsidRPr="003F6A66">
        <w:t xml:space="preserve"> in reinforcement learning is a </w:t>
      </w:r>
      <w:r w:rsidR="004C3799" w:rsidRPr="003F6A66">
        <w:t>representation</w:t>
      </w:r>
      <w:r w:rsidRPr="003F6A66">
        <w:t xml:space="preserve"> of the environment</w:t>
      </w:r>
      <w:r w:rsidR="004C3799" w:rsidRPr="003F6A66">
        <w:t xml:space="preserve"> at a given state. The model contains the information of the current state</w:t>
      </w:r>
      <w:r w:rsidR="003B48AA" w:rsidRPr="003F6A66">
        <w:t xml:space="preserve"> (S)</w:t>
      </w:r>
      <w:r w:rsidR="004C3799" w:rsidRPr="003F6A66">
        <w:t>, the taken action</w:t>
      </w:r>
      <w:r w:rsidR="003B48AA" w:rsidRPr="003F6A66">
        <w:t xml:space="preserve"> (A)</w:t>
      </w:r>
      <w:r w:rsidR="004C3799" w:rsidRPr="003F6A66">
        <w:t>, the future state</w:t>
      </w:r>
      <w:r w:rsidR="003B48AA" w:rsidRPr="003F6A66">
        <w:t xml:space="preserve"> (S’)</w:t>
      </w:r>
      <w:r w:rsidR="004C3799" w:rsidRPr="003F6A66">
        <w:t>, and the future reward</w:t>
      </w:r>
      <w:r w:rsidR="003B48AA" w:rsidRPr="003F6A66">
        <w:t xml:space="preserve"> (R)</w:t>
      </w:r>
      <w:r w:rsidR="004C3799" w:rsidRPr="003F6A66">
        <w:t xml:space="preserve">. </w:t>
      </w:r>
    </w:p>
    <w:p w14:paraId="6B05CE48" w14:textId="6180B00E" w:rsidR="003B48AA" w:rsidRPr="003F6A66" w:rsidRDefault="00776903" w:rsidP="0066513F">
      <w:pPr>
        <w:pStyle w:val="BodyTextIndent"/>
      </w:pPr>
      <w:r w:rsidRPr="003F6A66">
        <w:t>A</w:t>
      </w:r>
      <w:r w:rsidRPr="003F6A66">
        <w:rPr>
          <w:i/>
          <w:iCs/>
        </w:rPr>
        <w:t xml:space="preserve"> </w:t>
      </w:r>
      <w:r w:rsidR="003B48AA" w:rsidRPr="003F6A66">
        <w:rPr>
          <w:i/>
          <w:iCs/>
        </w:rPr>
        <w:t>r</w:t>
      </w:r>
      <w:r w:rsidRPr="003F6A66">
        <w:rPr>
          <w:i/>
          <w:iCs/>
        </w:rPr>
        <w:t>eward</w:t>
      </w:r>
      <w:r w:rsidRPr="003F6A66">
        <w:t xml:space="preserve"> is the deciding factor that affect the agent behavior in choosing an action. In another word, it is a result of </w:t>
      </w:r>
      <w:r w:rsidR="003B48AA" w:rsidRPr="003F6A66">
        <w:t>an</w:t>
      </w:r>
      <w:r w:rsidRPr="003F6A66">
        <w:t xml:space="preserve"> action that the agent has taken </w:t>
      </w:r>
      <w:r w:rsidR="003B48AA" w:rsidRPr="003F6A66">
        <w:t>that will decide whether the agent has taken a good or bad action. High or low reward does not indicate the agent successfulness as it depends on the algorithm to determine whether the agent favor a high or low reward.</w:t>
      </w:r>
      <w:r w:rsidR="00CC3242" w:rsidRPr="003F6A66">
        <w:t xml:space="preserve"> A </w:t>
      </w:r>
      <w:r w:rsidR="00CC3242" w:rsidRPr="003F6A66">
        <w:rPr>
          <w:i/>
          <w:iCs/>
        </w:rPr>
        <w:t>value</w:t>
      </w:r>
      <w:r w:rsidR="00CC3242" w:rsidRPr="003F6A66">
        <w:t xml:space="preserve"> is not the same as reward, value is a total amount of reward accumulated by the agents for its lifetime while a reward is immediately given when the agent took an action.</w:t>
      </w:r>
    </w:p>
    <w:p w14:paraId="68B0CA80" w14:textId="1FD34621" w:rsidR="007C559B" w:rsidRPr="003F6A66" w:rsidRDefault="003B48AA" w:rsidP="007C559B">
      <w:pPr>
        <w:pStyle w:val="BodyTextIndent"/>
      </w:pPr>
      <w:r w:rsidRPr="003F6A66">
        <w:lastRenderedPageBreak/>
        <w:t xml:space="preserve">A </w:t>
      </w:r>
      <w:r w:rsidRPr="003F6A66">
        <w:rPr>
          <w:i/>
          <w:iCs/>
        </w:rPr>
        <w:t xml:space="preserve">policy </w:t>
      </w:r>
      <w:r w:rsidRPr="003F6A66">
        <w:t xml:space="preserve">defines the reinforcement agent’s behavior in taking an action at a certain state. Policy is the main aspect of the reinforcement learning where an optimal policy should be search in order </w:t>
      </w:r>
      <w:r w:rsidR="00CC3242" w:rsidRPr="003F6A66">
        <w:t>to obtain</w:t>
      </w:r>
      <w:r w:rsidRPr="003F6A66">
        <w:t xml:space="preserve"> favorable behavior.</w:t>
      </w:r>
      <w:r w:rsidR="007C559B" w:rsidRPr="007C559B">
        <w:t xml:space="preserve"> </w:t>
      </w:r>
    </w:p>
    <w:p w14:paraId="61557AD2" w14:textId="060000D8" w:rsidR="007C559B" w:rsidRPr="003F6A66" w:rsidRDefault="007C559B" w:rsidP="00741363">
      <w:pPr>
        <w:pStyle w:val="Heading1"/>
      </w:pPr>
      <w:bookmarkStart w:id="38" w:name="_Toc34915055"/>
      <w:r w:rsidRPr="003F6A66">
        <w:t xml:space="preserve">Reinforcement Learning </w:t>
      </w:r>
      <w:r>
        <w:t>Basics</w:t>
      </w:r>
      <w:bookmarkEnd w:id="38"/>
    </w:p>
    <w:p w14:paraId="1903BF8A" w14:textId="718DCCF0" w:rsidR="00776903" w:rsidRDefault="007C559B" w:rsidP="0066513F">
      <w:pPr>
        <w:pStyle w:val="BodyTextIndent"/>
      </w:pPr>
      <w:r>
        <w:t>Few fundamentals theory of reinforcement learning will be briefly explained through this section.</w:t>
      </w:r>
    </w:p>
    <w:p w14:paraId="67FBF62A" w14:textId="055A21EC" w:rsidR="007C559B" w:rsidRDefault="007C559B" w:rsidP="007C559B">
      <w:pPr>
        <w:pStyle w:val="Heading2"/>
      </w:pPr>
      <w:bookmarkStart w:id="39" w:name="_Toc34915056"/>
      <w:r>
        <w:t>The Markov Property</w:t>
      </w:r>
      <w:bookmarkEnd w:id="39"/>
    </w:p>
    <w:p w14:paraId="47597BF6" w14:textId="70537628" w:rsidR="00E17A8C" w:rsidRDefault="007C559B" w:rsidP="00E17A8C">
      <w:pPr>
        <w:pStyle w:val="BodyTextIndent"/>
      </w:pPr>
      <w:r>
        <w:t xml:space="preserve">The state in the reinforcement learning should satisfy the </w:t>
      </w:r>
      <w:r w:rsidR="00E17A8C">
        <w:t>Markov</w:t>
      </w:r>
      <w:r>
        <w:t xml:space="preserve"> </w:t>
      </w:r>
      <w:r w:rsidR="00E17A8C">
        <w:t>P</w:t>
      </w:r>
      <w:r>
        <w:t xml:space="preserve">roperty. The markov property </w:t>
      </w:r>
      <w:r w:rsidR="00E17A8C">
        <w:t>define that a current state completely characterizes the state of the world, hence the current state is independent both towards the future and past state</w:t>
      </w:r>
      <w:r w:rsidR="00DE68AF">
        <w:t xml:space="preserve"> [1</w:t>
      </w:r>
      <w:r w:rsidR="00C7730A">
        <w:t>5</w:t>
      </w:r>
      <w:r w:rsidR="00DE68AF">
        <w:t>]</w:t>
      </w:r>
      <w:r w:rsidR="00E17A8C">
        <w:t xml:space="preserve">. In the agent’s environment, the agent transition to another state through the taken action. If the next state could be predicted without knowing/dependent to the preceded events, then the mathematical equation of the property is given in equation </w:t>
      </w:r>
      <w:r w:rsidR="00A365FA">
        <w:t>2.</w:t>
      </w:r>
      <w:r w:rsidR="00E17A8C">
        <w:t>1.</w:t>
      </w:r>
    </w:p>
    <w:p w14:paraId="080E9D53" w14:textId="70310A1B" w:rsidR="00DE68AF" w:rsidRPr="00DE68AF" w:rsidRDefault="006C2F04" w:rsidP="00DE68AF">
      <w:pPr>
        <w:pStyle w:val="BodyTextIndent"/>
      </w:pPr>
      <m:oMathPara>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acc>
                <m:accPr>
                  <m:chr m:val="́"/>
                  <m:ctrlPr>
                    <w:rPr>
                      <w:rFonts w:ascii="Cambria Math" w:hAnsi="Cambria Math"/>
                      <w:i/>
                    </w:rPr>
                  </m:ctrlPr>
                </m:accPr>
                <m:e>
                  <m:r>
                    <w:rPr>
                      <w:rFonts w:ascii="Cambria Math" w:hAnsi="Cambria Math"/>
                    </w:rPr>
                    <m:t>s</m:t>
                  </m:r>
                </m:e>
              </m:acc>
            </m:e>
          </m:fun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=r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xml:space="preserve">                         </m:t>
          </m:r>
          <m:d>
            <m:dPr>
              <m:ctrlPr>
                <w:rPr>
                  <w:rFonts w:ascii="Cambria Math" w:hAnsi="Cambria Math"/>
                  <w:i/>
                </w:rPr>
              </m:ctrlPr>
            </m:dPr>
            <m:e>
              <m:r>
                <w:rPr>
                  <w:rFonts w:ascii="Cambria Math" w:hAnsi="Cambria Math"/>
                </w:rPr>
                <m:t>2.1</m:t>
              </m:r>
            </m:e>
          </m:d>
        </m:oMath>
      </m:oMathPara>
    </w:p>
    <w:p w14:paraId="1D46DEB0" w14:textId="342D424B" w:rsidR="00DE68AF" w:rsidRDefault="00DE68AF" w:rsidP="00DE68AF">
      <w:pPr>
        <w:pStyle w:val="Heading2"/>
      </w:pPr>
      <w:bookmarkStart w:id="40" w:name="_Toc34915057"/>
      <w:r>
        <w:t>The Markov Decision Process</w:t>
      </w:r>
      <w:bookmarkEnd w:id="40"/>
    </w:p>
    <w:p w14:paraId="7DBE6E1D" w14:textId="4E5E670A" w:rsidR="0029329B" w:rsidRDefault="0084547B" w:rsidP="00DE68AF">
      <w:pPr>
        <w:pStyle w:val="BodyTextIndent"/>
      </w:pPr>
      <w:r>
        <w:t>Serena Yeung explain that t</w:t>
      </w:r>
      <w:r w:rsidR="0029329B">
        <w:t xml:space="preserve">he Markov Decision Process is the mathematical formulation of the reinforcement learning defined by the tuple </w:t>
      </w:r>
      <m:oMath>
        <m:r>
          <w:rPr>
            <w:rFonts w:ascii="Cambria Math" w:hAnsi="Cambria Math"/>
          </w:rPr>
          <m:t>(S, A</m:t>
        </m:r>
        <m:r>
          <m:rPr>
            <m:scr m:val="script"/>
          </m:rPr>
          <w:rPr>
            <w:rFonts w:ascii="Cambria Math" w:hAnsi="Cambria Math"/>
          </w:rPr>
          <m:t>, R,</m:t>
        </m:r>
        <m:r>
          <m:rPr>
            <m:sty m:val="p"/>
          </m:rPr>
          <w:rPr>
            <w:rFonts w:ascii="Cambria Math" w:hAnsi="Cambria Math"/>
          </w:rPr>
          <m:t xml:space="preserve"> </m:t>
        </m:r>
        <m:r>
          <m:rPr>
            <m:scr m:val="double-struck"/>
          </m:rPr>
          <w:rPr>
            <w:rFonts w:ascii="Cambria Math" w:hAnsi="Cambria Math"/>
          </w:rPr>
          <m:t>P</m:t>
        </m:r>
        <m:r>
          <m:rPr>
            <m:sty m:val="p"/>
          </m:rPr>
          <w:rPr>
            <w:rFonts w:ascii="Cambria Math" w:hAnsi="Cambria Math"/>
          </w:rPr>
          <m:t xml:space="preserve"> </m:t>
        </m:r>
        <m:r>
          <w:rPr>
            <w:rFonts w:ascii="Cambria Math" w:hAnsi="Cambria Math"/>
          </w:rPr>
          <m:t>, γ)</m:t>
        </m:r>
      </m:oMath>
      <w:r>
        <w:t xml:space="preserve"> [1</w:t>
      </w:r>
      <w:r w:rsidR="00C7730A">
        <w:t>5</w:t>
      </w:r>
      <w:r>
        <w:t>]</w:t>
      </w:r>
      <w:r w:rsidR="0029329B">
        <w:t>:</w:t>
      </w:r>
    </w:p>
    <w:p w14:paraId="156E3472" w14:textId="52D152A2" w:rsidR="0029329B" w:rsidRDefault="0029329B" w:rsidP="006F2C24">
      <w:pPr>
        <w:pStyle w:val="BodyTextIndent"/>
        <w:numPr>
          <w:ilvl w:val="0"/>
          <w:numId w:val="11"/>
        </w:numPr>
      </w:pPr>
      <m:oMath>
        <m:r>
          <w:rPr>
            <w:rFonts w:ascii="Cambria Math" w:hAnsi="Cambria Math"/>
          </w:rPr>
          <m:t>S</m:t>
        </m:r>
      </m:oMath>
      <w:r>
        <w:t xml:space="preserve"> represents the set of possible states</w:t>
      </w:r>
    </w:p>
    <w:p w14:paraId="4BCB50A9" w14:textId="13A6B47C" w:rsidR="008F01F1" w:rsidRDefault="0029329B" w:rsidP="006F2C24">
      <w:pPr>
        <w:pStyle w:val="BodyTextIndent"/>
        <w:numPr>
          <w:ilvl w:val="0"/>
          <w:numId w:val="11"/>
        </w:numPr>
      </w:pPr>
      <m:oMath>
        <m:r>
          <w:rPr>
            <w:rFonts w:ascii="Cambria Math" w:hAnsi="Cambria Math"/>
          </w:rPr>
          <m:t>A</m:t>
        </m:r>
      </m:oMath>
      <w:r>
        <w:t xml:space="preserve"> represents the set of possible actions</w:t>
      </w:r>
    </w:p>
    <w:p w14:paraId="30032FF9" w14:textId="3EE52E6C" w:rsidR="0029329B" w:rsidRDefault="00130A3B" w:rsidP="006F2C24">
      <w:pPr>
        <w:pStyle w:val="BodyTextIndent"/>
        <w:numPr>
          <w:ilvl w:val="0"/>
          <w:numId w:val="11"/>
        </w:numPr>
      </w:pPr>
      <m:oMath>
        <m:r>
          <m:rPr>
            <m:scr m:val="script"/>
          </m:rPr>
          <w:rPr>
            <w:rFonts w:ascii="Cambria Math" w:hAnsi="Cambria Math"/>
          </w:rPr>
          <w:lastRenderedPageBreak/>
          <m:t>R</m:t>
        </m:r>
      </m:oMath>
      <w:r w:rsidR="0029329B">
        <w:t xml:space="preserve"> represents the distribution of the reward given a (state, action) pair</w:t>
      </w:r>
    </w:p>
    <w:p w14:paraId="284CBD9E" w14:textId="2915C1E1" w:rsidR="0029329B" w:rsidRDefault="00130A3B" w:rsidP="006F2C24">
      <w:pPr>
        <w:pStyle w:val="BodyTextIndent"/>
        <w:numPr>
          <w:ilvl w:val="0"/>
          <w:numId w:val="11"/>
        </w:numPr>
      </w:pPr>
      <m:oMath>
        <m:r>
          <m:rPr>
            <m:scr m:val="double-struck"/>
          </m:rPr>
          <w:rPr>
            <w:rFonts w:ascii="Cambria Math" w:hAnsi="Cambria Math"/>
          </w:rPr>
          <m:t>P</m:t>
        </m:r>
      </m:oMath>
      <w:r w:rsidR="0029329B">
        <w:t xml:space="preserve"> represents the transition probability i.e. distribution of the next state given (state, action) pair</w:t>
      </w:r>
    </w:p>
    <w:p w14:paraId="6C6E8524" w14:textId="5311A8F0" w:rsidR="0029329B" w:rsidRDefault="0029329B" w:rsidP="006F2C24">
      <w:pPr>
        <w:pStyle w:val="BodyTextIndent"/>
        <w:numPr>
          <w:ilvl w:val="0"/>
          <w:numId w:val="11"/>
        </w:numPr>
      </w:pPr>
      <m:oMath>
        <m:r>
          <w:rPr>
            <w:rFonts w:ascii="Cambria Math" w:hAnsi="Cambria Math"/>
          </w:rPr>
          <m:t>γ</m:t>
        </m:r>
      </m:oMath>
      <w:r>
        <w:t xml:space="preserve"> represents the discount factor</w:t>
      </w:r>
    </w:p>
    <w:p w14:paraId="678AEC81" w14:textId="1B4CDAE2" w:rsidR="00B549C6" w:rsidRDefault="00B35041" w:rsidP="00B35041">
      <w:pPr>
        <w:pStyle w:val="BodyTextIndent"/>
      </w:pPr>
      <w:r>
        <w:t>The Markov Decision Process works will be represented as the main task of the reinforcement learning’s agent which is described through the pseudocode below.</w:t>
      </w:r>
    </w:p>
    <w:p w14:paraId="1D26695C" w14:textId="77777777" w:rsidR="0084547B" w:rsidRDefault="00B35041" w:rsidP="006F2C24">
      <w:pPr>
        <w:pStyle w:val="BodyTextIndent"/>
        <w:numPr>
          <w:ilvl w:val="0"/>
          <w:numId w:val="13"/>
        </w:numPr>
        <w:rPr>
          <w:i/>
          <w:iCs/>
        </w:rPr>
      </w:pPr>
      <w:r w:rsidRPr="00B35041">
        <w:rPr>
          <w:i/>
          <w:iCs/>
        </w:rPr>
        <w:t xml:space="preserve">The agent initializes by sampling the environment initial state </w:t>
      </w:r>
      <m:oMath>
        <m:sSub>
          <m:sSubPr>
            <m:ctrlPr>
              <w:rPr>
                <w:rFonts w:ascii="Cambria Math" w:hAnsi="Cambria Math"/>
                <w:i/>
                <w:iCs/>
              </w:rPr>
            </m:ctrlPr>
          </m:sSubPr>
          <m:e>
            <m:r>
              <w:rPr>
                <w:rFonts w:ascii="Cambria Math" w:hAnsi="Cambria Math"/>
              </w:rPr>
              <m:t>s</m:t>
            </m:r>
          </m:e>
          <m:sub>
            <m:r>
              <w:rPr>
                <w:rFonts w:ascii="Cambria Math" w:hAnsi="Cambria Math"/>
              </w:rPr>
              <m:t>0</m:t>
            </m:r>
          </m:sub>
        </m:sSub>
        <m:r>
          <w:rPr>
            <w:rFonts w:ascii="Cambria Math" w:hAnsi="Cambria Math"/>
          </w:rPr>
          <m:t xml:space="preserve"> ~ p(</m:t>
        </m:r>
        <m:sSub>
          <m:sSubPr>
            <m:ctrlPr>
              <w:rPr>
                <w:rFonts w:ascii="Cambria Math" w:hAnsi="Cambria Math"/>
                <w:i/>
                <w:iCs/>
              </w:rPr>
            </m:ctrlPr>
          </m:sSubPr>
          <m:e>
            <m:r>
              <w:rPr>
                <w:rFonts w:ascii="Cambria Math" w:hAnsi="Cambria Math"/>
              </w:rPr>
              <m:t>s</m:t>
            </m:r>
          </m:e>
          <m:sub>
            <m:r>
              <w:rPr>
                <w:rFonts w:ascii="Cambria Math" w:hAnsi="Cambria Math"/>
              </w:rPr>
              <m:t>0</m:t>
            </m:r>
          </m:sub>
        </m:sSub>
        <m:r>
          <w:rPr>
            <w:rFonts w:ascii="Cambria Math" w:hAnsi="Cambria Math"/>
          </w:rPr>
          <m:t>)</m:t>
        </m:r>
      </m:oMath>
      <w:r w:rsidRPr="00B35041">
        <w:rPr>
          <w:i/>
          <w:iCs/>
        </w:rPr>
        <w:t>.</w:t>
      </w:r>
    </w:p>
    <w:p w14:paraId="3359BAD1" w14:textId="65B64949" w:rsidR="00B35041" w:rsidRPr="0084547B" w:rsidRDefault="00B35041" w:rsidP="006F2C24">
      <w:pPr>
        <w:pStyle w:val="BodyTextIndent"/>
        <w:numPr>
          <w:ilvl w:val="0"/>
          <w:numId w:val="13"/>
        </w:numPr>
        <w:rPr>
          <w:i/>
          <w:iCs/>
        </w:rPr>
      </w:pPr>
      <w:r w:rsidRPr="0084547B">
        <w:rPr>
          <w:i/>
          <w:iCs/>
        </w:rPr>
        <w:t>Then, from t=0 until done:</w:t>
      </w:r>
    </w:p>
    <w:p w14:paraId="5FCE0C3F" w14:textId="32956119" w:rsidR="00B35041" w:rsidRPr="00B35041" w:rsidRDefault="00B35041" w:rsidP="006F2C24">
      <w:pPr>
        <w:pStyle w:val="BodyTextIndent"/>
        <w:numPr>
          <w:ilvl w:val="0"/>
          <w:numId w:val="12"/>
        </w:numPr>
        <w:rPr>
          <w:i/>
          <w:iCs/>
        </w:rPr>
      </w:pPr>
      <w:r>
        <w:rPr>
          <w:i/>
          <w:iCs/>
        </w:rPr>
        <w:t xml:space="preserve">Agent select action </w:t>
      </w:r>
      <m:oMath>
        <m:sSub>
          <m:sSubPr>
            <m:ctrlPr>
              <w:rPr>
                <w:rFonts w:ascii="Cambria Math" w:hAnsi="Cambria Math"/>
                <w:i/>
              </w:rPr>
            </m:ctrlPr>
          </m:sSubPr>
          <m:e>
            <m:r>
              <w:rPr>
                <w:rFonts w:ascii="Cambria Math" w:hAnsi="Cambria Math"/>
              </w:rPr>
              <m:t>a</m:t>
            </m:r>
          </m:e>
          <m:sub>
            <m:r>
              <w:rPr>
                <w:rFonts w:ascii="Cambria Math" w:hAnsi="Cambria Math"/>
              </w:rPr>
              <m:t>t</m:t>
            </m:r>
          </m:sub>
        </m:sSub>
      </m:oMath>
    </w:p>
    <w:p w14:paraId="27BAD5A0" w14:textId="1BBC123C" w:rsidR="00B35041" w:rsidRPr="0084547B" w:rsidRDefault="00B35041" w:rsidP="006F2C24">
      <w:pPr>
        <w:pStyle w:val="BodyTextIndent"/>
        <w:numPr>
          <w:ilvl w:val="0"/>
          <w:numId w:val="12"/>
        </w:numPr>
        <w:rPr>
          <w:i/>
          <w:iCs/>
        </w:rPr>
      </w:pPr>
      <w:r>
        <w:rPr>
          <w:i/>
          <w:iCs/>
        </w:rPr>
        <w:t>Environment samples reward</w:t>
      </w:r>
      <w:r w:rsidR="0084547B">
        <w:rPr>
          <w:i/>
          <w:iCs/>
        </w:rPr>
        <w:t xml:space="preserve"> given the state and action given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d>
          <m:dPr>
            <m:endChr m:val="|"/>
            <m:ctrlPr>
              <w:rPr>
                <w:rFonts w:ascii="Cambria Math" w:hAnsi="Cambria Math"/>
                <w:i/>
              </w:rPr>
            </m:ctrlPr>
          </m:dPr>
          <m:e>
            <m:r>
              <w:rPr>
                <w:rFonts w:ascii="Cambria Math" w:hAnsi="Cambria Math"/>
              </w:rPr>
              <m:t xml:space="preserve"> . </m:t>
            </m:r>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w:p>
    <w:p w14:paraId="19144B4F" w14:textId="6F534979" w:rsidR="0084547B" w:rsidRPr="0084547B" w:rsidRDefault="0084547B" w:rsidP="006F2C24">
      <w:pPr>
        <w:pStyle w:val="BodyTextIndent"/>
        <w:numPr>
          <w:ilvl w:val="0"/>
          <w:numId w:val="12"/>
        </w:numPr>
        <w:rPr>
          <w:i/>
          <w:iCs/>
        </w:rPr>
      </w:pPr>
      <w:r>
        <w:rPr>
          <w:i/>
          <w:iCs/>
        </w:rPr>
        <w:t xml:space="preserve">Environment sample the next state </w:t>
      </w:r>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 P</m:t>
        </m:r>
        <m:d>
          <m:dPr>
            <m:endChr m:val="|"/>
            <m:ctrlPr>
              <w:rPr>
                <w:rFonts w:ascii="Cambria Math" w:hAnsi="Cambria Math"/>
                <w:i/>
              </w:rPr>
            </m:ctrlPr>
          </m:dPr>
          <m:e>
            <m:r>
              <w:rPr>
                <w:rFonts w:ascii="Cambria Math" w:hAnsi="Cambria Math"/>
              </w:rPr>
              <m:t xml:space="preserve"> . </m:t>
            </m:r>
          </m:e>
        </m:d>
        <w:bookmarkStart w:id="41" w:name="_Hlk31932975"/>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w:bookmarkEnd w:id="41"/>
    </w:p>
    <w:p w14:paraId="69368F68" w14:textId="65A4C137" w:rsidR="0084547B" w:rsidRPr="0084547B" w:rsidRDefault="0084547B" w:rsidP="006F2C24">
      <w:pPr>
        <w:pStyle w:val="BodyTextIndent"/>
        <w:numPr>
          <w:ilvl w:val="0"/>
          <w:numId w:val="12"/>
        </w:numPr>
        <w:rPr>
          <w:i/>
          <w:iCs/>
        </w:rPr>
      </w:pPr>
      <w:r>
        <w:rPr>
          <w:i/>
          <w:iCs/>
        </w:rPr>
        <w:t xml:space="preserve">Agent receives reward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i/>
        </w:rPr>
        <w:t xml:space="preserve"> and move to the next state </w:t>
      </w:r>
      <m:oMath>
        <m:sSub>
          <m:sSubPr>
            <m:ctrlPr>
              <w:rPr>
                <w:rFonts w:ascii="Cambria Math" w:hAnsi="Cambria Math"/>
                <w:i/>
              </w:rPr>
            </m:ctrlPr>
          </m:sSubPr>
          <m:e>
            <m:r>
              <w:rPr>
                <w:rFonts w:ascii="Cambria Math" w:hAnsi="Cambria Math"/>
              </w:rPr>
              <m:t>s</m:t>
            </m:r>
          </m:e>
          <m:sub>
            <m:r>
              <w:rPr>
                <w:rFonts w:ascii="Cambria Math" w:hAnsi="Cambria Math"/>
              </w:rPr>
              <m:t>t+1</m:t>
            </m:r>
          </m:sub>
        </m:sSub>
      </m:oMath>
    </w:p>
    <w:p w14:paraId="7C95502A" w14:textId="1EFA4A6B" w:rsidR="0084547B" w:rsidRDefault="0084547B" w:rsidP="0084547B">
      <w:pPr>
        <w:pStyle w:val="BodyTextIndent"/>
      </w:pPr>
      <w:r>
        <w:t xml:space="preserve">Based on this, the agent policy can now be stated as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(s, a)</m:t>
        </m:r>
      </m:oMath>
      <w:r>
        <w:t xml:space="preserve"> that specifies the choosing action mechanics for the agents in each state. The objective of the reinforcement learning agent is to find the optimum policy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t xml:space="preserve"> that maximize the cumulative discounted reward </w:t>
      </w:r>
      <m:oMath>
        <m:nary>
          <m:naryPr>
            <m:chr m:val="∑"/>
            <m:limLoc m:val="undOvr"/>
            <m:supHide m:val="1"/>
            <m:ctrlPr>
              <w:rPr>
                <w:rFonts w:ascii="Cambria Math" w:hAnsi="Cambria Math"/>
                <w:i/>
              </w:rPr>
            </m:ctrlPr>
          </m:naryPr>
          <m:sub>
            <m:r>
              <w:rPr>
                <w:rFonts w:ascii="Cambria Math" w:hAnsi="Cambria Math"/>
              </w:rPr>
              <m:t>t&gt;0</m:t>
            </m:r>
          </m:sub>
          <m:sup/>
          <m:e>
            <m:sSup>
              <m:sSupPr>
                <m:ctrlPr>
                  <w:rPr>
                    <w:rFonts w:ascii="Cambria Math" w:hAnsi="Cambria Math"/>
                    <w:i/>
                  </w:rPr>
                </m:ctrlPr>
              </m:sSupPr>
              <m:e>
                <m:r>
                  <w:rPr>
                    <w:rFonts w:ascii="Cambria Math" w:hAnsi="Cambria Math"/>
                  </w:rPr>
                  <m:t>γ</m:t>
                </m:r>
              </m:e>
              <m:sup>
                <m:r>
                  <w:rPr>
                    <w:rFonts w:ascii="Cambria Math" w:hAnsi="Cambria Math"/>
                  </w:rPr>
                  <m:t>t</m:t>
                </m:r>
              </m:sup>
            </m:sSup>
            <m:sSub>
              <m:sSubPr>
                <m:ctrlPr>
                  <w:rPr>
                    <w:rFonts w:ascii="Cambria Math" w:hAnsi="Cambria Math"/>
                    <w:i/>
                  </w:rPr>
                </m:ctrlPr>
              </m:sSubPr>
              <m:e>
                <m:r>
                  <w:rPr>
                    <w:rFonts w:ascii="Cambria Math" w:hAnsi="Cambria Math"/>
                  </w:rPr>
                  <m:t>r</m:t>
                </m:r>
              </m:e>
              <m:sub>
                <m:r>
                  <w:rPr>
                    <w:rFonts w:ascii="Cambria Math" w:hAnsi="Cambria Math"/>
                  </w:rPr>
                  <m:t>t</m:t>
                </m:r>
              </m:sub>
            </m:sSub>
          </m:e>
        </m:nary>
      </m:oMath>
      <w:r>
        <w:t>.</w:t>
      </w:r>
    </w:p>
    <w:p w14:paraId="0305B67A" w14:textId="7A6B2F85" w:rsidR="00130A3B" w:rsidRPr="00130A3B" w:rsidRDefault="00130A3B" w:rsidP="0084547B">
      <w:pPr>
        <w:pStyle w:val="BodyTextIndent"/>
      </w:pPr>
      <w:r>
        <w:t xml:space="preserve">The optimum policy </w:t>
      </w:r>
      <w:r w:rsidR="00A365FA">
        <w:t>(</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sidR="00A365FA">
        <w:t xml:space="preserve">) </w:t>
      </w:r>
      <w:r>
        <w:t xml:space="preserve">should be </w:t>
      </w:r>
      <w:r w:rsidRPr="00130A3B">
        <w:rPr>
          <w:i/>
          <w:iCs/>
        </w:rPr>
        <w:t>stochastic</w:t>
      </w:r>
      <w:r>
        <w:rPr>
          <w:i/>
          <w:iCs/>
        </w:rPr>
        <w:t xml:space="preserve"> </w:t>
      </w:r>
      <w:r>
        <w:t>to be able to fulfill the Markov Property. Thus, to handle the randomness, the maximum expected sum of reward is taken.</w:t>
      </w:r>
      <w:r w:rsidR="00A365FA">
        <w:t xml:space="preserve"> The optimum policy is shown through the equation 2.2.</w:t>
      </w:r>
    </w:p>
    <w:p w14:paraId="718D628B" w14:textId="17DCBE80" w:rsidR="00BF2DCE" w:rsidRPr="00BF2DCE" w:rsidRDefault="006C2F04" w:rsidP="00BF2DCE">
      <w:pPr>
        <w:pStyle w:val="BodyTextIndent"/>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e>
          </m:func>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t≥0</m:t>
                  </m:r>
                </m:sub>
                <m:sup/>
                <m:e>
                  <m:sSup>
                    <m:sSupPr>
                      <m:ctrlPr>
                        <w:rPr>
                          <w:rFonts w:ascii="Cambria Math" w:hAnsi="Cambria Math"/>
                          <w:i/>
                        </w:rPr>
                      </m:ctrlPr>
                    </m:sSupPr>
                    <m:e>
                      <m:r>
                        <w:rPr>
                          <w:rFonts w:ascii="Cambria Math" w:hAnsi="Cambria Math"/>
                        </w:rPr>
                        <m:t>γ</m:t>
                      </m:r>
                    </m:e>
                    <m:sup>
                      <m:r>
                        <w:rPr>
                          <w:rFonts w:ascii="Cambria Math" w:hAnsi="Cambria Math"/>
                        </w:rPr>
                        <m:t>t</m:t>
                      </m:r>
                    </m:sup>
                  </m:sSup>
                  <m:sSub>
                    <m:sSubPr>
                      <m:ctrlPr>
                        <w:rPr>
                          <w:rFonts w:ascii="Cambria Math" w:hAnsi="Cambria Math"/>
                          <w:i/>
                        </w:rPr>
                      </m:ctrlPr>
                    </m:sSubPr>
                    <m:e>
                      <m:r>
                        <w:rPr>
                          <w:rFonts w:ascii="Cambria Math" w:hAnsi="Cambria Math"/>
                        </w:rPr>
                        <m:t>r</m:t>
                      </m:r>
                    </m:e>
                    <m:sub>
                      <m:r>
                        <w:rPr>
                          <w:rFonts w:ascii="Cambria Math" w:hAnsi="Cambria Math"/>
                        </w:rPr>
                        <m:t>t</m:t>
                      </m:r>
                    </m:sub>
                  </m:sSub>
                </m:e>
              </m:nary>
              <m:r>
                <w:rPr>
                  <w:rFonts w:ascii="Cambria Math" w:hAnsi="Cambria Math"/>
                </w:rPr>
                <m:t>|π</m:t>
              </m:r>
            </m:e>
          </m:d>
          <m:r>
            <w:rPr>
              <w:rFonts w:ascii="Cambria Math" w:hAnsi="Cambria Math"/>
            </w:rPr>
            <m:t xml:space="preserve">, with                         </m:t>
          </m:r>
          <m:d>
            <m:dPr>
              <m:ctrlPr>
                <w:rPr>
                  <w:rFonts w:ascii="Cambria Math" w:hAnsi="Cambria Math"/>
                  <w:i/>
                </w:rPr>
              </m:ctrlPr>
            </m:dPr>
            <m:e>
              <m:r>
                <w:rPr>
                  <w:rFonts w:ascii="Cambria Math" w:hAnsi="Cambria Math"/>
                </w:rPr>
                <m:t>2.2</m:t>
              </m:r>
            </m:e>
          </m:d>
        </m:oMath>
      </m:oMathPara>
    </w:p>
    <w:p w14:paraId="53C090D6" w14:textId="63097B4A" w:rsidR="00130A3B" w:rsidRPr="007E4E8D" w:rsidRDefault="00BF2DCE" w:rsidP="00BF2DCE">
      <w:pPr>
        <w:pStyle w:val="BodyTextIndent"/>
        <w:rPr>
          <w:i/>
        </w:rPr>
      </w:pPr>
      <w:r w:rsidRPr="007E4E8D">
        <w:rPr>
          <w:i/>
        </w:rPr>
        <w:t xml:space="preserve">Initial state sampled from the initial state distribution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 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p>
    <w:p w14:paraId="501C75C0" w14:textId="58C322DB" w:rsidR="00BF2DCE" w:rsidRPr="007E4E8D" w:rsidRDefault="00BF2DCE" w:rsidP="0084547B">
      <w:pPr>
        <w:pStyle w:val="BodyTextIndent"/>
        <w:rPr>
          <w:i/>
        </w:rPr>
      </w:pPr>
      <w:r w:rsidRPr="007E4E8D">
        <w:rPr>
          <w:i/>
        </w:rPr>
        <w:t xml:space="preserve">Action sampled from the policy given the state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 π</m:t>
        </m:r>
        <m:d>
          <m:dPr>
            <m:ctrlPr>
              <w:rPr>
                <w:rFonts w:ascii="Cambria Math" w:hAnsi="Cambria Math"/>
                <w:i/>
              </w:rPr>
            </m:ctrlPr>
          </m:dPr>
          <m:e>
            <m:r>
              <w:rPr>
                <w:rFonts w:ascii="Cambria Math" w:hAnsi="Cambria Math"/>
              </w:rPr>
              <m:t xml:space="preserve"> .  | </m:t>
            </m:r>
            <m:sSub>
              <m:sSubPr>
                <m:ctrlPr>
                  <w:rPr>
                    <w:rFonts w:ascii="Cambria Math" w:hAnsi="Cambria Math"/>
                    <w:i/>
                  </w:rPr>
                </m:ctrlPr>
              </m:sSubPr>
              <m:e>
                <m:r>
                  <w:rPr>
                    <w:rFonts w:ascii="Cambria Math" w:hAnsi="Cambria Math"/>
                  </w:rPr>
                  <m:t>s</m:t>
                </m:r>
              </m:e>
              <m:sub>
                <m:r>
                  <w:rPr>
                    <w:rFonts w:ascii="Cambria Math" w:hAnsi="Cambria Math"/>
                  </w:rPr>
                  <m:t>t</m:t>
                </m:r>
              </m:sub>
            </m:sSub>
          </m:e>
        </m:d>
      </m:oMath>
      <w:r w:rsidRPr="007E4E8D">
        <w:rPr>
          <w:i/>
        </w:rPr>
        <w:t>, and</w:t>
      </w:r>
    </w:p>
    <w:p w14:paraId="7E028E1E" w14:textId="157FB709" w:rsidR="00BF2DCE" w:rsidRPr="007E4E8D" w:rsidRDefault="00BF2DCE" w:rsidP="0084547B">
      <w:pPr>
        <w:pStyle w:val="BodyTextIndent"/>
        <w:rPr>
          <w:i/>
        </w:rPr>
      </w:pPr>
      <w:r w:rsidRPr="007E4E8D">
        <w:rPr>
          <w:i/>
        </w:rPr>
        <w:t xml:space="preserve">Next state sampled from the transition probability distribution </w:t>
      </w:r>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 p</m:t>
        </m:r>
        <m:d>
          <m:dPr>
            <m:ctrlPr>
              <w:rPr>
                <w:rFonts w:ascii="Cambria Math" w:hAnsi="Cambria Math"/>
                <w:i/>
              </w:rPr>
            </m:ctrlPr>
          </m:dPr>
          <m:e>
            <m:r>
              <w:rPr>
                <w:rFonts w:ascii="Cambria Math" w:hAnsi="Cambria Math"/>
              </w:rPr>
              <m:t xml:space="preserve"> .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p>
    <w:p w14:paraId="5B85371B" w14:textId="7018E651" w:rsidR="007E4E8D" w:rsidRDefault="007E4E8D" w:rsidP="007E4E8D">
      <w:pPr>
        <w:pStyle w:val="Heading2"/>
      </w:pPr>
      <w:bookmarkStart w:id="42" w:name="_Toc34915058"/>
      <w:r>
        <w:t>Value Function and Q-Value Function</w:t>
      </w:r>
      <w:bookmarkEnd w:id="42"/>
      <w:r>
        <w:tab/>
      </w:r>
    </w:p>
    <w:p w14:paraId="4538A901" w14:textId="4ABB4B49" w:rsidR="007E4E8D" w:rsidRDefault="007E4E8D" w:rsidP="007E4E8D">
      <w:pPr>
        <w:pStyle w:val="BodyTextIndent"/>
        <w:rPr>
          <w:iCs/>
        </w:rPr>
      </w:pPr>
      <w:r>
        <w:rPr>
          <w:iCs/>
        </w:rPr>
        <w:t xml:space="preserve">Finding the optimum policy means that the agent has to learn the goodness of a state and the goodness of a state-action pair. The </w:t>
      </w:r>
      <w:r>
        <w:rPr>
          <w:i/>
        </w:rPr>
        <w:t xml:space="preserve">value function </w:t>
      </w:r>
      <w:r w:rsidR="00C94A3C" w:rsidRPr="00C94A3C">
        <w:rPr>
          <w:iCs/>
        </w:rPr>
        <w:t>(</w:t>
      </w:r>
      <m:oMath>
        <m:sSup>
          <m:sSupPr>
            <m:ctrlPr>
              <w:rPr>
                <w:rFonts w:ascii="Cambria Math" w:hAnsi="Cambria Math"/>
                <w:i/>
              </w:rPr>
            </m:ctrlPr>
          </m:sSupPr>
          <m:e>
            <m:r>
              <w:rPr>
                <w:rFonts w:ascii="Cambria Math" w:hAnsi="Cambria Math"/>
              </w:rPr>
              <m:t>V</m:t>
            </m:r>
          </m:e>
          <m:sup>
            <m:r>
              <w:rPr>
                <w:rFonts w:ascii="Cambria Math" w:hAnsi="Cambria Math"/>
              </w:rPr>
              <m:t>π</m:t>
            </m:r>
          </m:sup>
        </m:sSup>
      </m:oMath>
      <w:r w:rsidR="00C94A3C" w:rsidRPr="00C94A3C">
        <w:rPr>
          <w:iCs/>
        </w:rPr>
        <w:t>)</w:t>
      </w:r>
      <w:r w:rsidR="00C94A3C">
        <w:rPr>
          <w:iCs/>
        </w:rPr>
        <w:t xml:space="preserve"> </w:t>
      </w:r>
      <w:r w:rsidR="00EB1AC5">
        <w:rPr>
          <w:iCs/>
        </w:rPr>
        <w:t xml:space="preserve">shown by equation 2.3 </w:t>
      </w:r>
      <w:r>
        <w:rPr>
          <w:iCs/>
        </w:rPr>
        <w:t xml:space="preserve">is the expected cumulative reward from following the policy from a state that </w:t>
      </w:r>
      <w:r w:rsidR="00D961F6">
        <w:rPr>
          <w:iCs/>
        </w:rPr>
        <w:t xml:space="preserve">quantifies the good and bad state. </w:t>
      </w:r>
    </w:p>
    <w:p w14:paraId="0E2F698E" w14:textId="0E8DDE87" w:rsidR="007E4E8D" w:rsidRPr="007E4E8D" w:rsidRDefault="006C2F04" w:rsidP="007E4E8D">
      <w:pPr>
        <w:pStyle w:val="BodyTextIndent"/>
      </w:pPr>
      <m:oMathPar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t≥0</m:t>
                  </m:r>
                </m:sub>
                <m:sup/>
                <m:e>
                  <m:sSup>
                    <m:sSupPr>
                      <m:ctrlPr>
                        <w:rPr>
                          <w:rFonts w:ascii="Cambria Math" w:hAnsi="Cambria Math"/>
                          <w:i/>
                        </w:rPr>
                      </m:ctrlPr>
                    </m:sSupPr>
                    <m:e>
                      <m:r>
                        <w:rPr>
                          <w:rFonts w:ascii="Cambria Math" w:hAnsi="Cambria Math"/>
                        </w:rPr>
                        <m:t>γ</m:t>
                      </m:r>
                    </m:e>
                    <m:sup>
                      <m:r>
                        <w:rPr>
                          <w:rFonts w:ascii="Cambria Math" w:hAnsi="Cambria Math"/>
                        </w:rPr>
                        <m:t>t</m:t>
                      </m:r>
                    </m:sup>
                  </m:sSup>
                  <m:sSub>
                    <m:sSubPr>
                      <m:ctrlPr>
                        <w:rPr>
                          <w:rFonts w:ascii="Cambria Math" w:hAnsi="Cambria Math"/>
                          <w:i/>
                        </w:rPr>
                      </m:ctrlPr>
                    </m:sSubPr>
                    <m:e>
                      <m:r>
                        <w:rPr>
                          <w:rFonts w:ascii="Cambria Math" w:hAnsi="Cambria Math"/>
                        </w:rPr>
                        <m:t>r</m:t>
                      </m:r>
                    </m:e>
                    <m:sub>
                      <m:r>
                        <w:rPr>
                          <w:rFonts w:ascii="Cambria Math" w:hAnsi="Cambria Math"/>
                        </w:rPr>
                        <m:t>t</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 π</m:t>
              </m:r>
            </m:e>
          </m:d>
          <m:r>
            <w:rPr>
              <w:rFonts w:ascii="Cambria Math" w:hAnsi="Cambria Math"/>
            </w:rPr>
            <m:t xml:space="preserve">                                           </m:t>
          </m:r>
          <m:d>
            <m:dPr>
              <m:ctrlPr>
                <w:rPr>
                  <w:rFonts w:ascii="Cambria Math" w:hAnsi="Cambria Math"/>
                  <w:i/>
                </w:rPr>
              </m:ctrlPr>
            </m:dPr>
            <m:e>
              <m:r>
                <w:rPr>
                  <w:rFonts w:ascii="Cambria Math" w:hAnsi="Cambria Math"/>
                </w:rPr>
                <m:t>2.3</m:t>
              </m:r>
            </m:e>
          </m:d>
        </m:oMath>
      </m:oMathPara>
    </w:p>
    <w:p w14:paraId="089012E4" w14:textId="7FB477E4" w:rsidR="007E4E8D" w:rsidRDefault="007E4E8D" w:rsidP="007E4E8D">
      <w:pPr>
        <w:pStyle w:val="BodyTextIndent"/>
      </w:pPr>
      <w:r>
        <w:t xml:space="preserve">The </w:t>
      </w:r>
      <w:r w:rsidRPr="007E4E8D">
        <w:rPr>
          <w:i/>
          <w:iCs/>
        </w:rPr>
        <w:t>Q-Value function</w:t>
      </w:r>
      <w:r w:rsidR="0085775F">
        <w:t xml:space="preserve"> (</w:t>
      </w:r>
      <m:oMath>
        <m:sSup>
          <m:sSupPr>
            <m:ctrlPr>
              <w:rPr>
                <w:rFonts w:ascii="Cambria Math" w:hAnsi="Cambria Math"/>
                <w:i/>
              </w:rPr>
            </m:ctrlPr>
          </m:sSupPr>
          <m:e>
            <m:r>
              <w:rPr>
                <w:rFonts w:ascii="Cambria Math" w:hAnsi="Cambria Math"/>
              </w:rPr>
              <m:t>Q</m:t>
            </m:r>
          </m:e>
          <m:sup>
            <m:r>
              <w:rPr>
                <w:rFonts w:ascii="Cambria Math" w:hAnsi="Cambria Math"/>
              </w:rPr>
              <m:t>π</m:t>
            </m:r>
          </m:sup>
        </m:sSup>
      </m:oMath>
      <w:r w:rsidR="0085775F">
        <w:t>)</w:t>
      </w:r>
      <w:r>
        <w:rPr>
          <w:i/>
          <w:iCs/>
        </w:rPr>
        <w:t xml:space="preserve"> </w:t>
      </w:r>
      <w:r>
        <w:t>at state</w:t>
      </w:r>
      <w:r w:rsidR="0085775F">
        <w:t>,</w:t>
      </w:r>
      <w:r>
        <w:t xml:space="preserve"> </w:t>
      </w:r>
      <m:oMath>
        <m:r>
          <w:rPr>
            <w:rFonts w:ascii="Cambria Math" w:hAnsi="Cambria Math"/>
          </w:rPr>
          <m:t>s</m:t>
        </m:r>
      </m:oMath>
      <w:r w:rsidR="0085775F">
        <w:t>,</w:t>
      </w:r>
      <w:r>
        <w:t xml:space="preserve"> and action</w:t>
      </w:r>
      <w:r w:rsidR="0085775F">
        <w:t>,</w:t>
      </w:r>
      <w:r>
        <w:t xml:space="preserve"> </w:t>
      </w:r>
      <m:oMath>
        <m:r>
          <w:rPr>
            <w:rFonts w:ascii="Cambria Math" w:hAnsi="Cambria Math"/>
          </w:rPr>
          <m:t>a</m:t>
        </m:r>
      </m:oMath>
      <w:r w:rsidR="0085775F">
        <w:t>,</w:t>
      </w:r>
      <w:r>
        <w:t xml:space="preserve"> is the expected cumulative reward from taking the action </w:t>
      </w:r>
      <m:oMath>
        <m:r>
          <w:rPr>
            <w:rFonts w:ascii="Cambria Math" w:hAnsi="Cambria Math"/>
          </w:rPr>
          <m:t>a</m:t>
        </m:r>
      </m:oMath>
      <w:r>
        <w:t xml:space="preserve"> on state </w:t>
      </w:r>
      <m:oMath>
        <m:r>
          <w:rPr>
            <w:rFonts w:ascii="Cambria Math" w:hAnsi="Cambria Math"/>
          </w:rPr>
          <m:t>s</m:t>
        </m:r>
      </m:oMath>
      <w:r>
        <w:t>.</w:t>
      </w:r>
      <w:r w:rsidR="00EB1AC5">
        <w:t xml:space="preserve"> The Q-Value function is shown in the figure 2.4 below.</w:t>
      </w:r>
    </w:p>
    <w:p w14:paraId="76EF2E6D" w14:textId="3662FE79" w:rsidR="0084547B" w:rsidRPr="004E0865" w:rsidRDefault="006C2F04" w:rsidP="004E0865">
      <w:pPr>
        <w:pStyle w:val="BodyTextIndent"/>
      </w:pPr>
      <m:oMathPara>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 a</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t≥0</m:t>
                  </m:r>
                </m:sub>
                <m:sup/>
                <m:e>
                  <m:sSup>
                    <m:sSupPr>
                      <m:ctrlPr>
                        <w:rPr>
                          <w:rFonts w:ascii="Cambria Math" w:hAnsi="Cambria Math"/>
                          <w:i/>
                        </w:rPr>
                      </m:ctrlPr>
                    </m:sSupPr>
                    <m:e>
                      <m:r>
                        <w:rPr>
                          <w:rFonts w:ascii="Cambria Math" w:hAnsi="Cambria Math"/>
                        </w:rPr>
                        <m:t>γ</m:t>
                      </m:r>
                    </m:e>
                    <m:sup>
                      <m:r>
                        <w:rPr>
                          <w:rFonts w:ascii="Cambria Math" w:hAnsi="Cambria Math"/>
                        </w:rPr>
                        <m:t>t</m:t>
                      </m:r>
                    </m:sup>
                  </m:sSup>
                  <m:sSub>
                    <m:sSubPr>
                      <m:ctrlPr>
                        <w:rPr>
                          <w:rFonts w:ascii="Cambria Math" w:hAnsi="Cambria Math"/>
                          <w:i/>
                        </w:rPr>
                      </m:ctrlPr>
                    </m:sSubPr>
                    <m:e>
                      <m:r>
                        <w:rPr>
                          <w:rFonts w:ascii="Cambria Math" w:hAnsi="Cambria Math"/>
                        </w:rPr>
                        <m:t>r</m:t>
                      </m:r>
                    </m:e>
                    <m:sub>
                      <m:r>
                        <w:rPr>
                          <w:rFonts w:ascii="Cambria Math" w:hAnsi="Cambria Math"/>
                        </w:rPr>
                        <m:t>t</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 π</m:t>
              </m:r>
            </m:e>
          </m:d>
          <m:r>
            <w:rPr>
              <w:rFonts w:ascii="Cambria Math" w:hAnsi="Cambria Math"/>
            </w:rPr>
            <m:t xml:space="preserve">                         </m:t>
          </m:r>
          <m:d>
            <m:dPr>
              <m:ctrlPr>
                <w:rPr>
                  <w:rFonts w:ascii="Cambria Math" w:hAnsi="Cambria Math"/>
                  <w:i/>
                </w:rPr>
              </m:ctrlPr>
            </m:dPr>
            <m:e>
              <m:r>
                <w:rPr>
                  <w:rFonts w:ascii="Cambria Math" w:hAnsi="Cambria Math"/>
                </w:rPr>
                <m:t>2.4</m:t>
              </m:r>
            </m:e>
          </m:d>
        </m:oMath>
      </m:oMathPara>
    </w:p>
    <w:p w14:paraId="3B1F1E75" w14:textId="21116A58" w:rsidR="0065664D" w:rsidRDefault="0065664D" w:rsidP="00741363">
      <w:pPr>
        <w:pStyle w:val="Heading1"/>
      </w:pPr>
      <w:bookmarkStart w:id="43" w:name="_Toc34915059"/>
      <w:r>
        <w:lastRenderedPageBreak/>
        <w:t>Ms.</w:t>
      </w:r>
      <w:r w:rsidR="00924C28">
        <w:t xml:space="preserve"> </w:t>
      </w:r>
      <w:r>
        <w:t>PacMan Environment</w:t>
      </w:r>
      <w:bookmarkEnd w:id="43"/>
    </w:p>
    <w:p w14:paraId="18D86C03" w14:textId="0EC9483E" w:rsidR="0065664D" w:rsidRDefault="0065664D" w:rsidP="00D1285A">
      <w:pPr>
        <w:pStyle w:val="BodyTextIndent"/>
      </w:pPr>
      <w:r>
        <w:t>Ms.</w:t>
      </w:r>
      <w:r w:rsidR="004E0865">
        <w:t xml:space="preserve"> </w:t>
      </w:r>
      <w:r>
        <w:t>PacMan environment satisfies the Markov Properties, as the agent does not need to know the previous state to predict the next state. For example, the agent does not need to know how the bonus fruit appear in the game, instead it could predict in the future to approach the bonus fruit when it does appear on the game screen.</w:t>
      </w:r>
    </w:p>
    <w:p w14:paraId="3F382B25" w14:textId="351C8E17" w:rsidR="00924C28" w:rsidRDefault="00924C28" w:rsidP="00924C28">
      <w:pPr>
        <w:pStyle w:val="Heading2"/>
      </w:pPr>
      <w:bookmarkStart w:id="44" w:name="_Toc34915060"/>
      <w:r>
        <w:t>States</w:t>
      </w:r>
      <w:bookmarkEnd w:id="44"/>
    </w:p>
    <w:p w14:paraId="7C9BCEFA" w14:textId="53CA0B81" w:rsidR="00924C28" w:rsidRPr="00924C28" w:rsidRDefault="00924C28" w:rsidP="00924C28">
      <w:pPr>
        <w:pStyle w:val="BodyTextIndent"/>
      </w:pPr>
      <w:r>
        <w:t>The states that will be used in the thesis will be the preprocessed game frames. The state space consists a lot of states, because Ms. PacMan has 1293 distinct locations in the maze. A complete state of Ms. PacMan’s model consists of the location of Ms. PacMan, the ghosts, the power pills, along with the ghost previous move and the information whether the ghost is edible.</w:t>
      </w:r>
    </w:p>
    <w:p w14:paraId="23996B11" w14:textId="465E3288" w:rsidR="00D1285A" w:rsidRDefault="00D1285A" w:rsidP="00D1285A">
      <w:pPr>
        <w:pStyle w:val="Heading2"/>
      </w:pPr>
      <w:bookmarkStart w:id="45" w:name="_Toc34915061"/>
      <w:r>
        <w:t>Actions</w:t>
      </w:r>
      <w:bookmarkEnd w:id="45"/>
    </w:p>
    <w:p w14:paraId="0EBA8504" w14:textId="28291EF6" w:rsidR="00D1285A" w:rsidRDefault="0065664D" w:rsidP="00D1285A">
      <w:pPr>
        <w:pStyle w:val="BodyTextIndent"/>
      </w:pPr>
      <w:r>
        <w:t>The agent has nine action that could be performed at the game which are</w:t>
      </w:r>
      <w:r w:rsidR="00D1285A">
        <w:t xml:space="preserve"> represented by a single integer. These actions are </w:t>
      </w:r>
      <w:r w:rsidRPr="008F01F1">
        <w:t>['NOOP', 'UP', 'RIGHT', 'LEFT', 'DOWN', 'UPRIGHT', 'UPLEFT', 'DOWNRIGHT', 'DOWNLEFT']</w:t>
      </w:r>
      <w:r w:rsidR="00D1285A">
        <w:t xml:space="preserve">. </w:t>
      </w:r>
    </w:p>
    <w:p w14:paraId="6AD343E5" w14:textId="2E4F36F7" w:rsidR="00D1285A" w:rsidRDefault="00D1285A" w:rsidP="00D1285A">
      <w:pPr>
        <w:pStyle w:val="Heading2"/>
      </w:pPr>
      <w:bookmarkStart w:id="46" w:name="_Toc34915062"/>
      <w:r>
        <w:t>Rewards</w:t>
      </w:r>
      <w:bookmarkEnd w:id="46"/>
    </w:p>
    <w:p w14:paraId="06FD04A6" w14:textId="77046D0C" w:rsidR="00B85584" w:rsidRDefault="00D1285A" w:rsidP="00B85584">
      <w:pPr>
        <w:pStyle w:val="BodyTextIndent"/>
      </w:pPr>
      <w:r>
        <w:t xml:space="preserve">Ms. PacMan’s reward could be obtained by gathering the foods (Pac-Dot), bonus fruit (Fruit), power up item (Power Pellet), eating a ghost, and chain eating the ghosts. The reward </w:t>
      </w:r>
      <w:r w:rsidR="0040617C">
        <w:t xml:space="preserve">list </w:t>
      </w:r>
      <w:r>
        <w:t xml:space="preserve">is shown </w:t>
      </w:r>
      <w:r w:rsidR="00E14093">
        <w:t xml:space="preserve">through tables 2.1 and 2.2 </w:t>
      </w:r>
      <w:r>
        <w:t>below</w:t>
      </w:r>
      <w:r w:rsidR="0040617C">
        <w:t>.</w:t>
      </w:r>
    </w:p>
    <w:p w14:paraId="3572BADD" w14:textId="2A3BC69F" w:rsidR="00E14093" w:rsidRDefault="00E14093" w:rsidP="00E14093">
      <w:pPr>
        <w:pStyle w:val="tableTitle"/>
      </w:pPr>
      <w:bookmarkStart w:id="47" w:name="_Toc34865438"/>
      <w:bookmarkStart w:id="48" w:name="_Toc34915112"/>
      <w:r>
        <w:lastRenderedPageBreak/>
        <w:t>Ms. PacMan Reward Space – The Foods and Ghost Eating Scores</w:t>
      </w:r>
      <w:bookmarkEnd w:id="47"/>
      <w:bookmarkEnd w:id="48"/>
      <w:r>
        <w:br/>
      </w:r>
    </w:p>
    <w:tbl>
      <w:tblPr>
        <w:tblStyle w:val="TableGrid"/>
        <w:tblW w:w="0" w:type="auto"/>
        <w:tblInd w:w="2263" w:type="dxa"/>
        <w:tblLook w:val="04A0" w:firstRow="1" w:lastRow="0" w:firstColumn="1" w:lastColumn="0" w:noHBand="0" w:noVBand="1"/>
      </w:tblPr>
      <w:tblGrid>
        <w:gridCol w:w="1413"/>
        <w:gridCol w:w="1559"/>
        <w:gridCol w:w="1276"/>
      </w:tblGrid>
      <w:tr w:rsidR="0040617C" w14:paraId="6CF2A230" w14:textId="77777777" w:rsidTr="009800FD">
        <w:trPr>
          <w:trHeight w:val="416"/>
        </w:trPr>
        <w:tc>
          <w:tcPr>
            <w:tcW w:w="1413" w:type="dxa"/>
          </w:tcPr>
          <w:p w14:paraId="4260779A" w14:textId="65117E48" w:rsidR="0040617C" w:rsidRDefault="0040617C" w:rsidP="0040617C">
            <w:pPr>
              <w:pStyle w:val="BodyTextIndent"/>
              <w:ind w:firstLine="0"/>
              <w:rPr>
                <w:noProof/>
              </w:rPr>
            </w:pPr>
            <w:r w:rsidRPr="00DC0BE1">
              <w:rPr>
                <w:noProof/>
              </w:rPr>
              <w:drawing>
                <wp:inline distT="0" distB="0" distL="0" distR="0" wp14:anchorId="25E607F7" wp14:editId="31CDC36C">
                  <wp:extent cx="191135" cy="1593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59385"/>
                          </a:xfrm>
                          <a:prstGeom prst="rect">
                            <a:avLst/>
                          </a:prstGeom>
                          <a:noFill/>
                          <a:ln>
                            <a:noFill/>
                          </a:ln>
                        </pic:spPr>
                      </pic:pic>
                    </a:graphicData>
                  </a:graphic>
                </wp:inline>
              </w:drawing>
            </w:r>
            <w:r>
              <w:t xml:space="preserve"> </w:t>
            </w:r>
          </w:p>
        </w:tc>
        <w:tc>
          <w:tcPr>
            <w:tcW w:w="1559" w:type="dxa"/>
          </w:tcPr>
          <w:p w14:paraId="779AB688" w14:textId="6B266D71" w:rsidR="0040617C" w:rsidRDefault="0040617C" w:rsidP="0040617C">
            <w:pPr>
              <w:pStyle w:val="BodyTextIndent"/>
              <w:ind w:firstLine="0"/>
            </w:pPr>
            <w:r>
              <w:t>Pac-Dot</w:t>
            </w:r>
          </w:p>
        </w:tc>
        <w:tc>
          <w:tcPr>
            <w:tcW w:w="1276" w:type="dxa"/>
          </w:tcPr>
          <w:p w14:paraId="09D935D3" w14:textId="2261F045" w:rsidR="0040617C" w:rsidRDefault="003B17EC" w:rsidP="0040617C">
            <w:pPr>
              <w:pStyle w:val="BodyTextIndent"/>
              <w:ind w:firstLine="0"/>
            </w:pPr>
            <w:r>
              <w:t>10 Points</w:t>
            </w:r>
          </w:p>
        </w:tc>
      </w:tr>
      <w:tr w:rsidR="003B17EC" w14:paraId="60FCBBDF" w14:textId="77777777" w:rsidTr="009800FD">
        <w:tc>
          <w:tcPr>
            <w:tcW w:w="1413" w:type="dxa"/>
          </w:tcPr>
          <w:p w14:paraId="3344F0AB" w14:textId="09E5D938" w:rsidR="003B17EC" w:rsidRDefault="003B17EC" w:rsidP="003B17EC">
            <w:pPr>
              <w:pStyle w:val="BodyTextIndent"/>
              <w:ind w:firstLine="0"/>
            </w:pPr>
            <w:r w:rsidRPr="0040617C">
              <w:rPr>
                <w:noProof/>
              </w:rPr>
              <w:drawing>
                <wp:inline distT="0" distB="0" distL="0" distR="0" wp14:anchorId="631E65D7" wp14:editId="2035C21F">
                  <wp:extent cx="171474" cy="24768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4" cy="247685"/>
                          </a:xfrm>
                          <a:prstGeom prst="rect">
                            <a:avLst/>
                          </a:prstGeom>
                        </pic:spPr>
                      </pic:pic>
                    </a:graphicData>
                  </a:graphic>
                </wp:inline>
              </w:drawing>
            </w:r>
            <w:r>
              <w:t xml:space="preserve"> </w:t>
            </w:r>
          </w:p>
        </w:tc>
        <w:tc>
          <w:tcPr>
            <w:tcW w:w="1559" w:type="dxa"/>
          </w:tcPr>
          <w:p w14:paraId="56F7049B" w14:textId="73FFBBDB" w:rsidR="003B17EC" w:rsidRDefault="003B17EC" w:rsidP="003B17EC">
            <w:pPr>
              <w:pStyle w:val="BodyTextIndent"/>
              <w:ind w:firstLine="0"/>
            </w:pPr>
            <w:r>
              <w:t>Power Pellet</w:t>
            </w:r>
          </w:p>
        </w:tc>
        <w:tc>
          <w:tcPr>
            <w:tcW w:w="1276" w:type="dxa"/>
          </w:tcPr>
          <w:p w14:paraId="76D192E1" w14:textId="0B68E4D0" w:rsidR="003B17EC" w:rsidRDefault="003B17EC" w:rsidP="003B17EC">
            <w:pPr>
              <w:pStyle w:val="BodyTextIndent"/>
              <w:ind w:firstLine="0"/>
            </w:pPr>
            <w:r>
              <w:t>50 Points</w:t>
            </w:r>
          </w:p>
        </w:tc>
      </w:tr>
      <w:tr w:rsidR="003B17EC" w14:paraId="29ABC0AB" w14:textId="77777777" w:rsidTr="009800FD">
        <w:tc>
          <w:tcPr>
            <w:tcW w:w="1413" w:type="dxa"/>
          </w:tcPr>
          <w:p w14:paraId="5AC036D9" w14:textId="12C7804B" w:rsidR="003B17EC" w:rsidRDefault="003B17EC" w:rsidP="003B17EC">
            <w:pPr>
              <w:pStyle w:val="BodyTextIndent"/>
              <w:ind w:firstLine="0"/>
            </w:pPr>
            <w:r w:rsidRPr="0040617C">
              <w:rPr>
                <w:noProof/>
              </w:rPr>
              <w:drawing>
                <wp:inline distT="0" distB="0" distL="0" distR="0" wp14:anchorId="0A917FB6" wp14:editId="0ADD2104">
                  <wp:extent cx="171450" cy="23038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p>
        </w:tc>
        <w:tc>
          <w:tcPr>
            <w:tcW w:w="1559" w:type="dxa"/>
          </w:tcPr>
          <w:p w14:paraId="7539BDE5" w14:textId="221BBFDB" w:rsidR="003B17EC" w:rsidRDefault="003B17EC" w:rsidP="003B17EC">
            <w:pPr>
              <w:pStyle w:val="BodyTextIndent"/>
              <w:ind w:firstLine="0"/>
            </w:pPr>
            <w:r>
              <w:t>1 Ghost</w:t>
            </w:r>
          </w:p>
        </w:tc>
        <w:tc>
          <w:tcPr>
            <w:tcW w:w="1276" w:type="dxa"/>
          </w:tcPr>
          <w:p w14:paraId="1B04FEB2" w14:textId="4CB788C0" w:rsidR="003B17EC" w:rsidRDefault="003B17EC" w:rsidP="003B17EC">
            <w:pPr>
              <w:pStyle w:val="BodyTextIndent"/>
              <w:ind w:firstLine="0"/>
            </w:pPr>
            <w:r>
              <w:t>200 Points</w:t>
            </w:r>
          </w:p>
        </w:tc>
      </w:tr>
      <w:tr w:rsidR="003B17EC" w14:paraId="6F868214" w14:textId="77777777" w:rsidTr="009800FD">
        <w:tc>
          <w:tcPr>
            <w:tcW w:w="1413" w:type="dxa"/>
          </w:tcPr>
          <w:p w14:paraId="3D0B16F8" w14:textId="093EBDDC" w:rsidR="003B17EC" w:rsidRDefault="003B17EC" w:rsidP="003B17EC">
            <w:pPr>
              <w:pStyle w:val="BodyTextIndent"/>
              <w:ind w:firstLine="0"/>
            </w:pPr>
            <w:r w:rsidRPr="0040617C">
              <w:rPr>
                <w:noProof/>
              </w:rPr>
              <w:drawing>
                <wp:inline distT="0" distB="0" distL="0" distR="0" wp14:anchorId="51E7E1F7" wp14:editId="47D4A80E">
                  <wp:extent cx="171450" cy="23038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r w:rsidRPr="0040617C">
              <w:rPr>
                <w:noProof/>
              </w:rPr>
              <w:drawing>
                <wp:inline distT="0" distB="0" distL="0" distR="0" wp14:anchorId="4706438A" wp14:editId="5659DBD3">
                  <wp:extent cx="171450" cy="23038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p>
        </w:tc>
        <w:tc>
          <w:tcPr>
            <w:tcW w:w="1559" w:type="dxa"/>
          </w:tcPr>
          <w:p w14:paraId="2D8479C9" w14:textId="76A6B554" w:rsidR="003B17EC" w:rsidRDefault="003B17EC" w:rsidP="003B17EC">
            <w:pPr>
              <w:pStyle w:val="BodyTextIndent"/>
              <w:ind w:firstLine="0"/>
            </w:pPr>
            <w:r>
              <w:t>2 Ghost</w:t>
            </w:r>
          </w:p>
        </w:tc>
        <w:tc>
          <w:tcPr>
            <w:tcW w:w="1276" w:type="dxa"/>
          </w:tcPr>
          <w:p w14:paraId="6D7D006F" w14:textId="62D3FD6E" w:rsidR="003B17EC" w:rsidRDefault="003B17EC" w:rsidP="003B17EC">
            <w:pPr>
              <w:pStyle w:val="BodyTextIndent"/>
              <w:ind w:firstLine="0"/>
            </w:pPr>
            <w:r>
              <w:t>400 Points</w:t>
            </w:r>
          </w:p>
        </w:tc>
      </w:tr>
      <w:tr w:rsidR="003B17EC" w14:paraId="4488EC17" w14:textId="77777777" w:rsidTr="009800FD">
        <w:tc>
          <w:tcPr>
            <w:tcW w:w="1413" w:type="dxa"/>
          </w:tcPr>
          <w:p w14:paraId="16393EDE" w14:textId="634C2484" w:rsidR="003B17EC" w:rsidRDefault="003B17EC" w:rsidP="003B17EC">
            <w:pPr>
              <w:pStyle w:val="BodyTextIndent"/>
              <w:ind w:firstLine="0"/>
            </w:pPr>
            <w:r w:rsidRPr="0040617C">
              <w:rPr>
                <w:noProof/>
              </w:rPr>
              <w:drawing>
                <wp:inline distT="0" distB="0" distL="0" distR="0" wp14:anchorId="0E1D3814" wp14:editId="11FD11B6">
                  <wp:extent cx="171450" cy="23038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r w:rsidRPr="0040617C">
              <w:rPr>
                <w:noProof/>
              </w:rPr>
              <w:drawing>
                <wp:inline distT="0" distB="0" distL="0" distR="0" wp14:anchorId="0E90ABAA" wp14:editId="5F166256">
                  <wp:extent cx="171450" cy="23038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r w:rsidRPr="0040617C">
              <w:rPr>
                <w:noProof/>
              </w:rPr>
              <w:drawing>
                <wp:inline distT="0" distB="0" distL="0" distR="0" wp14:anchorId="7B21CE37" wp14:editId="5AF11442">
                  <wp:extent cx="171450" cy="23038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p>
        </w:tc>
        <w:tc>
          <w:tcPr>
            <w:tcW w:w="1559" w:type="dxa"/>
          </w:tcPr>
          <w:p w14:paraId="28402D25" w14:textId="562DB7A6" w:rsidR="003B17EC" w:rsidRDefault="003B17EC" w:rsidP="003B17EC">
            <w:pPr>
              <w:pStyle w:val="BodyTextIndent"/>
              <w:ind w:firstLine="0"/>
            </w:pPr>
            <w:r>
              <w:t>3 Ghost</w:t>
            </w:r>
          </w:p>
        </w:tc>
        <w:tc>
          <w:tcPr>
            <w:tcW w:w="1276" w:type="dxa"/>
          </w:tcPr>
          <w:p w14:paraId="2D2D7908" w14:textId="2825DFE0" w:rsidR="003B17EC" w:rsidRDefault="003B17EC" w:rsidP="003B17EC">
            <w:pPr>
              <w:pStyle w:val="BodyTextIndent"/>
              <w:ind w:firstLine="0"/>
            </w:pPr>
            <w:r>
              <w:t>600 Points</w:t>
            </w:r>
          </w:p>
        </w:tc>
      </w:tr>
      <w:tr w:rsidR="003B17EC" w14:paraId="617DF1BB" w14:textId="77777777" w:rsidTr="009800FD">
        <w:tc>
          <w:tcPr>
            <w:tcW w:w="1413" w:type="dxa"/>
          </w:tcPr>
          <w:p w14:paraId="53D6136F" w14:textId="4022C1E0" w:rsidR="003B17EC" w:rsidRDefault="003B17EC" w:rsidP="003B17EC">
            <w:pPr>
              <w:pStyle w:val="BodyTextIndent"/>
              <w:ind w:firstLine="0"/>
            </w:pPr>
            <w:r w:rsidRPr="0040617C">
              <w:rPr>
                <w:noProof/>
              </w:rPr>
              <w:drawing>
                <wp:inline distT="0" distB="0" distL="0" distR="0" wp14:anchorId="6EBDA7EB" wp14:editId="01C0624C">
                  <wp:extent cx="171450" cy="23038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r w:rsidRPr="0040617C">
              <w:rPr>
                <w:noProof/>
              </w:rPr>
              <w:drawing>
                <wp:inline distT="0" distB="0" distL="0" distR="0" wp14:anchorId="1399938E" wp14:editId="05BE7A1E">
                  <wp:extent cx="171450" cy="23038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r w:rsidRPr="0040617C">
              <w:rPr>
                <w:noProof/>
              </w:rPr>
              <w:drawing>
                <wp:inline distT="0" distB="0" distL="0" distR="0" wp14:anchorId="45C57B46" wp14:editId="4417121C">
                  <wp:extent cx="171450" cy="23038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r w:rsidRPr="0040617C">
              <w:rPr>
                <w:noProof/>
              </w:rPr>
              <w:drawing>
                <wp:inline distT="0" distB="0" distL="0" distR="0" wp14:anchorId="10748F7C" wp14:editId="62B14B1B">
                  <wp:extent cx="171450" cy="23038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83" cy="248032"/>
                          </a:xfrm>
                          <a:prstGeom prst="rect">
                            <a:avLst/>
                          </a:prstGeom>
                        </pic:spPr>
                      </pic:pic>
                    </a:graphicData>
                  </a:graphic>
                </wp:inline>
              </w:drawing>
            </w:r>
          </w:p>
        </w:tc>
        <w:tc>
          <w:tcPr>
            <w:tcW w:w="1559" w:type="dxa"/>
          </w:tcPr>
          <w:p w14:paraId="3686AE30" w14:textId="4A313C70" w:rsidR="003B17EC" w:rsidRDefault="003B17EC" w:rsidP="003B17EC">
            <w:pPr>
              <w:pStyle w:val="BodyTextIndent"/>
              <w:ind w:firstLine="0"/>
            </w:pPr>
            <w:r>
              <w:t>4 Ghost</w:t>
            </w:r>
          </w:p>
        </w:tc>
        <w:tc>
          <w:tcPr>
            <w:tcW w:w="1276" w:type="dxa"/>
          </w:tcPr>
          <w:p w14:paraId="56B46470" w14:textId="30084298" w:rsidR="003B17EC" w:rsidRDefault="003B17EC" w:rsidP="003B17EC">
            <w:pPr>
              <w:pStyle w:val="BodyTextIndent"/>
              <w:ind w:firstLine="0"/>
            </w:pPr>
            <w:r>
              <w:t>800 Points</w:t>
            </w:r>
          </w:p>
        </w:tc>
      </w:tr>
    </w:tbl>
    <w:p w14:paraId="3EDF747F" w14:textId="77777777" w:rsidR="00D06B90" w:rsidRDefault="00D06B90">
      <w:pPr>
        <w:rPr>
          <w:b/>
          <w:bCs/>
          <w:sz w:val="20"/>
          <w:szCs w:val="20"/>
        </w:rPr>
      </w:pPr>
    </w:p>
    <w:p w14:paraId="409BECF6" w14:textId="79499D94" w:rsidR="00E14093" w:rsidRDefault="00E14093" w:rsidP="00E14093">
      <w:pPr>
        <w:pStyle w:val="tableTitle"/>
      </w:pPr>
      <w:bookmarkStart w:id="49" w:name="_Toc34865439"/>
      <w:bookmarkStart w:id="50" w:name="_Toc34915113"/>
      <w:r>
        <w:t>Ms. PacMan’s Reward Space – The Bonus Fruits</w:t>
      </w:r>
      <w:bookmarkEnd w:id="49"/>
      <w:bookmarkEnd w:id="50"/>
    </w:p>
    <w:p w14:paraId="44486AF4" w14:textId="77777777" w:rsidR="009800FD" w:rsidRPr="009800FD" w:rsidRDefault="009800FD" w:rsidP="009800FD"/>
    <w:tbl>
      <w:tblPr>
        <w:tblStyle w:val="TableGrid"/>
        <w:tblpPr w:leftFromText="180" w:rightFromText="180" w:vertAnchor="text" w:horzAnchor="margin" w:tblpXSpec="center" w:tblpY="114"/>
        <w:tblW w:w="0" w:type="auto"/>
        <w:tblLook w:val="04A0" w:firstRow="1" w:lastRow="0" w:firstColumn="1" w:lastColumn="0" w:noHBand="0" w:noVBand="1"/>
      </w:tblPr>
      <w:tblGrid>
        <w:gridCol w:w="704"/>
        <w:gridCol w:w="1418"/>
        <w:gridCol w:w="1417"/>
      </w:tblGrid>
      <w:tr w:rsidR="00E913F1" w14:paraId="1E15CF3B" w14:textId="77777777" w:rsidTr="00E913F1">
        <w:tc>
          <w:tcPr>
            <w:tcW w:w="704" w:type="dxa"/>
          </w:tcPr>
          <w:p w14:paraId="12DE69BD" w14:textId="77777777" w:rsidR="00E913F1" w:rsidRDefault="00E913F1" w:rsidP="00E913F1">
            <w:pPr>
              <w:pStyle w:val="BodyTextIndent"/>
              <w:ind w:firstLine="0"/>
            </w:pPr>
            <w:r w:rsidRPr="0040617C">
              <w:rPr>
                <w:noProof/>
              </w:rPr>
              <w:drawing>
                <wp:inline distT="0" distB="0" distL="0" distR="0" wp14:anchorId="5950977F" wp14:editId="03D0CAEB">
                  <wp:extent cx="181000" cy="238158"/>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000" cy="238158"/>
                          </a:xfrm>
                          <a:prstGeom prst="rect">
                            <a:avLst/>
                          </a:prstGeom>
                        </pic:spPr>
                      </pic:pic>
                    </a:graphicData>
                  </a:graphic>
                </wp:inline>
              </w:drawing>
            </w:r>
          </w:p>
        </w:tc>
        <w:tc>
          <w:tcPr>
            <w:tcW w:w="1418" w:type="dxa"/>
          </w:tcPr>
          <w:p w14:paraId="798B2BF5" w14:textId="77777777" w:rsidR="00E913F1" w:rsidRDefault="00E913F1" w:rsidP="00E913F1">
            <w:pPr>
              <w:pStyle w:val="BodyTextIndent"/>
              <w:ind w:firstLine="0"/>
            </w:pPr>
            <w:r>
              <w:t>Cherry</w:t>
            </w:r>
          </w:p>
        </w:tc>
        <w:tc>
          <w:tcPr>
            <w:tcW w:w="1417" w:type="dxa"/>
          </w:tcPr>
          <w:p w14:paraId="6B224DF6" w14:textId="77777777" w:rsidR="00E913F1" w:rsidRDefault="00E913F1" w:rsidP="00E913F1">
            <w:pPr>
              <w:pStyle w:val="BodyTextIndent"/>
              <w:ind w:firstLine="0"/>
            </w:pPr>
            <w:r>
              <w:t>100 Points</w:t>
            </w:r>
          </w:p>
        </w:tc>
      </w:tr>
      <w:tr w:rsidR="00E913F1" w14:paraId="3E7717EF" w14:textId="77777777" w:rsidTr="00E913F1">
        <w:tc>
          <w:tcPr>
            <w:tcW w:w="704" w:type="dxa"/>
          </w:tcPr>
          <w:p w14:paraId="45BBBD76" w14:textId="77777777" w:rsidR="00E913F1" w:rsidRDefault="00E913F1" w:rsidP="00E913F1">
            <w:pPr>
              <w:pStyle w:val="BodyTextIndent"/>
              <w:ind w:firstLine="0"/>
            </w:pPr>
            <w:r w:rsidRPr="0040617C">
              <w:rPr>
                <w:noProof/>
              </w:rPr>
              <w:drawing>
                <wp:inline distT="0" distB="0" distL="0" distR="0" wp14:anchorId="7C053C6F" wp14:editId="6FEC6ED3">
                  <wp:extent cx="209579" cy="19052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79" cy="190527"/>
                          </a:xfrm>
                          <a:prstGeom prst="rect">
                            <a:avLst/>
                          </a:prstGeom>
                        </pic:spPr>
                      </pic:pic>
                    </a:graphicData>
                  </a:graphic>
                </wp:inline>
              </w:drawing>
            </w:r>
          </w:p>
        </w:tc>
        <w:tc>
          <w:tcPr>
            <w:tcW w:w="1418" w:type="dxa"/>
          </w:tcPr>
          <w:p w14:paraId="4E602617" w14:textId="77777777" w:rsidR="00E913F1" w:rsidRDefault="00E913F1" w:rsidP="00E913F1">
            <w:pPr>
              <w:pStyle w:val="BodyTextIndent"/>
              <w:ind w:firstLine="0"/>
            </w:pPr>
            <w:r>
              <w:t>Strawberry</w:t>
            </w:r>
          </w:p>
        </w:tc>
        <w:tc>
          <w:tcPr>
            <w:tcW w:w="1417" w:type="dxa"/>
          </w:tcPr>
          <w:p w14:paraId="59A23278" w14:textId="77777777" w:rsidR="00E913F1" w:rsidRDefault="00E913F1" w:rsidP="00E913F1">
            <w:pPr>
              <w:pStyle w:val="BodyTextIndent"/>
              <w:ind w:firstLine="0"/>
            </w:pPr>
            <w:r>
              <w:t>200 Points</w:t>
            </w:r>
          </w:p>
        </w:tc>
      </w:tr>
      <w:tr w:rsidR="00E913F1" w14:paraId="05139AFC" w14:textId="77777777" w:rsidTr="00E913F1">
        <w:tc>
          <w:tcPr>
            <w:tcW w:w="704" w:type="dxa"/>
          </w:tcPr>
          <w:p w14:paraId="79DE0CB4" w14:textId="77777777" w:rsidR="00E913F1" w:rsidRDefault="00E913F1" w:rsidP="00E913F1">
            <w:pPr>
              <w:pStyle w:val="BodyTextIndent"/>
              <w:ind w:firstLine="0"/>
            </w:pPr>
            <w:r w:rsidRPr="0040617C">
              <w:rPr>
                <w:noProof/>
              </w:rPr>
              <w:drawing>
                <wp:inline distT="0" distB="0" distL="0" distR="0" wp14:anchorId="5C648245" wp14:editId="16E68762">
                  <wp:extent cx="200053" cy="209579"/>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53" cy="209579"/>
                          </a:xfrm>
                          <a:prstGeom prst="rect">
                            <a:avLst/>
                          </a:prstGeom>
                        </pic:spPr>
                      </pic:pic>
                    </a:graphicData>
                  </a:graphic>
                </wp:inline>
              </w:drawing>
            </w:r>
          </w:p>
        </w:tc>
        <w:tc>
          <w:tcPr>
            <w:tcW w:w="1418" w:type="dxa"/>
          </w:tcPr>
          <w:p w14:paraId="569A5046" w14:textId="77777777" w:rsidR="00E913F1" w:rsidRDefault="00E913F1" w:rsidP="00E913F1">
            <w:pPr>
              <w:pStyle w:val="BodyTextIndent"/>
              <w:ind w:firstLine="0"/>
            </w:pPr>
            <w:r>
              <w:t>Orange</w:t>
            </w:r>
          </w:p>
        </w:tc>
        <w:tc>
          <w:tcPr>
            <w:tcW w:w="1417" w:type="dxa"/>
          </w:tcPr>
          <w:p w14:paraId="79066312" w14:textId="77777777" w:rsidR="00E913F1" w:rsidRDefault="00E913F1" w:rsidP="00E913F1">
            <w:pPr>
              <w:pStyle w:val="BodyTextIndent"/>
              <w:ind w:firstLine="0"/>
            </w:pPr>
            <w:r>
              <w:t>500 Points</w:t>
            </w:r>
          </w:p>
        </w:tc>
      </w:tr>
      <w:tr w:rsidR="00E913F1" w14:paraId="02403988" w14:textId="77777777" w:rsidTr="00E913F1">
        <w:tc>
          <w:tcPr>
            <w:tcW w:w="704" w:type="dxa"/>
          </w:tcPr>
          <w:p w14:paraId="5C2D6952" w14:textId="77777777" w:rsidR="00E913F1" w:rsidRDefault="00E913F1" w:rsidP="00E913F1">
            <w:pPr>
              <w:pStyle w:val="BodyTextIndent"/>
              <w:ind w:firstLine="0"/>
            </w:pPr>
            <w:r w:rsidRPr="0040617C">
              <w:rPr>
                <w:noProof/>
              </w:rPr>
              <w:drawing>
                <wp:inline distT="0" distB="0" distL="0" distR="0" wp14:anchorId="24E466D0" wp14:editId="6948F37B">
                  <wp:extent cx="209579" cy="209579"/>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79" cy="209579"/>
                          </a:xfrm>
                          <a:prstGeom prst="rect">
                            <a:avLst/>
                          </a:prstGeom>
                        </pic:spPr>
                      </pic:pic>
                    </a:graphicData>
                  </a:graphic>
                </wp:inline>
              </w:drawing>
            </w:r>
          </w:p>
        </w:tc>
        <w:tc>
          <w:tcPr>
            <w:tcW w:w="1418" w:type="dxa"/>
          </w:tcPr>
          <w:p w14:paraId="552E5C55" w14:textId="77777777" w:rsidR="00E913F1" w:rsidRDefault="00E913F1" w:rsidP="00E913F1">
            <w:pPr>
              <w:pStyle w:val="BodyTextIndent"/>
              <w:ind w:firstLine="0"/>
            </w:pPr>
            <w:r>
              <w:t>Pretzel</w:t>
            </w:r>
          </w:p>
        </w:tc>
        <w:tc>
          <w:tcPr>
            <w:tcW w:w="1417" w:type="dxa"/>
          </w:tcPr>
          <w:p w14:paraId="6E991825" w14:textId="77777777" w:rsidR="00E913F1" w:rsidRDefault="00E913F1" w:rsidP="00E913F1">
            <w:pPr>
              <w:pStyle w:val="BodyTextIndent"/>
              <w:ind w:firstLine="0"/>
            </w:pPr>
            <w:r>
              <w:t>700 Points</w:t>
            </w:r>
          </w:p>
        </w:tc>
      </w:tr>
      <w:tr w:rsidR="00E913F1" w14:paraId="15C6B0C3" w14:textId="77777777" w:rsidTr="00E913F1">
        <w:tc>
          <w:tcPr>
            <w:tcW w:w="704" w:type="dxa"/>
          </w:tcPr>
          <w:p w14:paraId="74EBD412" w14:textId="77777777" w:rsidR="00E913F1" w:rsidRDefault="00E913F1" w:rsidP="00E913F1">
            <w:pPr>
              <w:pStyle w:val="BodyTextIndent"/>
              <w:ind w:firstLine="0"/>
            </w:pPr>
            <w:r w:rsidRPr="0040617C">
              <w:rPr>
                <w:noProof/>
              </w:rPr>
              <w:drawing>
                <wp:inline distT="0" distB="0" distL="0" distR="0" wp14:anchorId="2EB19F2F" wp14:editId="6F349E52">
                  <wp:extent cx="181000" cy="19052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000" cy="190527"/>
                          </a:xfrm>
                          <a:prstGeom prst="rect">
                            <a:avLst/>
                          </a:prstGeom>
                        </pic:spPr>
                      </pic:pic>
                    </a:graphicData>
                  </a:graphic>
                </wp:inline>
              </w:drawing>
            </w:r>
          </w:p>
        </w:tc>
        <w:tc>
          <w:tcPr>
            <w:tcW w:w="1418" w:type="dxa"/>
          </w:tcPr>
          <w:p w14:paraId="1633A331" w14:textId="77777777" w:rsidR="00E913F1" w:rsidRDefault="00E913F1" w:rsidP="00E913F1">
            <w:pPr>
              <w:pStyle w:val="BodyTextIndent"/>
              <w:ind w:firstLine="0"/>
            </w:pPr>
            <w:r>
              <w:t>Apple</w:t>
            </w:r>
          </w:p>
        </w:tc>
        <w:tc>
          <w:tcPr>
            <w:tcW w:w="1417" w:type="dxa"/>
          </w:tcPr>
          <w:p w14:paraId="56084187" w14:textId="77777777" w:rsidR="00E913F1" w:rsidRDefault="00E913F1" w:rsidP="00E913F1">
            <w:pPr>
              <w:pStyle w:val="BodyTextIndent"/>
              <w:ind w:firstLine="0"/>
            </w:pPr>
            <w:r>
              <w:t>1000 Points</w:t>
            </w:r>
          </w:p>
        </w:tc>
      </w:tr>
      <w:tr w:rsidR="00E913F1" w14:paraId="52F0EEAC" w14:textId="77777777" w:rsidTr="00E913F1">
        <w:tc>
          <w:tcPr>
            <w:tcW w:w="704" w:type="dxa"/>
          </w:tcPr>
          <w:p w14:paraId="0277DEB8" w14:textId="77777777" w:rsidR="00E913F1" w:rsidRDefault="00E913F1" w:rsidP="00E913F1">
            <w:pPr>
              <w:pStyle w:val="BodyTextIndent"/>
              <w:ind w:firstLine="0"/>
            </w:pPr>
            <w:r w:rsidRPr="0040617C">
              <w:rPr>
                <w:noProof/>
              </w:rPr>
              <w:drawing>
                <wp:inline distT="0" distB="0" distL="0" distR="0" wp14:anchorId="50AA9E3C" wp14:editId="3C8533BF">
                  <wp:extent cx="190527" cy="200053"/>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27" cy="200053"/>
                          </a:xfrm>
                          <a:prstGeom prst="rect">
                            <a:avLst/>
                          </a:prstGeom>
                        </pic:spPr>
                      </pic:pic>
                    </a:graphicData>
                  </a:graphic>
                </wp:inline>
              </w:drawing>
            </w:r>
          </w:p>
        </w:tc>
        <w:tc>
          <w:tcPr>
            <w:tcW w:w="1418" w:type="dxa"/>
          </w:tcPr>
          <w:p w14:paraId="4BA7DCF5" w14:textId="77777777" w:rsidR="00E913F1" w:rsidRDefault="00E913F1" w:rsidP="00E913F1">
            <w:pPr>
              <w:pStyle w:val="BodyTextIndent"/>
              <w:ind w:firstLine="0"/>
            </w:pPr>
            <w:r>
              <w:t>Pear</w:t>
            </w:r>
          </w:p>
        </w:tc>
        <w:tc>
          <w:tcPr>
            <w:tcW w:w="1417" w:type="dxa"/>
          </w:tcPr>
          <w:p w14:paraId="01D491FB" w14:textId="77777777" w:rsidR="00E913F1" w:rsidRDefault="00E913F1" w:rsidP="00E913F1">
            <w:pPr>
              <w:pStyle w:val="BodyTextIndent"/>
              <w:ind w:firstLine="0"/>
            </w:pPr>
            <w:r>
              <w:t>2000 Points</w:t>
            </w:r>
          </w:p>
        </w:tc>
      </w:tr>
      <w:tr w:rsidR="00E913F1" w14:paraId="3F8B2D2B" w14:textId="77777777" w:rsidTr="00E913F1">
        <w:tc>
          <w:tcPr>
            <w:tcW w:w="704" w:type="dxa"/>
          </w:tcPr>
          <w:p w14:paraId="000127F0" w14:textId="77777777" w:rsidR="00E913F1" w:rsidRDefault="00E913F1" w:rsidP="00E913F1">
            <w:pPr>
              <w:pStyle w:val="BodyTextIndent"/>
              <w:ind w:firstLine="0"/>
            </w:pPr>
            <w:r w:rsidRPr="0040617C">
              <w:rPr>
                <w:noProof/>
              </w:rPr>
              <w:drawing>
                <wp:inline distT="0" distB="0" distL="0" distR="0" wp14:anchorId="5D1EF8F5" wp14:editId="0841AF4A">
                  <wp:extent cx="200053" cy="200053"/>
                  <wp:effectExtent l="0" t="0" r="9525"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53" cy="200053"/>
                          </a:xfrm>
                          <a:prstGeom prst="rect">
                            <a:avLst/>
                          </a:prstGeom>
                        </pic:spPr>
                      </pic:pic>
                    </a:graphicData>
                  </a:graphic>
                </wp:inline>
              </w:drawing>
            </w:r>
          </w:p>
        </w:tc>
        <w:tc>
          <w:tcPr>
            <w:tcW w:w="1418" w:type="dxa"/>
          </w:tcPr>
          <w:p w14:paraId="4765D86F" w14:textId="77777777" w:rsidR="00E913F1" w:rsidRDefault="00E913F1" w:rsidP="00E913F1">
            <w:pPr>
              <w:pStyle w:val="BodyTextIndent"/>
              <w:ind w:firstLine="0"/>
            </w:pPr>
            <w:r>
              <w:t>Banana</w:t>
            </w:r>
          </w:p>
        </w:tc>
        <w:tc>
          <w:tcPr>
            <w:tcW w:w="1417" w:type="dxa"/>
          </w:tcPr>
          <w:p w14:paraId="292D07A6" w14:textId="77777777" w:rsidR="00E913F1" w:rsidRDefault="00E913F1" w:rsidP="00E913F1">
            <w:pPr>
              <w:pStyle w:val="BodyTextIndent"/>
              <w:ind w:firstLine="0"/>
            </w:pPr>
            <w:r>
              <w:t>5000 Points</w:t>
            </w:r>
          </w:p>
        </w:tc>
      </w:tr>
    </w:tbl>
    <w:p w14:paraId="5F708815" w14:textId="0D413AC1" w:rsidR="008F01F1" w:rsidRDefault="008F01F1" w:rsidP="00F03A18">
      <w:pPr>
        <w:pStyle w:val="BodyTextIndent"/>
        <w:ind w:firstLine="0"/>
      </w:pPr>
    </w:p>
    <w:p w14:paraId="1A77A9B9" w14:textId="523F9694" w:rsidR="00F03A18" w:rsidRDefault="00F03A18" w:rsidP="00F03A18">
      <w:pPr>
        <w:pStyle w:val="BodyTextIndent"/>
        <w:ind w:firstLine="0"/>
      </w:pPr>
    </w:p>
    <w:p w14:paraId="6C809D48" w14:textId="1D1EB41E" w:rsidR="00E14093" w:rsidRDefault="00E14093" w:rsidP="00F03A18">
      <w:pPr>
        <w:pStyle w:val="BodyTextIndent"/>
        <w:ind w:firstLine="0"/>
      </w:pPr>
    </w:p>
    <w:p w14:paraId="3DF0982C" w14:textId="520AAF71" w:rsidR="00E14093" w:rsidRDefault="00E14093" w:rsidP="00F03A18">
      <w:pPr>
        <w:pStyle w:val="BodyTextIndent"/>
        <w:ind w:firstLine="0"/>
      </w:pPr>
    </w:p>
    <w:p w14:paraId="7EF96B9F" w14:textId="41A2B057" w:rsidR="00E14093" w:rsidRDefault="00E14093" w:rsidP="00F03A18">
      <w:pPr>
        <w:pStyle w:val="BodyTextIndent"/>
        <w:ind w:firstLine="0"/>
      </w:pPr>
    </w:p>
    <w:p w14:paraId="1953E3EE" w14:textId="425BF1A2" w:rsidR="00E14093" w:rsidRDefault="00E14093" w:rsidP="00F03A18">
      <w:pPr>
        <w:pStyle w:val="BodyTextIndent"/>
        <w:ind w:firstLine="0"/>
      </w:pPr>
    </w:p>
    <w:p w14:paraId="5C51BB53" w14:textId="468C596F" w:rsidR="00E14093" w:rsidRDefault="00E14093" w:rsidP="00F03A18">
      <w:pPr>
        <w:pStyle w:val="BodyTextIndent"/>
        <w:ind w:firstLine="0"/>
      </w:pPr>
    </w:p>
    <w:p w14:paraId="114FE1F3" w14:textId="77777777" w:rsidR="00E14093" w:rsidRDefault="00E14093" w:rsidP="00F03A18">
      <w:pPr>
        <w:pStyle w:val="BodyTextIndent"/>
        <w:ind w:firstLine="0"/>
      </w:pPr>
    </w:p>
    <w:p w14:paraId="78D27489" w14:textId="77777777" w:rsidR="009800FD" w:rsidRPr="008F01F1" w:rsidRDefault="009800FD" w:rsidP="00F03A18">
      <w:pPr>
        <w:pStyle w:val="BodyTextIndent"/>
        <w:ind w:firstLine="0"/>
      </w:pPr>
    </w:p>
    <w:p w14:paraId="205385D2" w14:textId="78FFB7E1" w:rsidR="00227C6B" w:rsidRPr="003F6A66" w:rsidRDefault="00227C6B" w:rsidP="00741363">
      <w:pPr>
        <w:pStyle w:val="Heading1"/>
      </w:pPr>
      <w:bookmarkStart w:id="51" w:name="_Toc34915063"/>
      <w:r w:rsidRPr="003F6A66">
        <w:lastRenderedPageBreak/>
        <w:t xml:space="preserve">Reinforcement Learning </w:t>
      </w:r>
      <w:r w:rsidR="007C559B">
        <w:t>Algorithm</w:t>
      </w:r>
      <w:bookmarkEnd w:id="51"/>
    </w:p>
    <w:p w14:paraId="65A631CF" w14:textId="77777777" w:rsidR="006C5D21" w:rsidRDefault="007D5F70" w:rsidP="006C5D21">
      <w:pPr>
        <w:pStyle w:val="a2"/>
        <w:spacing w:line="480" w:lineRule="auto"/>
        <w:ind w:firstLine="720"/>
        <w:rPr>
          <w:rFonts w:ascii="Times New Roman" w:hAnsi="Times New Roman"/>
          <w:sz w:val="24"/>
          <w:szCs w:val="24"/>
        </w:rPr>
      </w:pPr>
      <w:r w:rsidRPr="003F6A66">
        <w:rPr>
          <w:rFonts w:ascii="Times New Roman" w:hAnsi="Times New Roman"/>
          <w:sz w:val="24"/>
          <w:szCs w:val="24"/>
        </w:rPr>
        <w:t xml:space="preserve">OpenAI research in </w:t>
      </w:r>
      <w:r w:rsidR="00677367" w:rsidRPr="003F6A66">
        <w:rPr>
          <w:rFonts w:ascii="Times New Roman" w:hAnsi="Times New Roman"/>
          <w:sz w:val="24"/>
          <w:szCs w:val="24"/>
        </w:rPr>
        <w:t>reinforcement learning</w:t>
      </w:r>
      <w:r w:rsidRPr="003F6A66">
        <w:rPr>
          <w:rFonts w:ascii="Times New Roman" w:hAnsi="Times New Roman"/>
          <w:sz w:val="24"/>
          <w:szCs w:val="24"/>
        </w:rPr>
        <w:t xml:space="preserve"> through various papers line up a nearly accurate taxonomy of algorithms in modern </w:t>
      </w:r>
      <w:r w:rsidR="00677367" w:rsidRPr="003F6A66">
        <w:rPr>
          <w:rFonts w:ascii="Times New Roman" w:hAnsi="Times New Roman"/>
          <w:sz w:val="24"/>
          <w:szCs w:val="24"/>
        </w:rPr>
        <w:t>reinforcement learning</w:t>
      </w:r>
      <w:r w:rsidRPr="003F6A66">
        <w:rPr>
          <w:rFonts w:ascii="Times New Roman" w:hAnsi="Times New Roman"/>
          <w:sz w:val="24"/>
          <w:szCs w:val="24"/>
        </w:rPr>
        <w:t xml:space="preserve"> as shown by </w:t>
      </w:r>
      <w:r w:rsidR="00A24070">
        <w:rPr>
          <w:rFonts w:ascii="Times New Roman" w:hAnsi="Times New Roman"/>
          <w:sz w:val="24"/>
          <w:szCs w:val="24"/>
        </w:rPr>
        <w:t>f</w:t>
      </w:r>
      <w:r w:rsidRPr="003F6A66">
        <w:rPr>
          <w:rFonts w:ascii="Times New Roman" w:hAnsi="Times New Roman"/>
          <w:sz w:val="24"/>
          <w:szCs w:val="24"/>
        </w:rPr>
        <w:t xml:space="preserve">igure </w:t>
      </w:r>
      <w:r w:rsidR="00DF2C66">
        <w:rPr>
          <w:rFonts w:ascii="Times New Roman" w:hAnsi="Times New Roman"/>
          <w:sz w:val="24"/>
          <w:szCs w:val="24"/>
        </w:rPr>
        <w:t>2.</w:t>
      </w:r>
      <w:r w:rsidR="00474684">
        <w:rPr>
          <w:rFonts w:ascii="Times New Roman" w:hAnsi="Times New Roman"/>
          <w:sz w:val="24"/>
          <w:szCs w:val="24"/>
        </w:rPr>
        <w:t>6</w:t>
      </w:r>
      <w:r w:rsidR="005A3852">
        <w:rPr>
          <w:rFonts w:ascii="Times New Roman" w:hAnsi="Times New Roman"/>
          <w:sz w:val="24"/>
          <w:szCs w:val="24"/>
        </w:rPr>
        <w:t xml:space="preserve"> </w:t>
      </w:r>
      <w:r w:rsidRPr="003F6A66">
        <w:rPr>
          <w:rFonts w:ascii="Times New Roman" w:hAnsi="Times New Roman"/>
          <w:sz w:val="24"/>
          <w:szCs w:val="24"/>
        </w:rPr>
        <w:t xml:space="preserve">below. </w:t>
      </w:r>
    </w:p>
    <w:p w14:paraId="50BAC196" w14:textId="43747480" w:rsidR="007D5F70" w:rsidRPr="006C5D21" w:rsidRDefault="00F1070D" w:rsidP="006C5D21">
      <w:pPr>
        <w:pStyle w:val="a2"/>
        <w:spacing w:line="480" w:lineRule="auto"/>
        <w:jc w:val="center"/>
        <w:rPr>
          <w:rFonts w:ascii="Times New Roman" w:hAnsi="Times New Roman"/>
          <w:sz w:val="24"/>
          <w:szCs w:val="24"/>
        </w:rPr>
      </w:pPr>
      <w:r w:rsidRPr="003F6A66">
        <w:rPr>
          <w:rFonts w:ascii="Times New Roman" w:hAnsi="Times New Roman"/>
        </w:rPr>
        <w:drawing>
          <wp:inline distT="0" distB="0" distL="0" distR="0" wp14:anchorId="1348F9FF" wp14:editId="529CAC69">
            <wp:extent cx="4619502" cy="2392537"/>
            <wp:effectExtent l="0" t="0" r="0" b="825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6365" cy="2401271"/>
                    </a:xfrm>
                    <a:prstGeom prst="rect">
                      <a:avLst/>
                    </a:prstGeom>
                    <a:noFill/>
                    <a:ln>
                      <a:noFill/>
                    </a:ln>
                  </pic:spPr>
                </pic:pic>
              </a:graphicData>
            </a:graphic>
          </wp:inline>
        </w:drawing>
      </w:r>
    </w:p>
    <w:p w14:paraId="2763C350" w14:textId="33705682" w:rsidR="00B005D4" w:rsidRDefault="00474684" w:rsidP="00A47B94">
      <w:pPr>
        <w:pStyle w:val="figureTitle"/>
      </w:pPr>
      <w:bookmarkStart w:id="52" w:name="_Toc34865728"/>
      <w:bookmarkStart w:id="53" w:name="_Toc34915127"/>
      <w:r>
        <w:t>A Non-Exhaustive, but Useful Taxonomy of Algorithms in Modern RL</w:t>
      </w:r>
      <w:bookmarkEnd w:id="52"/>
      <w:bookmarkEnd w:id="53"/>
    </w:p>
    <w:p w14:paraId="77B39B01" w14:textId="77777777" w:rsidR="002F25F0" w:rsidRPr="002F25F0" w:rsidRDefault="002F25F0" w:rsidP="002F25F0"/>
    <w:p w14:paraId="077F5CB4" w14:textId="77777777" w:rsidR="00A47B94" w:rsidRPr="00A47B94" w:rsidRDefault="00A47B94" w:rsidP="00A47B94"/>
    <w:p w14:paraId="016C97B7" w14:textId="2689870A" w:rsidR="00C86465" w:rsidRDefault="00C86465" w:rsidP="00C86465">
      <w:pPr>
        <w:pStyle w:val="BodyTextIndent"/>
      </w:pPr>
      <w:r w:rsidRPr="003F6A66">
        <w:t xml:space="preserve">The reinforcement learning algorithm are separated into two different kinds related to the model which are </w:t>
      </w:r>
      <w:r w:rsidRPr="003F6A66">
        <w:rPr>
          <w:i/>
          <w:iCs/>
        </w:rPr>
        <w:t xml:space="preserve">model-based </w:t>
      </w:r>
      <w:r w:rsidRPr="003F6A66">
        <w:t xml:space="preserve">and </w:t>
      </w:r>
      <w:r w:rsidRPr="003F6A66">
        <w:rPr>
          <w:i/>
          <w:iCs/>
        </w:rPr>
        <w:t>model-free</w:t>
      </w:r>
      <w:r>
        <w:t xml:space="preserve"> [1</w:t>
      </w:r>
      <w:r w:rsidR="00C7730A">
        <w:t>6</w:t>
      </w:r>
      <w:r>
        <w:t>]</w:t>
      </w:r>
      <w:r w:rsidRPr="003F6A66">
        <w:t xml:space="preserve">. By using a model, the algorithm will be directed to </w:t>
      </w:r>
      <w:r w:rsidRPr="003F6A66">
        <w:rPr>
          <w:i/>
          <w:iCs/>
        </w:rPr>
        <w:t xml:space="preserve">plan </w:t>
      </w:r>
      <w:r w:rsidRPr="003F6A66">
        <w:t>future action depending on the information the agent has in the model.</w:t>
      </w:r>
      <w:r>
        <w:t xml:space="preserve"> Model based agent maintain the transition and reward function that will be used to resemble the world. The algorithm may or may not have a policy or value function.</w:t>
      </w:r>
    </w:p>
    <w:p w14:paraId="3E04FF9A" w14:textId="77777777" w:rsidR="00C86465" w:rsidRPr="003F6A66" w:rsidRDefault="00C86465" w:rsidP="00C86465">
      <w:pPr>
        <w:pStyle w:val="BodyTextIndent"/>
      </w:pPr>
      <w:r w:rsidRPr="003F6A66">
        <w:t xml:space="preserve"> The </w:t>
      </w:r>
      <w:r w:rsidRPr="003F6A66">
        <w:rPr>
          <w:i/>
          <w:iCs/>
        </w:rPr>
        <w:t>model-free</w:t>
      </w:r>
      <w:r w:rsidRPr="003F6A66">
        <w:t xml:space="preserve"> agent on the other hand will learn by </w:t>
      </w:r>
      <w:r w:rsidRPr="003F6A66">
        <w:rPr>
          <w:i/>
          <w:iCs/>
        </w:rPr>
        <w:t xml:space="preserve">trial and error </w:t>
      </w:r>
      <w:r w:rsidRPr="003F6A66">
        <w:t xml:space="preserve">method to maximize the reward by updating the </w:t>
      </w:r>
      <w:r w:rsidRPr="003F6A66">
        <w:rPr>
          <w:i/>
          <w:iCs/>
        </w:rPr>
        <w:t>policy</w:t>
      </w:r>
      <w:r w:rsidRPr="003F6A66">
        <w:t xml:space="preserve"> on the go. In conclusion, the different aspect </w:t>
      </w:r>
      <w:r w:rsidRPr="003F6A66">
        <w:lastRenderedPageBreak/>
        <w:t>of a model-based and model-free agent will be the agent’s capability in determining future state and reward.</w:t>
      </w:r>
    </w:p>
    <w:p w14:paraId="09B549A0" w14:textId="1193AB00" w:rsidR="00032774" w:rsidRPr="003F6A66" w:rsidRDefault="00794761" w:rsidP="00117C1A">
      <w:pPr>
        <w:pStyle w:val="a2"/>
        <w:spacing w:line="480" w:lineRule="auto"/>
        <w:ind w:firstLine="720"/>
        <w:rPr>
          <w:rFonts w:ascii="Times New Roman" w:hAnsi="Times New Roman"/>
          <w:bCs/>
          <w:i/>
          <w:noProof w:val="0"/>
          <w:sz w:val="24"/>
          <w:szCs w:val="28"/>
        </w:rPr>
      </w:pPr>
      <w:r w:rsidRPr="003F6A66">
        <w:rPr>
          <w:rFonts w:ascii="Times New Roman" w:hAnsi="Times New Roman"/>
          <w:sz w:val="24"/>
          <w:szCs w:val="24"/>
        </w:rPr>
        <w:t xml:space="preserve">For this study, the author used </w:t>
      </w:r>
      <w:r w:rsidRPr="003F6A66">
        <w:rPr>
          <w:rFonts w:ascii="Times New Roman" w:hAnsi="Times New Roman"/>
          <w:i/>
          <w:iCs/>
          <w:sz w:val="24"/>
          <w:szCs w:val="24"/>
        </w:rPr>
        <w:t>Q-Learning</w:t>
      </w:r>
      <w:r w:rsidRPr="003F6A66">
        <w:rPr>
          <w:rFonts w:ascii="Times New Roman" w:hAnsi="Times New Roman"/>
          <w:sz w:val="24"/>
          <w:szCs w:val="24"/>
        </w:rPr>
        <w:t xml:space="preserve">, where </w:t>
      </w:r>
      <w:r w:rsidRPr="003F6A66">
        <w:rPr>
          <w:rFonts w:ascii="Times New Roman" w:hAnsi="Times New Roman"/>
          <w:i/>
          <w:iCs/>
          <w:sz w:val="24"/>
          <w:szCs w:val="24"/>
        </w:rPr>
        <w:t xml:space="preserve">Q </w:t>
      </w:r>
      <w:r w:rsidRPr="003F6A66">
        <w:rPr>
          <w:rFonts w:ascii="Times New Roman" w:hAnsi="Times New Roman"/>
          <w:sz w:val="24"/>
          <w:szCs w:val="24"/>
        </w:rPr>
        <w:t xml:space="preserve">stands for </w:t>
      </w:r>
      <w:r w:rsidRPr="003F6A66">
        <w:rPr>
          <w:rFonts w:ascii="Times New Roman" w:hAnsi="Times New Roman"/>
          <w:i/>
          <w:iCs/>
          <w:sz w:val="24"/>
          <w:szCs w:val="24"/>
        </w:rPr>
        <w:t>Quality</w:t>
      </w:r>
      <w:r w:rsidRPr="003F6A66">
        <w:rPr>
          <w:rFonts w:ascii="Times New Roman" w:hAnsi="Times New Roman"/>
          <w:sz w:val="24"/>
          <w:szCs w:val="24"/>
        </w:rPr>
        <w:t xml:space="preserve">, method to train the AI. The variation that the author will used is the </w:t>
      </w:r>
      <w:r w:rsidRPr="003F6A66">
        <w:rPr>
          <w:rFonts w:ascii="Times New Roman" w:hAnsi="Times New Roman"/>
          <w:i/>
          <w:iCs/>
          <w:sz w:val="24"/>
          <w:szCs w:val="24"/>
        </w:rPr>
        <w:t xml:space="preserve">Deep Q Network </w:t>
      </w:r>
      <w:r w:rsidRPr="003F6A66">
        <w:rPr>
          <w:rFonts w:ascii="Times New Roman" w:hAnsi="Times New Roman"/>
          <w:sz w:val="24"/>
          <w:szCs w:val="24"/>
        </w:rPr>
        <w:t>(DQN) algorithm. The main difference between these two algorithm is</w:t>
      </w:r>
      <w:r w:rsidR="00267940" w:rsidRPr="003F6A66">
        <w:rPr>
          <w:rFonts w:ascii="Times New Roman" w:hAnsi="Times New Roman"/>
          <w:sz w:val="24"/>
          <w:szCs w:val="24"/>
        </w:rPr>
        <w:t xml:space="preserve"> in</w:t>
      </w:r>
      <w:r w:rsidRPr="003F6A66">
        <w:rPr>
          <w:rFonts w:ascii="Times New Roman" w:hAnsi="Times New Roman"/>
          <w:sz w:val="24"/>
          <w:szCs w:val="24"/>
        </w:rPr>
        <w:t xml:space="preserve"> DQN</w:t>
      </w:r>
      <w:r w:rsidR="00DA53C2" w:rsidRPr="003F6A66">
        <w:rPr>
          <w:rFonts w:ascii="Times New Roman" w:hAnsi="Times New Roman"/>
          <w:sz w:val="24"/>
          <w:szCs w:val="24"/>
        </w:rPr>
        <w:t xml:space="preserve"> </w:t>
      </w:r>
      <w:r w:rsidR="00267940" w:rsidRPr="003F6A66">
        <w:rPr>
          <w:rFonts w:ascii="Times New Roman" w:hAnsi="Times New Roman"/>
          <w:sz w:val="24"/>
          <w:szCs w:val="24"/>
        </w:rPr>
        <w:t>a neural network is used to handle a large</w:t>
      </w:r>
      <w:r w:rsidR="00DA53C2" w:rsidRPr="003F6A66">
        <w:rPr>
          <w:rFonts w:ascii="Times New Roman" w:hAnsi="Times New Roman"/>
          <w:sz w:val="24"/>
          <w:szCs w:val="24"/>
        </w:rPr>
        <w:t xml:space="preserve"> number of the states and actions pair. Hence, a Deep Neural Network</w:t>
      </w:r>
      <w:r w:rsidRPr="003F6A66">
        <w:rPr>
          <w:rFonts w:ascii="Times New Roman" w:hAnsi="Times New Roman"/>
          <w:sz w:val="24"/>
          <w:szCs w:val="24"/>
        </w:rPr>
        <w:t xml:space="preserve"> will</w:t>
      </w:r>
      <w:r w:rsidR="00DA53C2" w:rsidRPr="003F6A66">
        <w:rPr>
          <w:rFonts w:ascii="Times New Roman" w:hAnsi="Times New Roman"/>
          <w:sz w:val="24"/>
          <w:szCs w:val="24"/>
        </w:rPr>
        <w:t xml:space="preserve"> </w:t>
      </w:r>
      <w:r w:rsidR="00267940" w:rsidRPr="003F6A66">
        <w:rPr>
          <w:rFonts w:ascii="Times New Roman" w:hAnsi="Times New Roman"/>
          <w:sz w:val="24"/>
          <w:szCs w:val="24"/>
        </w:rPr>
        <w:t>functioned</w:t>
      </w:r>
      <w:r w:rsidR="00DA53C2" w:rsidRPr="003F6A66">
        <w:rPr>
          <w:rFonts w:ascii="Times New Roman" w:hAnsi="Times New Roman"/>
          <w:sz w:val="24"/>
          <w:szCs w:val="24"/>
        </w:rPr>
        <w:t xml:space="preserve"> as a function approximator. The details on both of this algorithm will be discussed through</w:t>
      </w:r>
      <w:r w:rsidR="00267940" w:rsidRPr="003F6A66">
        <w:rPr>
          <w:rFonts w:ascii="Times New Roman" w:hAnsi="Times New Roman"/>
          <w:sz w:val="24"/>
          <w:szCs w:val="24"/>
        </w:rPr>
        <w:t xml:space="preserve"> </w:t>
      </w:r>
      <w:r w:rsidR="00DA53C2" w:rsidRPr="003F6A66">
        <w:rPr>
          <w:rFonts w:ascii="Times New Roman" w:hAnsi="Times New Roman"/>
          <w:sz w:val="24"/>
          <w:szCs w:val="24"/>
        </w:rPr>
        <w:t>the sub chapter below.</w:t>
      </w:r>
    </w:p>
    <w:p w14:paraId="6913C68F" w14:textId="7F9B5D95" w:rsidR="00117C1A" w:rsidRPr="006C5D21" w:rsidRDefault="00FD2025" w:rsidP="006F2C24">
      <w:pPr>
        <w:pStyle w:val="Heading2"/>
        <w:numPr>
          <w:ilvl w:val="2"/>
          <w:numId w:val="16"/>
        </w:numPr>
      </w:pPr>
      <w:bookmarkStart w:id="54" w:name="_Toc34915064"/>
      <w:r w:rsidRPr="006C5D21">
        <w:t>Q-Learning</w:t>
      </w:r>
      <w:bookmarkEnd w:id="54"/>
    </w:p>
    <w:p w14:paraId="26DDFE50" w14:textId="5DE81B99" w:rsidR="00A85A05" w:rsidRPr="003F6A66" w:rsidRDefault="00FD2025" w:rsidP="00A85A05">
      <w:pPr>
        <w:pStyle w:val="BodyTextIndent"/>
      </w:pPr>
      <w:r w:rsidRPr="003F6A66">
        <w:t>The Q-Learning</w:t>
      </w:r>
      <w:r w:rsidR="00A85A05" w:rsidRPr="003F6A66">
        <w:t xml:space="preserve"> use an action-value function, Q, to approximate the optimal action-value function, Q*</w:t>
      </w:r>
      <w:r w:rsidR="0088096C">
        <w:t xml:space="preserve"> [</w:t>
      </w:r>
      <w:r w:rsidR="00C7730A">
        <w:t>9</w:t>
      </w:r>
      <w:r w:rsidR="0088096C">
        <w:t>]</w:t>
      </w:r>
      <w:r w:rsidR="00A85A05" w:rsidRPr="003F6A66">
        <w:t xml:space="preserve">. Q-learning utilize the </w:t>
      </w:r>
      <w:r w:rsidR="00A85A05" w:rsidRPr="003F6A66">
        <w:rPr>
          <w:i/>
          <w:iCs/>
        </w:rPr>
        <w:t>Bellman Equation</w:t>
      </w:r>
      <w:r w:rsidR="00A85A05" w:rsidRPr="003F6A66">
        <w:t xml:space="preserve"> which is a mathematical equation that is mainly used to solve optimization problem and it is mainly utilized in </w:t>
      </w:r>
      <w:r w:rsidR="00A85A05" w:rsidRPr="003F6A66">
        <w:rPr>
          <w:i/>
          <w:iCs/>
        </w:rPr>
        <w:t>Dynamic Programming</w:t>
      </w:r>
      <w:r w:rsidR="00A85A05" w:rsidRPr="003F6A66">
        <w:t>. The equation</w:t>
      </w:r>
      <w:r w:rsidR="003C32B3">
        <w:t xml:space="preserve"> that is utilized for reinforcement learning</w:t>
      </w:r>
      <w:r w:rsidR="00A85A05" w:rsidRPr="003F6A66">
        <w:t xml:space="preserve"> is shown below</w:t>
      </w:r>
      <w:r w:rsidR="00673A07">
        <w:t xml:space="preserve"> through figure 2.5</w:t>
      </w:r>
      <w:r w:rsidR="00A85A05" w:rsidRPr="003F6A66">
        <w:t>.</w:t>
      </w:r>
    </w:p>
    <w:p w14:paraId="3D5B910D" w14:textId="0FE06DD8" w:rsidR="003D10C2" w:rsidRPr="00BA083B" w:rsidRDefault="00BA083B" w:rsidP="00BA083B">
      <w:pPr>
        <w:pStyle w:val="BodyTextIndent"/>
      </w:pPr>
      <m:oMathPara>
        <m:oMath>
          <m:r>
            <w:rPr>
              <w:rFonts w:ascii="Cambria Math" w:hAnsi="Cambria Math"/>
            </w:rPr>
            <m:t>Q</m:t>
          </m:r>
          <m:d>
            <m:dPr>
              <m:ctrlPr>
                <w:rPr>
                  <w:rFonts w:ascii="Cambria Math" w:hAnsi="Cambria Math"/>
                  <w:i/>
                </w:rPr>
              </m:ctrlPr>
            </m:dPr>
            <m:e>
              <m:r>
                <w:rPr>
                  <w:rFonts w:ascii="Cambria Math" w:hAnsi="Cambria Math"/>
                </w:rPr>
                <m:t>s, a</m:t>
              </m:r>
            </m:e>
          </m:d>
          <m:r>
            <w:rPr>
              <w:rFonts w:ascii="Cambria Math" w:hAnsi="Cambria Math"/>
            </w:rPr>
            <m:t>=r</m:t>
          </m:r>
          <m:d>
            <m:dPr>
              <m:ctrlPr>
                <w:rPr>
                  <w:rFonts w:ascii="Cambria Math" w:hAnsi="Cambria Math"/>
                  <w:i/>
                </w:rPr>
              </m:ctrlPr>
            </m:dPr>
            <m:e>
              <m:r>
                <w:rPr>
                  <w:rFonts w:ascii="Cambria Math" w:hAnsi="Cambria Math"/>
                </w:rPr>
                <m:t>s, a</m:t>
              </m:r>
            </m:e>
          </m:d>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e>
          </m:func>
          <m:r>
            <w:rPr>
              <w:rFonts w:ascii="Cambria Math" w:hAnsi="Cambria Math"/>
            </w:rPr>
            <m:t xml:space="preserve">                         (2.5)</m:t>
          </m:r>
        </m:oMath>
      </m:oMathPara>
    </w:p>
    <w:p w14:paraId="639B80C0" w14:textId="26080F8C" w:rsidR="00BA083B" w:rsidRDefault="00BA083B" w:rsidP="00BA083B">
      <w:pPr>
        <w:pStyle w:val="BodyTextIndent"/>
      </w:pPr>
      <w:r>
        <w:t xml:space="preserve">The equation above is a processed Bellman Equation that is used to fit a state and action pair into it. The </w:t>
      </w:r>
      <m:oMath>
        <m:r>
          <w:rPr>
            <w:rFonts w:ascii="Cambria Math" w:hAnsi="Cambria Math"/>
          </w:rPr>
          <m:t>Q</m:t>
        </m:r>
        <m:d>
          <m:dPr>
            <m:ctrlPr>
              <w:rPr>
                <w:rFonts w:ascii="Cambria Math" w:hAnsi="Cambria Math"/>
                <w:i/>
              </w:rPr>
            </m:ctrlPr>
          </m:dPr>
          <m:e>
            <m:r>
              <w:rPr>
                <w:rFonts w:ascii="Cambria Math" w:hAnsi="Cambria Math"/>
              </w:rPr>
              <m:t>s, a</m:t>
            </m:r>
          </m:e>
        </m:d>
      </m:oMath>
      <w:r>
        <w:t xml:space="preserve">, commonly referred as the Q Value, is calculated through the addition of the immediate reward </w:t>
      </w:r>
      <m:oMath>
        <m:r>
          <w:rPr>
            <w:rFonts w:ascii="Cambria Math" w:hAnsi="Cambria Math"/>
          </w:rPr>
          <m:t>r</m:t>
        </m:r>
        <m:d>
          <m:dPr>
            <m:ctrlPr>
              <w:rPr>
                <w:rFonts w:ascii="Cambria Math" w:hAnsi="Cambria Math"/>
                <w:i/>
              </w:rPr>
            </m:ctrlPr>
          </m:dPr>
          <m:e>
            <m:r>
              <w:rPr>
                <w:rFonts w:ascii="Cambria Math" w:hAnsi="Cambria Math"/>
              </w:rPr>
              <m:t>s, a</m:t>
            </m:r>
          </m:e>
        </m:d>
      </m:oMath>
      <w:r>
        <w:t xml:space="preserve"> added by the maximum value of the highest </w:t>
      </w:r>
      <w:r>
        <w:lastRenderedPageBreak/>
        <w:t xml:space="preserve">possible Q Value from the next state (s’) in the response of taking an action (a) times a </w:t>
      </w:r>
      <w:r w:rsidRPr="006326D6">
        <w:rPr>
          <w:i/>
          <w:iCs/>
        </w:rPr>
        <w:t>discount factor</w:t>
      </w:r>
      <w:r>
        <w:t xml:space="preserve"> gamma (</w:t>
      </w:r>
      <m:oMath>
        <m:r>
          <w:rPr>
            <w:rFonts w:ascii="Cambria Math" w:hAnsi="Cambria Math"/>
          </w:rPr>
          <m:t>γ</m:t>
        </m:r>
      </m:oMath>
      <w:r>
        <w:t xml:space="preserve">). </w:t>
      </w:r>
    </w:p>
    <w:p w14:paraId="1E49374B" w14:textId="13B88D10" w:rsidR="006326D6" w:rsidRDefault="006326D6" w:rsidP="00BA083B">
      <w:pPr>
        <w:pStyle w:val="BodyTextIndent"/>
      </w:pPr>
      <w:r>
        <w:t xml:space="preserve">A discount factor, a number between 0 and 1, is a used to control the importance of the </w:t>
      </w:r>
      <w:r w:rsidRPr="006326D6">
        <w:rPr>
          <w:i/>
          <w:iCs/>
        </w:rPr>
        <w:t>short-term</w:t>
      </w:r>
      <w:r>
        <w:t xml:space="preserve"> and </w:t>
      </w:r>
      <w:r w:rsidRPr="006326D6">
        <w:rPr>
          <w:i/>
          <w:iCs/>
        </w:rPr>
        <w:t>long-term reward</w:t>
      </w:r>
      <w:r w:rsidR="0088096C">
        <w:rPr>
          <w:i/>
          <w:iCs/>
        </w:rPr>
        <w:t xml:space="preserve"> </w:t>
      </w:r>
      <w:r w:rsidR="0088096C" w:rsidRPr="0088096C">
        <w:t>[1</w:t>
      </w:r>
      <w:r w:rsidR="00C7730A">
        <w:t>7</w:t>
      </w:r>
      <w:r w:rsidR="0088096C" w:rsidRPr="0088096C">
        <w:t>]</w:t>
      </w:r>
      <w:r>
        <w:t xml:space="preserve">. A short-term reward will make the agent to greedily take the highest reward as soon as possible when it has the chance to get it which created the exploitation behavior while the long-term reward does the opposites. Thus, the goal of Q-Learning is to maximize the future cumulative reward that could be achieved. The characteristic of this algorithm made it to be called a </w:t>
      </w:r>
      <w:r>
        <w:rPr>
          <w:i/>
          <w:iCs/>
        </w:rPr>
        <w:t>greedy algorithm</w:t>
      </w:r>
      <w:r>
        <w:t>.</w:t>
      </w:r>
    </w:p>
    <w:p w14:paraId="0750AD9F" w14:textId="7F279E65" w:rsidR="00DC6E81" w:rsidRDefault="006326D6" w:rsidP="00572CDE">
      <w:pPr>
        <w:pStyle w:val="BodyTextIndent"/>
      </w:pPr>
      <w:r>
        <w:t>To represent Q Values in solving real world problem, a table form is created to store all possible values from the pair of state and action. The Q Values then will be continuously updated through the game run by using the equation above. To better understand the Q-Learning, an example</w:t>
      </w:r>
      <w:r w:rsidR="00BF28A5">
        <w:t xml:space="preserve"> of</w:t>
      </w:r>
      <w:r>
        <w:t xml:space="preserve"> a 2x2 grid games</w:t>
      </w:r>
      <w:r w:rsidR="00A24070">
        <w:t xml:space="preserve"> </w:t>
      </w:r>
      <w:r w:rsidR="00B55675">
        <w:t xml:space="preserve">is </w:t>
      </w:r>
      <w:r w:rsidR="00A24070">
        <w:t xml:space="preserve">depicted </w:t>
      </w:r>
      <w:r w:rsidR="00B55675">
        <w:t>through</w:t>
      </w:r>
      <w:r w:rsidR="00A24070">
        <w:t xml:space="preserve"> figure 2.</w:t>
      </w:r>
      <w:r w:rsidR="00B55675">
        <w:t>4</w:t>
      </w:r>
      <w:r>
        <w:t>.</w:t>
      </w:r>
    </w:p>
    <w:p w14:paraId="2DF48599" w14:textId="4C463593" w:rsidR="00FB3B13" w:rsidRPr="00DC6E81" w:rsidRDefault="00FB3B13" w:rsidP="00C624C8">
      <w:pPr>
        <w:pStyle w:val="BodyTextIndent"/>
        <w:ind w:firstLine="0"/>
        <w:jc w:val="center"/>
      </w:pPr>
      <w:r w:rsidRPr="00FB3B13">
        <w:drawing>
          <wp:inline distT="0" distB="0" distL="0" distR="0" wp14:anchorId="3C822756" wp14:editId="682BED66">
            <wp:extent cx="1400370" cy="121937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370" cy="1219370"/>
                    </a:xfrm>
                    <a:prstGeom prst="rect">
                      <a:avLst/>
                    </a:prstGeom>
                  </pic:spPr>
                </pic:pic>
              </a:graphicData>
            </a:graphic>
          </wp:inline>
        </w:drawing>
      </w:r>
    </w:p>
    <w:p w14:paraId="0167AB5A" w14:textId="272F594D" w:rsidR="00FB3B13" w:rsidRDefault="00FB3B13" w:rsidP="00A47B94">
      <w:pPr>
        <w:pStyle w:val="figureTitle"/>
      </w:pPr>
      <w:bookmarkStart w:id="55" w:name="_Hlk34827604"/>
      <w:bookmarkStart w:id="56" w:name="_Toc34865729"/>
      <w:bookmarkStart w:id="57" w:name="_Toc34915128"/>
      <w:r>
        <w:t>A Dog Agent in 2x2 Grid World</w:t>
      </w:r>
      <w:bookmarkEnd w:id="56"/>
      <w:bookmarkEnd w:id="57"/>
    </w:p>
    <w:bookmarkEnd w:id="55"/>
    <w:p w14:paraId="38C6E0C5" w14:textId="45379BFA" w:rsidR="00572CDE" w:rsidRPr="00572CDE" w:rsidRDefault="00572CDE" w:rsidP="00C624C8">
      <w:pPr>
        <w:pStyle w:val="Caption"/>
        <w:jc w:val="center"/>
      </w:pPr>
    </w:p>
    <w:p w14:paraId="63641786" w14:textId="4F7119CD" w:rsidR="006326D6" w:rsidRDefault="006326D6" w:rsidP="00BA083B">
      <w:pPr>
        <w:pStyle w:val="BodyTextIndent"/>
      </w:pPr>
      <w:r>
        <w:t xml:space="preserve">A dog is trying to reach </w:t>
      </w:r>
      <w:r w:rsidR="005377E4">
        <w:t xml:space="preserve">the bottom right corner square to eat a slice of pizza. A four-number integer sequence of 0 and 1 is created to represent the environment of this example. The number represent the state of the square where the dog is located with the </w:t>
      </w:r>
      <w:r w:rsidR="005377E4">
        <w:lastRenderedPageBreak/>
        <w:t xml:space="preserve">sequence of the top-left, top-right, bottom-left, and bottom-right. The square where the dog is located will be labelled with an integer 1 while the square where the dog not in it will be labelled 0. Thus, the picture above is represented by 1000. The table below represent the </w:t>
      </w:r>
      <w:r w:rsidR="000B555B">
        <w:t xml:space="preserve">initial </w:t>
      </w:r>
      <w:r w:rsidR="005377E4">
        <w:t>Q Values table for each state and action that the dog can choose.</w:t>
      </w:r>
    </w:p>
    <w:p w14:paraId="14933645" w14:textId="08E0D8C8" w:rsidR="00FB3B13" w:rsidRDefault="00FB3B13" w:rsidP="00FB3B13">
      <w:pPr>
        <w:pStyle w:val="tableTitle"/>
      </w:pPr>
      <w:bookmarkStart w:id="58" w:name="_Toc34865440"/>
      <w:bookmarkStart w:id="59" w:name="_Toc34915114"/>
      <w:r>
        <w:t>Initial Q Value Table of The Dog Agent</w:t>
      </w:r>
      <w:bookmarkEnd w:id="58"/>
      <w:bookmarkEnd w:id="59"/>
    </w:p>
    <w:p w14:paraId="1E70DABD" w14:textId="77777777" w:rsidR="00C44BA6" w:rsidRPr="00C44BA6" w:rsidRDefault="00C44BA6" w:rsidP="00C44BA6"/>
    <w:tbl>
      <w:tblPr>
        <w:tblStyle w:val="TableGrid"/>
        <w:tblW w:w="0" w:type="auto"/>
        <w:jc w:val="center"/>
        <w:tblLook w:val="04A0" w:firstRow="1" w:lastRow="0" w:firstColumn="1" w:lastColumn="0" w:noHBand="0" w:noVBand="1"/>
      </w:tblPr>
      <w:tblGrid>
        <w:gridCol w:w="1271"/>
        <w:gridCol w:w="851"/>
        <w:gridCol w:w="850"/>
        <w:gridCol w:w="838"/>
        <w:gridCol w:w="851"/>
      </w:tblGrid>
      <w:tr w:rsidR="005377E4" w:rsidRPr="005377E4" w14:paraId="5A1150A2" w14:textId="77777777" w:rsidTr="005377E4">
        <w:trPr>
          <w:jc w:val="center"/>
        </w:trPr>
        <w:tc>
          <w:tcPr>
            <w:tcW w:w="1271" w:type="dxa"/>
            <w:tcBorders>
              <w:bottom w:val="double" w:sz="4" w:space="0" w:color="auto"/>
            </w:tcBorders>
          </w:tcPr>
          <w:p w14:paraId="4FD5D955" w14:textId="19DDEC7E" w:rsidR="005377E4" w:rsidRPr="005377E4" w:rsidRDefault="005377E4" w:rsidP="00BA083B">
            <w:pPr>
              <w:pStyle w:val="BodyTextIndent"/>
              <w:ind w:firstLine="0"/>
              <w:rPr>
                <w:b/>
                <w:bCs/>
              </w:rPr>
            </w:pPr>
            <w:r>
              <w:rPr>
                <w:b/>
                <w:bCs/>
              </w:rPr>
              <w:t>Q-Values</w:t>
            </w:r>
          </w:p>
        </w:tc>
        <w:tc>
          <w:tcPr>
            <w:tcW w:w="851" w:type="dxa"/>
            <w:tcBorders>
              <w:bottom w:val="double" w:sz="4" w:space="0" w:color="auto"/>
            </w:tcBorders>
          </w:tcPr>
          <w:p w14:paraId="59FF7708" w14:textId="01C56E90" w:rsidR="005377E4" w:rsidRPr="005377E4" w:rsidRDefault="005377E4" w:rsidP="00BA083B">
            <w:pPr>
              <w:pStyle w:val="BodyTextIndent"/>
              <w:ind w:firstLine="0"/>
              <w:rPr>
                <w:b/>
                <w:bCs/>
              </w:rPr>
            </w:pPr>
            <w:r w:rsidRPr="005377E4">
              <w:rPr>
                <w:b/>
                <w:bCs/>
              </w:rPr>
              <w:t>1000</w:t>
            </w:r>
          </w:p>
        </w:tc>
        <w:tc>
          <w:tcPr>
            <w:tcW w:w="850" w:type="dxa"/>
            <w:tcBorders>
              <w:bottom w:val="double" w:sz="4" w:space="0" w:color="auto"/>
            </w:tcBorders>
          </w:tcPr>
          <w:p w14:paraId="38864FFD" w14:textId="7BF94CCA" w:rsidR="005377E4" w:rsidRPr="005377E4" w:rsidRDefault="005377E4" w:rsidP="00BA083B">
            <w:pPr>
              <w:pStyle w:val="BodyTextIndent"/>
              <w:ind w:firstLine="0"/>
              <w:rPr>
                <w:b/>
                <w:bCs/>
              </w:rPr>
            </w:pPr>
            <w:r w:rsidRPr="005377E4">
              <w:rPr>
                <w:b/>
                <w:bCs/>
              </w:rPr>
              <w:t>0100</w:t>
            </w:r>
          </w:p>
        </w:tc>
        <w:tc>
          <w:tcPr>
            <w:tcW w:w="838" w:type="dxa"/>
            <w:tcBorders>
              <w:bottom w:val="double" w:sz="4" w:space="0" w:color="auto"/>
            </w:tcBorders>
          </w:tcPr>
          <w:p w14:paraId="13B76DD6" w14:textId="40E00CB7" w:rsidR="005377E4" w:rsidRPr="005377E4" w:rsidRDefault="005377E4" w:rsidP="00BA083B">
            <w:pPr>
              <w:pStyle w:val="BodyTextIndent"/>
              <w:ind w:firstLine="0"/>
              <w:rPr>
                <w:b/>
                <w:bCs/>
              </w:rPr>
            </w:pPr>
            <w:r w:rsidRPr="005377E4">
              <w:rPr>
                <w:b/>
                <w:bCs/>
              </w:rPr>
              <w:t>0010</w:t>
            </w:r>
          </w:p>
        </w:tc>
        <w:tc>
          <w:tcPr>
            <w:tcW w:w="851" w:type="dxa"/>
            <w:tcBorders>
              <w:bottom w:val="double" w:sz="4" w:space="0" w:color="auto"/>
            </w:tcBorders>
          </w:tcPr>
          <w:p w14:paraId="7EFD64CF" w14:textId="785D6AC6" w:rsidR="005377E4" w:rsidRPr="005377E4" w:rsidRDefault="005377E4" w:rsidP="00BA083B">
            <w:pPr>
              <w:pStyle w:val="BodyTextIndent"/>
              <w:ind w:firstLine="0"/>
              <w:rPr>
                <w:b/>
                <w:bCs/>
              </w:rPr>
            </w:pPr>
            <w:r w:rsidRPr="005377E4">
              <w:rPr>
                <w:b/>
                <w:bCs/>
              </w:rPr>
              <w:t>0001</w:t>
            </w:r>
          </w:p>
        </w:tc>
      </w:tr>
      <w:tr w:rsidR="005377E4" w14:paraId="66FC270B" w14:textId="77777777" w:rsidTr="005377E4">
        <w:trPr>
          <w:jc w:val="center"/>
        </w:trPr>
        <w:tc>
          <w:tcPr>
            <w:tcW w:w="1271" w:type="dxa"/>
            <w:tcBorders>
              <w:top w:val="double" w:sz="4" w:space="0" w:color="auto"/>
            </w:tcBorders>
          </w:tcPr>
          <w:p w14:paraId="654F455E" w14:textId="6028B8B4" w:rsidR="005377E4" w:rsidRPr="005377E4" w:rsidRDefault="005377E4" w:rsidP="00BA083B">
            <w:pPr>
              <w:pStyle w:val="BodyTextIndent"/>
              <w:ind w:firstLine="0"/>
              <w:rPr>
                <w:b/>
                <w:bCs/>
              </w:rPr>
            </w:pPr>
            <w:r w:rsidRPr="005377E4">
              <w:rPr>
                <w:b/>
                <w:bCs/>
              </w:rPr>
              <w:t>Up</w:t>
            </w:r>
          </w:p>
        </w:tc>
        <w:tc>
          <w:tcPr>
            <w:tcW w:w="851" w:type="dxa"/>
            <w:tcBorders>
              <w:top w:val="double" w:sz="4" w:space="0" w:color="auto"/>
            </w:tcBorders>
          </w:tcPr>
          <w:p w14:paraId="2D252448" w14:textId="33BAE4CD" w:rsidR="005377E4" w:rsidRDefault="005377E4" w:rsidP="00BA083B">
            <w:pPr>
              <w:pStyle w:val="BodyTextIndent"/>
              <w:ind w:firstLine="0"/>
            </w:pPr>
            <w:r>
              <w:t>-0.1</w:t>
            </w:r>
          </w:p>
        </w:tc>
        <w:tc>
          <w:tcPr>
            <w:tcW w:w="850" w:type="dxa"/>
            <w:tcBorders>
              <w:top w:val="double" w:sz="4" w:space="0" w:color="auto"/>
            </w:tcBorders>
          </w:tcPr>
          <w:p w14:paraId="04ED9EAC" w14:textId="6B766A2B" w:rsidR="005377E4" w:rsidRDefault="005377E4" w:rsidP="00BA083B">
            <w:pPr>
              <w:pStyle w:val="BodyTextIndent"/>
              <w:ind w:firstLine="0"/>
            </w:pPr>
            <w:r>
              <w:t>-0.23</w:t>
            </w:r>
          </w:p>
        </w:tc>
        <w:tc>
          <w:tcPr>
            <w:tcW w:w="838" w:type="dxa"/>
            <w:tcBorders>
              <w:top w:val="double" w:sz="4" w:space="0" w:color="auto"/>
            </w:tcBorders>
          </w:tcPr>
          <w:p w14:paraId="2AECEF06" w14:textId="78DC198C" w:rsidR="005377E4" w:rsidRDefault="005377E4" w:rsidP="00BA083B">
            <w:pPr>
              <w:pStyle w:val="BodyTextIndent"/>
              <w:ind w:firstLine="0"/>
            </w:pPr>
            <w:r>
              <w:t>0.4</w:t>
            </w:r>
          </w:p>
        </w:tc>
        <w:tc>
          <w:tcPr>
            <w:tcW w:w="851" w:type="dxa"/>
            <w:tcBorders>
              <w:top w:val="double" w:sz="4" w:space="0" w:color="auto"/>
            </w:tcBorders>
          </w:tcPr>
          <w:p w14:paraId="5E9A780B" w14:textId="51C0176C" w:rsidR="005377E4" w:rsidRDefault="00421F0C" w:rsidP="00BA083B">
            <w:pPr>
              <w:pStyle w:val="BodyTextIndent"/>
              <w:ind w:firstLine="0"/>
            </w:pPr>
            <w:r>
              <w:t>0</w:t>
            </w:r>
          </w:p>
        </w:tc>
      </w:tr>
      <w:tr w:rsidR="005377E4" w14:paraId="11719B81" w14:textId="77777777" w:rsidTr="005377E4">
        <w:trPr>
          <w:jc w:val="center"/>
        </w:trPr>
        <w:tc>
          <w:tcPr>
            <w:tcW w:w="1271" w:type="dxa"/>
          </w:tcPr>
          <w:p w14:paraId="7272C428" w14:textId="3B34E69B" w:rsidR="005377E4" w:rsidRPr="005377E4" w:rsidRDefault="005377E4" w:rsidP="00BA083B">
            <w:pPr>
              <w:pStyle w:val="BodyTextIndent"/>
              <w:ind w:firstLine="0"/>
              <w:rPr>
                <w:b/>
                <w:bCs/>
              </w:rPr>
            </w:pPr>
            <w:r w:rsidRPr="005377E4">
              <w:rPr>
                <w:b/>
                <w:bCs/>
              </w:rPr>
              <w:t>Down</w:t>
            </w:r>
          </w:p>
        </w:tc>
        <w:tc>
          <w:tcPr>
            <w:tcW w:w="851" w:type="dxa"/>
          </w:tcPr>
          <w:p w14:paraId="37DC39B4" w14:textId="2661D476" w:rsidR="005377E4" w:rsidRDefault="005377E4" w:rsidP="00BA083B">
            <w:pPr>
              <w:pStyle w:val="BodyTextIndent"/>
              <w:ind w:firstLine="0"/>
            </w:pPr>
            <w:r>
              <w:t>0.75</w:t>
            </w:r>
          </w:p>
        </w:tc>
        <w:tc>
          <w:tcPr>
            <w:tcW w:w="850" w:type="dxa"/>
          </w:tcPr>
          <w:p w14:paraId="169E7BF2" w14:textId="74F90D7C" w:rsidR="005377E4" w:rsidRDefault="005377E4" w:rsidP="00BA083B">
            <w:pPr>
              <w:pStyle w:val="BodyTextIndent"/>
              <w:ind w:firstLine="0"/>
            </w:pPr>
            <w:r>
              <w:t>0.4</w:t>
            </w:r>
          </w:p>
        </w:tc>
        <w:tc>
          <w:tcPr>
            <w:tcW w:w="838" w:type="dxa"/>
          </w:tcPr>
          <w:p w14:paraId="5905A650" w14:textId="73C28357" w:rsidR="005377E4" w:rsidRDefault="005377E4" w:rsidP="00BA083B">
            <w:pPr>
              <w:pStyle w:val="BodyTextIndent"/>
              <w:ind w:firstLine="0"/>
            </w:pPr>
            <w:r>
              <w:t>-0.8</w:t>
            </w:r>
          </w:p>
        </w:tc>
        <w:tc>
          <w:tcPr>
            <w:tcW w:w="851" w:type="dxa"/>
          </w:tcPr>
          <w:p w14:paraId="48CA3C21" w14:textId="0215AB66" w:rsidR="005377E4" w:rsidRDefault="00421F0C" w:rsidP="00BA083B">
            <w:pPr>
              <w:pStyle w:val="BodyTextIndent"/>
              <w:ind w:firstLine="0"/>
            </w:pPr>
            <w:r>
              <w:t>0</w:t>
            </w:r>
          </w:p>
        </w:tc>
      </w:tr>
      <w:tr w:rsidR="005377E4" w14:paraId="79AA4D68" w14:textId="77777777" w:rsidTr="00003CB0">
        <w:trPr>
          <w:trHeight w:val="397"/>
          <w:jc w:val="center"/>
        </w:trPr>
        <w:tc>
          <w:tcPr>
            <w:tcW w:w="1271" w:type="dxa"/>
          </w:tcPr>
          <w:p w14:paraId="4E674B5A" w14:textId="728B4F3B" w:rsidR="005377E4" w:rsidRPr="005377E4" w:rsidRDefault="005377E4" w:rsidP="00BA083B">
            <w:pPr>
              <w:pStyle w:val="BodyTextIndent"/>
              <w:ind w:firstLine="0"/>
              <w:rPr>
                <w:b/>
                <w:bCs/>
              </w:rPr>
            </w:pPr>
            <w:r w:rsidRPr="005377E4">
              <w:rPr>
                <w:b/>
                <w:bCs/>
              </w:rPr>
              <w:t>Left</w:t>
            </w:r>
          </w:p>
        </w:tc>
        <w:tc>
          <w:tcPr>
            <w:tcW w:w="851" w:type="dxa"/>
          </w:tcPr>
          <w:p w14:paraId="6BC28AF8" w14:textId="6153EB4A" w:rsidR="005377E4" w:rsidRDefault="005377E4" w:rsidP="00BA083B">
            <w:pPr>
              <w:pStyle w:val="BodyTextIndent"/>
              <w:ind w:firstLine="0"/>
            </w:pPr>
            <w:r>
              <w:t>-0.34</w:t>
            </w:r>
          </w:p>
        </w:tc>
        <w:tc>
          <w:tcPr>
            <w:tcW w:w="850" w:type="dxa"/>
          </w:tcPr>
          <w:p w14:paraId="215A2CAE" w14:textId="2816F5C7" w:rsidR="005377E4" w:rsidRDefault="005377E4" w:rsidP="00BA083B">
            <w:pPr>
              <w:pStyle w:val="BodyTextIndent"/>
              <w:ind w:firstLine="0"/>
            </w:pPr>
            <w:r>
              <w:t>0.7</w:t>
            </w:r>
          </w:p>
        </w:tc>
        <w:tc>
          <w:tcPr>
            <w:tcW w:w="838" w:type="dxa"/>
          </w:tcPr>
          <w:p w14:paraId="1B70C7EF" w14:textId="4FB18239" w:rsidR="005377E4" w:rsidRDefault="00421F0C" w:rsidP="00BA083B">
            <w:pPr>
              <w:pStyle w:val="BodyTextIndent"/>
              <w:ind w:firstLine="0"/>
            </w:pPr>
            <w:r>
              <w:t>-</w:t>
            </w:r>
            <w:r w:rsidR="005377E4">
              <w:t>0.2</w:t>
            </w:r>
          </w:p>
        </w:tc>
        <w:tc>
          <w:tcPr>
            <w:tcW w:w="851" w:type="dxa"/>
          </w:tcPr>
          <w:p w14:paraId="50B2E28E" w14:textId="145D1371" w:rsidR="005377E4" w:rsidRDefault="00421F0C" w:rsidP="00BA083B">
            <w:pPr>
              <w:pStyle w:val="BodyTextIndent"/>
              <w:ind w:firstLine="0"/>
            </w:pPr>
            <w:r>
              <w:t>0</w:t>
            </w:r>
          </w:p>
        </w:tc>
      </w:tr>
      <w:tr w:rsidR="005377E4" w14:paraId="0A1239B4" w14:textId="77777777" w:rsidTr="00003CB0">
        <w:trPr>
          <w:trHeight w:val="263"/>
          <w:jc w:val="center"/>
        </w:trPr>
        <w:tc>
          <w:tcPr>
            <w:tcW w:w="1271" w:type="dxa"/>
          </w:tcPr>
          <w:p w14:paraId="1568773C" w14:textId="4A8F4830" w:rsidR="005377E4" w:rsidRPr="005377E4" w:rsidRDefault="005377E4" w:rsidP="00BA083B">
            <w:pPr>
              <w:pStyle w:val="BodyTextIndent"/>
              <w:ind w:firstLine="0"/>
              <w:rPr>
                <w:b/>
                <w:bCs/>
              </w:rPr>
            </w:pPr>
            <w:r w:rsidRPr="005377E4">
              <w:rPr>
                <w:b/>
                <w:bCs/>
              </w:rPr>
              <w:t>Right</w:t>
            </w:r>
          </w:p>
        </w:tc>
        <w:tc>
          <w:tcPr>
            <w:tcW w:w="851" w:type="dxa"/>
          </w:tcPr>
          <w:p w14:paraId="63B2F45D" w14:textId="124E421A" w:rsidR="005377E4" w:rsidRDefault="005377E4" w:rsidP="00BA083B">
            <w:pPr>
              <w:pStyle w:val="BodyTextIndent"/>
              <w:ind w:firstLine="0"/>
            </w:pPr>
            <w:r>
              <w:t>0.6</w:t>
            </w:r>
          </w:p>
        </w:tc>
        <w:tc>
          <w:tcPr>
            <w:tcW w:w="850" w:type="dxa"/>
          </w:tcPr>
          <w:p w14:paraId="63557D22" w14:textId="65348F81" w:rsidR="005377E4" w:rsidRDefault="005377E4" w:rsidP="00BA083B">
            <w:pPr>
              <w:pStyle w:val="BodyTextIndent"/>
              <w:ind w:firstLine="0"/>
            </w:pPr>
            <w:r>
              <w:t>-0.23</w:t>
            </w:r>
          </w:p>
        </w:tc>
        <w:tc>
          <w:tcPr>
            <w:tcW w:w="838" w:type="dxa"/>
          </w:tcPr>
          <w:p w14:paraId="61AE6A06" w14:textId="67DDB5EC" w:rsidR="005377E4" w:rsidRDefault="005377E4" w:rsidP="00BA083B">
            <w:pPr>
              <w:pStyle w:val="BodyTextIndent"/>
              <w:ind w:firstLine="0"/>
            </w:pPr>
            <w:r>
              <w:t>1.0</w:t>
            </w:r>
          </w:p>
        </w:tc>
        <w:tc>
          <w:tcPr>
            <w:tcW w:w="851" w:type="dxa"/>
          </w:tcPr>
          <w:p w14:paraId="7B265EDD" w14:textId="51BF900C" w:rsidR="005377E4" w:rsidRDefault="00421F0C" w:rsidP="00BA083B">
            <w:pPr>
              <w:pStyle w:val="BodyTextIndent"/>
              <w:ind w:firstLine="0"/>
            </w:pPr>
            <w:r>
              <w:t>0</w:t>
            </w:r>
          </w:p>
        </w:tc>
      </w:tr>
    </w:tbl>
    <w:p w14:paraId="6B7BF2D5" w14:textId="77777777" w:rsidR="00421F0C" w:rsidRDefault="00421F0C" w:rsidP="00BA083B">
      <w:pPr>
        <w:pStyle w:val="BodyTextIndent"/>
      </w:pPr>
    </w:p>
    <w:p w14:paraId="51DFD272" w14:textId="3528C93D" w:rsidR="00003CB0" w:rsidRDefault="00421F0C" w:rsidP="00003CB0">
      <w:pPr>
        <w:pStyle w:val="BodyTextIndent"/>
      </w:pPr>
      <w:r>
        <w:t xml:space="preserve">As shown above, the state 0001 has zero for all of the Q Values showing that the agent has reach the terminal state. The negatives values represent that it is impossible for the dog agent to move beyond the game’s border. </w:t>
      </w:r>
      <w:r w:rsidR="000B555B">
        <w:t xml:space="preserve">For each cell that the dog is visited, if the dog did not gain the pizza, then he will </w:t>
      </w:r>
      <w:r w:rsidR="003F1FAF">
        <w:t>get</w:t>
      </w:r>
      <w:r w:rsidR="000B555B">
        <w:t xml:space="preserve"> a zero as an immediate reward and one if he got a pizza. </w:t>
      </w:r>
      <w:r w:rsidR="00D17566">
        <w:t xml:space="preserve">Currently, the dog agent is located at the state 1000. From figure 2.7, the dog can only move either to the right or to the bottom. </w:t>
      </w:r>
      <w:r w:rsidR="000B555B">
        <w:t>In this scenario,</w:t>
      </w:r>
      <w:r w:rsidR="00D17566">
        <w:t xml:space="preserve"> </w:t>
      </w:r>
      <w:r w:rsidR="000B555B">
        <w:t>if</w:t>
      </w:r>
      <w:r>
        <w:t xml:space="preserve"> the dog chooses to move to the right cell, then the</w:t>
      </w:r>
      <w:r w:rsidR="00D17566">
        <w:t xml:space="preserve"> current information for the</w:t>
      </w:r>
      <w:r>
        <w:t xml:space="preserve"> calculation</w:t>
      </w:r>
      <w:r w:rsidR="000B555B">
        <w:t xml:space="preserve"> </w:t>
      </w:r>
      <w:r w:rsidR="00D17566">
        <w:t>of</w:t>
      </w:r>
      <w:r w:rsidR="000B555B">
        <w:t xml:space="preserve"> the Q Values update</w:t>
      </w:r>
      <w:r w:rsidR="00D17566">
        <w:t xml:space="preserve"> is stated and</w:t>
      </w:r>
      <w:r>
        <w:t xml:space="preserve"> will be </w:t>
      </w:r>
      <w:r w:rsidR="00D23154">
        <w:t>calculated</w:t>
      </w:r>
      <w:r>
        <w:t xml:space="preserve"> as </w:t>
      </w:r>
      <w:r w:rsidR="0049364C">
        <w:t>shown by the figure 2.8 below</w:t>
      </w:r>
      <w:r>
        <w:t>.</w:t>
      </w:r>
    </w:p>
    <w:p w14:paraId="1C364988" w14:textId="7FE193FD" w:rsidR="00003CB0" w:rsidRDefault="00003CB0" w:rsidP="00A47B94">
      <w:pPr>
        <w:ind w:left="3600" w:hanging="3600"/>
        <w:jc w:val="center"/>
      </w:pPr>
      <w:r w:rsidRPr="00003CB0">
        <w:lastRenderedPageBreak/>
        <w:drawing>
          <wp:inline distT="0" distB="0" distL="0" distR="0" wp14:anchorId="620279F9" wp14:editId="7818D624">
            <wp:extent cx="4581273" cy="236319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2234" cy="2399794"/>
                    </a:xfrm>
                    <a:prstGeom prst="rect">
                      <a:avLst/>
                    </a:prstGeom>
                  </pic:spPr>
                </pic:pic>
              </a:graphicData>
            </a:graphic>
          </wp:inline>
        </w:drawing>
      </w:r>
    </w:p>
    <w:p w14:paraId="27E17C46" w14:textId="2341D328" w:rsidR="00003CB0" w:rsidRPr="00003CB0" w:rsidRDefault="00003CB0" w:rsidP="00A47B94">
      <w:pPr>
        <w:pStyle w:val="figureTitle"/>
      </w:pPr>
      <w:bookmarkStart w:id="60" w:name="_Toc34865730"/>
      <w:bookmarkStart w:id="61" w:name="_Toc34915129"/>
      <w:r>
        <w:t>Q Value Update Calculation &amp; The Updated Q Values Table</w:t>
      </w:r>
      <w:bookmarkEnd w:id="60"/>
      <w:bookmarkEnd w:id="61"/>
    </w:p>
    <w:p w14:paraId="6B96F4F3" w14:textId="77777777" w:rsidR="00003CB0" w:rsidRDefault="00003CB0" w:rsidP="008B46AB">
      <w:pPr>
        <w:pStyle w:val="BodyTextIndent"/>
      </w:pPr>
    </w:p>
    <w:p w14:paraId="74277758" w14:textId="2F4E581C" w:rsidR="008B46AB" w:rsidRPr="008B46AB" w:rsidRDefault="000B555B" w:rsidP="008B46AB">
      <w:pPr>
        <w:pStyle w:val="BodyTextIndent"/>
      </w:pPr>
      <w:r>
        <w:t xml:space="preserve">The example above shown the simple case scenario of the Q-Learning. </w:t>
      </w:r>
      <w:r w:rsidR="008B46AB">
        <w:t xml:space="preserve">To solve the problem of exploration and exploitation dilemma. An </w:t>
      </w:r>
      <w:r w:rsidR="008B46AB">
        <w:rPr>
          <w:i/>
          <w:iCs/>
        </w:rPr>
        <w:t xml:space="preserve">epsilon greedy </w:t>
      </w:r>
      <w:r w:rsidR="008B46AB">
        <w:t xml:space="preserve">approach is introduced. An </w:t>
      </w:r>
      <w:r w:rsidR="008B46AB">
        <w:rPr>
          <w:i/>
          <w:iCs/>
        </w:rPr>
        <w:t xml:space="preserve">epsilon </w:t>
      </w:r>
      <w:r w:rsidR="008B46AB">
        <w:t>(</w:t>
      </w:r>
      <m:oMath>
        <m:r>
          <w:rPr>
            <w:rFonts w:ascii="Cambria Math" w:hAnsi="Cambria Math"/>
          </w:rPr>
          <m:t>ε</m:t>
        </m:r>
      </m:oMath>
      <w:r w:rsidR="008B46AB">
        <w:rPr>
          <w:iCs/>
        </w:rPr>
        <w:t>)</w:t>
      </w:r>
      <w:r w:rsidR="008B46AB">
        <w:rPr>
          <w:i/>
          <w:iCs/>
        </w:rPr>
        <w:t>,</w:t>
      </w:r>
      <w:r w:rsidR="008B46AB">
        <w:t xml:space="preserve"> which is a number between 0 and 1, will be updated periodically to get the probability (p) of the agent to take either exploration and exploitation behavior. The following equation shows one way to update the probability by utilizing epsilon.</w:t>
      </w:r>
    </w:p>
    <w:p w14:paraId="6EFFCC27" w14:textId="079827F2" w:rsidR="008B46AB" w:rsidRPr="008B46AB" w:rsidRDefault="008B46AB" w:rsidP="00500BA0">
      <w:pPr>
        <w:pStyle w:val="BodyTextIndent"/>
      </w:pPr>
      <m:oMathPara>
        <m:oMath>
          <m:r>
            <w:rPr>
              <w:rFonts w:ascii="Cambria Math" w:hAnsi="Cambria Math"/>
            </w:rPr>
            <m:t xml:space="preserve">p=1- ε </m:t>
          </m:r>
          <m:d>
            <m:dPr>
              <m:ctrlPr>
                <w:rPr>
                  <w:rFonts w:ascii="Cambria Math" w:hAnsi="Cambria Math"/>
                  <w:i/>
                </w:rPr>
              </m:ctrlPr>
            </m:dPr>
            <m:e>
              <m:r>
                <w:rPr>
                  <w:rFonts w:ascii="Cambria Math" w:hAnsi="Cambria Math"/>
                </w:rPr>
                <m:t>Exploitation</m:t>
              </m:r>
            </m:e>
          </m:d>
          <m:r>
            <w:rPr>
              <w:rFonts w:ascii="Cambria Math" w:hAnsi="Cambria Math"/>
            </w:rPr>
            <m:t>, or                         (2.6)</m:t>
          </m:r>
          <m:r>
            <m:rPr>
              <m:sty m:val="p"/>
            </m:rPr>
            <w:rPr>
              <w:rFonts w:ascii="Cambria Math" w:hAnsi="Cambria Math"/>
            </w:rPr>
            <w:br/>
          </m:r>
        </m:oMath>
        <m:oMath>
          <m:r>
            <w:rPr>
              <w:rFonts w:ascii="Cambria Math" w:hAnsi="Cambria Math"/>
            </w:rPr>
            <m:t xml:space="preserve"> p</m:t>
          </m:r>
          <m:r>
            <m:rPr>
              <m:aln/>
            </m:rPr>
            <w:rPr>
              <w:rFonts w:ascii="Cambria Math" w:hAnsi="Cambria Math"/>
            </w:rPr>
            <m:t xml:space="preserve">= ε (Exploration) </m:t>
          </m:r>
        </m:oMath>
      </m:oMathPara>
    </w:p>
    <w:p w14:paraId="5B218125" w14:textId="316883B5" w:rsidR="005940BA" w:rsidRDefault="000B555B" w:rsidP="00D06B90">
      <w:pPr>
        <w:pStyle w:val="BodyTextIndent"/>
      </w:pPr>
      <w:r>
        <w:t xml:space="preserve">However, when the environment </w:t>
      </w:r>
      <w:r w:rsidR="008B46AB">
        <w:t>has</w:t>
      </w:r>
      <w:r>
        <w:t xml:space="preserve"> a lot of </w:t>
      </w:r>
      <w:r w:rsidR="008B46AB">
        <w:t>scenarios that needs to be calculated then Q-Learning will not be good enough in the term of speed and accuracy. Thus, the Deep Q Network is introduced to solve the problem in processing high dimensional data.</w:t>
      </w:r>
    </w:p>
    <w:p w14:paraId="05C2906E" w14:textId="773B6034" w:rsidR="00084A4E" w:rsidRDefault="00084A4E" w:rsidP="00084A4E">
      <w:pPr>
        <w:pStyle w:val="Heading2"/>
      </w:pPr>
      <w:bookmarkStart w:id="62" w:name="_Toc34915065"/>
      <w:r>
        <w:lastRenderedPageBreak/>
        <w:t>Deep Q Network</w:t>
      </w:r>
      <w:bookmarkEnd w:id="62"/>
    </w:p>
    <w:p w14:paraId="0D4C45F0" w14:textId="3BFA0508" w:rsidR="00C86150" w:rsidRDefault="003147C8" w:rsidP="00084A4E">
      <w:pPr>
        <w:pStyle w:val="BodyTextIndent"/>
      </w:pPr>
      <w:r>
        <w:t>Deep Q Network</w:t>
      </w:r>
      <w:r w:rsidR="002A55B6">
        <w:t>, also referred as Deep Q Learning,</w:t>
      </w:r>
      <w:r>
        <w:t xml:space="preserve"> combine the Deep Neural Network with the Q-Learning mechanics. The Q Values tables will be </w:t>
      </w:r>
      <w:r w:rsidR="00C86150">
        <w:t>replaced by the neural network; thus, the neural network will be replacing the table function to approximate Q Values</w:t>
      </w:r>
      <w:r w:rsidR="00217FA7">
        <w:t xml:space="preserve"> [1</w:t>
      </w:r>
      <w:r w:rsidR="00C7730A">
        <w:t>8</w:t>
      </w:r>
      <w:r w:rsidR="00217FA7">
        <w:t>]</w:t>
      </w:r>
      <w:r w:rsidR="00C86150">
        <w:t xml:space="preserve">. The goal of this algorithm is to minimize the difference between the initial learning state and the goal state where the Q Values reaches its final converged value, or on the other term, the best performance, which means we try to minimalize the cost function. </w:t>
      </w:r>
    </w:p>
    <w:p w14:paraId="190F0A4F" w14:textId="18AAB59F" w:rsidR="00084A4E" w:rsidRDefault="00C86150" w:rsidP="00084A4E">
      <w:pPr>
        <w:pStyle w:val="BodyTextIndent"/>
      </w:pPr>
      <w:r>
        <w:t xml:space="preserve">The cost function will be similar to the </w:t>
      </w:r>
      <w:r>
        <w:rPr>
          <w:i/>
          <w:iCs/>
        </w:rPr>
        <w:t>mean square error</w:t>
      </w:r>
      <w:r>
        <w:t xml:space="preserve"> function which is a function to estimates the averages square of error. The cost function of Deep Q Network is defined as follow.</w:t>
      </w:r>
    </w:p>
    <w:p w14:paraId="350E0FD1" w14:textId="0905DC43" w:rsidR="00C86150" w:rsidRPr="00BA083B" w:rsidRDefault="00C86150" w:rsidP="00C86150">
      <w:pPr>
        <w:pStyle w:val="BodyTextIndent"/>
      </w:pPr>
      <m:oMathPara>
        <m:oMath>
          <m:r>
            <w:rPr>
              <w:rFonts w:ascii="Cambria Math" w:hAnsi="Cambria Math"/>
            </w:rPr>
            <m:t>Cost=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 a; θ</m:t>
                      </m:r>
                    </m:e>
                  </m:d>
                  <m:r>
                    <w:rPr>
                      <w:rFonts w:ascii="Cambria Math" w:hAnsi="Cambria Math"/>
                    </w:rPr>
                    <m:t>-</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s, a</m:t>
                          </m:r>
                        </m:e>
                      </m:d>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e>
                      </m:func>
                    </m:e>
                  </m:d>
                </m:e>
              </m:d>
            </m:e>
            <m:sup>
              <m:r>
                <w:rPr>
                  <w:rFonts w:ascii="Cambria Math" w:hAnsi="Cambria Math"/>
                </w:rPr>
                <m:t>2</m:t>
              </m:r>
            </m:sup>
          </m:sSup>
          <m:r>
            <w:rPr>
              <w:rFonts w:ascii="Cambria Math" w:hAnsi="Cambria Math"/>
            </w:rPr>
            <m:t xml:space="preserve">                         (2.7)</m:t>
          </m:r>
        </m:oMath>
      </m:oMathPara>
    </w:p>
    <w:p w14:paraId="17B35BD2" w14:textId="39F524D9" w:rsidR="002A55B6" w:rsidRDefault="00C86150" w:rsidP="002A55B6">
      <w:pPr>
        <w:pStyle w:val="BodyTextIndent"/>
      </w:pPr>
      <w:r>
        <w:t xml:space="preserve">Where </w:t>
      </w:r>
      <m:oMath>
        <m:r>
          <w:rPr>
            <w:rFonts w:ascii="Cambria Math" w:hAnsi="Cambria Math"/>
          </w:rPr>
          <m:t>Q</m:t>
        </m:r>
        <m:d>
          <m:dPr>
            <m:ctrlPr>
              <w:rPr>
                <w:rFonts w:ascii="Cambria Math" w:hAnsi="Cambria Math"/>
                <w:i/>
              </w:rPr>
            </m:ctrlPr>
          </m:dPr>
          <m:e>
            <m:r>
              <w:rPr>
                <w:rFonts w:ascii="Cambria Math" w:hAnsi="Cambria Math"/>
              </w:rPr>
              <m:t>s, a; θ</m:t>
            </m:r>
          </m:e>
        </m:d>
      </m:oMath>
      <w:r>
        <w:t xml:space="preserve"> is the new state-action value function which also takes an additional parameter theta (</w:t>
      </w:r>
      <m:oMath>
        <m:r>
          <w:rPr>
            <w:rFonts w:ascii="Cambria Math" w:hAnsi="Cambria Math"/>
          </w:rPr>
          <m:t>θ</m:t>
        </m:r>
      </m:oMath>
      <w:r>
        <w:t>) that symbolized the trainable weights of the neural network.</w:t>
      </w:r>
      <w:r w:rsidR="002A55B6">
        <w:t xml:space="preserve"> </w:t>
      </w:r>
      <w:r w:rsidR="00497720">
        <w:t>The Deep Q Network is the main research’s result presented a paper entitled</w:t>
      </w:r>
      <w:r w:rsidR="002A55B6" w:rsidRPr="003F6A66">
        <w:t xml:space="preserve"> “Playing Atari with Deep Reinforcement Learning” by Mnih et al</w:t>
      </w:r>
      <w:r w:rsidR="002A55B6">
        <w:t xml:space="preserve"> [4]</w:t>
      </w:r>
      <w:r w:rsidR="002A55B6" w:rsidRPr="003F6A66">
        <w:t xml:space="preserve">. </w:t>
      </w:r>
      <w:r w:rsidR="002A55B6">
        <w:t>Mnih’s</w:t>
      </w:r>
      <w:r w:rsidR="002A55B6" w:rsidRPr="003F6A66">
        <w:t xml:space="preserve"> </w:t>
      </w:r>
      <w:r w:rsidR="002A55B6">
        <w:t xml:space="preserve">team </w:t>
      </w:r>
      <w:r w:rsidR="002A55B6" w:rsidRPr="003F6A66">
        <w:t xml:space="preserve">introduces the implementation of Q-Learning variant into Deep RL algorithm, which are Deep Q-Network and Deep Q-Network Best, to create a single agent that is capable to achieve the highest score from seven different Atari Games. In their report, Mnih’s team included the algorithm which is shown in the </w:t>
      </w:r>
      <w:r w:rsidR="002A55B6">
        <w:t>f</w:t>
      </w:r>
      <w:r w:rsidR="002A55B6" w:rsidRPr="003F6A66">
        <w:t xml:space="preserve">igure </w:t>
      </w:r>
      <w:r w:rsidR="004A0AFB">
        <w:t>2.</w:t>
      </w:r>
      <w:r w:rsidR="00D83312">
        <w:t>9</w:t>
      </w:r>
      <w:r w:rsidR="002A55B6" w:rsidRPr="003F6A66">
        <w:t xml:space="preserve"> below.</w:t>
      </w:r>
    </w:p>
    <w:p w14:paraId="56D64DA5" w14:textId="77777777" w:rsidR="002A55B6" w:rsidRPr="003F6A66" w:rsidRDefault="002A55B6" w:rsidP="002A55B6">
      <w:pPr>
        <w:pStyle w:val="BodyTextIndent"/>
        <w:ind w:firstLine="0"/>
      </w:pPr>
      <w:r w:rsidRPr="003F6A66">
        <w:rPr>
          <w:noProof/>
        </w:rPr>
        <w:lastRenderedPageBreak/>
        <w:drawing>
          <wp:inline distT="0" distB="0" distL="0" distR="0" wp14:anchorId="7D0092C5" wp14:editId="1A0B7C84">
            <wp:extent cx="5581921" cy="2778826"/>
            <wp:effectExtent l="0" t="0" r="0" b="254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778" cy="2793192"/>
                    </a:xfrm>
                    <a:prstGeom prst="rect">
                      <a:avLst/>
                    </a:prstGeom>
                    <a:noFill/>
                    <a:ln>
                      <a:noFill/>
                    </a:ln>
                  </pic:spPr>
                </pic:pic>
              </a:graphicData>
            </a:graphic>
          </wp:inline>
        </w:drawing>
      </w:r>
    </w:p>
    <w:p w14:paraId="766DA248" w14:textId="58B619EB" w:rsidR="002A55B6" w:rsidRPr="00B519BC" w:rsidRDefault="002A55B6" w:rsidP="00D83312">
      <w:pPr>
        <w:pStyle w:val="figureTitle"/>
      </w:pPr>
      <w:bookmarkStart w:id="63" w:name="_Toc34827196"/>
      <w:bookmarkStart w:id="64" w:name="_Toc34865731"/>
      <w:bookmarkStart w:id="65" w:name="_Toc34915130"/>
      <w:r w:rsidRPr="003F6A66">
        <w:t xml:space="preserve">The </w:t>
      </w:r>
      <w:r w:rsidR="00D83312">
        <w:t>A</w:t>
      </w:r>
      <w:r w:rsidRPr="003F6A66">
        <w:t xml:space="preserve">lgorithm for Deep Q-Learning with </w:t>
      </w:r>
      <w:r w:rsidR="00D83312">
        <w:t>E</w:t>
      </w:r>
      <w:r w:rsidRPr="003F6A66">
        <w:t xml:space="preserve">xperience </w:t>
      </w:r>
      <w:r w:rsidR="00D83312">
        <w:t>R</w:t>
      </w:r>
      <w:r w:rsidRPr="003F6A66">
        <w:t xml:space="preserve">eplay </w:t>
      </w:r>
      <w:bookmarkEnd w:id="63"/>
      <w:bookmarkEnd w:id="64"/>
      <w:r w:rsidR="00495CA5">
        <w:t>[4]</w:t>
      </w:r>
      <w:bookmarkEnd w:id="65"/>
    </w:p>
    <w:p w14:paraId="66F7A136" w14:textId="77777777" w:rsidR="002A55B6" w:rsidRPr="003F6A66" w:rsidRDefault="002A55B6" w:rsidP="002A55B6"/>
    <w:p w14:paraId="6806477C" w14:textId="5CE68E42" w:rsidR="00C86150" w:rsidRPr="00C86150" w:rsidRDefault="002A55B6" w:rsidP="00497720">
      <w:pPr>
        <w:pStyle w:val="BodyTextIndent"/>
        <w:ind w:firstLine="0"/>
      </w:pPr>
      <w:r w:rsidRPr="003F6A66">
        <w:t xml:space="preserve">The Deep Q-Learning with experience replay algorithm will be the main algorithm that the author will </w:t>
      </w:r>
      <w:r w:rsidR="00497720">
        <w:t>implements.</w:t>
      </w:r>
    </w:p>
    <w:p w14:paraId="795FE635" w14:textId="160AA43C" w:rsidR="00637F14" w:rsidRPr="003F6A66" w:rsidRDefault="00637F14" w:rsidP="00741363">
      <w:pPr>
        <w:pStyle w:val="Heading1"/>
      </w:pPr>
      <w:bookmarkStart w:id="66" w:name="_Toc34915066"/>
      <w:r w:rsidRPr="003F6A66">
        <w:t>Atari Games Environment</w:t>
      </w:r>
      <w:bookmarkEnd w:id="66"/>
    </w:p>
    <w:p w14:paraId="6F0F8992" w14:textId="77777777" w:rsidR="00637F14" w:rsidRPr="003F6A66" w:rsidRDefault="00637F14" w:rsidP="00FB0467">
      <w:pPr>
        <w:pStyle w:val="a2"/>
        <w:spacing w:line="480" w:lineRule="auto"/>
        <w:ind w:firstLine="720"/>
        <w:rPr>
          <w:rFonts w:ascii="Times New Roman" w:hAnsi="Times New Roman"/>
          <w:sz w:val="24"/>
          <w:szCs w:val="24"/>
        </w:rPr>
      </w:pPr>
      <w:r w:rsidRPr="003F6A66">
        <w:rPr>
          <w:rFonts w:ascii="Times New Roman" w:hAnsi="Times New Roman"/>
          <w:sz w:val="24"/>
          <w:szCs w:val="24"/>
        </w:rPr>
        <w:t>The uses of games environment as the means to simulated AI learning progress is a popular practice in training AI, especially to trains the AI that will take on a risky task. For example, the intelligence mechanical hand robot which have task on moving heavy or fragile object. If the training were to be conducted in real life, the business will only suffer a lot of damage through the training process. A lot of product or placeholder will be wasted just to train the hand’s capabilities and the hand itself could be damaged through a lot of iterations of learning process.</w:t>
      </w:r>
    </w:p>
    <w:p w14:paraId="421D8BDE" w14:textId="34E23DC0" w:rsidR="00637F14" w:rsidRPr="003F6A66" w:rsidRDefault="00637F14" w:rsidP="00FB0467">
      <w:pPr>
        <w:pStyle w:val="a2"/>
        <w:spacing w:line="480" w:lineRule="auto"/>
        <w:ind w:firstLine="720"/>
        <w:rPr>
          <w:rFonts w:ascii="Times New Roman" w:hAnsi="Times New Roman"/>
          <w:sz w:val="24"/>
          <w:szCs w:val="24"/>
        </w:rPr>
      </w:pPr>
      <w:r w:rsidRPr="003F6A66">
        <w:rPr>
          <w:rFonts w:ascii="Times New Roman" w:hAnsi="Times New Roman"/>
          <w:sz w:val="24"/>
          <w:szCs w:val="24"/>
        </w:rPr>
        <w:lastRenderedPageBreak/>
        <w:t xml:space="preserve">Thus, game is utilized as it simulates real-life environment which can be used to trains AI to minimalize costs and risks in order to achieve greater task. The author utilizes Arcade Learning Environment (ALE) which is a dedicated simple object-oriented framework for hobbyists and AI researchers to developed AI agents using Atari games as shown by the </w:t>
      </w:r>
      <w:r w:rsidR="006D3DE5">
        <w:rPr>
          <w:rFonts w:ascii="Times New Roman" w:hAnsi="Times New Roman"/>
          <w:sz w:val="24"/>
          <w:szCs w:val="24"/>
        </w:rPr>
        <w:t>fi</w:t>
      </w:r>
      <w:r w:rsidRPr="003F6A66">
        <w:rPr>
          <w:rFonts w:ascii="Times New Roman" w:hAnsi="Times New Roman"/>
          <w:sz w:val="24"/>
          <w:szCs w:val="24"/>
        </w:rPr>
        <w:t xml:space="preserve">gure </w:t>
      </w:r>
      <w:r w:rsidR="004A0AFB">
        <w:rPr>
          <w:rFonts w:ascii="Times New Roman" w:hAnsi="Times New Roman"/>
          <w:sz w:val="24"/>
          <w:szCs w:val="24"/>
        </w:rPr>
        <w:t>2.</w:t>
      </w:r>
      <w:r w:rsidR="00D83312">
        <w:rPr>
          <w:rFonts w:ascii="Times New Roman" w:hAnsi="Times New Roman"/>
          <w:sz w:val="24"/>
          <w:szCs w:val="24"/>
        </w:rPr>
        <w:t>10</w:t>
      </w:r>
      <w:r w:rsidR="005A3852">
        <w:rPr>
          <w:rFonts w:ascii="Times New Roman" w:hAnsi="Times New Roman"/>
          <w:sz w:val="24"/>
          <w:szCs w:val="24"/>
        </w:rPr>
        <w:t xml:space="preserve"> </w:t>
      </w:r>
      <w:r w:rsidRPr="003F6A66">
        <w:rPr>
          <w:rFonts w:ascii="Times New Roman" w:hAnsi="Times New Roman"/>
          <w:sz w:val="24"/>
          <w:szCs w:val="24"/>
        </w:rPr>
        <w:t>below. Additionally, the author uses OpenAI Gym, which is an enhanced toolkit for creating an agent trained by RL which uses ALE.</w:t>
      </w:r>
    </w:p>
    <w:p w14:paraId="028B97CC" w14:textId="314E1216" w:rsidR="00637F14" w:rsidRPr="003F6A66" w:rsidRDefault="00F1070D" w:rsidP="004A0AFB">
      <w:pPr>
        <w:pStyle w:val="a2"/>
        <w:keepNext/>
        <w:spacing w:line="480" w:lineRule="auto"/>
        <w:jc w:val="center"/>
        <w:rPr>
          <w:rFonts w:ascii="Times New Roman" w:hAnsi="Times New Roman"/>
        </w:rPr>
      </w:pPr>
      <w:r w:rsidRPr="003F6A66">
        <w:rPr>
          <w:rFonts w:ascii="Times New Roman" w:hAnsi="Times New Roman"/>
          <w:sz w:val="24"/>
          <w:szCs w:val="24"/>
        </w:rPr>
        <w:drawing>
          <wp:inline distT="0" distB="0" distL="0" distR="0" wp14:anchorId="71AB743D" wp14:editId="393F96B1">
            <wp:extent cx="5462143" cy="3645725"/>
            <wp:effectExtent l="0" t="0" r="571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993" cy="3719712"/>
                    </a:xfrm>
                    <a:prstGeom prst="rect">
                      <a:avLst/>
                    </a:prstGeom>
                    <a:noFill/>
                    <a:ln>
                      <a:noFill/>
                    </a:ln>
                  </pic:spPr>
                </pic:pic>
              </a:graphicData>
            </a:graphic>
          </wp:inline>
        </w:drawing>
      </w:r>
    </w:p>
    <w:p w14:paraId="133DABE7" w14:textId="5784E448" w:rsidR="00D055B4" w:rsidRDefault="00637F14" w:rsidP="00805BCB">
      <w:pPr>
        <w:pStyle w:val="figureTitle"/>
      </w:pPr>
      <w:bookmarkStart w:id="67" w:name="_Toc34827197"/>
      <w:bookmarkStart w:id="68" w:name="_Toc34865732"/>
      <w:bookmarkStart w:id="69" w:name="_Toc34915131"/>
      <w:r w:rsidRPr="003F6A66">
        <w:t xml:space="preserve">Gym Retro </w:t>
      </w:r>
      <w:r w:rsidR="00805BCB">
        <w:t>S</w:t>
      </w:r>
      <w:r w:rsidRPr="003F6A66">
        <w:t xml:space="preserve">creenshots </w:t>
      </w:r>
      <w:r w:rsidR="00805BCB">
        <w:t>C</w:t>
      </w:r>
      <w:r w:rsidRPr="003F6A66">
        <w:t xml:space="preserve">ollage </w:t>
      </w:r>
      <w:r w:rsidR="00805BCB">
        <w:t>S</w:t>
      </w:r>
      <w:r w:rsidRPr="003F6A66">
        <w:t xml:space="preserve">howing Atari and Sega </w:t>
      </w:r>
      <w:r w:rsidR="00805BCB">
        <w:t>G</w:t>
      </w:r>
      <w:r w:rsidRPr="003F6A66">
        <w:t xml:space="preserve">ames </w:t>
      </w:r>
      <w:r w:rsidR="00805BCB">
        <w:t>E</w:t>
      </w:r>
      <w:r w:rsidRPr="003F6A66">
        <w:t>nvironment</w:t>
      </w:r>
      <w:bookmarkEnd w:id="67"/>
      <w:bookmarkEnd w:id="68"/>
      <w:bookmarkEnd w:id="69"/>
      <w:r w:rsidR="00805BCB">
        <w:t xml:space="preserve"> </w:t>
      </w:r>
    </w:p>
    <w:p w14:paraId="750B7D3C" w14:textId="4711DC4F" w:rsidR="00D055B4" w:rsidRPr="003F6A66" w:rsidRDefault="00D055B4" w:rsidP="00D055B4">
      <w:pPr>
        <w:pStyle w:val="BodyTextIndent"/>
        <w:ind w:firstLine="0"/>
        <w:sectPr w:rsidR="00D055B4" w:rsidRPr="003F6A66" w:rsidSect="00004DBE">
          <w:pgSz w:w="12240" w:h="15840" w:code="1"/>
          <w:pgMar w:top="2880" w:right="1440" w:bottom="1797" w:left="2160" w:header="1440" w:footer="1440" w:gutter="0"/>
          <w:cols w:space="720"/>
          <w:titlePg/>
          <w:docGrid w:linePitch="360"/>
        </w:sectPr>
      </w:pPr>
    </w:p>
    <w:p w14:paraId="54D06520" w14:textId="77777777" w:rsidR="00FF754B" w:rsidRPr="003F6A66" w:rsidRDefault="00C1578D" w:rsidP="002C0902">
      <w:pPr>
        <w:pStyle w:val="ChapterNumber"/>
        <w:rPr>
          <w:b/>
        </w:rPr>
      </w:pPr>
      <w:r w:rsidRPr="003F6A66">
        <w:rPr>
          <w:b/>
        </w:rPr>
        <w:lastRenderedPageBreak/>
        <w:t xml:space="preserve"> </w:t>
      </w:r>
    </w:p>
    <w:p w14:paraId="59C4600E" w14:textId="77777777" w:rsidR="00C1578D" w:rsidRPr="003F6A66" w:rsidRDefault="00C1578D" w:rsidP="00C1578D">
      <w:pPr>
        <w:rPr>
          <w:b/>
          <w:sz w:val="32"/>
        </w:rPr>
      </w:pPr>
    </w:p>
    <w:p w14:paraId="5DA5D459" w14:textId="47917123" w:rsidR="00C1578D" w:rsidRPr="003F6A66" w:rsidRDefault="00CB2204" w:rsidP="006F4696">
      <w:pPr>
        <w:pStyle w:val="ChapterTitle"/>
      </w:pPr>
      <w:bookmarkStart w:id="70" w:name="_Toc34915067"/>
      <w:r w:rsidRPr="003F6A66">
        <w:t>SYSTEM ANALYSIS</w:t>
      </w:r>
      <w:bookmarkEnd w:id="70"/>
    </w:p>
    <w:p w14:paraId="3DD03D50" w14:textId="77777777" w:rsidR="00C1578D" w:rsidRPr="003F6A66" w:rsidRDefault="00C1578D" w:rsidP="00C1578D"/>
    <w:p w14:paraId="78CCFDE0" w14:textId="77777777" w:rsidR="00A35D75" w:rsidRPr="003F6A66" w:rsidRDefault="00A35D75" w:rsidP="00C1578D"/>
    <w:p w14:paraId="6B347614" w14:textId="56AB5980" w:rsidR="00C1578D" w:rsidRPr="003F6A66" w:rsidRDefault="00091D68" w:rsidP="00741363">
      <w:pPr>
        <w:pStyle w:val="Heading1"/>
      </w:pPr>
      <w:bookmarkStart w:id="71" w:name="_Toc34915068"/>
      <w:r w:rsidRPr="003F6A66">
        <w:t>S</w:t>
      </w:r>
      <w:r w:rsidR="00B401C3" w:rsidRPr="003F6A66">
        <w:t>ystem Overview</w:t>
      </w:r>
      <w:bookmarkEnd w:id="71"/>
    </w:p>
    <w:p w14:paraId="56A2D945" w14:textId="77777777" w:rsidR="00C1578D" w:rsidRPr="003F6A66" w:rsidRDefault="00B401C3" w:rsidP="007D2CEC">
      <w:pPr>
        <w:pStyle w:val="BodyTextIndent"/>
      </w:pPr>
      <w:r w:rsidRPr="003F6A66">
        <w:t>This thesis is intended to implement Deep Q Network Algorithm to train an agent in playing Atari game. The system will train the agent to the point that the agent is able to exploit the environment to achieve the best score as fast as possible. The main objective of the system is to create a system that were able to outperform human in playing games</w:t>
      </w:r>
      <w:r w:rsidR="00C1578D" w:rsidRPr="003F6A66">
        <w:t xml:space="preserve">.  </w:t>
      </w:r>
    </w:p>
    <w:p w14:paraId="40761D95" w14:textId="564E7CC0" w:rsidR="00C1578D" w:rsidRPr="003F6A66" w:rsidRDefault="004E1CD1" w:rsidP="00741363">
      <w:pPr>
        <w:pStyle w:val="Heading1"/>
      </w:pPr>
      <w:bookmarkStart w:id="72" w:name="_Toc34915069"/>
      <w:r w:rsidRPr="003F6A66">
        <w:t>Hardware and Software Requirement</w:t>
      </w:r>
      <w:bookmarkEnd w:id="72"/>
    </w:p>
    <w:p w14:paraId="0E59BE17" w14:textId="77777777" w:rsidR="001F77F1" w:rsidRPr="003F6A66" w:rsidRDefault="00ED5A04" w:rsidP="007D2CEC">
      <w:pPr>
        <w:pStyle w:val="BodyTextIndent"/>
      </w:pPr>
      <w:r w:rsidRPr="003F6A66">
        <w:t>Listed below are the software and hardware that are needed to developed this application:</w:t>
      </w:r>
      <w:r w:rsidR="00C1578D" w:rsidRPr="003F6A66">
        <w:t xml:space="preserve"> </w:t>
      </w:r>
    </w:p>
    <w:p w14:paraId="23DE2D7B" w14:textId="77777777" w:rsidR="00505266" w:rsidRPr="003F6A66" w:rsidRDefault="00505266" w:rsidP="006F2C24">
      <w:pPr>
        <w:pStyle w:val="BodyTextIndent"/>
        <w:numPr>
          <w:ilvl w:val="0"/>
          <w:numId w:val="7"/>
        </w:numPr>
      </w:pPr>
      <w:r w:rsidRPr="003F6A66">
        <w:t xml:space="preserve">Personal Computer </w:t>
      </w:r>
    </w:p>
    <w:p w14:paraId="1D839935" w14:textId="77777777" w:rsidR="00505266" w:rsidRPr="003F6A66" w:rsidRDefault="00505266" w:rsidP="007D2CEC">
      <w:pPr>
        <w:pStyle w:val="BodyTextIndent"/>
        <w:ind w:left="1080" w:firstLine="0"/>
      </w:pPr>
      <w:r w:rsidRPr="003F6A66">
        <w:t xml:space="preserve">A personal computer is where the application resides and be developed, from its earliest stage to its deployment. This application is developed on a PC running 64-bit Windows 10 education. </w:t>
      </w:r>
    </w:p>
    <w:p w14:paraId="5C9951B5" w14:textId="77777777" w:rsidR="00505266" w:rsidRPr="003F6A66" w:rsidRDefault="00505266" w:rsidP="007D2CEC">
      <w:pPr>
        <w:pStyle w:val="BodyTextIndent"/>
      </w:pPr>
    </w:p>
    <w:p w14:paraId="00E0633A" w14:textId="77777777" w:rsidR="00505266" w:rsidRPr="003F6A66" w:rsidRDefault="00505266" w:rsidP="006F2C24">
      <w:pPr>
        <w:pStyle w:val="BodyTextIndent"/>
        <w:numPr>
          <w:ilvl w:val="0"/>
          <w:numId w:val="7"/>
        </w:numPr>
      </w:pPr>
      <w:r w:rsidRPr="003F6A66">
        <w:t xml:space="preserve">JetBrains PyCharm Professional 2019.2.1 </w:t>
      </w:r>
    </w:p>
    <w:p w14:paraId="12D81704" w14:textId="005C5F4A" w:rsidR="00C44BA6" w:rsidRPr="003F6A66" w:rsidRDefault="00505266" w:rsidP="00C44BA6">
      <w:pPr>
        <w:pStyle w:val="BodyTextIndent"/>
        <w:ind w:left="1080" w:firstLine="0"/>
      </w:pPr>
      <w:r w:rsidRPr="003F6A66">
        <w:t xml:space="preserve">PyCharm is a Python Integrated Development Environment (IDE) that can be downloaded for free with a student email. Developed by a Czech company, </w:t>
      </w:r>
      <w:r w:rsidRPr="003F6A66">
        <w:lastRenderedPageBreak/>
        <w:t xml:space="preserve">JetBrains, PyCharm provides easy code analysis, jupyter notebook supports, an integrated unit tester, integration with version control systems (VCS), and supports web development with Django. </w:t>
      </w:r>
    </w:p>
    <w:p w14:paraId="120499C4" w14:textId="77777777" w:rsidR="00C44BA6" w:rsidRPr="003F6A66" w:rsidRDefault="00C44BA6" w:rsidP="00C44BA6">
      <w:pPr>
        <w:pStyle w:val="BodyTextIndent"/>
      </w:pPr>
    </w:p>
    <w:p w14:paraId="558BB551" w14:textId="197662B1" w:rsidR="00C44BA6" w:rsidRDefault="00C44BA6" w:rsidP="006F2C24">
      <w:pPr>
        <w:pStyle w:val="BodyTextIndent"/>
        <w:numPr>
          <w:ilvl w:val="0"/>
          <w:numId w:val="7"/>
        </w:numPr>
      </w:pPr>
      <w:r>
        <w:t>Google Colaboratory</w:t>
      </w:r>
    </w:p>
    <w:p w14:paraId="6DB4D400" w14:textId="58B3E265" w:rsidR="00C44BA6" w:rsidRPr="003F6A66" w:rsidRDefault="00C44BA6" w:rsidP="00C44BA6">
      <w:pPr>
        <w:pStyle w:val="BodyTextIndent"/>
        <w:ind w:left="1080" w:firstLine="0"/>
      </w:pPr>
      <w:r>
        <w:t>A free Jupyter Notebook like that allows researcher to write and execute Python code in the browser. The Google Colaboratory gives a powerfu</w:t>
      </w:r>
      <w:r w:rsidR="0057787D">
        <w:t>l host resources that could be utilizes which are 100GB</w:t>
      </w:r>
      <w:r>
        <w:t xml:space="preserve"> cloud storage and </w:t>
      </w:r>
      <w:r w:rsidR="0057787D">
        <w:t xml:space="preserve">12GB </w:t>
      </w:r>
      <w:r w:rsidR="00BE42DB">
        <w:t>RAM (</w:t>
      </w:r>
      <w:r w:rsidR="0057787D">
        <w:t>upgradeable to 25GB for free).</w:t>
      </w:r>
      <w:r w:rsidR="00AB747B">
        <w:t xml:space="preserve"> However, the Google Colaboratory only allow 12</w:t>
      </w:r>
      <w:r w:rsidR="00FD76A3">
        <w:t xml:space="preserve"> hours of</w:t>
      </w:r>
      <w:r w:rsidR="00AB747B">
        <w:t xml:space="preserve"> active running session and 30 minutes </w:t>
      </w:r>
      <w:r w:rsidR="00FD76A3">
        <w:t xml:space="preserve">of </w:t>
      </w:r>
      <w:r w:rsidR="00AB747B">
        <w:t>idle running session.</w:t>
      </w:r>
    </w:p>
    <w:p w14:paraId="4593EEE9" w14:textId="77777777" w:rsidR="00505266" w:rsidRPr="003F6A66" w:rsidRDefault="00505266" w:rsidP="009A4321">
      <w:pPr>
        <w:pStyle w:val="BodyTextIndent"/>
        <w:ind w:firstLine="0"/>
      </w:pPr>
    </w:p>
    <w:p w14:paraId="57412966" w14:textId="77777777" w:rsidR="00505266" w:rsidRPr="003F6A66" w:rsidRDefault="00505266" w:rsidP="006F2C24">
      <w:pPr>
        <w:pStyle w:val="BodyTextIndent"/>
        <w:numPr>
          <w:ilvl w:val="0"/>
          <w:numId w:val="7"/>
        </w:numPr>
      </w:pPr>
      <w:r w:rsidRPr="003F6A66">
        <w:t xml:space="preserve">Microsoft Office </w:t>
      </w:r>
    </w:p>
    <w:p w14:paraId="79DE1634" w14:textId="77777777" w:rsidR="00505266" w:rsidRPr="003F6A66" w:rsidRDefault="00505266" w:rsidP="007D2CEC">
      <w:pPr>
        <w:pStyle w:val="BodyTextIndent"/>
        <w:ind w:left="1080" w:firstLine="0"/>
      </w:pPr>
      <w:r w:rsidRPr="003F6A66">
        <w:t xml:space="preserve">Microsoft Office application, specifically Microsoft Word is used in the making of the application’s documentation. </w:t>
      </w:r>
    </w:p>
    <w:p w14:paraId="5806B529" w14:textId="77777777" w:rsidR="00505266" w:rsidRPr="003F6A66" w:rsidRDefault="00505266" w:rsidP="007D2CEC">
      <w:pPr>
        <w:pStyle w:val="BodyTextIndent"/>
      </w:pPr>
    </w:p>
    <w:p w14:paraId="1460D1DF" w14:textId="77777777" w:rsidR="00505266" w:rsidRPr="003F6A66" w:rsidRDefault="00505266" w:rsidP="006F2C24">
      <w:pPr>
        <w:pStyle w:val="BodyTextIndent"/>
        <w:numPr>
          <w:ilvl w:val="0"/>
          <w:numId w:val="7"/>
        </w:numPr>
      </w:pPr>
      <w:r w:rsidRPr="003F6A66">
        <w:t>Python 3.7.4</w:t>
      </w:r>
    </w:p>
    <w:p w14:paraId="616001AC" w14:textId="77777777" w:rsidR="001F77F1" w:rsidRPr="003F6A66" w:rsidRDefault="00505266" w:rsidP="007D2CEC">
      <w:pPr>
        <w:pStyle w:val="BodyTextIndent"/>
        <w:ind w:left="1080" w:firstLine="0"/>
      </w:pPr>
      <w:r w:rsidRPr="003F6A66">
        <w:t>Python 3.7.4 is the programming language that is used in the development of the application. Some APIs listed below are used to support the development of the application:</w:t>
      </w:r>
    </w:p>
    <w:p w14:paraId="6A01127A" w14:textId="77777777" w:rsidR="001F77F1" w:rsidRPr="003F6A66" w:rsidRDefault="00505266" w:rsidP="006F2C24">
      <w:pPr>
        <w:pStyle w:val="BodyTextIndent"/>
        <w:numPr>
          <w:ilvl w:val="1"/>
          <w:numId w:val="8"/>
        </w:numPr>
      </w:pPr>
      <w:r w:rsidRPr="003F6A66">
        <w:t>Tensorflow</w:t>
      </w:r>
    </w:p>
    <w:p w14:paraId="462EC569" w14:textId="267A30D9" w:rsidR="001F77F1" w:rsidRDefault="00505266" w:rsidP="007D2CEC">
      <w:pPr>
        <w:pStyle w:val="BodyTextIndent"/>
        <w:ind w:left="1440" w:firstLine="0"/>
      </w:pPr>
      <w:r w:rsidRPr="003F6A66">
        <w:lastRenderedPageBreak/>
        <w:t>Google’s open source machine learning platform that could deliver an easy yet robust machine learning model.</w:t>
      </w:r>
    </w:p>
    <w:p w14:paraId="40D157D3" w14:textId="7E77D15B" w:rsidR="00B0240C" w:rsidRPr="003F6A66" w:rsidRDefault="00B0240C" w:rsidP="006F2C24">
      <w:pPr>
        <w:pStyle w:val="BodyTextIndent"/>
        <w:numPr>
          <w:ilvl w:val="1"/>
          <w:numId w:val="8"/>
        </w:numPr>
      </w:pPr>
      <w:r w:rsidRPr="003F6A66">
        <w:t>Tensor</w:t>
      </w:r>
      <w:r>
        <w:t>board</w:t>
      </w:r>
    </w:p>
    <w:p w14:paraId="38B0AF6D" w14:textId="568D6830" w:rsidR="00B0240C" w:rsidRDefault="00B0240C" w:rsidP="007D2CEC">
      <w:pPr>
        <w:pStyle w:val="BodyTextIndent"/>
        <w:ind w:left="1440" w:firstLine="0"/>
      </w:pPr>
      <w:r>
        <w:t xml:space="preserve">Tensorboard </w:t>
      </w:r>
      <w:r w:rsidR="00FA7BC7">
        <w:t>provides visualization and tools needed for data machine learning experimentation. It can be used to track and plot metrics, save images, view histogram, and so on.</w:t>
      </w:r>
    </w:p>
    <w:p w14:paraId="469D8AD6" w14:textId="77777777" w:rsidR="008F3AA6" w:rsidRDefault="008F3AA6" w:rsidP="006F2C24">
      <w:pPr>
        <w:pStyle w:val="BodyTextIndent"/>
        <w:numPr>
          <w:ilvl w:val="1"/>
          <w:numId w:val="8"/>
        </w:numPr>
      </w:pPr>
      <w:r>
        <w:t>Keras</w:t>
      </w:r>
    </w:p>
    <w:p w14:paraId="371F4B6E" w14:textId="5C45BFB1" w:rsidR="008F3AA6" w:rsidRPr="003F6A66" w:rsidRDefault="008F3AA6" w:rsidP="008F3AA6">
      <w:pPr>
        <w:pStyle w:val="BodyTextIndent"/>
        <w:ind w:left="1440" w:firstLine="0"/>
      </w:pPr>
      <w:r>
        <w:t>A high-le</w:t>
      </w:r>
      <w:r w:rsidR="005A3852">
        <w:t>v</w:t>
      </w:r>
      <w:r>
        <w:t>el neural network API that run on top of Tensorflow.</w:t>
      </w:r>
    </w:p>
    <w:p w14:paraId="0B5826FD" w14:textId="746960FB" w:rsidR="001F77F1" w:rsidRPr="003F6A66" w:rsidRDefault="00505266" w:rsidP="006F2C24">
      <w:pPr>
        <w:pStyle w:val="BodyTextIndent"/>
        <w:numPr>
          <w:ilvl w:val="1"/>
          <w:numId w:val="8"/>
        </w:numPr>
      </w:pPr>
      <w:r w:rsidRPr="003F6A66">
        <w:t>Gym</w:t>
      </w:r>
    </w:p>
    <w:p w14:paraId="4FDC6338" w14:textId="77777777" w:rsidR="00505266" w:rsidRPr="003F6A66" w:rsidRDefault="00505266" w:rsidP="007D2CEC">
      <w:pPr>
        <w:pStyle w:val="BodyTextIndent"/>
        <w:ind w:left="1440" w:firstLine="0"/>
      </w:pPr>
      <w:r w:rsidRPr="003F6A66">
        <w:t>OpenAI’s toolkit for developing and comparing a variety of reinforcement learning algorithm. Using Gym also allows the researchers to create and define their own environment to test their algorithm.</w:t>
      </w:r>
    </w:p>
    <w:p w14:paraId="54D734BB" w14:textId="000E504D" w:rsidR="00B278F0" w:rsidRPr="003F6A66" w:rsidRDefault="00B278F0" w:rsidP="00741363">
      <w:pPr>
        <w:pStyle w:val="Heading1"/>
      </w:pPr>
      <w:bookmarkStart w:id="73" w:name="_Toc34915070"/>
      <w:r w:rsidRPr="003F6A66">
        <w:t>Functional Analysis</w:t>
      </w:r>
      <w:bookmarkEnd w:id="73"/>
    </w:p>
    <w:p w14:paraId="5F0EDE85" w14:textId="498E7AEE" w:rsidR="00187F93" w:rsidRPr="003F6A66" w:rsidRDefault="009039C7" w:rsidP="00340651">
      <w:pPr>
        <w:pStyle w:val="a2"/>
        <w:spacing w:line="480" w:lineRule="auto"/>
        <w:ind w:firstLine="709"/>
        <w:rPr>
          <w:rFonts w:ascii="Times New Roman" w:hAnsi="Times New Roman"/>
          <w:sz w:val="24"/>
          <w:szCs w:val="24"/>
        </w:rPr>
      </w:pPr>
      <w:r w:rsidRPr="003F6A66">
        <w:rPr>
          <w:rFonts w:ascii="Times New Roman" w:hAnsi="Times New Roman"/>
          <w:sz w:val="24"/>
          <w:szCs w:val="24"/>
        </w:rPr>
        <w:t>The system will be divided into a smaller function</w:t>
      </w:r>
      <w:r w:rsidR="00340651" w:rsidRPr="003F6A66">
        <w:rPr>
          <w:rFonts w:ascii="Times New Roman" w:hAnsi="Times New Roman"/>
          <w:sz w:val="24"/>
          <w:szCs w:val="24"/>
        </w:rPr>
        <w:t xml:space="preserve">al elements which describes the </w:t>
      </w:r>
      <w:r w:rsidRPr="003F6A66">
        <w:rPr>
          <w:rFonts w:ascii="Times New Roman" w:hAnsi="Times New Roman"/>
          <w:sz w:val="24"/>
          <w:szCs w:val="24"/>
        </w:rPr>
        <w:t xml:space="preserve">overall system workflow. </w:t>
      </w:r>
      <w:r w:rsidR="00340651" w:rsidRPr="003F6A66">
        <w:rPr>
          <w:rFonts w:ascii="Times New Roman" w:hAnsi="Times New Roman"/>
          <w:sz w:val="24"/>
          <w:szCs w:val="24"/>
        </w:rPr>
        <w:t xml:space="preserve">The system is divided into three sub parts which are preparing the environment, training the agent, and update the agent. </w:t>
      </w:r>
      <w:r w:rsidRPr="003F6A66">
        <w:rPr>
          <w:rFonts w:ascii="Times New Roman" w:hAnsi="Times New Roman"/>
          <w:sz w:val="24"/>
          <w:szCs w:val="24"/>
        </w:rPr>
        <w:t xml:space="preserve">The functional analysis diagram could be seen from the </w:t>
      </w:r>
      <w:r w:rsidR="0042193F">
        <w:rPr>
          <w:rFonts w:ascii="Times New Roman" w:hAnsi="Times New Roman"/>
          <w:sz w:val="24"/>
          <w:szCs w:val="24"/>
        </w:rPr>
        <w:t>f</w:t>
      </w:r>
      <w:r w:rsidRPr="003F6A66">
        <w:rPr>
          <w:rFonts w:ascii="Times New Roman" w:hAnsi="Times New Roman"/>
          <w:sz w:val="24"/>
          <w:szCs w:val="24"/>
        </w:rPr>
        <w:t xml:space="preserve">igure </w:t>
      </w:r>
      <w:r w:rsidR="00BE42DB">
        <w:rPr>
          <w:rFonts w:ascii="Times New Roman" w:hAnsi="Times New Roman"/>
          <w:sz w:val="24"/>
          <w:szCs w:val="24"/>
        </w:rPr>
        <w:t>3.1</w:t>
      </w:r>
      <w:r w:rsidR="0042193F">
        <w:rPr>
          <w:rFonts w:ascii="Times New Roman" w:hAnsi="Times New Roman"/>
          <w:sz w:val="24"/>
          <w:szCs w:val="24"/>
        </w:rPr>
        <w:t xml:space="preserve"> </w:t>
      </w:r>
      <w:r w:rsidRPr="003F6A66">
        <w:rPr>
          <w:rFonts w:ascii="Times New Roman" w:hAnsi="Times New Roman"/>
          <w:sz w:val="24"/>
          <w:szCs w:val="24"/>
        </w:rPr>
        <w:t>below.</w:t>
      </w:r>
    </w:p>
    <w:p w14:paraId="587B866E" w14:textId="30D51990" w:rsidR="009039C7" w:rsidRPr="003F6A66" w:rsidRDefault="00F1070D" w:rsidP="007D2CEC">
      <w:pPr>
        <w:pStyle w:val="a2"/>
        <w:keepNext/>
        <w:spacing w:line="480" w:lineRule="auto"/>
        <w:ind w:left="709"/>
        <w:jc w:val="center"/>
        <w:rPr>
          <w:rFonts w:ascii="Times New Roman" w:hAnsi="Times New Roman"/>
        </w:rPr>
      </w:pPr>
      <w:r w:rsidRPr="003F6A66">
        <w:rPr>
          <w:rFonts w:ascii="Times New Roman" w:hAnsi="Times New Roman"/>
        </w:rPr>
        <w:lastRenderedPageBreak/>
        <w:drawing>
          <wp:inline distT="0" distB="0" distL="0" distR="0" wp14:anchorId="1BCE48D0" wp14:editId="62B70383">
            <wp:extent cx="5486400" cy="108585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085850"/>
                    </a:xfrm>
                    <a:prstGeom prst="rect">
                      <a:avLst/>
                    </a:prstGeom>
                    <a:noFill/>
                    <a:ln>
                      <a:noFill/>
                    </a:ln>
                  </pic:spPr>
                </pic:pic>
              </a:graphicData>
            </a:graphic>
          </wp:inline>
        </w:drawing>
      </w:r>
    </w:p>
    <w:p w14:paraId="15E11C4E" w14:textId="768C3B43" w:rsidR="009039C7" w:rsidRPr="003F6A66" w:rsidRDefault="009039C7" w:rsidP="00220167">
      <w:pPr>
        <w:pStyle w:val="figureTitle"/>
      </w:pPr>
      <w:bookmarkStart w:id="74" w:name="_Toc34827198"/>
      <w:bookmarkStart w:id="75" w:name="_Toc34865733"/>
      <w:bookmarkStart w:id="76" w:name="_Toc34915132"/>
      <w:r w:rsidRPr="003F6A66">
        <w:t>The Functional Analysis Diagram</w:t>
      </w:r>
      <w:bookmarkEnd w:id="74"/>
      <w:bookmarkEnd w:id="75"/>
      <w:bookmarkEnd w:id="76"/>
    </w:p>
    <w:p w14:paraId="780796DA" w14:textId="643F6D86" w:rsidR="009039C7" w:rsidRPr="003F6A66" w:rsidRDefault="009039C7" w:rsidP="00741363">
      <w:pPr>
        <w:pStyle w:val="Heading1"/>
      </w:pPr>
      <w:bookmarkStart w:id="77" w:name="_Toc34915071"/>
      <w:r w:rsidRPr="003F6A66">
        <w:t>Use Case Diagram</w:t>
      </w:r>
      <w:bookmarkEnd w:id="77"/>
    </w:p>
    <w:p w14:paraId="56332414" w14:textId="6E261AAF" w:rsidR="009039C7" w:rsidRPr="003F6A66" w:rsidRDefault="009039C7" w:rsidP="007D2CEC">
      <w:pPr>
        <w:pStyle w:val="BodyTextIndent"/>
      </w:pPr>
      <w:r w:rsidRPr="003F6A66">
        <w:t>Use case diagram</w:t>
      </w:r>
      <w:r w:rsidR="005A3852">
        <w:t xml:space="preserve">, depicted </w:t>
      </w:r>
      <w:r w:rsidR="0042193F">
        <w:t>by</w:t>
      </w:r>
      <w:r w:rsidR="005A3852">
        <w:t xml:space="preserve"> </w:t>
      </w:r>
      <w:r w:rsidR="0042193F">
        <w:t>f</w:t>
      </w:r>
      <w:r w:rsidR="005A3852">
        <w:t xml:space="preserve">igure </w:t>
      </w:r>
      <w:r w:rsidR="00B35D1A">
        <w:t>3.2</w:t>
      </w:r>
      <w:r w:rsidR="005A3852">
        <w:t>,</w:t>
      </w:r>
      <w:r w:rsidRPr="003F6A66">
        <w:t xml:space="preserve"> is a diagram describing dynamic behavior or technical concept of a system. It defines: </w:t>
      </w:r>
    </w:p>
    <w:p w14:paraId="02FBE8EA" w14:textId="77777777" w:rsidR="009039C7" w:rsidRPr="003F6A66" w:rsidRDefault="009039C7" w:rsidP="006F2C24">
      <w:pPr>
        <w:pStyle w:val="BodyTextIndent"/>
        <w:numPr>
          <w:ilvl w:val="0"/>
          <w:numId w:val="7"/>
        </w:numPr>
      </w:pPr>
      <w:r w:rsidRPr="003F6A66">
        <w:t>Actors</w:t>
      </w:r>
    </w:p>
    <w:p w14:paraId="1522FDBA" w14:textId="77777777" w:rsidR="009039C7" w:rsidRPr="003F6A66" w:rsidRDefault="009039C7" w:rsidP="007D2CEC">
      <w:pPr>
        <w:pStyle w:val="BodyTextIndent"/>
        <w:ind w:left="1080" w:firstLine="0"/>
      </w:pPr>
      <w:r w:rsidRPr="003F6A66">
        <w:t>The internal or external factors interacting with the system depicted by stickman</w:t>
      </w:r>
    </w:p>
    <w:p w14:paraId="7A6C7C32" w14:textId="77777777" w:rsidR="009039C7" w:rsidRPr="003F6A66" w:rsidRDefault="009039C7" w:rsidP="006F2C24">
      <w:pPr>
        <w:pStyle w:val="BodyTextIndent"/>
        <w:numPr>
          <w:ilvl w:val="0"/>
          <w:numId w:val="7"/>
        </w:numPr>
      </w:pPr>
      <w:r w:rsidRPr="003F6A66">
        <w:t>Use Cases Nodes</w:t>
      </w:r>
    </w:p>
    <w:p w14:paraId="2EE580C7" w14:textId="77777777" w:rsidR="009039C7" w:rsidRPr="003F6A66" w:rsidRDefault="009039C7" w:rsidP="007D2CEC">
      <w:pPr>
        <w:pStyle w:val="BodyTextIndent"/>
        <w:ind w:left="1080" w:firstLine="0"/>
      </w:pPr>
      <w:r w:rsidRPr="003F6A66">
        <w:t>A sequence of actions that provide something of measurable value to an actor depicted by circle.</w:t>
      </w:r>
    </w:p>
    <w:p w14:paraId="358A1A73" w14:textId="77777777" w:rsidR="009039C7" w:rsidRPr="003F6A66" w:rsidRDefault="009039C7" w:rsidP="006F2C24">
      <w:pPr>
        <w:pStyle w:val="BodyTextIndent"/>
        <w:numPr>
          <w:ilvl w:val="0"/>
          <w:numId w:val="7"/>
        </w:numPr>
      </w:pPr>
      <w:r w:rsidRPr="003F6A66">
        <w:t>Associations Arrow</w:t>
      </w:r>
    </w:p>
    <w:p w14:paraId="0E25848C" w14:textId="77777777" w:rsidR="009039C7" w:rsidRPr="003F6A66" w:rsidRDefault="009039C7" w:rsidP="007D2CEC">
      <w:pPr>
        <w:pStyle w:val="BodyTextIndent"/>
        <w:ind w:left="360"/>
      </w:pPr>
      <w:r w:rsidRPr="003F6A66">
        <w:t>Dotted arrows which explains a node dependency toward another node.</w:t>
      </w:r>
    </w:p>
    <w:p w14:paraId="505AAF5F" w14:textId="77777777" w:rsidR="009039C7" w:rsidRPr="003F6A66" w:rsidRDefault="009039C7" w:rsidP="006F2C24">
      <w:pPr>
        <w:pStyle w:val="BodyTextIndent"/>
        <w:numPr>
          <w:ilvl w:val="0"/>
          <w:numId w:val="7"/>
        </w:numPr>
      </w:pPr>
      <w:r w:rsidRPr="003F6A66">
        <w:t>Unidirectional Associations Arrow</w:t>
      </w:r>
    </w:p>
    <w:p w14:paraId="29AF6C71" w14:textId="77777777" w:rsidR="005A3852" w:rsidRDefault="009039C7" w:rsidP="005A3852">
      <w:pPr>
        <w:pStyle w:val="BodyTextIndent"/>
        <w:ind w:left="360"/>
      </w:pPr>
      <w:r w:rsidRPr="003F6A66">
        <w:t>Arrow which explains a node association toward another figures.</w:t>
      </w:r>
    </w:p>
    <w:p w14:paraId="40C23698" w14:textId="15EAC0DB" w:rsidR="002D7EBE" w:rsidRDefault="00E1277A" w:rsidP="002D7EBE">
      <w:pPr>
        <w:pStyle w:val="BodyTextIndent"/>
        <w:keepNext/>
        <w:ind w:firstLine="0"/>
        <w:jc w:val="center"/>
      </w:pPr>
      <w:r>
        <w:rPr>
          <w:noProof/>
        </w:rPr>
        <w:lastRenderedPageBreak/>
        <w:drawing>
          <wp:inline distT="0" distB="0" distL="0" distR="0" wp14:anchorId="69F55BF6" wp14:editId="3A39B8F5">
            <wp:extent cx="5486400" cy="282448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diagram.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824480"/>
                    </a:xfrm>
                    <a:prstGeom prst="rect">
                      <a:avLst/>
                    </a:prstGeom>
                  </pic:spPr>
                </pic:pic>
              </a:graphicData>
            </a:graphic>
          </wp:inline>
        </w:drawing>
      </w:r>
    </w:p>
    <w:p w14:paraId="16DD7960" w14:textId="1F647660" w:rsidR="0021704C" w:rsidRPr="003F6A66" w:rsidRDefault="002D7EBE" w:rsidP="00220167">
      <w:pPr>
        <w:pStyle w:val="figureTitle"/>
      </w:pPr>
      <w:bookmarkStart w:id="78" w:name="_Toc34827199"/>
      <w:bookmarkStart w:id="79" w:name="_Toc34865734"/>
      <w:bookmarkStart w:id="80" w:name="_Toc34915133"/>
      <w:r>
        <w:t>The Use Case Diagram</w:t>
      </w:r>
      <w:bookmarkEnd w:id="78"/>
      <w:bookmarkEnd w:id="79"/>
      <w:bookmarkEnd w:id="80"/>
      <w:r w:rsidR="00803ACE">
        <w:br/>
      </w:r>
    </w:p>
    <w:p w14:paraId="3270E058" w14:textId="295BC33E" w:rsidR="00B278F0" w:rsidRPr="00741363" w:rsidRDefault="00B278F0" w:rsidP="00741363">
      <w:pPr>
        <w:pStyle w:val="Heading1"/>
      </w:pPr>
      <w:bookmarkStart w:id="81" w:name="_Toc34915072"/>
      <w:r w:rsidRPr="00741363">
        <w:t>Use Case Narrative</w:t>
      </w:r>
      <w:bookmarkEnd w:id="81"/>
    </w:p>
    <w:p w14:paraId="2F5B5D85" w14:textId="216136F8" w:rsidR="00163D0C" w:rsidRDefault="00B278F0" w:rsidP="00163D0C">
      <w:pPr>
        <w:pStyle w:val="BodyTextIndent"/>
      </w:pPr>
      <w:r w:rsidRPr="003F6A66">
        <w:t xml:space="preserve">A detailed textual representation of the sequence of events occurred during the interaction between an actor and the system in use case diagram will be explained in the narratives. The narrative is a table that will explains the prerequisites, conditions, expected results, alternative scenario, exception, goal, and post condition of a use case node. Use case narrative aims is to clarify the system’s behaviors from the early stages. </w:t>
      </w:r>
      <w:bookmarkStart w:id="82" w:name="_Toc22899115"/>
      <w:bookmarkStart w:id="83" w:name="_Toc22900689"/>
    </w:p>
    <w:p w14:paraId="708F07B3" w14:textId="17C2220F" w:rsidR="00B519BC" w:rsidRPr="00A129E8" w:rsidRDefault="001F77F1" w:rsidP="007574E4">
      <w:pPr>
        <w:pStyle w:val="tableTitle"/>
      </w:pPr>
      <w:bookmarkStart w:id="84" w:name="_Toc34065981"/>
      <w:bookmarkStart w:id="85" w:name="_Toc34865441"/>
      <w:bookmarkStart w:id="86" w:name="_Toc34915115"/>
      <w:r w:rsidRPr="00A129E8">
        <w:t xml:space="preserve">Use Case Narrative </w:t>
      </w:r>
      <w:r w:rsidR="00A129E8" w:rsidRPr="00A129E8">
        <w:t>of</w:t>
      </w:r>
      <w:r w:rsidRPr="00A129E8">
        <w:t xml:space="preserve"> Train the Agent Node</w:t>
      </w:r>
      <w:bookmarkEnd w:id="82"/>
      <w:bookmarkEnd w:id="83"/>
      <w:bookmarkEnd w:id="84"/>
      <w:bookmarkEnd w:id="85"/>
      <w:bookmarkEnd w:id="86"/>
    </w:p>
    <w:p w14:paraId="42A26B09" w14:textId="77777777" w:rsidR="005A3852" w:rsidRPr="003F6A66" w:rsidRDefault="005A3852" w:rsidP="00803ACE">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900"/>
        <w:gridCol w:w="2900"/>
      </w:tblGrid>
      <w:tr w:rsidR="001F77F1" w:rsidRPr="003F6A66" w14:paraId="5BDE012D" w14:textId="77777777" w:rsidTr="00E62E47">
        <w:trPr>
          <w:trHeight w:val="384"/>
        </w:trPr>
        <w:tc>
          <w:tcPr>
            <w:tcW w:w="2830" w:type="dxa"/>
            <w:shd w:val="clear" w:color="auto" w:fill="auto"/>
          </w:tcPr>
          <w:p w14:paraId="590D9D55" w14:textId="77777777" w:rsidR="001F77F1" w:rsidRPr="003F6A66" w:rsidRDefault="001F77F1" w:rsidP="00FC77A2">
            <w:pPr>
              <w:spacing w:line="360" w:lineRule="auto"/>
            </w:pPr>
            <w:bookmarkStart w:id="87" w:name="_Hlk22856915"/>
            <w:r w:rsidRPr="003F6A66">
              <w:t>Use Case Name</w:t>
            </w:r>
          </w:p>
        </w:tc>
        <w:tc>
          <w:tcPr>
            <w:tcW w:w="5800" w:type="dxa"/>
            <w:gridSpan w:val="2"/>
            <w:shd w:val="clear" w:color="auto" w:fill="auto"/>
          </w:tcPr>
          <w:p w14:paraId="7A59A363" w14:textId="77777777" w:rsidR="001F77F1" w:rsidRPr="003F6A66" w:rsidRDefault="001F77F1" w:rsidP="00FC77A2">
            <w:pPr>
              <w:spacing w:line="360" w:lineRule="auto"/>
              <w:jc w:val="both"/>
            </w:pPr>
            <w:r w:rsidRPr="003F6A66">
              <w:t>Train the Agent</w:t>
            </w:r>
          </w:p>
        </w:tc>
      </w:tr>
      <w:tr w:rsidR="00222607" w:rsidRPr="003F6A66" w14:paraId="2A171ABE" w14:textId="77777777" w:rsidTr="00E62E47">
        <w:trPr>
          <w:trHeight w:val="247"/>
        </w:trPr>
        <w:tc>
          <w:tcPr>
            <w:tcW w:w="2830" w:type="dxa"/>
            <w:shd w:val="clear" w:color="auto" w:fill="auto"/>
          </w:tcPr>
          <w:p w14:paraId="593B9B74" w14:textId="01A1BB87" w:rsidR="00222607" w:rsidRPr="003F6A66" w:rsidRDefault="00222607" w:rsidP="00FC77A2">
            <w:pPr>
              <w:spacing w:line="360" w:lineRule="auto"/>
            </w:pPr>
            <w:r>
              <w:t>Use Case ID</w:t>
            </w:r>
          </w:p>
        </w:tc>
        <w:tc>
          <w:tcPr>
            <w:tcW w:w="5800" w:type="dxa"/>
            <w:gridSpan w:val="2"/>
            <w:shd w:val="clear" w:color="auto" w:fill="auto"/>
          </w:tcPr>
          <w:p w14:paraId="5EC797CA" w14:textId="0B17ACDA" w:rsidR="00222607" w:rsidRPr="003F6A66" w:rsidRDefault="00222607" w:rsidP="00FC77A2">
            <w:pPr>
              <w:spacing w:line="360" w:lineRule="auto"/>
              <w:jc w:val="both"/>
            </w:pPr>
            <w:r>
              <w:t>UC0</w:t>
            </w:r>
            <w:r w:rsidR="00A97472">
              <w:t>1</w:t>
            </w:r>
          </w:p>
        </w:tc>
      </w:tr>
      <w:tr w:rsidR="00222607" w:rsidRPr="003F6A66" w14:paraId="7B474EC4" w14:textId="77777777" w:rsidTr="00E62E47">
        <w:trPr>
          <w:trHeight w:val="381"/>
        </w:trPr>
        <w:tc>
          <w:tcPr>
            <w:tcW w:w="2830" w:type="dxa"/>
            <w:shd w:val="clear" w:color="auto" w:fill="auto"/>
          </w:tcPr>
          <w:p w14:paraId="3E5B3A9F" w14:textId="78A21EAC" w:rsidR="00222607" w:rsidRDefault="00222607" w:rsidP="00FC77A2">
            <w:pPr>
              <w:spacing w:line="360" w:lineRule="auto"/>
            </w:pPr>
            <w:r>
              <w:t>Priority</w:t>
            </w:r>
          </w:p>
        </w:tc>
        <w:tc>
          <w:tcPr>
            <w:tcW w:w="5800" w:type="dxa"/>
            <w:gridSpan w:val="2"/>
            <w:shd w:val="clear" w:color="auto" w:fill="auto"/>
          </w:tcPr>
          <w:p w14:paraId="4CE4A97F" w14:textId="0FADF4FD" w:rsidR="00222607" w:rsidRDefault="00222607" w:rsidP="00FC77A2">
            <w:pPr>
              <w:spacing w:line="360" w:lineRule="auto"/>
              <w:jc w:val="both"/>
            </w:pPr>
            <w:r>
              <w:t>High</w:t>
            </w:r>
          </w:p>
        </w:tc>
      </w:tr>
      <w:tr w:rsidR="00E62E47" w:rsidRPr="003F6A66" w14:paraId="58D25F09" w14:textId="77777777" w:rsidTr="00E62E47">
        <w:trPr>
          <w:trHeight w:val="104"/>
        </w:trPr>
        <w:tc>
          <w:tcPr>
            <w:tcW w:w="2830" w:type="dxa"/>
            <w:shd w:val="clear" w:color="auto" w:fill="auto"/>
          </w:tcPr>
          <w:p w14:paraId="6EE0110F" w14:textId="11E8AA8A" w:rsidR="00E62E47" w:rsidRPr="003F6A66" w:rsidRDefault="00E62E47" w:rsidP="00E62E47">
            <w:pPr>
              <w:spacing w:line="360" w:lineRule="auto"/>
            </w:pPr>
            <w:r w:rsidRPr="003F6A66">
              <w:lastRenderedPageBreak/>
              <w:t xml:space="preserve">Primary </w:t>
            </w:r>
            <w:r>
              <w:t xml:space="preserve">Business </w:t>
            </w:r>
            <w:r w:rsidRPr="003F6A66">
              <w:t>Actor</w:t>
            </w:r>
          </w:p>
        </w:tc>
        <w:tc>
          <w:tcPr>
            <w:tcW w:w="5800" w:type="dxa"/>
            <w:gridSpan w:val="2"/>
            <w:shd w:val="clear" w:color="auto" w:fill="auto"/>
          </w:tcPr>
          <w:p w14:paraId="24FB5401" w14:textId="25E31C31" w:rsidR="00E62E47" w:rsidRPr="003F6A66" w:rsidRDefault="00E62E47" w:rsidP="00E62E47">
            <w:pPr>
              <w:spacing w:line="360" w:lineRule="auto"/>
              <w:jc w:val="both"/>
            </w:pPr>
            <w:r>
              <w:t>User</w:t>
            </w:r>
          </w:p>
        </w:tc>
      </w:tr>
      <w:tr w:rsidR="00E62E47" w:rsidRPr="003F6A66" w14:paraId="0C930C0C" w14:textId="77777777" w:rsidTr="00E62E47">
        <w:trPr>
          <w:trHeight w:val="252"/>
        </w:trPr>
        <w:tc>
          <w:tcPr>
            <w:tcW w:w="2830" w:type="dxa"/>
            <w:shd w:val="clear" w:color="auto" w:fill="auto"/>
          </w:tcPr>
          <w:p w14:paraId="1994D0B6" w14:textId="14BD5626" w:rsidR="00E62E47" w:rsidRPr="003F6A66" w:rsidRDefault="00E62E47" w:rsidP="00E62E47">
            <w:pPr>
              <w:spacing w:line="360" w:lineRule="auto"/>
            </w:pPr>
            <w:r>
              <w:t>Primary System</w:t>
            </w:r>
            <w:r w:rsidRPr="003F6A66">
              <w:t xml:space="preserve"> Actor</w:t>
            </w:r>
          </w:p>
        </w:tc>
        <w:tc>
          <w:tcPr>
            <w:tcW w:w="5800" w:type="dxa"/>
            <w:gridSpan w:val="2"/>
            <w:shd w:val="clear" w:color="auto" w:fill="auto"/>
          </w:tcPr>
          <w:p w14:paraId="7D1793EE" w14:textId="3E9EBB2F" w:rsidR="00E62E47" w:rsidRPr="003F6A66" w:rsidRDefault="00E62E47" w:rsidP="00E62E47">
            <w:pPr>
              <w:spacing w:line="360" w:lineRule="auto"/>
              <w:jc w:val="both"/>
            </w:pPr>
            <w:r>
              <w:t>System</w:t>
            </w:r>
          </w:p>
        </w:tc>
      </w:tr>
      <w:tr w:rsidR="00E62E47" w:rsidRPr="003F6A66" w14:paraId="0A9BE4B8" w14:textId="77777777" w:rsidTr="00E62E47">
        <w:trPr>
          <w:trHeight w:val="385"/>
        </w:trPr>
        <w:tc>
          <w:tcPr>
            <w:tcW w:w="2830" w:type="dxa"/>
            <w:shd w:val="clear" w:color="auto" w:fill="auto"/>
          </w:tcPr>
          <w:p w14:paraId="0041E222" w14:textId="6A7FC992" w:rsidR="00E62E47" w:rsidRPr="003F6A66" w:rsidRDefault="00E62E47" w:rsidP="00E62E47">
            <w:pPr>
              <w:spacing w:line="360" w:lineRule="auto"/>
            </w:pPr>
            <w:r>
              <w:t>Others Participating Actor</w:t>
            </w:r>
          </w:p>
        </w:tc>
        <w:tc>
          <w:tcPr>
            <w:tcW w:w="5800" w:type="dxa"/>
            <w:gridSpan w:val="2"/>
            <w:shd w:val="clear" w:color="auto" w:fill="auto"/>
          </w:tcPr>
          <w:p w14:paraId="7A8CE78C" w14:textId="4364DB87" w:rsidR="00E62E47" w:rsidRPr="003F6A66" w:rsidRDefault="00E62E47" w:rsidP="00E62E47">
            <w:pPr>
              <w:spacing w:line="360" w:lineRule="auto"/>
              <w:jc w:val="both"/>
            </w:pPr>
            <w:r>
              <w:t>None</w:t>
            </w:r>
          </w:p>
        </w:tc>
      </w:tr>
      <w:tr w:rsidR="00E62E47" w:rsidRPr="003F6A66" w14:paraId="0D65C499" w14:textId="77777777" w:rsidTr="00E62E47">
        <w:trPr>
          <w:trHeight w:val="248"/>
        </w:trPr>
        <w:tc>
          <w:tcPr>
            <w:tcW w:w="2830" w:type="dxa"/>
            <w:shd w:val="clear" w:color="auto" w:fill="auto"/>
          </w:tcPr>
          <w:p w14:paraId="6EBF6EEE" w14:textId="3A613859" w:rsidR="00E62E47" w:rsidRDefault="00E62E47" w:rsidP="00E62E47">
            <w:pPr>
              <w:spacing w:line="360" w:lineRule="auto"/>
            </w:pPr>
            <w:r>
              <w:t>Description</w:t>
            </w:r>
          </w:p>
        </w:tc>
        <w:tc>
          <w:tcPr>
            <w:tcW w:w="5800" w:type="dxa"/>
            <w:gridSpan w:val="2"/>
            <w:shd w:val="clear" w:color="auto" w:fill="auto"/>
          </w:tcPr>
          <w:p w14:paraId="410F9221" w14:textId="39A8A5EF" w:rsidR="00E62E47" w:rsidRDefault="00803ACE" w:rsidP="00E62E47">
            <w:pPr>
              <w:spacing w:line="360" w:lineRule="auto"/>
              <w:jc w:val="both"/>
            </w:pPr>
            <w:r>
              <w:t>This use case represents the event when the user run the program to start the agent’s training process.</w:t>
            </w:r>
          </w:p>
        </w:tc>
      </w:tr>
      <w:tr w:rsidR="00E62E47" w:rsidRPr="003F6A66" w14:paraId="1DDD6B2A" w14:textId="77777777" w:rsidTr="00E62E47">
        <w:trPr>
          <w:trHeight w:val="396"/>
        </w:trPr>
        <w:tc>
          <w:tcPr>
            <w:tcW w:w="2830" w:type="dxa"/>
            <w:shd w:val="clear" w:color="auto" w:fill="auto"/>
          </w:tcPr>
          <w:p w14:paraId="19A21647" w14:textId="77777777" w:rsidR="00E62E47" w:rsidRPr="003F6A66" w:rsidRDefault="00E62E47" w:rsidP="00E62E47">
            <w:pPr>
              <w:spacing w:line="360" w:lineRule="auto"/>
            </w:pPr>
            <w:r w:rsidRPr="003F6A66">
              <w:t>Precondition</w:t>
            </w:r>
          </w:p>
        </w:tc>
        <w:tc>
          <w:tcPr>
            <w:tcW w:w="5800" w:type="dxa"/>
            <w:gridSpan w:val="2"/>
            <w:shd w:val="clear" w:color="auto" w:fill="auto"/>
          </w:tcPr>
          <w:p w14:paraId="7A3D5471" w14:textId="1069E975" w:rsidR="00E62E47" w:rsidRPr="003F6A66" w:rsidRDefault="00E62E47" w:rsidP="00E62E47">
            <w:pPr>
              <w:spacing w:line="360" w:lineRule="auto"/>
              <w:jc w:val="both"/>
            </w:pPr>
            <w:r w:rsidRPr="003F6A66">
              <w:t xml:space="preserve">The environment must </w:t>
            </w:r>
            <w:r w:rsidR="00947CC7">
              <w:t>be initialized</w:t>
            </w:r>
          </w:p>
        </w:tc>
      </w:tr>
      <w:tr w:rsidR="00E62E47" w:rsidRPr="003F6A66" w14:paraId="0232D7DE" w14:textId="77777777" w:rsidTr="00E62E47">
        <w:trPr>
          <w:trHeight w:val="247"/>
        </w:trPr>
        <w:tc>
          <w:tcPr>
            <w:tcW w:w="2830" w:type="dxa"/>
            <w:shd w:val="clear" w:color="auto" w:fill="auto"/>
          </w:tcPr>
          <w:p w14:paraId="5264E454" w14:textId="77777777" w:rsidR="00E62E47" w:rsidRPr="003F6A66" w:rsidRDefault="00E62E47" w:rsidP="00E62E47">
            <w:pPr>
              <w:spacing w:line="360" w:lineRule="auto"/>
            </w:pPr>
            <w:r w:rsidRPr="003F6A66">
              <w:t>Trigger</w:t>
            </w:r>
          </w:p>
        </w:tc>
        <w:tc>
          <w:tcPr>
            <w:tcW w:w="5800" w:type="dxa"/>
            <w:gridSpan w:val="2"/>
            <w:shd w:val="clear" w:color="auto" w:fill="auto"/>
          </w:tcPr>
          <w:p w14:paraId="03983B98" w14:textId="3BEF7BBB" w:rsidR="00E62E47" w:rsidRPr="003F6A66" w:rsidRDefault="00803ACE" w:rsidP="00E62E47">
            <w:pPr>
              <w:spacing w:line="360" w:lineRule="auto"/>
              <w:jc w:val="both"/>
            </w:pPr>
            <w:r>
              <w:t xml:space="preserve">User click the </w:t>
            </w:r>
            <w:r w:rsidR="0062634D">
              <w:t>run</w:t>
            </w:r>
            <w:r>
              <w:t xml:space="preserve"> button</w:t>
            </w:r>
          </w:p>
        </w:tc>
      </w:tr>
      <w:tr w:rsidR="00A97472" w:rsidRPr="003F6A66" w14:paraId="77A66E01" w14:textId="77777777" w:rsidTr="00A97472">
        <w:trPr>
          <w:trHeight w:val="394"/>
        </w:trPr>
        <w:tc>
          <w:tcPr>
            <w:tcW w:w="2830" w:type="dxa"/>
            <w:vMerge w:val="restart"/>
            <w:shd w:val="clear" w:color="auto" w:fill="auto"/>
            <w:vAlign w:val="center"/>
          </w:tcPr>
          <w:p w14:paraId="7390021D" w14:textId="74091E32" w:rsidR="00A97472" w:rsidRPr="003F6A66" w:rsidRDefault="00A97472" w:rsidP="00A97472">
            <w:pPr>
              <w:spacing w:line="360" w:lineRule="auto"/>
            </w:pPr>
            <w:r>
              <w:t>Typical Course of Event</w:t>
            </w:r>
          </w:p>
        </w:tc>
        <w:tc>
          <w:tcPr>
            <w:tcW w:w="2900" w:type="dxa"/>
            <w:shd w:val="clear" w:color="auto" w:fill="auto"/>
          </w:tcPr>
          <w:p w14:paraId="5A0977D6" w14:textId="1FAE8265" w:rsidR="00A97472" w:rsidRPr="00E62E47" w:rsidRDefault="00A97472" w:rsidP="00E62E47">
            <w:pPr>
              <w:spacing w:line="360" w:lineRule="auto"/>
              <w:jc w:val="both"/>
              <w:rPr>
                <w:b/>
                <w:bCs/>
              </w:rPr>
            </w:pPr>
            <w:r w:rsidRPr="00E62E47">
              <w:rPr>
                <w:b/>
                <w:bCs/>
              </w:rPr>
              <w:t>Actor Action</w:t>
            </w:r>
          </w:p>
        </w:tc>
        <w:tc>
          <w:tcPr>
            <w:tcW w:w="2900" w:type="dxa"/>
            <w:shd w:val="clear" w:color="auto" w:fill="auto"/>
          </w:tcPr>
          <w:p w14:paraId="427AAF5E" w14:textId="296AEAD8" w:rsidR="00A97472" w:rsidRPr="00E62E47" w:rsidRDefault="00A97472" w:rsidP="00E62E47">
            <w:pPr>
              <w:spacing w:line="360" w:lineRule="auto"/>
              <w:jc w:val="both"/>
              <w:rPr>
                <w:b/>
                <w:bCs/>
              </w:rPr>
            </w:pPr>
            <w:r w:rsidRPr="00E62E47">
              <w:rPr>
                <w:b/>
                <w:bCs/>
              </w:rPr>
              <w:t>System Response</w:t>
            </w:r>
          </w:p>
        </w:tc>
      </w:tr>
      <w:tr w:rsidR="00A97472" w:rsidRPr="003F6A66" w14:paraId="2F3E7ADB" w14:textId="77777777" w:rsidTr="00A97472">
        <w:trPr>
          <w:trHeight w:val="720"/>
        </w:trPr>
        <w:tc>
          <w:tcPr>
            <w:tcW w:w="2830" w:type="dxa"/>
            <w:vMerge/>
            <w:shd w:val="clear" w:color="auto" w:fill="auto"/>
            <w:vAlign w:val="center"/>
          </w:tcPr>
          <w:p w14:paraId="5AA9B01A" w14:textId="77777777" w:rsidR="00A97472" w:rsidRDefault="00A97472" w:rsidP="00A97472">
            <w:pPr>
              <w:spacing w:line="360" w:lineRule="auto"/>
            </w:pPr>
          </w:p>
        </w:tc>
        <w:tc>
          <w:tcPr>
            <w:tcW w:w="2900" w:type="dxa"/>
            <w:shd w:val="clear" w:color="auto" w:fill="auto"/>
          </w:tcPr>
          <w:p w14:paraId="3AD5C204" w14:textId="0DAC1FFD" w:rsidR="00A97472" w:rsidRPr="00E62E47" w:rsidRDefault="00A97472" w:rsidP="00A97472">
            <w:pPr>
              <w:spacing w:line="360" w:lineRule="auto"/>
              <w:jc w:val="both"/>
            </w:pPr>
            <w:r w:rsidRPr="00122036">
              <w:rPr>
                <w:i/>
                <w:iCs/>
              </w:rPr>
              <w:t>Step</w:t>
            </w:r>
            <w:r>
              <w:rPr>
                <w:i/>
                <w:iCs/>
              </w:rPr>
              <w:t xml:space="preserve"> </w:t>
            </w:r>
            <w:r w:rsidRPr="00122036">
              <w:rPr>
                <w:i/>
                <w:iCs/>
              </w:rPr>
              <w:t>1</w:t>
            </w:r>
            <w:r>
              <w:t xml:space="preserve">: Type the environment’s ID into the defined variable </w:t>
            </w:r>
          </w:p>
        </w:tc>
        <w:tc>
          <w:tcPr>
            <w:tcW w:w="2900" w:type="dxa"/>
            <w:shd w:val="clear" w:color="auto" w:fill="auto"/>
          </w:tcPr>
          <w:p w14:paraId="3580F4DC" w14:textId="77777777" w:rsidR="00A97472" w:rsidRPr="00E62E47" w:rsidRDefault="00A97472" w:rsidP="00A97472">
            <w:pPr>
              <w:spacing w:line="360" w:lineRule="auto"/>
              <w:jc w:val="both"/>
            </w:pPr>
          </w:p>
        </w:tc>
      </w:tr>
      <w:tr w:rsidR="00A97472" w:rsidRPr="003F6A66" w14:paraId="24119EFC" w14:textId="77777777" w:rsidTr="00B33521">
        <w:trPr>
          <w:trHeight w:val="322"/>
        </w:trPr>
        <w:tc>
          <w:tcPr>
            <w:tcW w:w="2830" w:type="dxa"/>
            <w:vMerge/>
            <w:shd w:val="clear" w:color="auto" w:fill="auto"/>
            <w:vAlign w:val="center"/>
          </w:tcPr>
          <w:p w14:paraId="58805159" w14:textId="77777777" w:rsidR="00A97472" w:rsidRDefault="00A97472" w:rsidP="00A97472">
            <w:pPr>
              <w:spacing w:line="360" w:lineRule="auto"/>
            </w:pPr>
          </w:p>
        </w:tc>
        <w:tc>
          <w:tcPr>
            <w:tcW w:w="2900" w:type="dxa"/>
            <w:shd w:val="clear" w:color="auto" w:fill="auto"/>
          </w:tcPr>
          <w:p w14:paraId="4DBD98AD" w14:textId="1F53D5F9" w:rsidR="00A97472" w:rsidRPr="00E409FF" w:rsidRDefault="00A97472" w:rsidP="00A97472">
            <w:pPr>
              <w:spacing w:line="360" w:lineRule="auto"/>
              <w:jc w:val="both"/>
              <w:rPr>
                <w:i/>
                <w:iCs/>
              </w:rPr>
            </w:pPr>
            <w:r>
              <w:rPr>
                <w:i/>
                <w:iCs/>
              </w:rPr>
              <w:t>Step 2</w:t>
            </w:r>
            <w:r>
              <w:t>: Click run button</w:t>
            </w:r>
          </w:p>
        </w:tc>
        <w:tc>
          <w:tcPr>
            <w:tcW w:w="2900" w:type="dxa"/>
            <w:shd w:val="clear" w:color="auto" w:fill="auto"/>
          </w:tcPr>
          <w:p w14:paraId="7D96FA6A" w14:textId="77777777" w:rsidR="00A97472" w:rsidRPr="00E62E47" w:rsidRDefault="00A97472" w:rsidP="00A97472">
            <w:pPr>
              <w:spacing w:line="360" w:lineRule="auto"/>
              <w:jc w:val="both"/>
            </w:pPr>
          </w:p>
        </w:tc>
      </w:tr>
      <w:tr w:rsidR="00A97472" w:rsidRPr="003F6A66" w14:paraId="3D90C9A2" w14:textId="77777777" w:rsidTr="00A97472">
        <w:trPr>
          <w:trHeight w:val="720"/>
        </w:trPr>
        <w:tc>
          <w:tcPr>
            <w:tcW w:w="2830" w:type="dxa"/>
            <w:vMerge/>
            <w:shd w:val="clear" w:color="auto" w:fill="auto"/>
            <w:vAlign w:val="center"/>
          </w:tcPr>
          <w:p w14:paraId="01398606" w14:textId="77777777" w:rsidR="00A97472" w:rsidRDefault="00A97472" w:rsidP="00A97472">
            <w:pPr>
              <w:spacing w:line="360" w:lineRule="auto"/>
            </w:pPr>
          </w:p>
        </w:tc>
        <w:tc>
          <w:tcPr>
            <w:tcW w:w="2900" w:type="dxa"/>
            <w:shd w:val="clear" w:color="auto" w:fill="auto"/>
          </w:tcPr>
          <w:p w14:paraId="16D7567E" w14:textId="77777777" w:rsidR="00A97472" w:rsidRPr="00E409FF" w:rsidRDefault="00A97472" w:rsidP="00A97472">
            <w:pPr>
              <w:spacing w:line="360" w:lineRule="auto"/>
              <w:jc w:val="both"/>
              <w:rPr>
                <w:i/>
                <w:iCs/>
              </w:rPr>
            </w:pPr>
          </w:p>
        </w:tc>
        <w:tc>
          <w:tcPr>
            <w:tcW w:w="2900" w:type="dxa"/>
            <w:shd w:val="clear" w:color="auto" w:fill="auto"/>
          </w:tcPr>
          <w:p w14:paraId="5E1DF019" w14:textId="6E44799C" w:rsidR="00A97472" w:rsidRPr="00E62E47" w:rsidRDefault="00A97472" w:rsidP="00A97472">
            <w:pPr>
              <w:spacing w:line="360" w:lineRule="auto"/>
              <w:jc w:val="both"/>
            </w:pPr>
            <w:r>
              <w:rPr>
                <w:i/>
                <w:iCs/>
              </w:rPr>
              <w:t>Step 3</w:t>
            </w:r>
            <w:r>
              <w:t>: Verifies environment’s ID</w:t>
            </w:r>
          </w:p>
        </w:tc>
      </w:tr>
      <w:tr w:rsidR="00A97472" w:rsidRPr="003F6A66" w14:paraId="4634F678" w14:textId="77777777" w:rsidTr="00A97472">
        <w:trPr>
          <w:trHeight w:val="720"/>
        </w:trPr>
        <w:tc>
          <w:tcPr>
            <w:tcW w:w="2830" w:type="dxa"/>
            <w:vMerge/>
            <w:shd w:val="clear" w:color="auto" w:fill="auto"/>
            <w:vAlign w:val="center"/>
          </w:tcPr>
          <w:p w14:paraId="0A79ECFF" w14:textId="77777777" w:rsidR="00A97472" w:rsidRDefault="00A97472" w:rsidP="00A97472">
            <w:pPr>
              <w:spacing w:line="360" w:lineRule="auto"/>
            </w:pPr>
          </w:p>
        </w:tc>
        <w:tc>
          <w:tcPr>
            <w:tcW w:w="2900" w:type="dxa"/>
            <w:shd w:val="clear" w:color="auto" w:fill="auto"/>
          </w:tcPr>
          <w:p w14:paraId="028599E7" w14:textId="77777777" w:rsidR="00A97472" w:rsidRPr="00E409FF" w:rsidRDefault="00A97472" w:rsidP="00A97472">
            <w:pPr>
              <w:spacing w:line="360" w:lineRule="auto"/>
              <w:jc w:val="both"/>
              <w:rPr>
                <w:i/>
                <w:iCs/>
              </w:rPr>
            </w:pPr>
          </w:p>
        </w:tc>
        <w:tc>
          <w:tcPr>
            <w:tcW w:w="2900" w:type="dxa"/>
            <w:shd w:val="clear" w:color="auto" w:fill="auto"/>
          </w:tcPr>
          <w:p w14:paraId="5A6DED49" w14:textId="53FA52CD" w:rsidR="00A97472" w:rsidRPr="00E62E47" w:rsidRDefault="00A97472" w:rsidP="00A97472">
            <w:pPr>
              <w:spacing w:line="360" w:lineRule="auto"/>
              <w:jc w:val="both"/>
            </w:pPr>
            <w:r>
              <w:rPr>
                <w:i/>
                <w:iCs/>
              </w:rPr>
              <w:t>Step 4</w:t>
            </w:r>
            <w:r w:rsidRPr="00E409FF">
              <w:t>:</w:t>
            </w:r>
            <w:r>
              <w:t xml:space="preserve"> Load the environment</w:t>
            </w:r>
          </w:p>
        </w:tc>
      </w:tr>
      <w:tr w:rsidR="002D5301" w:rsidRPr="003F6A66" w14:paraId="5C691C9D" w14:textId="77777777" w:rsidTr="00A97472">
        <w:trPr>
          <w:trHeight w:val="720"/>
        </w:trPr>
        <w:tc>
          <w:tcPr>
            <w:tcW w:w="2830" w:type="dxa"/>
            <w:shd w:val="clear" w:color="auto" w:fill="auto"/>
            <w:vAlign w:val="center"/>
          </w:tcPr>
          <w:p w14:paraId="2170ED00" w14:textId="77777777" w:rsidR="002D5301" w:rsidRDefault="002D5301" w:rsidP="00A97472">
            <w:pPr>
              <w:spacing w:line="360" w:lineRule="auto"/>
            </w:pPr>
          </w:p>
        </w:tc>
        <w:tc>
          <w:tcPr>
            <w:tcW w:w="2900" w:type="dxa"/>
            <w:shd w:val="clear" w:color="auto" w:fill="auto"/>
          </w:tcPr>
          <w:p w14:paraId="0440E68E" w14:textId="77777777" w:rsidR="002D5301" w:rsidRPr="00E409FF" w:rsidRDefault="002D5301" w:rsidP="00A97472">
            <w:pPr>
              <w:spacing w:line="360" w:lineRule="auto"/>
              <w:jc w:val="both"/>
              <w:rPr>
                <w:i/>
                <w:iCs/>
              </w:rPr>
            </w:pPr>
          </w:p>
        </w:tc>
        <w:tc>
          <w:tcPr>
            <w:tcW w:w="2900" w:type="dxa"/>
            <w:shd w:val="clear" w:color="auto" w:fill="auto"/>
          </w:tcPr>
          <w:p w14:paraId="48D988FD" w14:textId="3446A384" w:rsidR="002D5301" w:rsidRPr="002D5301" w:rsidRDefault="002D5301" w:rsidP="00A97472">
            <w:pPr>
              <w:spacing w:line="360" w:lineRule="auto"/>
              <w:jc w:val="both"/>
            </w:pPr>
            <w:r>
              <w:rPr>
                <w:i/>
                <w:iCs/>
              </w:rPr>
              <w:t xml:space="preserve">Step 5: </w:t>
            </w:r>
            <w:r>
              <w:t>The training started</w:t>
            </w:r>
          </w:p>
        </w:tc>
      </w:tr>
      <w:tr w:rsidR="00A97472" w:rsidRPr="003F6A66" w14:paraId="61EAE2E8" w14:textId="77777777" w:rsidTr="00E62E47">
        <w:trPr>
          <w:trHeight w:val="175"/>
        </w:trPr>
        <w:tc>
          <w:tcPr>
            <w:tcW w:w="2830" w:type="dxa"/>
            <w:shd w:val="clear" w:color="auto" w:fill="auto"/>
          </w:tcPr>
          <w:p w14:paraId="46D72542" w14:textId="7EC4F2E6" w:rsidR="00A97472" w:rsidRPr="003F6A66" w:rsidRDefault="00A97472" w:rsidP="00A97472">
            <w:pPr>
              <w:spacing w:line="360" w:lineRule="auto"/>
            </w:pPr>
            <w:r w:rsidRPr="003F6A66">
              <w:t xml:space="preserve">Alternate </w:t>
            </w:r>
            <w:r>
              <w:t>Course</w:t>
            </w:r>
          </w:p>
        </w:tc>
        <w:tc>
          <w:tcPr>
            <w:tcW w:w="5800" w:type="dxa"/>
            <w:gridSpan w:val="2"/>
            <w:shd w:val="clear" w:color="auto" w:fill="auto"/>
          </w:tcPr>
          <w:p w14:paraId="17BF2C81" w14:textId="77777777" w:rsidR="00A97472" w:rsidRPr="003A213A" w:rsidRDefault="00A97472" w:rsidP="00A97472">
            <w:pPr>
              <w:spacing w:line="360" w:lineRule="auto"/>
              <w:jc w:val="both"/>
              <w:rPr>
                <w:sz w:val="28"/>
                <w:szCs w:val="28"/>
              </w:rPr>
            </w:pPr>
            <w:r>
              <w:t>Alt 1.0: The user input a wrong environment’s ID which cannot be initialized</w:t>
            </w:r>
          </w:p>
          <w:p w14:paraId="1C1B21A3" w14:textId="77777777" w:rsidR="00A97472" w:rsidRPr="003A213A" w:rsidRDefault="00A97472" w:rsidP="006F2C24">
            <w:pPr>
              <w:pStyle w:val="ListParagraph"/>
              <w:numPr>
                <w:ilvl w:val="0"/>
                <w:numId w:val="12"/>
              </w:numPr>
              <w:spacing w:line="360" w:lineRule="auto"/>
              <w:ind w:left="1307" w:hanging="284"/>
              <w:jc w:val="both"/>
            </w:pPr>
            <w:r w:rsidRPr="003A213A">
              <w:rPr>
                <w:rFonts w:ascii="Times New Roman" w:hAnsi="Times New Roman"/>
                <w:sz w:val="24"/>
                <w:szCs w:val="24"/>
              </w:rPr>
              <w:t>System display error message notifying the user that the environment does not exist</w:t>
            </w:r>
          </w:p>
          <w:p w14:paraId="7FB185DF" w14:textId="77777777" w:rsidR="009479A0" w:rsidRPr="003A213A" w:rsidRDefault="00A97472" w:rsidP="009479A0">
            <w:pPr>
              <w:spacing w:line="360" w:lineRule="auto"/>
              <w:jc w:val="both"/>
              <w:rPr>
                <w:sz w:val="28"/>
                <w:szCs w:val="28"/>
              </w:rPr>
            </w:pPr>
            <w:r>
              <w:t>Alt 1.1: The user does not fill the environment’s ID</w:t>
            </w:r>
            <w:r w:rsidRPr="003A213A">
              <w:rPr>
                <w:sz w:val="28"/>
                <w:szCs w:val="28"/>
              </w:rPr>
              <w:t xml:space="preserve"> </w:t>
            </w:r>
          </w:p>
          <w:p w14:paraId="49EEA7F7" w14:textId="361F1B5D" w:rsidR="00F61560" w:rsidRPr="003A213A" w:rsidRDefault="009479A0" w:rsidP="006F2C24">
            <w:pPr>
              <w:pStyle w:val="ListParagraph"/>
              <w:numPr>
                <w:ilvl w:val="0"/>
                <w:numId w:val="12"/>
              </w:numPr>
              <w:spacing w:line="360" w:lineRule="auto"/>
              <w:ind w:left="1307" w:hanging="284"/>
              <w:jc w:val="both"/>
            </w:pPr>
            <w:r w:rsidRPr="003A213A">
              <w:rPr>
                <w:rFonts w:ascii="Times New Roman" w:hAnsi="Times New Roman"/>
                <w:sz w:val="24"/>
                <w:szCs w:val="24"/>
              </w:rPr>
              <w:t xml:space="preserve">System display error message notifying the user that the environment </w:t>
            </w:r>
            <w:r w:rsidR="007A49EF">
              <w:rPr>
                <w:rFonts w:ascii="Times New Roman" w:hAnsi="Times New Roman"/>
                <w:sz w:val="24"/>
                <w:szCs w:val="24"/>
              </w:rPr>
              <w:t>ID</w:t>
            </w:r>
            <w:r>
              <w:rPr>
                <w:rFonts w:ascii="Times New Roman" w:hAnsi="Times New Roman"/>
                <w:sz w:val="24"/>
                <w:szCs w:val="24"/>
              </w:rPr>
              <w:t xml:space="preserve"> is </w:t>
            </w:r>
            <w:r w:rsidR="007A49EF">
              <w:rPr>
                <w:rFonts w:ascii="Times New Roman" w:hAnsi="Times New Roman"/>
                <w:sz w:val="24"/>
                <w:szCs w:val="24"/>
              </w:rPr>
              <w:t>not specified</w:t>
            </w:r>
            <w:r w:rsidR="00F61560" w:rsidRPr="003A213A">
              <w:t xml:space="preserve"> </w:t>
            </w:r>
          </w:p>
          <w:p w14:paraId="1767816B" w14:textId="039E855E" w:rsidR="00F61560" w:rsidRPr="003A213A" w:rsidRDefault="00F61560" w:rsidP="00F61560">
            <w:pPr>
              <w:spacing w:line="360" w:lineRule="auto"/>
              <w:jc w:val="both"/>
              <w:rPr>
                <w:rFonts w:ascii="Calibri" w:hAnsi="Calibri"/>
                <w:sz w:val="22"/>
                <w:szCs w:val="22"/>
              </w:rPr>
            </w:pPr>
            <w:r>
              <w:lastRenderedPageBreak/>
              <w:t>Alt 1.2: The training got interrupted by overheat</w:t>
            </w:r>
            <w:r w:rsidRPr="003A213A">
              <w:rPr>
                <w:sz w:val="28"/>
                <w:szCs w:val="28"/>
              </w:rPr>
              <w:t xml:space="preserve"> </w:t>
            </w:r>
            <w:r>
              <w:rPr>
                <w:rFonts w:eastAsia="Calibri"/>
                <w:lang w:val="en-ID"/>
              </w:rPr>
              <w:t>which resulted in corrupted saved file</w:t>
            </w:r>
          </w:p>
          <w:p w14:paraId="78DCB31E" w14:textId="6D6C7781" w:rsidR="00F61560" w:rsidRPr="003A213A" w:rsidRDefault="00F61560" w:rsidP="00F61560">
            <w:pPr>
              <w:spacing w:line="360" w:lineRule="auto"/>
              <w:jc w:val="both"/>
              <w:rPr>
                <w:sz w:val="28"/>
                <w:szCs w:val="28"/>
              </w:rPr>
            </w:pPr>
            <w:r>
              <w:t xml:space="preserve">Alt 1.3: The </w:t>
            </w:r>
            <w:r w:rsidR="008330B0">
              <w:t xml:space="preserve">training </w:t>
            </w:r>
            <w:r w:rsidR="00D354AD">
              <w:t xml:space="preserve">got </w:t>
            </w:r>
            <w:r w:rsidR="008330B0">
              <w:t>interrupted by memory/storage overflow</w:t>
            </w:r>
          </w:p>
          <w:p w14:paraId="46BD296C" w14:textId="7E1FEA8A" w:rsidR="00A97472" w:rsidRPr="009479A0" w:rsidRDefault="00F61560" w:rsidP="006F2C24">
            <w:pPr>
              <w:pStyle w:val="ListParagraph"/>
              <w:numPr>
                <w:ilvl w:val="0"/>
                <w:numId w:val="12"/>
              </w:numPr>
              <w:spacing w:line="360" w:lineRule="auto"/>
              <w:ind w:left="1307" w:hanging="284"/>
              <w:jc w:val="both"/>
            </w:pPr>
            <w:r w:rsidRPr="003A213A">
              <w:rPr>
                <w:rFonts w:ascii="Times New Roman" w:hAnsi="Times New Roman"/>
                <w:sz w:val="24"/>
                <w:szCs w:val="24"/>
              </w:rPr>
              <w:t xml:space="preserve">System display error message notifying the user </w:t>
            </w:r>
            <w:r w:rsidR="008330B0">
              <w:rPr>
                <w:rFonts w:ascii="Times New Roman" w:hAnsi="Times New Roman"/>
                <w:sz w:val="24"/>
                <w:szCs w:val="24"/>
              </w:rPr>
              <w:t>that the memory/storage is exhausted</w:t>
            </w:r>
          </w:p>
        </w:tc>
      </w:tr>
      <w:tr w:rsidR="00A97472" w:rsidRPr="003F6A66" w14:paraId="7C010BC1" w14:textId="77777777" w:rsidTr="00E62E47">
        <w:trPr>
          <w:trHeight w:val="323"/>
        </w:trPr>
        <w:tc>
          <w:tcPr>
            <w:tcW w:w="2830" w:type="dxa"/>
            <w:shd w:val="clear" w:color="auto" w:fill="auto"/>
          </w:tcPr>
          <w:p w14:paraId="0B0FD3D9" w14:textId="0AE4B510" w:rsidR="00A97472" w:rsidRPr="003F6A66" w:rsidRDefault="00A97472" w:rsidP="00A97472">
            <w:pPr>
              <w:spacing w:line="360" w:lineRule="auto"/>
            </w:pPr>
            <w:r w:rsidRPr="003F6A66">
              <w:lastRenderedPageBreak/>
              <w:t>Post Condition</w:t>
            </w:r>
          </w:p>
        </w:tc>
        <w:tc>
          <w:tcPr>
            <w:tcW w:w="5800" w:type="dxa"/>
            <w:gridSpan w:val="2"/>
            <w:shd w:val="clear" w:color="auto" w:fill="auto"/>
          </w:tcPr>
          <w:p w14:paraId="793EDF14" w14:textId="622E4B95" w:rsidR="00A97472" w:rsidRPr="003F6A66" w:rsidRDefault="00A97472" w:rsidP="00A97472">
            <w:pPr>
              <w:spacing w:line="360" w:lineRule="auto"/>
              <w:jc w:val="both"/>
            </w:pPr>
            <w:r w:rsidRPr="003F6A66">
              <w:t xml:space="preserve">The training </w:t>
            </w:r>
            <w:r w:rsidR="002D1714">
              <w:t>results</w:t>
            </w:r>
            <w:r w:rsidR="00D354AD">
              <w:t xml:space="preserve"> (trainable weights)</w:t>
            </w:r>
            <w:r w:rsidR="002D1714">
              <w:t xml:space="preserve"> are</w:t>
            </w:r>
            <w:r w:rsidRPr="003F6A66">
              <w:t xml:space="preserve"> saved</w:t>
            </w:r>
          </w:p>
        </w:tc>
      </w:tr>
      <w:tr w:rsidR="00A97472" w:rsidRPr="003F6A66" w14:paraId="560894D1" w14:textId="77777777" w:rsidTr="00E62E47">
        <w:trPr>
          <w:trHeight w:val="297"/>
        </w:trPr>
        <w:tc>
          <w:tcPr>
            <w:tcW w:w="2830" w:type="dxa"/>
            <w:shd w:val="clear" w:color="auto" w:fill="auto"/>
          </w:tcPr>
          <w:p w14:paraId="7B55DECD" w14:textId="39962E23" w:rsidR="00A97472" w:rsidRDefault="00A97472" w:rsidP="00A97472">
            <w:pPr>
              <w:spacing w:line="360" w:lineRule="auto"/>
            </w:pPr>
            <w:r>
              <w:t>Implementation Constraint and Specifications</w:t>
            </w:r>
          </w:p>
        </w:tc>
        <w:tc>
          <w:tcPr>
            <w:tcW w:w="5800" w:type="dxa"/>
            <w:gridSpan w:val="2"/>
            <w:shd w:val="clear" w:color="auto" w:fill="auto"/>
          </w:tcPr>
          <w:p w14:paraId="285167D1" w14:textId="0989F0F4" w:rsidR="00A97472" w:rsidRPr="003F6A66" w:rsidRDefault="00A97472" w:rsidP="00A97472">
            <w:pPr>
              <w:spacing w:line="360" w:lineRule="auto"/>
              <w:jc w:val="both"/>
            </w:pPr>
            <w:r>
              <w:t>None</w:t>
            </w:r>
          </w:p>
        </w:tc>
      </w:tr>
      <w:bookmarkEnd w:id="87"/>
    </w:tbl>
    <w:p w14:paraId="1B72EFEA" w14:textId="77777777" w:rsidR="00AC53AF" w:rsidRPr="00AC53AF" w:rsidRDefault="00AC53AF" w:rsidP="00AC53AF"/>
    <w:p w14:paraId="71035358" w14:textId="23D3F5DF" w:rsidR="00B519BC" w:rsidRDefault="001F77F1" w:rsidP="00A129E8">
      <w:pPr>
        <w:pStyle w:val="tableTitle"/>
      </w:pPr>
      <w:bookmarkStart w:id="88" w:name="_Toc34065982"/>
      <w:bookmarkStart w:id="89" w:name="_Toc34865442"/>
      <w:bookmarkStart w:id="90" w:name="_Toc34915116"/>
      <w:r w:rsidRPr="003F6A66">
        <w:t xml:space="preserve">Use Case Narrative of </w:t>
      </w:r>
      <w:r w:rsidR="00A129E8">
        <w:t>Load Training’s Checkpoint File</w:t>
      </w:r>
      <w:r w:rsidRPr="003F6A66">
        <w:t xml:space="preserve"> Node</w:t>
      </w:r>
      <w:bookmarkEnd w:id="88"/>
      <w:bookmarkEnd w:id="89"/>
      <w:bookmarkEnd w:id="90"/>
    </w:p>
    <w:p w14:paraId="1F2DDBAF" w14:textId="77777777" w:rsidR="00AC53AF" w:rsidRPr="00AC53AF" w:rsidRDefault="00AC53AF" w:rsidP="00AC53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900"/>
        <w:gridCol w:w="2900"/>
      </w:tblGrid>
      <w:tr w:rsidR="00563929" w:rsidRPr="003F6A66" w14:paraId="13E97F01" w14:textId="77777777" w:rsidTr="006C2F04">
        <w:trPr>
          <w:trHeight w:val="384"/>
        </w:trPr>
        <w:tc>
          <w:tcPr>
            <w:tcW w:w="2830" w:type="dxa"/>
            <w:shd w:val="clear" w:color="auto" w:fill="auto"/>
          </w:tcPr>
          <w:p w14:paraId="51CCB73B" w14:textId="77777777" w:rsidR="00563929" w:rsidRPr="003F6A66" w:rsidRDefault="00563929" w:rsidP="006C2F04">
            <w:pPr>
              <w:spacing w:line="360" w:lineRule="auto"/>
            </w:pPr>
            <w:r w:rsidRPr="003F6A66">
              <w:t>Use Case Name</w:t>
            </w:r>
          </w:p>
        </w:tc>
        <w:tc>
          <w:tcPr>
            <w:tcW w:w="5800" w:type="dxa"/>
            <w:gridSpan w:val="2"/>
            <w:shd w:val="clear" w:color="auto" w:fill="auto"/>
          </w:tcPr>
          <w:p w14:paraId="359E45D3" w14:textId="0EB87523" w:rsidR="00563929" w:rsidRPr="003F6A66" w:rsidRDefault="00563929" w:rsidP="006C2F04">
            <w:pPr>
              <w:spacing w:line="360" w:lineRule="auto"/>
              <w:jc w:val="both"/>
            </w:pPr>
            <w:r>
              <w:t>Load training’s checkpoint file</w:t>
            </w:r>
          </w:p>
        </w:tc>
      </w:tr>
      <w:tr w:rsidR="00563929" w:rsidRPr="003F6A66" w14:paraId="1A457EC0" w14:textId="77777777" w:rsidTr="006C2F04">
        <w:trPr>
          <w:trHeight w:val="247"/>
        </w:trPr>
        <w:tc>
          <w:tcPr>
            <w:tcW w:w="2830" w:type="dxa"/>
            <w:shd w:val="clear" w:color="auto" w:fill="auto"/>
          </w:tcPr>
          <w:p w14:paraId="7FBA0A8C" w14:textId="77777777" w:rsidR="00563929" w:rsidRPr="003F6A66" w:rsidRDefault="00563929" w:rsidP="006C2F04">
            <w:pPr>
              <w:spacing w:line="360" w:lineRule="auto"/>
            </w:pPr>
            <w:r>
              <w:t>Use Case ID</w:t>
            </w:r>
          </w:p>
        </w:tc>
        <w:tc>
          <w:tcPr>
            <w:tcW w:w="5800" w:type="dxa"/>
            <w:gridSpan w:val="2"/>
            <w:shd w:val="clear" w:color="auto" w:fill="auto"/>
          </w:tcPr>
          <w:p w14:paraId="1F339E1D" w14:textId="77B2108D" w:rsidR="00563929" w:rsidRPr="003F6A66" w:rsidRDefault="00563929" w:rsidP="006C2F04">
            <w:pPr>
              <w:spacing w:line="360" w:lineRule="auto"/>
              <w:jc w:val="both"/>
            </w:pPr>
            <w:r>
              <w:t>UC0</w:t>
            </w:r>
            <w:r w:rsidR="00560FEE">
              <w:t>2</w:t>
            </w:r>
          </w:p>
        </w:tc>
      </w:tr>
      <w:tr w:rsidR="00563929" w:rsidRPr="003F6A66" w14:paraId="67C11034" w14:textId="77777777" w:rsidTr="006C2F04">
        <w:trPr>
          <w:trHeight w:val="381"/>
        </w:trPr>
        <w:tc>
          <w:tcPr>
            <w:tcW w:w="2830" w:type="dxa"/>
            <w:shd w:val="clear" w:color="auto" w:fill="auto"/>
          </w:tcPr>
          <w:p w14:paraId="771C58C6" w14:textId="77777777" w:rsidR="00563929" w:rsidRDefault="00563929" w:rsidP="006C2F04">
            <w:pPr>
              <w:spacing w:line="360" w:lineRule="auto"/>
            </w:pPr>
            <w:r>
              <w:t>Priority</w:t>
            </w:r>
          </w:p>
        </w:tc>
        <w:tc>
          <w:tcPr>
            <w:tcW w:w="5800" w:type="dxa"/>
            <w:gridSpan w:val="2"/>
            <w:shd w:val="clear" w:color="auto" w:fill="auto"/>
          </w:tcPr>
          <w:p w14:paraId="158699A5" w14:textId="77777777" w:rsidR="00563929" w:rsidRDefault="00563929" w:rsidP="006C2F04">
            <w:pPr>
              <w:spacing w:line="360" w:lineRule="auto"/>
              <w:jc w:val="both"/>
            </w:pPr>
            <w:r>
              <w:t>High</w:t>
            </w:r>
          </w:p>
        </w:tc>
      </w:tr>
      <w:tr w:rsidR="00563929" w:rsidRPr="003F6A66" w14:paraId="07E08514" w14:textId="77777777" w:rsidTr="006C2F04">
        <w:trPr>
          <w:trHeight w:val="104"/>
        </w:trPr>
        <w:tc>
          <w:tcPr>
            <w:tcW w:w="2830" w:type="dxa"/>
            <w:shd w:val="clear" w:color="auto" w:fill="auto"/>
          </w:tcPr>
          <w:p w14:paraId="74977CBE" w14:textId="77777777" w:rsidR="00563929" w:rsidRPr="003F6A66" w:rsidRDefault="00563929" w:rsidP="006C2F04">
            <w:pPr>
              <w:spacing w:line="360" w:lineRule="auto"/>
            </w:pPr>
            <w:r w:rsidRPr="003F6A66">
              <w:t xml:space="preserve">Primary </w:t>
            </w:r>
            <w:r>
              <w:t xml:space="preserve">Business </w:t>
            </w:r>
            <w:r w:rsidRPr="003F6A66">
              <w:t>Actor</w:t>
            </w:r>
          </w:p>
        </w:tc>
        <w:tc>
          <w:tcPr>
            <w:tcW w:w="5800" w:type="dxa"/>
            <w:gridSpan w:val="2"/>
            <w:shd w:val="clear" w:color="auto" w:fill="auto"/>
          </w:tcPr>
          <w:p w14:paraId="72998DC4" w14:textId="77777777" w:rsidR="00563929" w:rsidRPr="003F6A66" w:rsidRDefault="00563929" w:rsidP="006C2F04">
            <w:pPr>
              <w:spacing w:line="360" w:lineRule="auto"/>
              <w:jc w:val="both"/>
            </w:pPr>
            <w:r>
              <w:t>User</w:t>
            </w:r>
          </w:p>
        </w:tc>
      </w:tr>
      <w:tr w:rsidR="00563929" w:rsidRPr="003F6A66" w14:paraId="0DB70B36" w14:textId="77777777" w:rsidTr="006C2F04">
        <w:trPr>
          <w:trHeight w:val="252"/>
        </w:trPr>
        <w:tc>
          <w:tcPr>
            <w:tcW w:w="2830" w:type="dxa"/>
            <w:shd w:val="clear" w:color="auto" w:fill="auto"/>
          </w:tcPr>
          <w:p w14:paraId="4B5E00E5" w14:textId="77777777" w:rsidR="00563929" w:rsidRPr="003F6A66" w:rsidRDefault="00563929" w:rsidP="006C2F04">
            <w:pPr>
              <w:spacing w:line="360" w:lineRule="auto"/>
            </w:pPr>
            <w:r>
              <w:t>Primary System</w:t>
            </w:r>
            <w:r w:rsidRPr="003F6A66">
              <w:t xml:space="preserve"> Actor</w:t>
            </w:r>
          </w:p>
        </w:tc>
        <w:tc>
          <w:tcPr>
            <w:tcW w:w="5800" w:type="dxa"/>
            <w:gridSpan w:val="2"/>
            <w:shd w:val="clear" w:color="auto" w:fill="auto"/>
          </w:tcPr>
          <w:p w14:paraId="7055269B" w14:textId="77777777" w:rsidR="00563929" w:rsidRPr="003F6A66" w:rsidRDefault="00563929" w:rsidP="006C2F04">
            <w:pPr>
              <w:spacing w:line="360" w:lineRule="auto"/>
              <w:jc w:val="both"/>
            </w:pPr>
            <w:r>
              <w:t>System</w:t>
            </w:r>
          </w:p>
        </w:tc>
      </w:tr>
      <w:tr w:rsidR="00563929" w:rsidRPr="003F6A66" w14:paraId="26616F5A" w14:textId="77777777" w:rsidTr="006C2F04">
        <w:trPr>
          <w:trHeight w:val="385"/>
        </w:trPr>
        <w:tc>
          <w:tcPr>
            <w:tcW w:w="2830" w:type="dxa"/>
            <w:shd w:val="clear" w:color="auto" w:fill="auto"/>
          </w:tcPr>
          <w:p w14:paraId="4235D6AE" w14:textId="77777777" w:rsidR="00563929" w:rsidRPr="003F6A66" w:rsidRDefault="00563929" w:rsidP="006C2F04">
            <w:pPr>
              <w:spacing w:line="360" w:lineRule="auto"/>
            </w:pPr>
            <w:r>
              <w:t>Others Participating Actor</w:t>
            </w:r>
          </w:p>
        </w:tc>
        <w:tc>
          <w:tcPr>
            <w:tcW w:w="5800" w:type="dxa"/>
            <w:gridSpan w:val="2"/>
            <w:shd w:val="clear" w:color="auto" w:fill="auto"/>
          </w:tcPr>
          <w:p w14:paraId="2679B6AA" w14:textId="77777777" w:rsidR="00563929" w:rsidRPr="003F6A66" w:rsidRDefault="00563929" w:rsidP="006C2F04">
            <w:pPr>
              <w:spacing w:line="360" w:lineRule="auto"/>
              <w:jc w:val="both"/>
            </w:pPr>
            <w:r>
              <w:t>None</w:t>
            </w:r>
          </w:p>
        </w:tc>
      </w:tr>
      <w:tr w:rsidR="00563929" w:rsidRPr="003F6A66" w14:paraId="20FD9583" w14:textId="77777777" w:rsidTr="006C2F04">
        <w:trPr>
          <w:trHeight w:val="248"/>
        </w:trPr>
        <w:tc>
          <w:tcPr>
            <w:tcW w:w="2830" w:type="dxa"/>
            <w:shd w:val="clear" w:color="auto" w:fill="auto"/>
          </w:tcPr>
          <w:p w14:paraId="02F99023" w14:textId="77777777" w:rsidR="00563929" w:rsidRDefault="00563929" w:rsidP="006C2F04">
            <w:pPr>
              <w:spacing w:line="360" w:lineRule="auto"/>
            </w:pPr>
            <w:r>
              <w:t>Description</w:t>
            </w:r>
          </w:p>
        </w:tc>
        <w:tc>
          <w:tcPr>
            <w:tcW w:w="5800" w:type="dxa"/>
            <w:gridSpan w:val="2"/>
            <w:shd w:val="clear" w:color="auto" w:fill="auto"/>
          </w:tcPr>
          <w:p w14:paraId="3B1B4A49" w14:textId="0457F9EC" w:rsidR="00563929" w:rsidRDefault="00563929" w:rsidP="006C2F04">
            <w:pPr>
              <w:spacing w:line="360" w:lineRule="auto"/>
              <w:jc w:val="both"/>
            </w:pPr>
            <w:r>
              <w:t xml:space="preserve">This use case represents the event when the user </w:t>
            </w:r>
            <w:r w:rsidR="002B03A7">
              <w:t>loads a specific training’s checkpoint file to the application</w:t>
            </w:r>
          </w:p>
        </w:tc>
      </w:tr>
      <w:tr w:rsidR="00563929" w:rsidRPr="003F6A66" w14:paraId="5A22E7FC" w14:textId="77777777" w:rsidTr="006C2F04">
        <w:trPr>
          <w:trHeight w:val="396"/>
        </w:trPr>
        <w:tc>
          <w:tcPr>
            <w:tcW w:w="2830" w:type="dxa"/>
            <w:shd w:val="clear" w:color="auto" w:fill="auto"/>
          </w:tcPr>
          <w:p w14:paraId="3B5D758B" w14:textId="77777777" w:rsidR="00563929" w:rsidRPr="003F6A66" w:rsidRDefault="00563929" w:rsidP="006C2F04">
            <w:pPr>
              <w:spacing w:line="360" w:lineRule="auto"/>
            </w:pPr>
            <w:r w:rsidRPr="003F6A66">
              <w:t>Precondition</w:t>
            </w:r>
          </w:p>
        </w:tc>
        <w:tc>
          <w:tcPr>
            <w:tcW w:w="5800" w:type="dxa"/>
            <w:gridSpan w:val="2"/>
            <w:shd w:val="clear" w:color="auto" w:fill="auto"/>
          </w:tcPr>
          <w:p w14:paraId="51AA70DC" w14:textId="77777777" w:rsidR="00563929" w:rsidRDefault="00563929" w:rsidP="006F2C24">
            <w:pPr>
              <w:pStyle w:val="ListParagraph"/>
              <w:numPr>
                <w:ilvl w:val="0"/>
                <w:numId w:val="14"/>
              </w:numPr>
              <w:spacing w:line="360" w:lineRule="auto"/>
              <w:jc w:val="both"/>
              <w:rPr>
                <w:rFonts w:ascii="Times New Roman" w:hAnsi="Times New Roman"/>
                <w:sz w:val="24"/>
                <w:szCs w:val="24"/>
              </w:rPr>
            </w:pPr>
            <w:r w:rsidRPr="00B33521">
              <w:rPr>
                <w:rFonts w:ascii="Times New Roman" w:hAnsi="Times New Roman"/>
                <w:sz w:val="24"/>
                <w:szCs w:val="24"/>
              </w:rPr>
              <w:t>The environment</w:t>
            </w:r>
            <w:r w:rsidR="002B03A7" w:rsidRPr="00B33521">
              <w:rPr>
                <w:rFonts w:ascii="Times New Roman" w:hAnsi="Times New Roman"/>
                <w:sz w:val="24"/>
                <w:szCs w:val="24"/>
              </w:rPr>
              <w:t xml:space="preserve"> </w:t>
            </w:r>
            <w:r w:rsidR="00153D51" w:rsidRPr="00B33521">
              <w:rPr>
                <w:rFonts w:ascii="Times New Roman" w:hAnsi="Times New Roman"/>
                <w:sz w:val="24"/>
                <w:szCs w:val="24"/>
              </w:rPr>
              <w:t>must be initialized</w:t>
            </w:r>
          </w:p>
          <w:p w14:paraId="0B731CC2" w14:textId="21BCFDE8" w:rsidR="00B33521" w:rsidRPr="00B33521" w:rsidRDefault="00B33521" w:rsidP="006F2C24">
            <w:pPr>
              <w:pStyle w:val="ListParagraph"/>
              <w:numPr>
                <w:ilvl w:val="0"/>
                <w:numId w:val="14"/>
              </w:numPr>
              <w:spacing w:line="360" w:lineRule="auto"/>
              <w:jc w:val="both"/>
              <w:rPr>
                <w:rFonts w:ascii="Times New Roman" w:hAnsi="Times New Roman"/>
                <w:sz w:val="24"/>
                <w:szCs w:val="24"/>
              </w:rPr>
            </w:pPr>
            <w:r>
              <w:rPr>
                <w:rFonts w:ascii="Times New Roman" w:hAnsi="Times New Roman"/>
                <w:sz w:val="24"/>
                <w:szCs w:val="24"/>
              </w:rPr>
              <w:t>The checkpoint file must exist</w:t>
            </w:r>
            <w:r w:rsidR="003D2F49">
              <w:rPr>
                <w:rFonts w:ascii="Times New Roman" w:hAnsi="Times New Roman"/>
                <w:sz w:val="24"/>
                <w:szCs w:val="24"/>
              </w:rPr>
              <w:t xml:space="preserve"> in the defined load path</w:t>
            </w:r>
            <w:r>
              <w:rPr>
                <w:rFonts w:ascii="Times New Roman" w:hAnsi="Times New Roman"/>
                <w:sz w:val="24"/>
                <w:szCs w:val="24"/>
              </w:rPr>
              <w:t xml:space="preserve"> </w:t>
            </w:r>
          </w:p>
        </w:tc>
      </w:tr>
      <w:tr w:rsidR="00563929" w:rsidRPr="003F6A66" w14:paraId="0B58EA67" w14:textId="77777777" w:rsidTr="006C2F04">
        <w:trPr>
          <w:trHeight w:val="247"/>
        </w:trPr>
        <w:tc>
          <w:tcPr>
            <w:tcW w:w="2830" w:type="dxa"/>
            <w:shd w:val="clear" w:color="auto" w:fill="auto"/>
          </w:tcPr>
          <w:p w14:paraId="082AA084" w14:textId="77777777" w:rsidR="00563929" w:rsidRPr="003F6A66" w:rsidRDefault="00563929" w:rsidP="006C2F04">
            <w:pPr>
              <w:spacing w:line="360" w:lineRule="auto"/>
            </w:pPr>
            <w:r w:rsidRPr="003F6A66">
              <w:t>Trigger</w:t>
            </w:r>
          </w:p>
        </w:tc>
        <w:tc>
          <w:tcPr>
            <w:tcW w:w="5800" w:type="dxa"/>
            <w:gridSpan w:val="2"/>
            <w:shd w:val="clear" w:color="auto" w:fill="auto"/>
          </w:tcPr>
          <w:p w14:paraId="665CA5FE" w14:textId="77777777" w:rsidR="00563929" w:rsidRPr="003F6A66" w:rsidRDefault="00563929" w:rsidP="006C2F04">
            <w:pPr>
              <w:spacing w:line="360" w:lineRule="auto"/>
              <w:jc w:val="both"/>
            </w:pPr>
            <w:r>
              <w:t>User click the build and compile button</w:t>
            </w:r>
          </w:p>
        </w:tc>
      </w:tr>
      <w:tr w:rsidR="00942423" w:rsidRPr="003F6A66" w14:paraId="16565B86" w14:textId="77777777" w:rsidTr="00942423">
        <w:trPr>
          <w:trHeight w:val="394"/>
        </w:trPr>
        <w:tc>
          <w:tcPr>
            <w:tcW w:w="2830" w:type="dxa"/>
            <w:vMerge w:val="restart"/>
            <w:shd w:val="clear" w:color="auto" w:fill="auto"/>
            <w:vAlign w:val="center"/>
          </w:tcPr>
          <w:p w14:paraId="6D251ED2" w14:textId="480CFE20" w:rsidR="00942423" w:rsidRPr="003F6A66" w:rsidRDefault="00942423" w:rsidP="00942423">
            <w:pPr>
              <w:spacing w:line="360" w:lineRule="auto"/>
            </w:pPr>
            <w:r>
              <w:t>Typical Course of Event</w:t>
            </w:r>
          </w:p>
        </w:tc>
        <w:tc>
          <w:tcPr>
            <w:tcW w:w="2900" w:type="dxa"/>
            <w:shd w:val="clear" w:color="auto" w:fill="auto"/>
          </w:tcPr>
          <w:p w14:paraId="441C6157" w14:textId="3B3AA058" w:rsidR="00942423" w:rsidRPr="00E62E47" w:rsidRDefault="00942423" w:rsidP="00B33521">
            <w:pPr>
              <w:spacing w:line="360" w:lineRule="auto"/>
              <w:jc w:val="both"/>
              <w:rPr>
                <w:b/>
                <w:bCs/>
              </w:rPr>
            </w:pPr>
            <w:r w:rsidRPr="00E62E47">
              <w:rPr>
                <w:b/>
                <w:bCs/>
              </w:rPr>
              <w:t>Actor Action</w:t>
            </w:r>
          </w:p>
        </w:tc>
        <w:tc>
          <w:tcPr>
            <w:tcW w:w="2900" w:type="dxa"/>
            <w:shd w:val="clear" w:color="auto" w:fill="auto"/>
          </w:tcPr>
          <w:p w14:paraId="0FCF149C" w14:textId="767E45A4" w:rsidR="00942423" w:rsidRPr="00E62E47" w:rsidRDefault="00942423" w:rsidP="00B33521">
            <w:pPr>
              <w:spacing w:line="360" w:lineRule="auto"/>
              <w:jc w:val="both"/>
              <w:rPr>
                <w:b/>
                <w:bCs/>
              </w:rPr>
            </w:pPr>
            <w:r w:rsidRPr="00E62E47">
              <w:rPr>
                <w:b/>
                <w:bCs/>
              </w:rPr>
              <w:t>System Response</w:t>
            </w:r>
          </w:p>
        </w:tc>
      </w:tr>
      <w:tr w:rsidR="00942423" w:rsidRPr="003F6A66" w14:paraId="6C4F6B53" w14:textId="77777777" w:rsidTr="00A51049">
        <w:trPr>
          <w:trHeight w:val="720"/>
        </w:trPr>
        <w:tc>
          <w:tcPr>
            <w:tcW w:w="2830" w:type="dxa"/>
            <w:vMerge/>
            <w:shd w:val="clear" w:color="auto" w:fill="auto"/>
            <w:vAlign w:val="center"/>
          </w:tcPr>
          <w:p w14:paraId="0A01D5A9" w14:textId="77777777" w:rsidR="00942423" w:rsidRDefault="00942423" w:rsidP="00B33521">
            <w:pPr>
              <w:spacing w:line="360" w:lineRule="auto"/>
            </w:pPr>
          </w:p>
        </w:tc>
        <w:tc>
          <w:tcPr>
            <w:tcW w:w="2900" w:type="dxa"/>
            <w:shd w:val="clear" w:color="auto" w:fill="auto"/>
          </w:tcPr>
          <w:p w14:paraId="036E6DCB" w14:textId="55CB8A88" w:rsidR="00942423" w:rsidRPr="00E62E47" w:rsidRDefault="00942423" w:rsidP="00B33521">
            <w:pPr>
              <w:spacing w:line="360" w:lineRule="auto"/>
              <w:jc w:val="both"/>
            </w:pPr>
            <w:r w:rsidRPr="00122036">
              <w:rPr>
                <w:i/>
                <w:iCs/>
              </w:rPr>
              <w:t>Step</w:t>
            </w:r>
            <w:r>
              <w:rPr>
                <w:i/>
                <w:iCs/>
              </w:rPr>
              <w:t xml:space="preserve"> </w:t>
            </w:r>
            <w:r w:rsidRPr="00122036">
              <w:rPr>
                <w:i/>
                <w:iCs/>
              </w:rPr>
              <w:t>1</w:t>
            </w:r>
            <w:r>
              <w:t xml:space="preserve">: Type the load path into the defined variable </w:t>
            </w:r>
          </w:p>
        </w:tc>
        <w:tc>
          <w:tcPr>
            <w:tcW w:w="2900" w:type="dxa"/>
            <w:shd w:val="clear" w:color="auto" w:fill="auto"/>
          </w:tcPr>
          <w:p w14:paraId="3E76BD78" w14:textId="77777777" w:rsidR="00942423" w:rsidRPr="00E62E47" w:rsidRDefault="00942423" w:rsidP="00B33521">
            <w:pPr>
              <w:spacing w:line="360" w:lineRule="auto"/>
              <w:jc w:val="both"/>
            </w:pPr>
          </w:p>
        </w:tc>
      </w:tr>
      <w:tr w:rsidR="00942423" w:rsidRPr="003F6A66" w14:paraId="09AA3B32" w14:textId="77777777" w:rsidTr="00A51049">
        <w:trPr>
          <w:trHeight w:val="720"/>
        </w:trPr>
        <w:tc>
          <w:tcPr>
            <w:tcW w:w="2830" w:type="dxa"/>
            <w:vMerge/>
            <w:shd w:val="clear" w:color="auto" w:fill="auto"/>
            <w:vAlign w:val="center"/>
          </w:tcPr>
          <w:p w14:paraId="01CE0846" w14:textId="77777777" w:rsidR="00942423" w:rsidRDefault="00942423" w:rsidP="00B33521">
            <w:pPr>
              <w:spacing w:line="360" w:lineRule="auto"/>
            </w:pPr>
          </w:p>
        </w:tc>
        <w:tc>
          <w:tcPr>
            <w:tcW w:w="2900" w:type="dxa"/>
            <w:shd w:val="clear" w:color="auto" w:fill="auto"/>
          </w:tcPr>
          <w:p w14:paraId="58201ADA" w14:textId="09C4BD41" w:rsidR="00942423" w:rsidRDefault="00942423" w:rsidP="00B33521">
            <w:pPr>
              <w:spacing w:line="360" w:lineRule="auto"/>
              <w:jc w:val="both"/>
            </w:pPr>
            <w:r>
              <w:rPr>
                <w:i/>
                <w:iCs/>
              </w:rPr>
              <w:t>Step 2</w:t>
            </w:r>
            <w:r>
              <w:t>: Click run button</w:t>
            </w:r>
          </w:p>
        </w:tc>
        <w:tc>
          <w:tcPr>
            <w:tcW w:w="2900" w:type="dxa"/>
            <w:shd w:val="clear" w:color="auto" w:fill="auto"/>
          </w:tcPr>
          <w:p w14:paraId="62B30A97" w14:textId="77777777" w:rsidR="00942423" w:rsidRPr="00E62E47" w:rsidRDefault="00942423" w:rsidP="00B33521">
            <w:pPr>
              <w:spacing w:line="360" w:lineRule="auto"/>
              <w:jc w:val="both"/>
            </w:pPr>
          </w:p>
        </w:tc>
      </w:tr>
      <w:tr w:rsidR="00942423" w:rsidRPr="003F6A66" w14:paraId="54AB61B6" w14:textId="77777777" w:rsidTr="00A51049">
        <w:trPr>
          <w:trHeight w:val="720"/>
        </w:trPr>
        <w:tc>
          <w:tcPr>
            <w:tcW w:w="2830" w:type="dxa"/>
            <w:vMerge/>
            <w:shd w:val="clear" w:color="auto" w:fill="auto"/>
            <w:vAlign w:val="center"/>
          </w:tcPr>
          <w:p w14:paraId="1EB7C134" w14:textId="77777777" w:rsidR="00942423" w:rsidRDefault="00942423" w:rsidP="00B33521">
            <w:pPr>
              <w:spacing w:line="360" w:lineRule="auto"/>
            </w:pPr>
          </w:p>
        </w:tc>
        <w:tc>
          <w:tcPr>
            <w:tcW w:w="2900" w:type="dxa"/>
            <w:shd w:val="clear" w:color="auto" w:fill="auto"/>
          </w:tcPr>
          <w:p w14:paraId="0A7B9CB8" w14:textId="77777777" w:rsidR="00942423" w:rsidRDefault="00942423" w:rsidP="00B33521">
            <w:pPr>
              <w:spacing w:line="360" w:lineRule="auto"/>
              <w:jc w:val="both"/>
            </w:pPr>
          </w:p>
        </w:tc>
        <w:tc>
          <w:tcPr>
            <w:tcW w:w="2900" w:type="dxa"/>
            <w:shd w:val="clear" w:color="auto" w:fill="auto"/>
          </w:tcPr>
          <w:p w14:paraId="4337F47E" w14:textId="33A25993" w:rsidR="00942423" w:rsidRPr="00E62E47" w:rsidRDefault="00942423" w:rsidP="00B33521">
            <w:pPr>
              <w:spacing w:line="360" w:lineRule="auto"/>
              <w:jc w:val="both"/>
            </w:pPr>
            <w:r>
              <w:rPr>
                <w:i/>
                <w:iCs/>
              </w:rPr>
              <w:t>Step 3</w:t>
            </w:r>
            <w:r>
              <w:t>: Verifies checkpoint file existence in the load path</w:t>
            </w:r>
          </w:p>
        </w:tc>
      </w:tr>
      <w:tr w:rsidR="00942423" w:rsidRPr="003F6A66" w14:paraId="57B76221" w14:textId="77777777" w:rsidTr="00A51049">
        <w:trPr>
          <w:trHeight w:val="720"/>
        </w:trPr>
        <w:tc>
          <w:tcPr>
            <w:tcW w:w="2830" w:type="dxa"/>
            <w:vMerge/>
            <w:shd w:val="clear" w:color="auto" w:fill="auto"/>
            <w:vAlign w:val="center"/>
          </w:tcPr>
          <w:p w14:paraId="676D1734" w14:textId="77777777" w:rsidR="00942423" w:rsidRDefault="00942423" w:rsidP="00B33521">
            <w:pPr>
              <w:spacing w:line="360" w:lineRule="auto"/>
            </w:pPr>
          </w:p>
        </w:tc>
        <w:tc>
          <w:tcPr>
            <w:tcW w:w="2900" w:type="dxa"/>
            <w:shd w:val="clear" w:color="auto" w:fill="auto"/>
          </w:tcPr>
          <w:p w14:paraId="5F2016BB" w14:textId="77777777" w:rsidR="00942423" w:rsidRDefault="00942423" w:rsidP="00B33521">
            <w:pPr>
              <w:spacing w:line="360" w:lineRule="auto"/>
              <w:jc w:val="both"/>
            </w:pPr>
          </w:p>
        </w:tc>
        <w:tc>
          <w:tcPr>
            <w:tcW w:w="2900" w:type="dxa"/>
            <w:shd w:val="clear" w:color="auto" w:fill="auto"/>
          </w:tcPr>
          <w:p w14:paraId="6D14F2E6" w14:textId="1A46D586" w:rsidR="00942423" w:rsidRPr="00E62E47" w:rsidRDefault="00942423" w:rsidP="00B33521">
            <w:pPr>
              <w:spacing w:line="360" w:lineRule="auto"/>
              <w:jc w:val="both"/>
            </w:pPr>
            <w:r>
              <w:rPr>
                <w:i/>
                <w:iCs/>
              </w:rPr>
              <w:t>Step 4</w:t>
            </w:r>
            <w:r w:rsidRPr="00E409FF">
              <w:t>:</w:t>
            </w:r>
            <w:r>
              <w:t xml:space="preserve"> Load the trainable weight from the checkpoint file</w:t>
            </w:r>
          </w:p>
        </w:tc>
      </w:tr>
      <w:tr w:rsidR="00363752" w:rsidRPr="003F6A66" w14:paraId="2EFD67EF" w14:textId="77777777" w:rsidTr="006C2F04">
        <w:trPr>
          <w:trHeight w:val="175"/>
        </w:trPr>
        <w:tc>
          <w:tcPr>
            <w:tcW w:w="2830" w:type="dxa"/>
            <w:shd w:val="clear" w:color="auto" w:fill="auto"/>
          </w:tcPr>
          <w:p w14:paraId="3DD53AFA" w14:textId="77777777" w:rsidR="00363752" w:rsidRPr="003F6A66" w:rsidRDefault="00363752" w:rsidP="00363752">
            <w:pPr>
              <w:spacing w:line="360" w:lineRule="auto"/>
            </w:pPr>
            <w:r w:rsidRPr="003F6A66">
              <w:t xml:space="preserve">Alternate </w:t>
            </w:r>
            <w:r>
              <w:t>Course</w:t>
            </w:r>
          </w:p>
        </w:tc>
        <w:tc>
          <w:tcPr>
            <w:tcW w:w="5800" w:type="dxa"/>
            <w:gridSpan w:val="2"/>
            <w:shd w:val="clear" w:color="auto" w:fill="auto"/>
          </w:tcPr>
          <w:p w14:paraId="5B2AF395" w14:textId="1FC721F4" w:rsidR="00363752" w:rsidRPr="00363752" w:rsidRDefault="00363752" w:rsidP="00363752">
            <w:pPr>
              <w:spacing w:line="360" w:lineRule="auto"/>
              <w:jc w:val="both"/>
            </w:pPr>
            <w:r w:rsidRPr="00363752">
              <w:t>Alt 1.0: The user input a wrong load path</w:t>
            </w:r>
          </w:p>
          <w:p w14:paraId="19CF8A40" w14:textId="631B737D" w:rsidR="00363752" w:rsidRPr="00363752" w:rsidRDefault="00363752" w:rsidP="006F2C24">
            <w:pPr>
              <w:pStyle w:val="ListParagraph"/>
              <w:numPr>
                <w:ilvl w:val="0"/>
                <w:numId w:val="12"/>
              </w:numPr>
              <w:spacing w:line="360" w:lineRule="auto"/>
              <w:ind w:left="1307" w:hanging="284"/>
              <w:jc w:val="both"/>
              <w:rPr>
                <w:rFonts w:ascii="Times New Roman" w:hAnsi="Times New Roman"/>
                <w:sz w:val="24"/>
                <w:szCs w:val="24"/>
              </w:rPr>
            </w:pPr>
            <w:r w:rsidRPr="00363752">
              <w:rPr>
                <w:rFonts w:ascii="Times New Roman" w:hAnsi="Times New Roman"/>
                <w:sz w:val="24"/>
                <w:szCs w:val="24"/>
              </w:rPr>
              <w:t>System display error message notifying the user that the checkpoint file is not exist in the defined load path</w:t>
            </w:r>
          </w:p>
          <w:p w14:paraId="49F77B09" w14:textId="266727FE" w:rsidR="00363752" w:rsidRPr="00363752" w:rsidRDefault="00363752" w:rsidP="00363752">
            <w:pPr>
              <w:spacing w:line="360" w:lineRule="auto"/>
              <w:jc w:val="both"/>
            </w:pPr>
            <w:r w:rsidRPr="00363752">
              <w:t xml:space="preserve">Alt 1.1: The user input a wrong checkpoint’s file name </w:t>
            </w:r>
          </w:p>
          <w:p w14:paraId="38444AFC" w14:textId="09E333D2" w:rsidR="00363752" w:rsidRPr="00363752" w:rsidRDefault="00363752" w:rsidP="006F2C24">
            <w:pPr>
              <w:pStyle w:val="ListParagraph"/>
              <w:numPr>
                <w:ilvl w:val="0"/>
                <w:numId w:val="12"/>
              </w:numPr>
              <w:spacing w:line="360" w:lineRule="auto"/>
              <w:jc w:val="both"/>
              <w:rPr>
                <w:rFonts w:ascii="Times New Roman" w:hAnsi="Times New Roman"/>
                <w:sz w:val="24"/>
                <w:szCs w:val="24"/>
              </w:rPr>
            </w:pPr>
            <w:r w:rsidRPr="00363752">
              <w:rPr>
                <w:rFonts w:ascii="Times New Roman" w:hAnsi="Times New Roman"/>
                <w:sz w:val="24"/>
                <w:szCs w:val="24"/>
              </w:rPr>
              <w:t xml:space="preserve">System display error message notifying the user that the </w:t>
            </w:r>
            <w:r w:rsidR="004430C7">
              <w:rPr>
                <w:rFonts w:ascii="Times New Roman" w:hAnsi="Times New Roman"/>
                <w:sz w:val="24"/>
                <w:szCs w:val="24"/>
              </w:rPr>
              <w:t>file does not exist</w:t>
            </w:r>
          </w:p>
        </w:tc>
      </w:tr>
      <w:tr w:rsidR="00563929" w:rsidRPr="003F6A66" w14:paraId="66F10111" w14:textId="77777777" w:rsidTr="006C2F04">
        <w:trPr>
          <w:trHeight w:val="323"/>
        </w:trPr>
        <w:tc>
          <w:tcPr>
            <w:tcW w:w="2830" w:type="dxa"/>
            <w:shd w:val="clear" w:color="auto" w:fill="auto"/>
          </w:tcPr>
          <w:p w14:paraId="4A89131E" w14:textId="77777777" w:rsidR="00563929" w:rsidRPr="003F6A66" w:rsidRDefault="00563929" w:rsidP="006C2F04">
            <w:pPr>
              <w:spacing w:line="360" w:lineRule="auto"/>
            </w:pPr>
            <w:r w:rsidRPr="003F6A66">
              <w:t>Post Condition</w:t>
            </w:r>
          </w:p>
        </w:tc>
        <w:tc>
          <w:tcPr>
            <w:tcW w:w="5800" w:type="dxa"/>
            <w:gridSpan w:val="2"/>
            <w:shd w:val="clear" w:color="auto" w:fill="auto"/>
          </w:tcPr>
          <w:p w14:paraId="07AF30D5" w14:textId="60941E3C" w:rsidR="00563929" w:rsidRPr="00363752" w:rsidRDefault="00B33521" w:rsidP="006C2F04">
            <w:pPr>
              <w:spacing w:line="360" w:lineRule="auto"/>
              <w:jc w:val="both"/>
            </w:pPr>
            <w:r w:rsidRPr="00363752">
              <w:t xml:space="preserve">The agent’s trainable weight is </w:t>
            </w:r>
            <w:r w:rsidR="00363752" w:rsidRPr="00363752">
              <w:t>loaded</w:t>
            </w:r>
          </w:p>
        </w:tc>
      </w:tr>
      <w:tr w:rsidR="00563929" w:rsidRPr="003F6A66" w14:paraId="5A4C4F36" w14:textId="77777777" w:rsidTr="006C2F04">
        <w:trPr>
          <w:trHeight w:val="297"/>
        </w:trPr>
        <w:tc>
          <w:tcPr>
            <w:tcW w:w="2830" w:type="dxa"/>
            <w:shd w:val="clear" w:color="auto" w:fill="auto"/>
          </w:tcPr>
          <w:p w14:paraId="3560C099" w14:textId="77777777" w:rsidR="00563929" w:rsidRDefault="00563929" w:rsidP="006C2F04">
            <w:pPr>
              <w:spacing w:line="360" w:lineRule="auto"/>
            </w:pPr>
            <w:r>
              <w:t>Implementation Constraint and Specifications</w:t>
            </w:r>
          </w:p>
        </w:tc>
        <w:tc>
          <w:tcPr>
            <w:tcW w:w="5800" w:type="dxa"/>
            <w:gridSpan w:val="2"/>
            <w:shd w:val="clear" w:color="auto" w:fill="auto"/>
          </w:tcPr>
          <w:p w14:paraId="5BC972F7" w14:textId="77777777" w:rsidR="00563929" w:rsidRPr="003F6A66" w:rsidRDefault="00563929" w:rsidP="006C2F04">
            <w:pPr>
              <w:spacing w:line="360" w:lineRule="auto"/>
              <w:jc w:val="both"/>
            </w:pPr>
            <w:r>
              <w:t>None</w:t>
            </w:r>
          </w:p>
        </w:tc>
      </w:tr>
    </w:tbl>
    <w:p w14:paraId="5B765698" w14:textId="3DAED86A" w:rsidR="00AC53AF" w:rsidRPr="00AC53AF" w:rsidRDefault="00AC53AF" w:rsidP="00AC53AF"/>
    <w:p w14:paraId="2241419E" w14:textId="65CAF1D4" w:rsidR="00B519BC" w:rsidRDefault="001F77F1" w:rsidP="00A129E8">
      <w:pPr>
        <w:pStyle w:val="tableTitle"/>
      </w:pPr>
      <w:bookmarkStart w:id="91" w:name="_Toc34065983"/>
      <w:bookmarkStart w:id="92" w:name="_Toc34865443"/>
      <w:bookmarkStart w:id="93" w:name="_Toc34915117"/>
      <w:r w:rsidRPr="003F6A66">
        <w:t xml:space="preserve">Use Case Narrative of </w:t>
      </w:r>
      <w:r w:rsidR="00A129E8">
        <w:t xml:space="preserve">Show </w:t>
      </w:r>
      <w:r w:rsidR="00E1277A">
        <w:t>Agent’s Performance Logs</w:t>
      </w:r>
      <w:r w:rsidRPr="003F6A66">
        <w:t xml:space="preserve"> Node</w:t>
      </w:r>
      <w:bookmarkEnd w:id="91"/>
      <w:bookmarkEnd w:id="92"/>
      <w:bookmarkEnd w:id="93"/>
    </w:p>
    <w:p w14:paraId="50E9B7AB" w14:textId="77777777" w:rsidR="00AC53AF" w:rsidRPr="00AC53AF" w:rsidRDefault="00AC53AF" w:rsidP="00AC53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900"/>
        <w:gridCol w:w="2900"/>
      </w:tblGrid>
      <w:tr w:rsidR="00563929" w:rsidRPr="003F6A66" w14:paraId="0993F90B" w14:textId="77777777" w:rsidTr="006C2F04">
        <w:trPr>
          <w:trHeight w:val="384"/>
        </w:trPr>
        <w:tc>
          <w:tcPr>
            <w:tcW w:w="2830" w:type="dxa"/>
            <w:shd w:val="clear" w:color="auto" w:fill="auto"/>
          </w:tcPr>
          <w:p w14:paraId="70200D4F" w14:textId="77777777" w:rsidR="00563929" w:rsidRPr="003F6A66" w:rsidRDefault="00563929" w:rsidP="006C2F04">
            <w:pPr>
              <w:spacing w:line="360" w:lineRule="auto"/>
            </w:pPr>
            <w:r w:rsidRPr="003F6A66">
              <w:t>Use Case Name</w:t>
            </w:r>
          </w:p>
        </w:tc>
        <w:tc>
          <w:tcPr>
            <w:tcW w:w="5800" w:type="dxa"/>
            <w:gridSpan w:val="2"/>
            <w:shd w:val="clear" w:color="auto" w:fill="auto"/>
          </w:tcPr>
          <w:p w14:paraId="18AB9586" w14:textId="164864AD" w:rsidR="00563929" w:rsidRPr="003F6A66" w:rsidRDefault="00563929" w:rsidP="006C2F04">
            <w:pPr>
              <w:spacing w:line="360" w:lineRule="auto"/>
              <w:jc w:val="both"/>
            </w:pPr>
            <w:r>
              <w:t xml:space="preserve">Show </w:t>
            </w:r>
            <w:r w:rsidR="00E1277A">
              <w:t>agent’s performance logs</w:t>
            </w:r>
          </w:p>
        </w:tc>
      </w:tr>
      <w:tr w:rsidR="00563929" w:rsidRPr="003F6A66" w14:paraId="5B62745E" w14:textId="77777777" w:rsidTr="006C2F04">
        <w:trPr>
          <w:trHeight w:val="247"/>
        </w:trPr>
        <w:tc>
          <w:tcPr>
            <w:tcW w:w="2830" w:type="dxa"/>
            <w:shd w:val="clear" w:color="auto" w:fill="auto"/>
          </w:tcPr>
          <w:p w14:paraId="0CC5D9CA" w14:textId="77777777" w:rsidR="00563929" w:rsidRPr="003F6A66" w:rsidRDefault="00563929" w:rsidP="006C2F04">
            <w:pPr>
              <w:spacing w:line="360" w:lineRule="auto"/>
            </w:pPr>
            <w:r>
              <w:t>Use Case ID</w:t>
            </w:r>
          </w:p>
        </w:tc>
        <w:tc>
          <w:tcPr>
            <w:tcW w:w="5800" w:type="dxa"/>
            <w:gridSpan w:val="2"/>
            <w:shd w:val="clear" w:color="auto" w:fill="auto"/>
          </w:tcPr>
          <w:p w14:paraId="1D40D61A" w14:textId="6451918F" w:rsidR="00563929" w:rsidRPr="003F6A66" w:rsidRDefault="00563929" w:rsidP="006C2F04">
            <w:pPr>
              <w:spacing w:line="360" w:lineRule="auto"/>
              <w:jc w:val="both"/>
            </w:pPr>
            <w:r>
              <w:t>UC0</w:t>
            </w:r>
            <w:r w:rsidR="00190BAD">
              <w:t>3</w:t>
            </w:r>
          </w:p>
        </w:tc>
      </w:tr>
      <w:tr w:rsidR="00563929" w:rsidRPr="003F6A66" w14:paraId="37AC6E0C" w14:textId="77777777" w:rsidTr="006C2F04">
        <w:trPr>
          <w:trHeight w:val="381"/>
        </w:trPr>
        <w:tc>
          <w:tcPr>
            <w:tcW w:w="2830" w:type="dxa"/>
            <w:shd w:val="clear" w:color="auto" w:fill="auto"/>
          </w:tcPr>
          <w:p w14:paraId="6B171A94" w14:textId="77777777" w:rsidR="00563929" w:rsidRDefault="00563929" w:rsidP="006C2F04">
            <w:pPr>
              <w:spacing w:line="360" w:lineRule="auto"/>
            </w:pPr>
            <w:r>
              <w:t>Priority</w:t>
            </w:r>
          </w:p>
        </w:tc>
        <w:tc>
          <w:tcPr>
            <w:tcW w:w="5800" w:type="dxa"/>
            <w:gridSpan w:val="2"/>
            <w:shd w:val="clear" w:color="auto" w:fill="auto"/>
          </w:tcPr>
          <w:p w14:paraId="70639733" w14:textId="77777777" w:rsidR="00563929" w:rsidRDefault="00563929" w:rsidP="006C2F04">
            <w:pPr>
              <w:spacing w:line="360" w:lineRule="auto"/>
              <w:jc w:val="both"/>
            </w:pPr>
            <w:r>
              <w:t>High</w:t>
            </w:r>
          </w:p>
        </w:tc>
      </w:tr>
      <w:tr w:rsidR="00563929" w:rsidRPr="003F6A66" w14:paraId="1F634C71" w14:textId="77777777" w:rsidTr="006C2F04">
        <w:trPr>
          <w:trHeight w:val="104"/>
        </w:trPr>
        <w:tc>
          <w:tcPr>
            <w:tcW w:w="2830" w:type="dxa"/>
            <w:shd w:val="clear" w:color="auto" w:fill="auto"/>
          </w:tcPr>
          <w:p w14:paraId="6D069933" w14:textId="77777777" w:rsidR="00563929" w:rsidRPr="003F6A66" w:rsidRDefault="00563929" w:rsidP="006C2F04">
            <w:pPr>
              <w:spacing w:line="360" w:lineRule="auto"/>
            </w:pPr>
            <w:r w:rsidRPr="003F6A66">
              <w:lastRenderedPageBreak/>
              <w:t xml:space="preserve">Primary </w:t>
            </w:r>
            <w:r>
              <w:t xml:space="preserve">Business </w:t>
            </w:r>
            <w:r w:rsidRPr="003F6A66">
              <w:t>Actor</w:t>
            </w:r>
          </w:p>
        </w:tc>
        <w:tc>
          <w:tcPr>
            <w:tcW w:w="5800" w:type="dxa"/>
            <w:gridSpan w:val="2"/>
            <w:shd w:val="clear" w:color="auto" w:fill="auto"/>
          </w:tcPr>
          <w:p w14:paraId="31302760" w14:textId="77777777" w:rsidR="00563929" w:rsidRPr="003F6A66" w:rsidRDefault="00563929" w:rsidP="006C2F04">
            <w:pPr>
              <w:spacing w:line="360" w:lineRule="auto"/>
              <w:jc w:val="both"/>
            </w:pPr>
            <w:r>
              <w:t>User</w:t>
            </w:r>
          </w:p>
        </w:tc>
      </w:tr>
      <w:tr w:rsidR="00563929" w:rsidRPr="003F6A66" w14:paraId="7B78305D" w14:textId="77777777" w:rsidTr="006C2F04">
        <w:trPr>
          <w:trHeight w:val="252"/>
        </w:trPr>
        <w:tc>
          <w:tcPr>
            <w:tcW w:w="2830" w:type="dxa"/>
            <w:shd w:val="clear" w:color="auto" w:fill="auto"/>
          </w:tcPr>
          <w:p w14:paraId="3F78583A" w14:textId="77777777" w:rsidR="00563929" w:rsidRPr="003F6A66" w:rsidRDefault="00563929" w:rsidP="006C2F04">
            <w:pPr>
              <w:spacing w:line="360" w:lineRule="auto"/>
            </w:pPr>
            <w:r>
              <w:t>Primary System</w:t>
            </w:r>
            <w:r w:rsidRPr="003F6A66">
              <w:t xml:space="preserve"> Actor</w:t>
            </w:r>
          </w:p>
        </w:tc>
        <w:tc>
          <w:tcPr>
            <w:tcW w:w="5800" w:type="dxa"/>
            <w:gridSpan w:val="2"/>
            <w:shd w:val="clear" w:color="auto" w:fill="auto"/>
          </w:tcPr>
          <w:p w14:paraId="06DD865C" w14:textId="77777777" w:rsidR="00563929" w:rsidRPr="003F6A66" w:rsidRDefault="00563929" w:rsidP="006C2F04">
            <w:pPr>
              <w:spacing w:line="360" w:lineRule="auto"/>
              <w:jc w:val="both"/>
            </w:pPr>
            <w:r>
              <w:t>System</w:t>
            </w:r>
          </w:p>
        </w:tc>
      </w:tr>
      <w:tr w:rsidR="00563929" w:rsidRPr="003F6A66" w14:paraId="356180C4" w14:textId="77777777" w:rsidTr="006C2F04">
        <w:trPr>
          <w:trHeight w:val="385"/>
        </w:trPr>
        <w:tc>
          <w:tcPr>
            <w:tcW w:w="2830" w:type="dxa"/>
            <w:shd w:val="clear" w:color="auto" w:fill="auto"/>
          </w:tcPr>
          <w:p w14:paraId="4CE461C9" w14:textId="77777777" w:rsidR="00563929" w:rsidRPr="003F6A66" w:rsidRDefault="00563929" w:rsidP="006C2F04">
            <w:pPr>
              <w:spacing w:line="360" w:lineRule="auto"/>
            </w:pPr>
            <w:r>
              <w:t>Others Participating Actor</w:t>
            </w:r>
          </w:p>
        </w:tc>
        <w:tc>
          <w:tcPr>
            <w:tcW w:w="5800" w:type="dxa"/>
            <w:gridSpan w:val="2"/>
            <w:shd w:val="clear" w:color="auto" w:fill="auto"/>
          </w:tcPr>
          <w:p w14:paraId="70883B8D" w14:textId="77777777" w:rsidR="00563929" w:rsidRPr="003F6A66" w:rsidRDefault="00563929" w:rsidP="006C2F04">
            <w:pPr>
              <w:spacing w:line="360" w:lineRule="auto"/>
              <w:jc w:val="both"/>
            </w:pPr>
            <w:r>
              <w:t>None</w:t>
            </w:r>
          </w:p>
        </w:tc>
      </w:tr>
      <w:tr w:rsidR="00563929" w:rsidRPr="003F6A66" w14:paraId="6B008F48" w14:textId="77777777" w:rsidTr="006C2F04">
        <w:trPr>
          <w:trHeight w:val="248"/>
        </w:trPr>
        <w:tc>
          <w:tcPr>
            <w:tcW w:w="2830" w:type="dxa"/>
            <w:shd w:val="clear" w:color="auto" w:fill="auto"/>
          </w:tcPr>
          <w:p w14:paraId="7895B272" w14:textId="77777777" w:rsidR="00563929" w:rsidRDefault="00563929" w:rsidP="006C2F04">
            <w:pPr>
              <w:spacing w:line="360" w:lineRule="auto"/>
            </w:pPr>
            <w:r>
              <w:t>Description</w:t>
            </w:r>
          </w:p>
        </w:tc>
        <w:tc>
          <w:tcPr>
            <w:tcW w:w="5800" w:type="dxa"/>
            <w:gridSpan w:val="2"/>
            <w:shd w:val="clear" w:color="auto" w:fill="auto"/>
          </w:tcPr>
          <w:p w14:paraId="21EBB80D" w14:textId="5422B0A7" w:rsidR="00563929" w:rsidRDefault="00563929" w:rsidP="006C2F04">
            <w:pPr>
              <w:spacing w:line="360" w:lineRule="auto"/>
              <w:jc w:val="both"/>
            </w:pPr>
            <w:r>
              <w:t xml:space="preserve">This use case represents the event </w:t>
            </w:r>
            <w:r w:rsidR="00932D1A">
              <w:t>of showing the</w:t>
            </w:r>
            <w:r w:rsidR="0044124F">
              <w:t xml:space="preserve"> agent’s performance</w:t>
            </w:r>
            <w:r w:rsidR="00932D1A">
              <w:t xml:space="preserve"> </w:t>
            </w:r>
            <w:r w:rsidR="00AE4309">
              <w:t xml:space="preserve">tracker files (graph and log) </w:t>
            </w:r>
            <w:r w:rsidR="00932D1A">
              <w:t xml:space="preserve">while the training is </w:t>
            </w:r>
            <w:r w:rsidR="006E671E">
              <w:t>still</w:t>
            </w:r>
            <w:r w:rsidR="00932D1A">
              <w:t xml:space="preserve"> being conducted or </w:t>
            </w:r>
            <w:r w:rsidR="00442FAF">
              <w:t>terminated</w:t>
            </w:r>
          </w:p>
        </w:tc>
      </w:tr>
      <w:tr w:rsidR="00563929" w:rsidRPr="003F6A66" w14:paraId="27CDB892" w14:textId="77777777" w:rsidTr="006C2F04">
        <w:trPr>
          <w:trHeight w:val="396"/>
        </w:trPr>
        <w:tc>
          <w:tcPr>
            <w:tcW w:w="2830" w:type="dxa"/>
            <w:shd w:val="clear" w:color="auto" w:fill="auto"/>
          </w:tcPr>
          <w:p w14:paraId="0F859EB7" w14:textId="77777777" w:rsidR="00563929" w:rsidRPr="003F6A66" w:rsidRDefault="00563929" w:rsidP="006C2F04">
            <w:pPr>
              <w:spacing w:line="360" w:lineRule="auto"/>
            </w:pPr>
            <w:r w:rsidRPr="003F6A66">
              <w:t>Precondition</w:t>
            </w:r>
          </w:p>
        </w:tc>
        <w:tc>
          <w:tcPr>
            <w:tcW w:w="5800" w:type="dxa"/>
            <w:gridSpan w:val="2"/>
            <w:shd w:val="clear" w:color="auto" w:fill="auto"/>
          </w:tcPr>
          <w:p w14:paraId="14269924" w14:textId="445794AF" w:rsidR="00563929" w:rsidRPr="003F6A66" w:rsidRDefault="00FE618E" w:rsidP="006C2F04">
            <w:pPr>
              <w:spacing w:line="360" w:lineRule="auto"/>
              <w:jc w:val="both"/>
            </w:pPr>
            <w:r>
              <w:t>The training is started</w:t>
            </w:r>
          </w:p>
        </w:tc>
      </w:tr>
      <w:tr w:rsidR="00563929" w:rsidRPr="003F6A66" w14:paraId="65A49D2E" w14:textId="77777777" w:rsidTr="006C2F04">
        <w:trPr>
          <w:trHeight w:val="247"/>
        </w:trPr>
        <w:tc>
          <w:tcPr>
            <w:tcW w:w="2830" w:type="dxa"/>
            <w:shd w:val="clear" w:color="auto" w:fill="auto"/>
          </w:tcPr>
          <w:p w14:paraId="1A2E7F40" w14:textId="77777777" w:rsidR="00563929" w:rsidRPr="003F6A66" w:rsidRDefault="00563929" w:rsidP="006C2F04">
            <w:pPr>
              <w:spacing w:line="360" w:lineRule="auto"/>
            </w:pPr>
            <w:r w:rsidRPr="003F6A66">
              <w:t>Trigger</w:t>
            </w:r>
          </w:p>
        </w:tc>
        <w:tc>
          <w:tcPr>
            <w:tcW w:w="5800" w:type="dxa"/>
            <w:gridSpan w:val="2"/>
            <w:shd w:val="clear" w:color="auto" w:fill="auto"/>
          </w:tcPr>
          <w:p w14:paraId="04D4754C" w14:textId="77777777" w:rsidR="00563929" w:rsidRPr="003F6A66" w:rsidRDefault="00563929" w:rsidP="006C2F04">
            <w:pPr>
              <w:spacing w:line="360" w:lineRule="auto"/>
              <w:jc w:val="both"/>
            </w:pPr>
            <w:r>
              <w:t>User click the build and compile button</w:t>
            </w:r>
          </w:p>
        </w:tc>
      </w:tr>
      <w:tr w:rsidR="000541A2" w:rsidRPr="003F6A66" w14:paraId="3561679F" w14:textId="77777777" w:rsidTr="000541A2">
        <w:trPr>
          <w:trHeight w:val="394"/>
        </w:trPr>
        <w:tc>
          <w:tcPr>
            <w:tcW w:w="2830" w:type="dxa"/>
            <w:vMerge w:val="restart"/>
            <w:shd w:val="clear" w:color="auto" w:fill="auto"/>
            <w:vAlign w:val="center"/>
          </w:tcPr>
          <w:p w14:paraId="772ECCDE" w14:textId="77777777" w:rsidR="000541A2" w:rsidRPr="003F6A66" w:rsidRDefault="000541A2" w:rsidP="000541A2">
            <w:pPr>
              <w:spacing w:line="360" w:lineRule="auto"/>
            </w:pPr>
            <w:r>
              <w:t>Typical Course of Event</w:t>
            </w:r>
          </w:p>
        </w:tc>
        <w:tc>
          <w:tcPr>
            <w:tcW w:w="2900" w:type="dxa"/>
            <w:shd w:val="clear" w:color="auto" w:fill="auto"/>
          </w:tcPr>
          <w:p w14:paraId="597654B6" w14:textId="77777777" w:rsidR="000541A2" w:rsidRPr="00E62E47" w:rsidRDefault="000541A2" w:rsidP="006C2F04">
            <w:pPr>
              <w:spacing w:line="360" w:lineRule="auto"/>
              <w:jc w:val="both"/>
              <w:rPr>
                <w:b/>
                <w:bCs/>
              </w:rPr>
            </w:pPr>
            <w:r w:rsidRPr="00E62E47">
              <w:rPr>
                <w:b/>
                <w:bCs/>
              </w:rPr>
              <w:t>Actor Action</w:t>
            </w:r>
          </w:p>
        </w:tc>
        <w:tc>
          <w:tcPr>
            <w:tcW w:w="2900" w:type="dxa"/>
            <w:shd w:val="clear" w:color="auto" w:fill="auto"/>
          </w:tcPr>
          <w:p w14:paraId="2B9CB1E5" w14:textId="77777777" w:rsidR="000541A2" w:rsidRPr="00E62E47" w:rsidRDefault="000541A2" w:rsidP="006C2F04">
            <w:pPr>
              <w:spacing w:line="360" w:lineRule="auto"/>
              <w:jc w:val="both"/>
              <w:rPr>
                <w:b/>
                <w:bCs/>
              </w:rPr>
            </w:pPr>
            <w:r w:rsidRPr="00E62E47">
              <w:rPr>
                <w:b/>
                <w:bCs/>
              </w:rPr>
              <w:t>System Response</w:t>
            </w:r>
          </w:p>
        </w:tc>
      </w:tr>
      <w:tr w:rsidR="000541A2" w:rsidRPr="003F6A66" w14:paraId="05A0072A" w14:textId="77777777" w:rsidTr="006C2F04">
        <w:trPr>
          <w:trHeight w:val="720"/>
        </w:trPr>
        <w:tc>
          <w:tcPr>
            <w:tcW w:w="2830" w:type="dxa"/>
            <w:vMerge/>
            <w:shd w:val="clear" w:color="auto" w:fill="auto"/>
          </w:tcPr>
          <w:p w14:paraId="74D118E6" w14:textId="77777777" w:rsidR="000541A2" w:rsidRDefault="000541A2" w:rsidP="006C2F04">
            <w:pPr>
              <w:spacing w:line="360" w:lineRule="auto"/>
            </w:pPr>
          </w:p>
        </w:tc>
        <w:tc>
          <w:tcPr>
            <w:tcW w:w="2900" w:type="dxa"/>
            <w:shd w:val="clear" w:color="auto" w:fill="auto"/>
          </w:tcPr>
          <w:p w14:paraId="14B51D1A" w14:textId="58AF5F46" w:rsidR="000541A2" w:rsidRPr="00E62E47" w:rsidRDefault="000541A2" w:rsidP="006C2F04">
            <w:pPr>
              <w:spacing w:line="360" w:lineRule="auto"/>
              <w:jc w:val="both"/>
            </w:pPr>
          </w:p>
        </w:tc>
        <w:tc>
          <w:tcPr>
            <w:tcW w:w="2900" w:type="dxa"/>
            <w:shd w:val="clear" w:color="auto" w:fill="auto"/>
          </w:tcPr>
          <w:p w14:paraId="032A3781" w14:textId="679EFD7E" w:rsidR="000541A2" w:rsidRPr="00053188" w:rsidRDefault="000541A2" w:rsidP="006C2F04">
            <w:pPr>
              <w:spacing w:line="360" w:lineRule="auto"/>
              <w:jc w:val="both"/>
            </w:pPr>
            <w:r>
              <w:rPr>
                <w:i/>
                <w:iCs/>
              </w:rPr>
              <w:t>Step 1</w:t>
            </w:r>
            <w:r>
              <w:t>: Conducted training process</w:t>
            </w:r>
          </w:p>
        </w:tc>
      </w:tr>
      <w:tr w:rsidR="000541A2" w:rsidRPr="003F6A66" w14:paraId="0A021570" w14:textId="77777777" w:rsidTr="006C2F04">
        <w:trPr>
          <w:trHeight w:val="720"/>
        </w:trPr>
        <w:tc>
          <w:tcPr>
            <w:tcW w:w="2830" w:type="dxa"/>
            <w:vMerge/>
            <w:shd w:val="clear" w:color="auto" w:fill="auto"/>
          </w:tcPr>
          <w:p w14:paraId="5526019E" w14:textId="77777777" w:rsidR="000541A2" w:rsidRDefault="000541A2" w:rsidP="006C2F04">
            <w:pPr>
              <w:spacing w:line="360" w:lineRule="auto"/>
            </w:pPr>
          </w:p>
        </w:tc>
        <w:tc>
          <w:tcPr>
            <w:tcW w:w="2900" w:type="dxa"/>
            <w:shd w:val="clear" w:color="auto" w:fill="auto"/>
          </w:tcPr>
          <w:p w14:paraId="2E18DADF" w14:textId="77777777" w:rsidR="000541A2" w:rsidRPr="00E62E47" w:rsidRDefault="000541A2" w:rsidP="006C2F04">
            <w:pPr>
              <w:spacing w:line="360" w:lineRule="auto"/>
              <w:jc w:val="both"/>
            </w:pPr>
          </w:p>
        </w:tc>
        <w:tc>
          <w:tcPr>
            <w:tcW w:w="2900" w:type="dxa"/>
            <w:shd w:val="clear" w:color="auto" w:fill="auto"/>
          </w:tcPr>
          <w:p w14:paraId="0A917A00" w14:textId="69985AA0" w:rsidR="000541A2" w:rsidRPr="00053188" w:rsidRDefault="000541A2" w:rsidP="006C2F04">
            <w:pPr>
              <w:spacing w:line="360" w:lineRule="auto"/>
              <w:jc w:val="both"/>
            </w:pPr>
            <w:r>
              <w:rPr>
                <w:i/>
                <w:iCs/>
              </w:rPr>
              <w:t>Step 2</w:t>
            </w:r>
            <w:r>
              <w:t>: Verify whether the end of episode is reached</w:t>
            </w:r>
          </w:p>
        </w:tc>
      </w:tr>
      <w:tr w:rsidR="000541A2" w:rsidRPr="003F6A66" w14:paraId="06D906E9" w14:textId="77777777" w:rsidTr="006C2F04">
        <w:trPr>
          <w:trHeight w:val="720"/>
        </w:trPr>
        <w:tc>
          <w:tcPr>
            <w:tcW w:w="2830" w:type="dxa"/>
            <w:vMerge/>
            <w:shd w:val="clear" w:color="auto" w:fill="auto"/>
          </w:tcPr>
          <w:p w14:paraId="7C420EE4" w14:textId="77777777" w:rsidR="000541A2" w:rsidRDefault="000541A2" w:rsidP="006C2F04">
            <w:pPr>
              <w:spacing w:line="360" w:lineRule="auto"/>
            </w:pPr>
          </w:p>
        </w:tc>
        <w:tc>
          <w:tcPr>
            <w:tcW w:w="2900" w:type="dxa"/>
            <w:shd w:val="clear" w:color="auto" w:fill="auto"/>
          </w:tcPr>
          <w:p w14:paraId="0D424A06" w14:textId="77777777" w:rsidR="000541A2" w:rsidRPr="00E62E47" w:rsidRDefault="000541A2" w:rsidP="006C2F04">
            <w:pPr>
              <w:spacing w:line="360" w:lineRule="auto"/>
              <w:jc w:val="both"/>
            </w:pPr>
          </w:p>
        </w:tc>
        <w:tc>
          <w:tcPr>
            <w:tcW w:w="2900" w:type="dxa"/>
            <w:shd w:val="clear" w:color="auto" w:fill="auto"/>
          </w:tcPr>
          <w:p w14:paraId="431E9222" w14:textId="2A72FE91" w:rsidR="000541A2" w:rsidRPr="00053188" w:rsidRDefault="000541A2" w:rsidP="006C2F04">
            <w:pPr>
              <w:spacing w:line="360" w:lineRule="auto"/>
              <w:jc w:val="both"/>
            </w:pPr>
            <w:r>
              <w:rPr>
                <w:i/>
                <w:iCs/>
              </w:rPr>
              <w:t>Step 3</w:t>
            </w:r>
            <w:r>
              <w:t>: Log the episode’s information and save the video of the agent’s performance</w:t>
            </w:r>
          </w:p>
        </w:tc>
      </w:tr>
      <w:tr w:rsidR="000541A2" w:rsidRPr="003F6A66" w14:paraId="1B614815" w14:textId="77777777" w:rsidTr="006C2F04">
        <w:trPr>
          <w:trHeight w:val="720"/>
        </w:trPr>
        <w:tc>
          <w:tcPr>
            <w:tcW w:w="2830" w:type="dxa"/>
            <w:vMerge/>
            <w:shd w:val="clear" w:color="auto" w:fill="auto"/>
          </w:tcPr>
          <w:p w14:paraId="6F6A3777" w14:textId="77777777" w:rsidR="000541A2" w:rsidRDefault="000541A2" w:rsidP="006C2F04">
            <w:pPr>
              <w:spacing w:line="360" w:lineRule="auto"/>
            </w:pPr>
          </w:p>
        </w:tc>
        <w:tc>
          <w:tcPr>
            <w:tcW w:w="2900" w:type="dxa"/>
            <w:shd w:val="clear" w:color="auto" w:fill="auto"/>
          </w:tcPr>
          <w:p w14:paraId="58DECA23" w14:textId="77777777" w:rsidR="000541A2" w:rsidRPr="00E62E47" w:rsidRDefault="000541A2" w:rsidP="006C2F04">
            <w:pPr>
              <w:spacing w:line="360" w:lineRule="auto"/>
              <w:jc w:val="both"/>
            </w:pPr>
          </w:p>
        </w:tc>
        <w:tc>
          <w:tcPr>
            <w:tcW w:w="2900" w:type="dxa"/>
            <w:shd w:val="clear" w:color="auto" w:fill="auto"/>
          </w:tcPr>
          <w:p w14:paraId="75FD8EEE" w14:textId="4AA306F0" w:rsidR="000541A2" w:rsidRPr="00053188" w:rsidRDefault="000541A2" w:rsidP="006C2F04">
            <w:pPr>
              <w:spacing w:line="360" w:lineRule="auto"/>
              <w:jc w:val="both"/>
            </w:pPr>
            <w:r>
              <w:rPr>
                <w:i/>
                <w:iCs/>
              </w:rPr>
              <w:t>Step 4</w:t>
            </w:r>
            <w:r>
              <w:t>: Verify whether the currently ending episode is a multiple of 100</w:t>
            </w:r>
          </w:p>
        </w:tc>
      </w:tr>
      <w:tr w:rsidR="000541A2" w:rsidRPr="003F6A66" w14:paraId="49B40649" w14:textId="77777777" w:rsidTr="006C2F04">
        <w:trPr>
          <w:trHeight w:val="720"/>
        </w:trPr>
        <w:tc>
          <w:tcPr>
            <w:tcW w:w="2830" w:type="dxa"/>
            <w:vMerge/>
            <w:shd w:val="clear" w:color="auto" w:fill="auto"/>
          </w:tcPr>
          <w:p w14:paraId="6F3AD740" w14:textId="77777777" w:rsidR="000541A2" w:rsidRDefault="000541A2" w:rsidP="006C2F04">
            <w:pPr>
              <w:spacing w:line="360" w:lineRule="auto"/>
            </w:pPr>
          </w:p>
        </w:tc>
        <w:tc>
          <w:tcPr>
            <w:tcW w:w="2900" w:type="dxa"/>
            <w:shd w:val="clear" w:color="auto" w:fill="auto"/>
          </w:tcPr>
          <w:p w14:paraId="3F60A9E9" w14:textId="77777777" w:rsidR="000541A2" w:rsidRPr="00E62E47" w:rsidRDefault="000541A2" w:rsidP="006C2F04">
            <w:pPr>
              <w:spacing w:line="360" w:lineRule="auto"/>
              <w:jc w:val="both"/>
            </w:pPr>
          </w:p>
        </w:tc>
        <w:tc>
          <w:tcPr>
            <w:tcW w:w="2900" w:type="dxa"/>
            <w:shd w:val="clear" w:color="auto" w:fill="auto"/>
          </w:tcPr>
          <w:p w14:paraId="7A632CA1" w14:textId="5A02853A" w:rsidR="000541A2" w:rsidRPr="00AE3E14" w:rsidRDefault="000541A2" w:rsidP="006C2F04">
            <w:pPr>
              <w:spacing w:line="360" w:lineRule="auto"/>
              <w:jc w:val="both"/>
            </w:pPr>
            <w:r>
              <w:rPr>
                <w:i/>
                <w:iCs/>
              </w:rPr>
              <w:t>Step 5</w:t>
            </w:r>
            <w:r>
              <w:t>: Create scores history and average scores graph</w:t>
            </w:r>
          </w:p>
        </w:tc>
      </w:tr>
      <w:tr w:rsidR="00563929" w:rsidRPr="003F6A66" w14:paraId="75445AEC" w14:textId="77777777" w:rsidTr="006C2F04">
        <w:trPr>
          <w:trHeight w:val="175"/>
        </w:trPr>
        <w:tc>
          <w:tcPr>
            <w:tcW w:w="2830" w:type="dxa"/>
            <w:shd w:val="clear" w:color="auto" w:fill="auto"/>
          </w:tcPr>
          <w:p w14:paraId="673F8BAF" w14:textId="77777777" w:rsidR="00563929" w:rsidRPr="003F6A66" w:rsidRDefault="00563929" w:rsidP="006C2F04">
            <w:pPr>
              <w:spacing w:line="360" w:lineRule="auto"/>
            </w:pPr>
            <w:r w:rsidRPr="003F6A66">
              <w:t xml:space="preserve">Alternate </w:t>
            </w:r>
            <w:r>
              <w:t>Course</w:t>
            </w:r>
          </w:p>
        </w:tc>
        <w:tc>
          <w:tcPr>
            <w:tcW w:w="5800" w:type="dxa"/>
            <w:gridSpan w:val="2"/>
            <w:shd w:val="clear" w:color="auto" w:fill="auto"/>
          </w:tcPr>
          <w:p w14:paraId="02FD7C6D" w14:textId="63D710D8" w:rsidR="003E69CB" w:rsidRPr="00363752" w:rsidRDefault="003E69CB" w:rsidP="003E69CB">
            <w:pPr>
              <w:spacing w:line="360" w:lineRule="auto"/>
              <w:jc w:val="both"/>
            </w:pPr>
            <w:r w:rsidRPr="00363752">
              <w:t xml:space="preserve">Alt 1.0: The </w:t>
            </w:r>
            <w:r w:rsidR="00BA5F5E">
              <w:t xml:space="preserve">system failed to generate </w:t>
            </w:r>
            <w:r w:rsidR="00E1277A">
              <w:t xml:space="preserve">the agent’s performance tracking </w:t>
            </w:r>
            <w:r w:rsidR="00BA5F5E">
              <w:t>file</w:t>
            </w:r>
            <w:r w:rsidR="00E1277A">
              <w:t>s</w:t>
            </w:r>
          </w:p>
          <w:p w14:paraId="519B06C3" w14:textId="282E893F" w:rsidR="003E69CB" w:rsidRPr="00363752" w:rsidRDefault="00225347" w:rsidP="006F2C24">
            <w:pPr>
              <w:pStyle w:val="ListParagraph"/>
              <w:numPr>
                <w:ilvl w:val="0"/>
                <w:numId w:val="12"/>
              </w:numPr>
              <w:spacing w:line="360" w:lineRule="auto"/>
              <w:ind w:left="1307" w:hanging="284"/>
              <w:jc w:val="both"/>
              <w:rPr>
                <w:rFonts w:ascii="Times New Roman" w:hAnsi="Times New Roman"/>
                <w:sz w:val="24"/>
                <w:szCs w:val="24"/>
              </w:rPr>
            </w:pPr>
            <w:r w:rsidRPr="003A213A">
              <w:rPr>
                <w:rFonts w:ascii="Times New Roman" w:hAnsi="Times New Roman"/>
                <w:sz w:val="24"/>
                <w:szCs w:val="24"/>
              </w:rPr>
              <w:lastRenderedPageBreak/>
              <w:t xml:space="preserve">System display error message notifying the user </w:t>
            </w:r>
            <w:r>
              <w:rPr>
                <w:rFonts w:ascii="Times New Roman" w:hAnsi="Times New Roman"/>
                <w:sz w:val="24"/>
                <w:szCs w:val="24"/>
              </w:rPr>
              <w:t>that the storage is exhausted</w:t>
            </w:r>
            <w:r w:rsidRPr="00363752">
              <w:rPr>
                <w:rFonts w:ascii="Times New Roman" w:hAnsi="Times New Roman"/>
                <w:sz w:val="24"/>
                <w:szCs w:val="24"/>
              </w:rPr>
              <w:t xml:space="preserve"> </w:t>
            </w:r>
          </w:p>
          <w:p w14:paraId="3DE0F2D2" w14:textId="77777777" w:rsidR="00563929" w:rsidRDefault="003E69CB" w:rsidP="00BA5F5E">
            <w:pPr>
              <w:spacing w:line="360" w:lineRule="auto"/>
              <w:jc w:val="both"/>
            </w:pPr>
            <w:r w:rsidRPr="00363752">
              <w:t xml:space="preserve">Alt 1.1: </w:t>
            </w:r>
            <w:r w:rsidR="00BA5F5E">
              <w:t>The training process ended</w:t>
            </w:r>
            <w:r w:rsidR="00D354AD">
              <w:t xml:space="preserve"> unexpectedly</w:t>
            </w:r>
          </w:p>
          <w:p w14:paraId="0BDE969A" w14:textId="2C60D495" w:rsidR="00E1277A" w:rsidRPr="00E1277A" w:rsidRDefault="00E1277A" w:rsidP="006F2C24">
            <w:pPr>
              <w:pStyle w:val="ListParagraph"/>
              <w:numPr>
                <w:ilvl w:val="0"/>
                <w:numId w:val="12"/>
              </w:numPr>
              <w:spacing w:line="360" w:lineRule="auto"/>
              <w:ind w:left="1307" w:hanging="284"/>
              <w:jc w:val="both"/>
              <w:rPr>
                <w:rFonts w:ascii="Times New Roman" w:hAnsi="Times New Roman"/>
                <w:sz w:val="24"/>
                <w:szCs w:val="24"/>
              </w:rPr>
            </w:pPr>
            <w:r w:rsidRPr="003A213A">
              <w:rPr>
                <w:rFonts w:ascii="Times New Roman" w:hAnsi="Times New Roman"/>
                <w:sz w:val="24"/>
                <w:szCs w:val="24"/>
              </w:rPr>
              <w:t xml:space="preserve">System display error message notifying the user </w:t>
            </w:r>
            <w:r>
              <w:rPr>
                <w:rFonts w:ascii="Times New Roman" w:hAnsi="Times New Roman"/>
                <w:sz w:val="24"/>
                <w:szCs w:val="24"/>
              </w:rPr>
              <w:t>that there is an error in the graph axis’ elements dimension</w:t>
            </w:r>
          </w:p>
        </w:tc>
      </w:tr>
      <w:tr w:rsidR="00563929" w:rsidRPr="003F6A66" w14:paraId="7153C0C5" w14:textId="77777777" w:rsidTr="003D2F49">
        <w:trPr>
          <w:trHeight w:val="1562"/>
        </w:trPr>
        <w:tc>
          <w:tcPr>
            <w:tcW w:w="2830" w:type="dxa"/>
            <w:shd w:val="clear" w:color="auto" w:fill="auto"/>
          </w:tcPr>
          <w:p w14:paraId="5A610CCA" w14:textId="77777777" w:rsidR="00563929" w:rsidRPr="003F6A66" w:rsidRDefault="00563929" w:rsidP="006C2F04">
            <w:pPr>
              <w:spacing w:line="360" w:lineRule="auto"/>
            </w:pPr>
            <w:r w:rsidRPr="003F6A66">
              <w:lastRenderedPageBreak/>
              <w:t>Post Condition</w:t>
            </w:r>
          </w:p>
        </w:tc>
        <w:tc>
          <w:tcPr>
            <w:tcW w:w="5800" w:type="dxa"/>
            <w:gridSpan w:val="2"/>
            <w:shd w:val="clear" w:color="auto" w:fill="auto"/>
          </w:tcPr>
          <w:p w14:paraId="00016EF0" w14:textId="653C4744" w:rsidR="00563929" w:rsidRPr="003E69CB" w:rsidRDefault="00563929" w:rsidP="006F2C24">
            <w:pPr>
              <w:pStyle w:val="ListParagraph"/>
              <w:numPr>
                <w:ilvl w:val="0"/>
                <w:numId w:val="12"/>
              </w:numPr>
              <w:spacing w:line="360" w:lineRule="auto"/>
              <w:ind w:left="740"/>
              <w:jc w:val="both"/>
              <w:rPr>
                <w:rFonts w:ascii="Times New Roman" w:hAnsi="Times New Roman"/>
                <w:sz w:val="24"/>
                <w:szCs w:val="24"/>
              </w:rPr>
            </w:pPr>
            <w:r w:rsidRPr="003E69CB">
              <w:rPr>
                <w:rFonts w:ascii="Times New Roman" w:hAnsi="Times New Roman"/>
                <w:sz w:val="24"/>
                <w:szCs w:val="24"/>
              </w:rPr>
              <w:t xml:space="preserve">The </w:t>
            </w:r>
            <w:r w:rsidR="00831BC7" w:rsidRPr="003E69CB">
              <w:rPr>
                <w:rFonts w:ascii="Times New Roman" w:hAnsi="Times New Roman"/>
                <w:sz w:val="24"/>
                <w:szCs w:val="24"/>
              </w:rPr>
              <w:t>scores history graph and average scores graph is saved</w:t>
            </w:r>
            <w:r w:rsidR="00D354AD">
              <w:rPr>
                <w:rFonts w:ascii="Times New Roman" w:hAnsi="Times New Roman"/>
                <w:sz w:val="24"/>
                <w:szCs w:val="24"/>
              </w:rPr>
              <w:t xml:space="preserve"> as a picture</w:t>
            </w:r>
          </w:p>
          <w:p w14:paraId="5834815D" w14:textId="04C1F05E" w:rsidR="00831BC7" w:rsidRPr="003F6A66" w:rsidRDefault="003E69CB" w:rsidP="006F2C24">
            <w:pPr>
              <w:pStyle w:val="ListParagraph"/>
              <w:numPr>
                <w:ilvl w:val="0"/>
                <w:numId w:val="12"/>
              </w:numPr>
              <w:spacing w:line="360" w:lineRule="auto"/>
              <w:ind w:left="740"/>
              <w:jc w:val="both"/>
            </w:pPr>
            <w:r w:rsidRPr="003E69CB">
              <w:rPr>
                <w:rFonts w:ascii="Times New Roman" w:hAnsi="Times New Roman"/>
                <w:sz w:val="24"/>
                <w:szCs w:val="24"/>
              </w:rPr>
              <w:t>Every episode’s information is logged into the console</w:t>
            </w:r>
            <w:r w:rsidRPr="003E69CB">
              <w:rPr>
                <w:sz w:val="24"/>
                <w:szCs w:val="24"/>
              </w:rPr>
              <w:t xml:space="preserve"> </w:t>
            </w:r>
          </w:p>
        </w:tc>
      </w:tr>
      <w:tr w:rsidR="00563929" w:rsidRPr="003F6A66" w14:paraId="176B1B26" w14:textId="77777777" w:rsidTr="006C2F04">
        <w:trPr>
          <w:trHeight w:val="297"/>
        </w:trPr>
        <w:tc>
          <w:tcPr>
            <w:tcW w:w="2830" w:type="dxa"/>
            <w:shd w:val="clear" w:color="auto" w:fill="auto"/>
          </w:tcPr>
          <w:p w14:paraId="6935BCFE" w14:textId="77777777" w:rsidR="00563929" w:rsidRDefault="00563929" w:rsidP="006C2F04">
            <w:pPr>
              <w:spacing w:line="360" w:lineRule="auto"/>
            </w:pPr>
            <w:r>
              <w:t>Implementation Constraint and Specifications</w:t>
            </w:r>
          </w:p>
        </w:tc>
        <w:tc>
          <w:tcPr>
            <w:tcW w:w="5800" w:type="dxa"/>
            <w:gridSpan w:val="2"/>
            <w:shd w:val="clear" w:color="auto" w:fill="auto"/>
          </w:tcPr>
          <w:p w14:paraId="4DA03DAE" w14:textId="77777777" w:rsidR="00563929" w:rsidRPr="003F6A66" w:rsidRDefault="00563929" w:rsidP="006C2F04">
            <w:pPr>
              <w:spacing w:line="360" w:lineRule="auto"/>
              <w:jc w:val="both"/>
            </w:pPr>
            <w:r>
              <w:t>None</w:t>
            </w:r>
          </w:p>
        </w:tc>
      </w:tr>
    </w:tbl>
    <w:p w14:paraId="6E01DC46" w14:textId="77777777" w:rsidR="00361B7A" w:rsidRPr="003F6A66" w:rsidRDefault="00361B7A" w:rsidP="00083694">
      <w:pPr>
        <w:pStyle w:val="BodyTextIndent"/>
        <w:ind w:firstLine="0"/>
      </w:pPr>
    </w:p>
    <w:p w14:paraId="4625F130" w14:textId="4F62B5F8" w:rsidR="00C1578D" w:rsidRPr="00741363" w:rsidRDefault="00925AAA" w:rsidP="00741363">
      <w:pPr>
        <w:pStyle w:val="Heading1"/>
      </w:pPr>
      <w:r w:rsidRPr="00741363">
        <w:t xml:space="preserve"> </w:t>
      </w:r>
      <w:bookmarkStart w:id="94" w:name="_Toc34915073"/>
      <w:r w:rsidR="001F77F1" w:rsidRPr="00741363">
        <w:t>Activity Diagram</w:t>
      </w:r>
      <w:bookmarkEnd w:id="94"/>
    </w:p>
    <w:p w14:paraId="0968E012" w14:textId="6F2DA554" w:rsidR="00271BD0" w:rsidRPr="003F6A66" w:rsidRDefault="00462A72" w:rsidP="00682684">
      <w:pPr>
        <w:pStyle w:val="BodyTextIndent"/>
      </w:pPr>
      <w:r w:rsidRPr="003F6A66">
        <w:t xml:space="preserve">Activity diagrams are graphical representations of workflows of stepwise activities and actions with support for choice, iteration and concurrency. The diagram defines both concurrent and sequential activities which is used by the developers as a </w:t>
      </w:r>
      <w:r w:rsidR="007D2CEC" w:rsidRPr="003F6A66">
        <w:t>lineup</w:t>
      </w:r>
      <w:r w:rsidRPr="003F6A66">
        <w:t xml:space="preserve"> of the technical flow of their works. This sub chapter will explain the activities diagram that are used in building this application</w:t>
      </w:r>
      <w:r w:rsidR="00C1578D" w:rsidRPr="003F6A66">
        <w:t xml:space="preserve">. </w:t>
      </w:r>
      <w:r w:rsidR="00682684" w:rsidRPr="003F6A66">
        <w:t>The</w:t>
      </w:r>
      <w:r w:rsidR="00682684" w:rsidRPr="003F6A66">
        <w:rPr>
          <w:i/>
          <w:iCs/>
        </w:rPr>
        <w:t xml:space="preserve"> Train</w:t>
      </w:r>
      <w:r w:rsidR="00682684">
        <w:rPr>
          <w:i/>
          <w:iCs/>
        </w:rPr>
        <w:t xml:space="preserve"> the agent</w:t>
      </w:r>
      <w:r w:rsidR="00682684" w:rsidRPr="003F6A66">
        <w:t xml:space="preserve"> node </w:t>
      </w:r>
      <w:r w:rsidR="00682684">
        <w:t>activity flow is illustrated</w:t>
      </w:r>
      <w:r w:rsidR="00682684" w:rsidRPr="003F6A66">
        <w:t xml:space="preserve"> through the </w:t>
      </w:r>
      <w:r w:rsidR="00682684">
        <w:t>f</w:t>
      </w:r>
      <w:r w:rsidR="00682684" w:rsidRPr="003F6A66">
        <w:t xml:space="preserve">igure </w:t>
      </w:r>
      <w:r w:rsidR="00682684">
        <w:t>3.3</w:t>
      </w:r>
      <w:r w:rsidR="00682684" w:rsidRPr="003F6A66">
        <w:t xml:space="preserve"> </w:t>
      </w:r>
      <w:r w:rsidR="00682684">
        <w:t>below</w:t>
      </w:r>
      <w:r w:rsidR="00682684" w:rsidRPr="003F6A66">
        <w:t>.</w:t>
      </w:r>
    </w:p>
    <w:p w14:paraId="2814498D" w14:textId="14012AEB" w:rsidR="00462A72" w:rsidRPr="003F6A66" w:rsidRDefault="00F1070D" w:rsidP="007D2CEC">
      <w:pPr>
        <w:pStyle w:val="BodyTextIndent"/>
        <w:jc w:val="center"/>
        <w:rPr>
          <w:lang w:val="en-ID"/>
        </w:rPr>
      </w:pPr>
      <w:r w:rsidRPr="003F6A66">
        <w:rPr>
          <w:noProof/>
        </w:rPr>
        <w:lastRenderedPageBreak/>
        <w:drawing>
          <wp:inline distT="0" distB="0" distL="0" distR="0" wp14:anchorId="36380278" wp14:editId="78AC4E51">
            <wp:extent cx="1562100" cy="3914775"/>
            <wp:effectExtent l="0" t="0" r="0" b="952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0" cy="3914775"/>
                    </a:xfrm>
                    <a:prstGeom prst="rect">
                      <a:avLst/>
                    </a:prstGeom>
                    <a:noFill/>
                    <a:ln>
                      <a:noFill/>
                    </a:ln>
                  </pic:spPr>
                </pic:pic>
              </a:graphicData>
            </a:graphic>
          </wp:inline>
        </w:drawing>
      </w:r>
    </w:p>
    <w:p w14:paraId="685C6FED" w14:textId="5CDF56EC" w:rsidR="00462A72" w:rsidRDefault="00462A72" w:rsidP="00A129E8">
      <w:pPr>
        <w:pStyle w:val="figureTitle"/>
        <w:rPr>
          <w:lang w:val="en-ID"/>
        </w:rPr>
      </w:pPr>
      <w:bookmarkStart w:id="95" w:name="_Toc34827201"/>
      <w:bookmarkStart w:id="96" w:name="_Toc34865735"/>
      <w:bookmarkStart w:id="97" w:name="_Toc34915134"/>
      <w:r w:rsidRPr="0003392F">
        <w:rPr>
          <w:lang w:val="en-ID"/>
        </w:rPr>
        <w:t>Initiate Training Activity Diagram</w:t>
      </w:r>
      <w:bookmarkEnd w:id="95"/>
      <w:bookmarkEnd w:id="96"/>
      <w:bookmarkEnd w:id="97"/>
    </w:p>
    <w:p w14:paraId="7F1695F0" w14:textId="77777777" w:rsidR="0003392F" w:rsidRPr="0003392F" w:rsidRDefault="0003392F" w:rsidP="0003392F">
      <w:pPr>
        <w:rPr>
          <w:lang w:val="en-ID"/>
        </w:rPr>
      </w:pPr>
    </w:p>
    <w:p w14:paraId="3D3EBC1A" w14:textId="35DAA048" w:rsidR="00462A72" w:rsidRPr="003F6A66" w:rsidRDefault="00462A72" w:rsidP="007D2CEC">
      <w:pPr>
        <w:pStyle w:val="BodyTextIndent"/>
      </w:pPr>
      <w:r w:rsidRPr="003F6A66">
        <w:t xml:space="preserve">The system will be the sole actor of the </w:t>
      </w:r>
      <w:r w:rsidRPr="003F6A66">
        <w:rPr>
          <w:i/>
          <w:iCs/>
        </w:rPr>
        <w:t>Initiate Training Activity Diagram</w:t>
      </w:r>
      <w:r w:rsidRPr="003F6A66">
        <w:t xml:space="preserve">. To begin the training, the system will first </w:t>
      </w:r>
      <w:r w:rsidRPr="003F6A66">
        <w:rPr>
          <w:i/>
          <w:iCs/>
        </w:rPr>
        <w:t>Preprocess/Resize</w:t>
      </w:r>
      <w:r w:rsidRPr="003F6A66">
        <w:t xml:space="preserve"> the environment’s frame to delete meaningless details (extra spaces, scoreboard, etc.). Then, the next process is to </w:t>
      </w:r>
      <w:r w:rsidRPr="003F6A66">
        <w:rPr>
          <w:i/>
          <w:iCs/>
        </w:rPr>
        <w:t>Stack Frames</w:t>
      </w:r>
      <w:r w:rsidRPr="003F6A66">
        <w:t xml:space="preserve"> so that the system could get the sense of motion. Next, the system will initiate the agent to take a</w:t>
      </w:r>
      <w:r w:rsidRPr="003F6A66">
        <w:rPr>
          <w:i/>
          <w:iCs/>
        </w:rPr>
        <w:t xml:space="preserve"> Random Action</w:t>
      </w:r>
      <w:r w:rsidRPr="003F6A66">
        <w:t xml:space="preserve"> to update the environment. If the system did not detect an update to the frames in </w:t>
      </w:r>
      <w:r w:rsidRPr="003F6A66">
        <w:rPr>
          <w:i/>
          <w:iCs/>
        </w:rPr>
        <w:t>n-steps</w:t>
      </w:r>
      <w:r w:rsidRPr="003F6A66">
        <w:t xml:space="preserve">, it will restart the process all over again from the </w:t>
      </w:r>
      <w:r w:rsidRPr="003F6A66">
        <w:rPr>
          <w:i/>
          <w:iCs/>
        </w:rPr>
        <w:t xml:space="preserve">Preprocess </w:t>
      </w:r>
      <w:r w:rsidRPr="003F6A66">
        <w:t xml:space="preserve">node. Otherwise, the system will </w:t>
      </w:r>
      <w:r w:rsidRPr="003F6A66">
        <w:rPr>
          <w:i/>
          <w:iCs/>
        </w:rPr>
        <w:t>Begin the Training Session</w:t>
      </w:r>
      <w:r w:rsidRPr="003F6A66">
        <w:t xml:space="preserve"> that will be furtherly explained </w:t>
      </w:r>
      <w:r w:rsidRPr="003F6A66">
        <w:lastRenderedPageBreak/>
        <w:t xml:space="preserve">in the next section that is depicted by </w:t>
      </w:r>
      <w:r w:rsidR="0042193F">
        <w:t>f</w:t>
      </w:r>
      <w:r w:rsidRPr="003F6A66">
        <w:t xml:space="preserve">igure </w:t>
      </w:r>
      <w:r w:rsidR="002D7EBE">
        <w:t>3.5</w:t>
      </w:r>
      <w:r w:rsidRPr="003F6A66">
        <w:t xml:space="preserve">. The last steps that will end the training session are to </w:t>
      </w:r>
      <w:r w:rsidRPr="003F6A66">
        <w:rPr>
          <w:i/>
          <w:iCs/>
        </w:rPr>
        <w:t xml:space="preserve">Save </w:t>
      </w:r>
      <w:r w:rsidRPr="003F6A66">
        <w:t xml:space="preserve">the trained model for each defined step and </w:t>
      </w:r>
      <w:r w:rsidRPr="003F6A66">
        <w:rPr>
          <w:i/>
          <w:iCs/>
        </w:rPr>
        <w:t>Plot</w:t>
      </w:r>
      <w:r w:rsidRPr="003F6A66">
        <w:t xml:space="preserve"> the training results into the chart.</w:t>
      </w:r>
    </w:p>
    <w:p w14:paraId="2AC30597" w14:textId="77777777" w:rsidR="00462A72" w:rsidRPr="003F6A66" w:rsidRDefault="00462A72" w:rsidP="007D2CEC">
      <w:pPr>
        <w:pStyle w:val="BodyTextIndent"/>
      </w:pPr>
    </w:p>
    <w:p w14:paraId="16BA4B06" w14:textId="6583E333" w:rsidR="00462A72" w:rsidRPr="003F6A66" w:rsidRDefault="00F1070D" w:rsidP="007D2CEC">
      <w:pPr>
        <w:pStyle w:val="BodyTextIndent"/>
        <w:jc w:val="center"/>
        <w:rPr>
          <w:lang w:val="en-ID"/>
        </w:rPr>
      </w:pPr>
      <w:r w:rsidRPr="003F6A66">
        <w:rPr>
          <w:noProof/>
        </w:rPr>
        <w:drawing>
          <wp:inline distT="0" distB="0" distL="0" distR="0" wp14:anchorId="1DC38DA3" wp14:editId="49F7B860">
            <wp:extent cx="2085975" cy="31242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5975" cy="3124200"/>
                    </a:xfrm>
                    <a:prstGeom prst="rect">
                      <a:avLst/>
                    </a:prstGeom>
                    <a:noFill/>
                    <a:ln>
                      <a:noFill/>
                    </a:ln>
                  </pic:spPr>
                </pic:pic>
              </a:graphicData>
            </a:graphic>
          </wp:inline>
        </w:drawing>
      </w:r>
    </w:p>
    <w:p w14:paraId="4B50AC9E" w14:textId="214C5CFB" w:rsidR="00462A72" w:rsidRDefault="00462A72" w:rsidP="00A129E8">
      <w:pPr>
        <w:pStyle w:val="figureTitle"/>
        <w:rPr>
          <w:lang w:val="en-ID"/>
        </w:rPr>
      </w:pPr>
      <w:bookmarkStart w:id="98" w:name="_Toc34827202"/>
      <w:bookmarkStart w:id="99" w:name="_Toc34865736"/>
      <w:bookmarkStart w:id="100" w:name="_Toc34915135"/>
      <w:r w:rsidRPr="009F22DE">
        <w:rPr>
          <w:lang w:val="en-ID"/>
        </w:rPr>
        <w:t>Begin Training Activity Diagram</w:t>
      </w:r>
      <w:bookmarkEnd w:id="98"/>
      <w:bookmarkEnd w:id="99"/>
      <w:bookmarkEnd w:id="100"/>
    </w:p>
    <w:p w14:paraId="0997BDF0" w14:textId="77777777" w:rsidR="00FF3864" w:rsidRPr="00FF3864" w:rsidRDefault="00FF3864" w:rsidP="00FF3864">
      <w:pPr>
        <w:rPr>
          <w:lang w:val="en-ID"/>
        </w:rPr>
      </w:pPr>
    </w:p>
    <w:p w14:paraId="3BC0769D" w14:textId="46047AB5" w:rsidR="00462A72" w:rsidRDefault="00462A72" w:rsidP="00C50B21">
      <w:pPr>
        <w:pStyle w:val="BodyTextIndent"/>
        <w:rPr>
          <w:bCs/>
        </w:rPr>
      </w:pPr>
      <w:r w:rsidRPr="003F6A66">
        <w:rPr>
          <w:bCs/>
        </w:rPr>
        <w:t xml:space="preserve">The </w:t>
      </w:r>
      <w:r w:rsidRPr="003F6A66">
        <w:rPr>
          <w:bCs/>
          <w:i/>
          <w:iCs/>
        </w:rPr>
        <w:t>Begin Training Activity Diagram</w:t>
      </w:r>
      <w:r w:rsidRPr="003F6A66">
        <w:rPr>
          <w:bCs/>
        </w:rPr>
        <w:t xml:space="preserve"> is the last activity diagram in this application. The training is started by initializing or </w:t>
      </w:r>
      <w:r w:rsidRPr="003F6A66">
        <w:rPr>
          <w:bCs/>
          <w:i/>
          <w:iCs/>
        </w:rPr>
        <w:t>updating the agent’s memory</w:t>
      </w:r>
      <w:r w:rsidR="0042193F">
        <w:rPr>
          <w:bCs/>
        </w:rPr>
        <w:t xml:space="preserve"> with the newest taken action</w:t>
      </w:r>
      <w:r w:rsidRPr="003F6A66">
        <w:rPr>
          <w:bCs/>
        </w:rPr>
        <w:t xml:space="preserve">. Then, the knowledge that the agent got will be </w:t>
      </w:r>
      <w:r w:rsidR="007D2CEC" w:rsidRPr="003F6A66">
        <w:rPr>
          <w:bCs/>
          <w:i/>
          <w:iCs/>
        </w:rPr>
        <w:t>fetched</w:t>
      </w:r>
      <w:r w:rsidRPr="003F6A66">
        <w:rPr>
          <w:bCs/>
          <w:i/>
          <w:iCs/>
        </w:rPr>
        <w:t xml:space="preserve"> into the Convolutional Neural Network (CNN)</w:t>
      </w:r>
      <w:r w:rsidRPr="003F6A66">
        <w:rPr>
          <w:bCs/>
        </w:rPr>
        <w:t xml:space="preserve">. After that, the </w:t>
      </w:r>
      <w:r w:rsidRPr="003F6A66">
        <w:rPr>
          <w:bCs/>
          <w:i/>
          <w:iCs/>
        </w:rPr>
        <w:t xml:space="preserve">Q-Values will be updated </w:t>
      </w:r>
      <w:r w:rsidRPr="003F6A66">
        <w:rPr>
          <w:bCs/>
        </w:rPr>
        <w:t xml:space="preserve">by the new reward function and the </w:t>
      </w:r>
      <w:r w:rsidRPr="003F6A66">
        <w:rPr>
          <w:bCs/>
          <w:i/>
          <w:iCs/>
        </w:rPr>
        <w:t>Discount Values</w:t>
      </w:r>
      <w:r w:rsidRPr="003F6A66">
        <w:rPr>
          <w:bCs/>
        </w:rPr>
        <w:t xml:space="preserve"> will also be updated by the CNN</w:t>
      </w:r>
    </w:p>
    <w:p w14:paraId="66F9C356" w14:textId="77777777" w:rsidR="00C50B21" w:rsidRDefault="00C50B21" w:rsidP="00C50B21">
      <w:pPr>
        <w:pStyle w:val="BodyTextIndent"/>
        <w:rPr>
          <w:b/>
          <w:sz w:val="32"/>
        </w:rPr>
        <w:sectPr w:rsidR="00C50B21" w:rsidSect="00C50B21">
          <w:footerReference w:type="default" r:id="rId41"/>
          <w:pgSz w:w="12240" w:h="15840" w:code="1"/>
          <w:pgMar w:top="2880" w:right="1440" w:bottom="1797" w:left="2160" w:header="1440" w:footer="1440" w:gutter="0"/>
          <w:cols w:space="720"/>
          <w:titlePg/>
          <w:docGrid w:linePitch="360"/>
        </w:sectPr>
      </w:pPr>
    </w:p>
    <w:p w14:paraId="50CE66C9" w14:textId="77777777" w:rsidR="006A7BB9" w:rsidRPr="003F6A66" w:rsidRDefault="006A7BB9" w:rsidP="002C0902">
      <w:pPr>
        <w:pStyle w:val="ChapterNumber"/>
        <w:rPr>
          <w:b/>
        </w:rPr>
      </w:pPr>
    </w:p>
    <w:p w14:paraId="194A0AFB" w14:textId="77777777" w:rsidR="000B2087" w:rsidRPr="003F6A66" w:rsidRDefault="000B2087" w:rsidP="006F4696">
      <w:pPr>
        <w:pStyle w:val="ChapterTitle"/>
      </w:pPr>
      <w:r w:rsidRPr="003F6A66">
        <w:t xml:space="preserve"> </w:t>
      </w:r>
    </w:p>
    <w:p w14:paraId="4894107B" w14:textId="4FF1BD82" w:rsidR="000B2087" w:rsidRPr="003F6A66" w:rsidRDefault="002214F6" w:rsidP="006F4696">
      <w:pPr>
        <w:pStyle w:val="ChapterTitle"/>
      </w:pPr>
      <w:bookmarkStart w:id="101" w:name="_Toc34915074"/>
      <w:r w:rsidRPr="003F6A66">
        <w:t>SYSTEM DESIGN</w:t>
      </w:r>
      <w:bookmarkEnd w:id="101"/>
    </w:p>
    <w:p w14:paraId="73491B98" w14:textId="77777777" w:rsidR="000B2087" w:rsidRPr="003F6A66" w:rsidRDefault="000B2087" w:rsidP="000B2087"/>
    <w:p w14:paraId="56B4790C" w14:textId="77777777" w:rsidR="00A35D75" w:rsidRPr="003F6A66" w:rsidRDefault="00A35D75" w:rsidP="000B2087"/>
    <w:p w14:paraId="6494B1AD" w14:textId="77777777" w:rsidR="000B2087" w:rsidRPr="003F6A66" w:rsidRDefault="00A85E26" w:rsidP="000B2087">
      <w:pPr>
        <w:pStyle w:val="BodyTextIndent"/>
      </w:pPr>
      <w:r w:rsidRPr="003F6A66">
        <w:t>System Design is the process of defining the architecture, components, modules, and data of a system to satisfy the specified requirements. It can be considered as the intermediate stage between System Analysis and Product Development where the analyses that have been made in the previous chapter are now visualized in detail. The application comprises of four sections: user interface design, physical design, data design, and class diagram</w:t>
      </w:r>
      <w:r w:rsidR="000B2087" w:rsidRPr="003F6A66">
        <w:t>.</w:t>
      </w:r>
    </w:p>
    <w:p w14:paraId="37711E67" w14:textId="60C39A9A" w:rsidR="000B2087" w:rsidRPr="003F6A66" w:rsidRDefault="00A85E26" w:rsidP="00741363">
      <w:pPr>
        <w:pStyle w:val="Heading1"/>
      </w:pPr>
      <w:bookmarkStart w:id="102" w:name="_Toc34915075"/>
      <w:r w:rsidRPr="003F6A66">
        <w:t>User Interface Design</w:t>
      </w:r>
      <w:bookmarkEnd w:id="102"/>
    </w:p>
    <w:p w14:paraId="01F48CB8" w14:textId="4B4016CC" w:rsidR="00670783" w:rsidRDefault="001207B3" w:rsidP="00850268">
      <w:pPr>
        <w:pStyle w:val="BodyTextIndent"/>
        <w:ind w:firstLine="0"/>
      </w:pPr>
      <w:r w:rsidRPr="003F6A66">
        <w:tab/>
      </w:r>
      <w:r w:rsidR="00CC6BA3" w:rsidRPr="003F6A66">
        <w:t xml:space="preserve">User interface design is one of the important components of any application, be </w:t>
      </w:r>
      <w:r w:rsidRPr="003F6A66">
        <w:t xml:space="preserve">it </w:t>
      </w:r>
      <w:r w:rsidR="00CC6BA3" w:rsidRPr="003F6A66">
        <w:t xml:space="preserve">a desktop or a web application. The user interface will allow users to use the application easily. As </w:t>
      </w:r>
      <w:r w:rsidR="008F3AA6">
        <w:t>the developed program is a neural network agent that is trained to play Atari games, no user interface is created in this study. The result of the training will be shown through the video created during the training session.</w:t>
      </w:r>
    </w:p>
    <w:p w14:paraId="48FF4926" w14:textId="1D82D44F" w:rsidR="00670783" w:rsidRPr="003F6A66" w:rsidRDefault="008F3AA6" w:rsidP="00741363">
      <w:pPr>
        <w:pStyle w:val="Heading1"/>
      </w:pPr>
      <w:r w:rsidRPr="003F6A66">
        <w:t xml:space="preserve"> </w:t>
      </w:r>
      <w:bookmarkStart w:id="103" w:name="_Toc34915076"/>
      <w:r w:rsidR="00670783">
        <w:t>Physical</w:t>
      </w:r>
      <w:r w:rsidR="00670783" w:rsidRPr="003F6A66">
        <w:t xml:space="preserve"> Design</w:t>
      </w:r>
      <w:bookmarkEnd w:id="103"/>
    </w:p>
    <w:p w14:paraId="410BB2D9" w14:textId="083D9D85" w:rsidR="000B2087" w:rsidRPr="003F6A66" w:rsidRDefault="00CC6BA3" w:rsidP="00670783">
      <w:pPr>
        <w:pStyle w:val="BodyTextIndent"/>
      </w:pPr>
      <w:r w:rsidRPr="003F6A66">
        <w:t xml:space="preserve">Physical Design defines the minimum requirements of software and hardware used in development process to ensure that the created application runs without problems. Table </w:t>
      </w:r>
      <w:r w:rsidR="00FF2628">
        <w:lastRenderedPageBreak/>
        <w:t>4.1</w:t>
      </w:r>
      <w:r w:rsidRPr="003F6A66">
        <w:t xml:space="preserve"> and </w:t>
      </w:r>
      <w:r w:rsidR="00FF2628">
        <w:t>4.2</w:t>
      </w:r>
      <w:r w:rsidRPr="003F6A66">
        <w:t xml:space="preserve"> below show respectively the software and hardware requirements to runs this application</w:t>
      </w:r>
      <w:r w:rsidR="000B2087" w:rsidRPr="003F6A66">
        <w:t>.</w:t>
      </w:r>
    </w:p>
    <w:p w14:paraId="78D90333" w14:textId="70B9F8EE" w:rsidR="00CC6BA3" w:rsidRDefault="00CC6BA3" w:rsidP="005E2A8C">
      <w:pPr>
        <w:pStyle w:val="tableTitle"/>
      </w:pPr>
      <w:bookmarkStart w:id="104" w:name="_Toc34065986"/>
      <w:bookmarkStart w:id="105" w:name="_Toc34865444"/>
      <w:bookmarkStart w:id="106" w:name="_Toc34915118"/>
      <w:r w:rsidRPr="003F6A66">
        <w:t>Software Requirements</w:t>
      </w:r>
      <w:bookmarkEnd w:id="104"/>
      <w:bookmarkEnd w:id="105"/>
      <w:bookmarkEnd w:id="106"/>
    </w:p>
    <w:p w14:paraId="1CA3195E" w14:textId="77777777" w:rsidR="00BA274B" w:rsidRPr="00BA274B" w:rsidRDefault="00BA274B" w:rsidP="00BA274B"/>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790"/>
        <w:gridCol w:w="4680"/>
      </w:tblGrid>
      <w:tr w:rsidR="00CC6BA3" w:rsidRPr="003F6A66" w14:paraId="31EA9713" w14:textId="77777777" w:rsidTr="00FC77A2">
        <w:trPr>
          <w:jc w:val="center"/>
        </w:trPr>
        <w:tc>
          <w:tcPr>
            <w:tcW w:w="540" w:type="dxa"/>
            <w:shd w:val="clear" w:color="auto" w:fill="auto"/>
          </w:tcPr>
          <w:p w14:paraId="385CA999" w14:textId="77777777" w:rsidR="00CC6BA3" w:rsidRPr="003F6A66" w:rsidRDefault="00CC6BA3" w:rsidP="00FC77A2">
            <w:pPr>
              <w:spacing w:line="360" w:lineRule="auto"/>
              <w:ind w:right="-46"/>
              <w:jc w:val="center"/>
              <w:rPr>
                <w:b/>
                <w:lang w:val="en-ID"/>
              </w:rPr>
            </w:pPr>
            <w:r w:rsidRPr="003F6A66">
              <w:rPr>
                <w:b/>
                <w:lang w:val="en-ID"/>
              </w:rPr>
              <w:t>No</w:t>
            </w:r>
          </w:p>
        </w:tc>
        <w:tc>
          <w:tcPr>
            <w:tcW w:w="2790" w:type="dxa"/>
            <w:shd w:val="clear" w:color="auto" w:fill="auto"/>
          </w:tcPr>
          <w:p w14:paraId="55E325FA" w14:textId="77777777" w:rsidR="00CC6BA3" w:rsidRPr="003F6A66" w:rsidRDefault="00CC6BA3" w:rsidP="00FC77A2">
            <w:pPr>
              <w:spacing w:line="360" w:lineRule="auto"/>
              <w:jc w:val="center"/>
              <w:rPr>
                <w:b/>
                <w:lang w:val="en-ID"/>
              </w:rPr>
            </w:pPr>
            <w:r w:rsidRPr="003F6A66">
              <w:rPr>
                <w:b/>
                <w:lang w:val="en-ID"/>
              </w:rPr>
              <w:t>Field</w:t>
            </w:r>
          </w:p>
        </w:tc>
        <w:tc>
          <w:tcPr>
            <w:tcW w:w="4680" w:type="dxa"/>
            <w:shd w:val="clear" w:color="auto" w:fill="auto"/>
          </w:tcPr>
          <w:p w14:paraId="0634C808" w14:textId="77777777" w:rsidR="00CC6BA3" w:rsidRPr="003F6A66" w:rsidRDefault="00CC6BA3" w:rsidP="00FC77A2">
            <w:pPr>
              <w:tabs>
                <w:tab w:val="center" w:pos="2322"/>
              </w:tabs>
              <w:spacing w:line="360" w:lineRule="auto"/>
              <w:jc w:val="center"/>
              <w:rPr>
                <w:b/>
                <w:lang w:val="en-ID"/>
              </w:rPr>
            </w:pPr>
            <w:r w:rsidRPr="003F6A66">
              <w:rPr>
                <w:b/>
                <w:lang w:val="en-ID"/>
              </w:rPr>
              <w:t>Description</w:t>
            </w:r>
          </w:p>
        </w:tc>
      </w:tr>
      <w:tr w:rsidR="00CC6BA3" w:rsidRPr="003F6A66" w14:paraId="6E3D9182" w14:textId="77777777" w:rsidTr="00FC77A2">
        <w:trPr>
          <w:jc w:val="center"/>
        </w:trPr>
        <w:tc>
          <w:tcPr>
            <w:tcW w:w="540" w:type="dxa"/>
            <w:shd w:val="clear" w:color="auto" w:fill="auto"/>
          </w:tcPr>
          <w:p w14:paraId="0FB28846" w14:textId="77777777" w:rsidR="00CC6BA3" w:rsidRPr="003F6A66" w:rsidRDefault="00CC6BA3" w:rsidP="00FC77A2">
            <w:pPr>
              <w:spacing w:line="360" w:lineRule="auto"/>
              <w:jc w:val="center"/>
              <w:rPr>
                <w:lang w:val="en-ID"/>
              </w:rPr>
            </w:pPr>
            <w:r w:rsidRPr="003F6A66">
              <w:rPr>
                <w:lang w:val="en-ID"/>
              </w:rPr>
              <w:t>1</w:t>
            </w:r>
          </w:p>
        </w:tc>
        <w:tc>
          <w:tcPr>
            <w:tcW w:w="2790" w:type="dxa"/>
            <w:shd w:val="clear" w:color="auto" w:fill="auto"/>
          </w:tcPr>
          <w:p w14:paraId="4F22AD23" w14:textId="77777777" w:rsidR="00CC6BA3" w:rsidRPr="003F6A66" w:rsidRDefault="00CC6BA3" w:rsidP="00FC77A2">
            <w:pPr>
              <w:spacing w:line="360" w:lineRule="auto"/>
              <w:rPr>
                <w:lang w:val="en-ID"/>
              </w:rPr>
            </w:pPr>
            <w:r w:rsidRPr="003F6A66">
              <w:rPr>
                <w:lang w:val="en-ID"/>
              </w:rPr>
              <w:t>Operating System</w:t>
            </w:r>
          </w:p>
        </w:tc>
        <w:tc>
          <w:tcPr>
            <w:tcW w:w="4680" w:type="dxa"/>
            <w:shd w:val="clear" w:color="auto" w:fill="auto"/>
          </w:tcPr>
          <w:p w14:paraId="0058EB0A" w14:textId="77777777" w:rsidR="00CC6BA3" w:rsidRPr="003F6A66" w:rsidRDefault="00CC6BA3" w:rsidP="00FC77A2">
            <w:pPr>
              <w:spacing w:line="360" w:lineRule="auto"/>
              <w:rPr>
                <w:lang w:val="en-ID"/>
              </w:rPr>
            </w:pPr>
            <w:r w:rsidRPr="003F6A66">
              <w:rPr>
                <w:lang w:val="en-ID"/>
              </w:rPr>
              <w:t>Windows 10</w:t>
            </w:r>
            <w:r w:rsidRPr="003F6A66">
              <w:t xml:space="preserve"> Education</w:t>
            </w:r>
          </w:p>
        </w:tc>
      </w:tr>
      <w:tr w:rsidR="00CC6BA3" w:rsidRPr="003F6A66" w14:paraId="57AA8B9D" w14:textId="77777777" w:rsidTr="00FC77A2">
        <w:trPr>
          <w:jc w:val="center"/>
        </w:trPr>
        <w:tc>
          <w:tcPr>
            <w:tcW w:w="540" w:type="dxa"/>
            <w:shd w:val="clear" w:color="auto" w:fill="auto"/>
          </w:tcPr>
          <w:p w14:paraId="4B040EE1" w14:textId="77777777" w:rsidR="00CC6BA3" w:rsidRPr="003F6A66" w:rsidRDefault="00CC6BA3" w:rsidP="00FC77A2">
            <w:pPr>
              <w:spacing w:line="360" w:lineRule="auto"/>
              <w:jc w:val="center"/>
              <w:rPr>
                <w:lang w:val="en-ID"/>
              </w:rPr>
            </w:pPr>
            <w:r w:rsidRPr="003F6A66">
              <w:rPr>
                <w:lang w:val="en-ID"/>
              </w:rPr>
              <w:t>2</w:t>
            </w:r>
          </w:p>
        </w:tc>
        <w:tc>
          <w:tcPr>
            <w:tcW w:w="2790" w:type="dxa"/>
            <w:shd w:val="clear" w:color="auto" w:fill="auto"/>
          </w:tcPr>
          <w:p w14:paraId="75BBB01E" w14:textId="77777777" w:rsidR="00CC6BA3" w:rsidRPr="003F6A66" w:rsidRDefault="00CC6BA3" w:rsidP="00FC77A2">
            <w:pPr>
              <w:spacing w:line="360" w:lineRule="auto"/>
              <w:rPr>
                <w:lang w:val="en-ID"/>
              </w:rPr>
            </w:pPr>
            <w:r w:rsidRPr="003F6A66">
              <w:rPr>
                <w:lang w:val="en-ID"/>
              </w:rPr>
              <w:t>Programming Language</w:t>
            </w:r>
          </w:p>
        </w:tc>
        <w:tc>
          <w:tcPr>
            <w:tcW w:w="4680" w:type="dxa"/>
            <w:shd w:val="clear" w:color="auto" w:fill="auto"/>
          </w:tcPr>
          <w:p w14:paraId="3C605BB2" w14:textId="77777777" w:rsidR="00CC6BA3" w:rsidRPr="003F6A66" w:rsidRDefault="00CC6BA3" w:rsidP="00FC77A2">
            <w:pPr>
              <w:spacing w:line="360" w:lineRule="auto"/>
              <w:rPr>
                <w:lang w:val="en-ID"/>
              </w:rPr>
            </w:pPr>
            <w:r w:rsidRPr="003F6A66">
              <w:t>Python</w:t>
            </w:r>
          </w:p>
        </w:tc>
      </w:tr>
      <w:tr w:rsidR="00CC6BA3" w:rsidRPr="003F6A66" w14:paraId="7270374E" w14:textId="77777777" w:rsidTr="00FC77A2">
        <w:trPr>
          <w:jc w:val="center"/>
        </w:trPr>
        <w:tc>
          <w:tcPr>
            <w:tcW w:w="540" w:type="dxa"/>
            <w:shd w:val="clear" w:color="auto" w:fill="auto"/>
          </w:tcPr>
          <w:p w14:paraId="44BAD89B" w14:textId="77777777" w:rsidR="00CC6BA3" w:rsidRPr="003F6A66" w:rsidRDefault="00CC6BA3" w:rsidP="00FC77A2">
            <w:pPr>
              <w:spacing w:line="360" w:lineRule="auto"/>
              <w:jc w:val="center"/>
              <w:rPr>
                <w:lang w:val="en-ID"/>
              </w:rPr>
            </w:pPr>
            <w:r w:rsidRPr="003F6A66">
              <w:rPr>
                <w:lang w:val="en-ID"/>
              </w:rPr>
              <w:t>3</w:t>
            </w:r>
          </w:p>
        </w:tc>
        <w:tc>
          <w:tcPr>
            <w:tcW w:w="2790" w:type="dxa"/>
            <w:shd w:val="clear" w:color="auto" w:fill="auto"/>
          </w:tcPr>
          <w:p w14:paraId="4F149297" w14:textId="77777777" w:rsidR="00CC6BA3" w:rsidRPr="003F6A66" w:rsidRDefault="00CC6BA3" w:rsidP="00FC77A2">
            <w:pPr>
              <w:spacing w:line="360" w:lineRule="auto"/>
              <w:rPr>
                <w:lang w:val="en-ID"/>
              </w:rPr>
            </w:pPr>
            <w:r w:rsidRPr="003F6A66">
              <w:rPr>
                <w:lang w:val="en-ID"/>
              </w:rPr>
              <w:t>Program Development</w:t>
            </w:r>
          </w:p>
        </w:tc>
        <w:tc>
          <w:tcPr>
            <w:tcW w:w="4680" w:type="dxa"/>
            <w:shd w:val="clear" w:color="auto" w:fill="auto"/>
          </w:tcPr>
          <w:p w14:paraId="6348945A" w14:textId="77777777" w:rsidR="00CC6BA3" w:rsidRPr="003F6A66" w:rsidRDefault="00CC6BA3" w:rsidP="00FC77A2">
            <w:pPr>
              <w:spacing w:line="360" w:lineRule="auto"/>
              <w:jc w:val="both"/>
            </w:pPr>
            <w:r w:rsidRPr="003F6A66">
              <w:t xml:space="preserve">JetBrains PyCharm Professional 2019.2.1 </w:t>
            </w:r>
          </w:p>
        </w:tc>
      </w:tr>
      <w:tr w:rsidR="0071183A" w:rsidRPr="003F6A66" w14:paraId="7BD2FE7B" w14:textId="77777777" w:rsidTr="00FC77A2">
        <w:trPr>
          <w:jc w:val="center"/>
        </w:trPr>
        <w:tc>
          <w:tcPr>
            <w:tcW w:w="540" w:type="dxa"/>
            <w:shd w:val="clear" w:color="auto" w:fill="auto"/>
          </w:tcPr>
          <w:p w14:paraId="5EEA7D5B" w14:textId="77777777" w:rsidR="0071183A" w:rsidRPr="003F6A66" w:rsidRDefault="0071183A" w:rsidP="00FC77A2">
            <w:pPr>
              <w:spacing w:line="360" w:lineRule="auto"/>
              <w:jc w:val="center"/>
              <w:rPr>
                <w:lang w:val="en-ID"/>
              </w:rPr>
            </w:pPr>
          </w:p>
        </w:tc>
        <w:tc>
          <w:tcPr>
            <w:tcW w:w="2790" w:type="dxa"/>
            <w:shd w:val="clear" w:color="auto" w:fill="auto"/>
          </w:tcPr>
          <w:p w14:paraId="64D7FDE9" w14:textId="77777777" w:rsidR="0071183A" w:rsidRPr="003F6A66" w:rsidRDefault="0071183A" w:rsidP="00FC77A2">
            <w:pPr>
              <w:spacing w:line="360" w:lineRule="auto"/>
              <w:rPr>
                <w:lang w:val="en-ID"/>
              </w:rPr>
            </w:pPr>
          </w:p>
        </w:tc>
        <w:tc>
          <w:tcPr>
            <w:tcW w:w="4680" w:type="dxa"/>
            <w:shd w:val="clear" w:color="auto" w:fill="auto"/>
          </w:tcPr>
          <w:p w14:paraId="4D34C0BD" w14:textId="6F9A15DF" w:rsidR="0071183A" w:rsidRPr="003F6A66" w:rsidRDefault="0071183A" w:rsidP="00FC77A2">
            <w:pPr>
              <w:spacing w:line="360" w:lineRule="auto"/>
              <w:jc w:val="both"/>
            </w:pPr>
            <w:r>
              <w:t>Google Colaboratory</w:t>
            </w:r>
          </w:p>
        </w:tc>
      </w:tr>
      <w:tr w:rsidR="00CC6BA3" w:rsidRPr="003F6A66" w14:paraId="63F6F905" w14:textId="77777777" w:rsidTr="00FC77A2">
        <w:trPr>
          <w:jc w:val="center"/>
        </w:trPr>
        <w:tc>
          <w:tcPr>
            <w:tcW w:w="540" w:type="dxa"/>
            <w:shd w:val="clear" w:color="auto" w:fill="auto"/>
          </w:tcPr>
          <w:p w14:paraId="560699C7" w14:textId="77777777" w:rsidR="00CC6BA3" w:rsidRPr="003F6A66" w:rsidRDefault="00CC6BA3" w:rsidP="00FC77A2">
            <w:pPr>
              <w:spacing w:line="360" w:lineRule="auto"/>
              <w:jc w:val="center"/>
              <w:rPr>
                <w:lang w:val="en-ID"/>
              </w:rPr>
            </w:pPr>
            <w:r w:rsidRPr="003F6A66">
              <w:rPr>
                <w:lang w:val="en-ID"/>
              </w:rPr>
              <w:t>4</w:t>
            </w:r>
          </w:p>
        </w:tc>
        <w:tc>
          <w:tcPr>
            <w:tcW w:w="2790" w:type="dxa"/>
            <w:shd w:val="clear" w:color="auto" w:fill="auto"/>
          </w:tcPr>
          <w:p w14:paraId="56465D9B" w14:textId="77777777" w:rsidR="00CC6BA3" w:rsidRPr="003F6A66" w:rsidRDefault="00CC6BA3" w:rsidP="00FC77A2">
            <w:pPr>
              <w:spacing w:line="360" w:lineRule="auto"/>
              <w:rPr>
                <w:lang w:val="en-ID"/>
              </w:rPr>
            </w:pPr>
            <w:r w:rsidRPr="003F6A66">
              <w:rPr>
                <w:lang w:val="en-ID"/>
              </w:rPr>
              <w:t>Documentation</w:t>
            </w:r>
          </w:p>
        </w:tc>
        <w:tc>
          <w:tcPr>
            <w:tcW w:w="4680" w:type="dxa"/>
            <w:shd w:val="clear" w:color="auto" w:fill="auto"/>
          </w:tcPr>
          <w:p w14:paraId="6481D5E1" w14:textId="77777777" w:rsidR="00CC6BA3" w:rsidRPr="003F6A66" w:rsidRDefault="00CC6BA3" w:rsidP="00FC77A2">
            <w:pPr>
              <w:spacing w:line="360" w:lineRule="auto"/>
              <w:rPr>
                <w:lang w:val="en-ID"/>
              </w:rPr>
            </w:pPr>
            <w:r w:rsidRPr="003F6A66">
              <w:rPr>
                <w:lang w:val="en-ID"/>
              </w:rPr>
              <w:t>Microsoft Word 201</w:t>
            </w:r>
            <w:r w:rsidRPr="003F6A66">
              <w:t>9</w:t>
            </w:r>
          </w:p>
        </w:tc>
      </w:tr>
    </w:tbl>
    <w:p w14:paraId="0FE3D9AD" w14:textId="77777777" w:rsidR="00CC6BA3" w:rsidRPr="003F6A66" w:rsidRDefault="00CC6BA3" w:rsidP="00CC6BA3">
      <w:pPr>
        <w:pStyle w:val="Caption1"/>
        <w:jc w:val="left"/>
        <w:rPr>
          <w:szCs w:val="24"/>
          <w:lang w:val="en-ID"/>
        </w:rPr>
      </w:pPr>
    </w:p>
    <w:p w14:paraId="5F712CF2" w14:textId="1256055B" w:rsidR="00BA274B" w:rsidRDefault="00CC6BA3" w:rsidP="005E2A8C">
      <w:pPr>
        <w:pStyle w:val="tableTitle"/>
      </w:pPr>
      <w:bookmarkStart w:id="107" w:name="_Toc34065987"/>
      <w:bookmarkStart w:id="108" w:name="_Toc34865445"/>
      <w:bookmarkStart w:id="109" w:name="_Toc34915119"/>
      <w:r w:rsidRPr="003F6A66">
        <w:t>Hardware Requirements</w:t>
      </w:r>
      <w:bookmarkEnd w:id="107"/>
      <w:bookmarkEnd w:id="108"/>
      <w:bookmarkEnd w:id="109"/>
    </w:p>
    <w:p w14:paraId="1713C870" w14:textId="77777777" w:rsidR="00B519BC" w:rsidRPr="00B519BC" w:rsidRDefault="00B519BC" w:rsidP="00B519BC"/>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965"/>
        <w:gridCol w:w="5535"/>
      </w:tblGrid>
      <w:tr w:rsidR="00CC6BA3" w:rsidRPr="003F6A66" w14:paraId="7751D6EE" w14:textId="77777777" w:rsidTr="00FC77A2">
        <w:trPr>
          <w:jc w:val="center"/>
        </w:trPr>
        <w:tc>
          <w:tcPr>
            <w:tcW w:w="510" w:type="dxa"/>
            <w:shd w:val="clear" w:color="auto" w:fill="auto"/>
            <w:vAlign w:val="center"/>
          </w:tcPr>
          <w:p w14:paraId="4F123F42" w14:textId="77777777" w:rsidR="00CC6BA3" w:rsidRPr="003F6A66" w:rsidRDefault="00CC6BA3" w:rsidP="00FC77A2">
            <w:pPr>
              <w:spacing w:line="360" w:lineRule="auto"/>
              <w:jc w:val="center"/>
              <w:rPr>
                <w:b/>
                <w:bCs/>
                <w:lang w:val="en-ID"/>
              </w:rPr>
            </w:pPr>
            <w:r w:rsidRPr="003F6A66">
              <w:rPr>
                <w:b/>
                <w:bCs/>
                <w:lang w:val="en-ID"/>
              </w:rPr>
              <w:t>No</w:t>
            </w:r>
          </w:p>
        </w:tc>
        <w:tc>
          <w:tcPr>
            <w:tcW w:w="1965" w:type="dxa"/>
            <w:shd w:val="clear" w:color="auto" w:fill="auto"/>
            <w:vAlign w:val="center"/>
          </w:tcPr>
          <w:p w14:paraId="0A11B1FA" w14:textId="77777777" w:rsidR="00CC6BA3" w:rsidRPr="003F6A66" w:rsidRDefault="00CC6BA3" w:rsidP="00FC77A2">
            <w:pPr>
              <w:spacing w:line="360" w:lineRule="auto"/>
              <w:jc w:val="center"/>
              <w:rPr>
                <w:b/>
                <w:bCs/>
                <w:lang w:val="en-ID"/>
              </w:rPr>
            </w:pPr>
            <w:r w:rsidRPr="003F6A66">
              <w:rPr>
                <w:b/>
                <w:bCs/>
                <w:lang w:val="en-ID"/>
              </w:rPr>
              <w:t>Field</w:t>
            </w:r>
          </w:p>
        </w:tc>
        <w:tc>
          <w:tcPr>
            <w:tcW w:w="5535" w:type="dxa"/>
            <w:shd w:val="clear" w:color="auto" w:fill="auto"/>
            <w:vAlign w:val="center"/>
          </w:tcPr>
          <w:p w14:paraId="63E585FB" w14:textId="77777777" w:rsidR="00CC6BA3" w:rsidRPr="003F6A66" w:rsidRDefault="00CC6BA3" w:rsidP="00FC77A2">
            <w:pPr>
              <w:spacing w:line="360" w:lineRule="auto"/>
              <w:jc w:val="center"/>
              <w:rPr>
                <w:b/>
                <w:bCs/>
                <w:lang w:val="en-ID"/>
              </w:rPr>
            </w:pPr>
            <w:r w:rsidRPr="003F6A66">
              <w:rPr>
                <w:b/>
                <w:bCs/>
                <w:lang w:val="en-ID"/>
              </w:rPr>
              <w:t>Description</w:t>
            </w:r>
          </w:p>
        </w:tc>
      </w:tr>
      <w:tr w:rsidR="00CC6BA3" w:rsidRPr="003F6A66" w14:paraId="1AA0D9EB" w14:textId="77777777" w:rsidTr="00FC77A2">
        <w:trPr>
          <w:jc w:val="center"/>
        </w:trPr>
        <w:tc>
          <w:tcPr>
            <w:tcW w:w="510" w:type="dxa"/>
            <w:shd w:val="clear" w:color="auto" w:fill="auto"/>
            <w:vAlign w:val="center"/>
          </w:tcPr>
          <w:p w14:paraId="19AF661E" w14:textId="77777777" w:rsidR="00CC6BA3" w:rsidRPr="003F6A66" w:rsidRDefault="00CC6BA3" w:rsidP="00FC77A2">
            <w:pPr>
              <w:spacing w:line="360" w:lineRule="auto"/>
              <w:jc w:val="center"/>
              <w:rPr>
                <w:lang w:val="en-ID"/>
              </w:rPr>
            </w:pPr>
            <w:r w:rsidRPr="003F6A66">
              <w:rPr>
                <w:lang w:val="en-ID"/>
              </w:rPr>
              <w:t>1</w:t>
            </w:r>
          </w:p>
        </w:tc>
        <w:tc>
          <w:tcPr>
            <w:tcW w:w="1965" w:type="dxa"/>
            <w:shd w:val="clear" w:color="auto" w:fill="auto"/>
            <w:vAlign w:val="center"/>
          </w:tcPr>
          <w:p w14:paraId="78ED57E6" w14:textId="77777777" w:rsidR="00CC6BA3" w:rsidRPr="003F6A66" w:rsidRDefault="00CC6BA3" w:rsidP="00FC77A2">
            <w:pPr>
              <w:spacing w:line="360" w:lineRule="auto"/>
              <w:rPr>
                <w:lang w:val="en-ID"/>
              </w:rPr>
            </w:pPr>
            <w:r w:rsidRPr="003F6A66">
              <w:rPr>
                <w:lang w:val="en-ID"/>
              </w:rPr>
              <w:t>Processor</w:t>
            </w:r>
          </w:p>
        </w:tc>
        <w:tc>
          <w:tcPr>
            <w:tcW w:w="5535" w:type="dxa"/>
            <w:shd w:val="clear" w:color="auto" w:fill="auto"/>
            <w:vAlign w:val="center"/>
          </w:tcPr>
          <w:p w14:paraId="44520BF0" w14:textId="77777777" w:rsidR="00CC6BA3" w:rsidRPr="003F6A66" w:rsidRDefault="00CC6BA3" w:rsidP="00FC77A2">
            <w:pPr>
              <w:spacing w:line="360" w:lineRule="auto"/>
              <w:rPr>
                <w:lang w:val="en-ID"/>
              </w:rPr>
            </w:pPr>
            <w:r w:rsidRPr="003F6A66">
              <w:rPr>
                <w:lang w:val="en-ID"/>
              </w:rPr>
              <w:t>Minimum requirement: Intel Core i series</w:t>
            </w:r>
          </w:p>
        </w:tc>
      </w:tr>
      <w:tr w:rsidR="00CC6BA3" w:rsidRPr="003F6A66" w14:paraId="28A0021F" w14:textId="77777777" w:rsidTr="00FC77A2">
        <w:trPr>
          <w:jc w:val="center"/>
        </w:trPr>
        <w:tc>
          <w:tcPr>
            <w:tcW w:w="510" w:type="dxa"/>
            <w:shd w:val="clear" w:color="auto" w:fill="auto"/>
            <w:vAlign w:val="center"/>
          </w:tcPr>
          <w:p w14:paraId="27D4DD25" w14:textId="77777777" w:rsidR="00CC6BA3" w:rsidRPr="003F6A66" w:rsidRDefault="00CC6BA3" w:rsidP="00FC77A2">
            <w:pPr>
              <w:spacing w:line="360" w:lineRule="auto"/>
              <w:jc w:val="center"/>
              <w:rPr>
                <w:lang w:val="en-ID"/>
              </w:rPr>
            </w:pPr>
            <w:r w:rsidRPr="003F6A66">
              <w:rPr>
                <w:lang w:val="en-ID"/>
              </w:rPr>
              <w:t>2</w:t>
            </w:r>
          </w:p>
        </w:tc>
        <w:tc>
          <w:tcPr>
            <w:tcW w:w="1965" w:type="dxa"/>
            <w:shd w:val="clear" w:color="auto" w:fill="auto"/>
            <w:vAlign w:val="center"/>
          </w:tcPr>
          <w:p w14:paraId="2C34A6F0" w14:textId="77777777" w:rsidR="00CC6BA3" w:rsidRPr="003F6A66" w:rsidRDefault="00CC6BA3" w:rsidP="00FC77A2">
            <w:pPr>
              <w:spacing w:line="360" w:lineRule="auto"/>
              <w:rPr>
                <w:lang w:val="en-ID"/>
              </w:rPr>
            </w:pPr>
            <w:r w:rsidRPr="003F6A66">
              <w:rPr>
                <w:lang w:val="en-ID"/>
              </w:rPr>
              <w:t>Memory</w:t>
            </w:r>
          </w:p>
        </w:tc>
        <w:tc>
          <w:tcPr>
            <w:tcW w:w="5535" w:type="dxa"/>
            <w:shd w:val="clear" w:color="auto" w:fill="auto"/>
            <w:vAlign w:val="center"/>
          </w:tcPr>
          <w:p w14:paraId="7AF51E80" w14:textId="2D285F2F" w:rsidR="00CC6BA3" w:rsidRPr="003F6A66" w:rsidRDefault="00CC6BA3" w:rsidP="00FC77A2">
            <w:pPr>
              <w:spacing w:line="360" w:lineRule="auto"/>
              <w:rPr>
                <w:lang w:val="en-ID"/>
              </w:rPr>
            </w:pPr>
            <w:r w:rsidRPr="003F6A66">
              <w:rPr>
                <w:lang w:val="en-ID"/>
              </w:rPr>
              <w:t xml:space="preserve">Minimum requirement: </w:t>
            </w:r>
            <w:r w:rsidR="0071183A">
              <w:rPr>
                <w:lang w:val="en-ID"/>
              </w:rPr>
              <w:t>12</w:t>
            </w:r>
            <w:r w:rsidRPr="003F6A66">
              <w:rPr>
                <w:lang w:val="en-ID"/>
              </w:rPr>
              <w:t>GB of RAM</w:t>
            </w:r>
          </w:p>
        </w:tc>
      </w:tr>
      <w:tr w:rsidR="00CC6BA3" w:rsidRPr="003F6A66" w14:paraId="1B554E58" w14:textId="77777777" w:rsidTr="00FC77A2">
        <w:trPr>
          <w:jc w:val="center"/>
        </w:trPr>
        <w:tc>
          <w:tcPr>
            <w:tcW w:w="510" w:type="dxa"/>
            <w:shd w:val="clear" w:color="auto" w:fill="auto"/>
            <w:vAlign w:val="center"/>
          </w:tcPr>
          <w:p w14:paraId="1D7E2F36" w14:textId="77777777" w:rsidR="00CC6BA3" w:rsidRPr="003F6A66" w:rsidRDefault="00CC6BA3" w:rsidP="00FC77A2">
            <w:pPr>
              <w:spacing w:line="360" w:lineRule="auto"/>
              <w:jc w:val="center"/>
              <w:rPr>
                <w:lang w:val="en-ID"/>
              </w:rPr>
            </w:pPr>
            <w:r w:rsidRPr="003F6A66">
              <w:rPr>
                <w:lang w:val="en-ID"/>
              </w:rPr>
              <w:t>3</w:t>
            </w:r>
          </w:p>
        </w:tc>
        <w:tc>
          <w:tcPr>
            <w:tcW w:w="1965" w:type="dxa"/>
            <w:shd w:val="clear" w:color="auto" w:fill="auto"/>
            <w:vAlign w:val="center"/>
          </w:tcPr>
          <w:p w14:paraId="0CE5FD31" w14:textId="77777777" w:rsidR="00CC6BA3" w:rsidRPr="003F6A66" w:rsidRDefault="00CC6BA3" w:rsidP="00FC77A2">
            <w:pPr>
              <w:spacing w:line="360" w:lineRule="auto"/>
              <w:rPr>
                <w:lang w:val="en-ID"/>
              </w:rPr>
            </w:pPr>
            <w:r w:rsidRPr="003F6A66">
              <w:rPr>
                <w:lang w:val="en-ID"/>
              </w:rPr>
              <w:t>Monitor</w:t>
            </w:r>
          </w:p>
        </w:tc>
        <w:tc>
          <w:tcPr>
            <w:tcW w:w="5535" w:type="dxa"/>
            <w:shd w:val="clear" w:color="auto" w:fill="auto"/>
            <w:vAlign w:val="center"/>
          </w:tcPr>
          <w:p w14:paraId="6E2EFAB8" w14:textId="77777777" w:rsidR="00CC6BA3" w:rsidRPr="003F6A66" w:rsidRDefault="00CC6BA3" w:rsidP="00FC77A2">
            <w:pPr>
              <w:spacing w:line="360" w:lineRule="auto"/>
              <w:rPr>
                <w:lang w:val="en-ID"/>
              </w:rPr>
            </w:pPr>
            <w:r w:rsidRPr="003F6A66">
              <w:rPr>
                <w:lang w:val="en-ID"/>
              </w:rPr>
              <w:t>Minimum requirement: Resolution 1280x720</w:t>
            </w:r>
          </w:p>
        </w:tc>
      </w:tr>
      <w:tr w:rsidR="00CC6BA3" w:rsidRPr="003F6A66" w14:paraId="3BD4B8C4" w14:textId="77777777" w:rsidTr="00FC77A2">
        <w:trPr>
          <w:jc w:val="center"/>
        </w:trPr>
        <w:tc>
          <w:tcPr>
            <w:tcW w:w="510" w:type="dxa"/>
            <w:shd w:val="clear" w:color="auto" w:fill="auto"/>
            <w:vAlign w:val="center"/>
          </w:tcPr>
          <w:p w14:paraId="32AB5638" w14:textId="77777777" w:rsidR="00CC6BA3" w:rsidRPr="003F6A66" w:rsidRDefault="00CC6BA3" w:rsidP="00FC77A2">
            <w:pPr>
              <w:spacing w:line="360" w:lineRule="auto"/>
              <w:jc w:val="center"/>
              <w:rPr>
                <w:lang w:val="en-ID"/>
              </w:rPr>
            </w:pPr>
            <w:r w:rsidRPr="003F6A66">
              <w:rPr>
                <w:lang w:val="en-ID"/>
              </w:rPr>
              <w:t>4</w:t>
            </w:r>
          </w:p>
        </w:tc>
        <w:tc>
          <w:tcPr>
            <w:tcW w:w="1965" w:type="dxa"/>
            <w:shd w:val="clear" w:color="auto" w:fill="auto"/>
            <w:vAlign w:val="center"/>
          </w:tcPr>
          <w:p w14:paraId="72176A6C" w14:textId="77777777" w:rsidR="00CC6BA3" w:rsidRPr="003F6A66" w:rsidRDefault="00CC6BA3" w:rsidP="00FC77A2">
            <w:pPr>
              <w:spacing w:line="360" w:lineRule="auto"/>
              <w:rPr>
                <w:lang w:val="en-ID"/>
              </w:rPr>
            </w:pPr>
            <w:r w:rsidRPr="003F6A66">
              <w:rPr>
                <w:lang w:val="en-ID"/>
              </w:rPr>
              <w:t>Hard Drive</w:t>
            </w:r>
          </w:p>
        </w:tc>
        <w:tc>
          <w:tcPr>
            <w:tcW w:w="5535" w:type="dxa"/>
            <w:shd w:val="clear" w:color="auto" w:fill="auto"/>
            <w:vAlign w:val="center"/>
          </w:tcPr>
          <w:p w14:paraId="075AA766" w14:textId="77777777" w:rsidR="00CC6BA3" w:rsidRPr="003F6A66" w:rsidRDefault="00CC6BA3" w:rsidP="00FC77A2">
            <w:pPr>
              <w:spacing w:line="360" w:lineRule="auto"/>
              <w:rPr>
                <w:lang w:val="en-ID"/>
              </w:rPr>
            </w:pPr>
            <w:r w:rsidRPr="003F6A66">
              <w:rPr>
                <w:lang w:val="en-ID"/>
              </w:rPr>
              <w:t>Minimum requirement: Free space of 100 MB</w:t>
            </w:r>
          </w:p>
        </w:tc>
      </w:tr>
    </w:tbl>
    <w:p w14:paraId="6AC10055" w14:textId="77777777" w:rsidR="00CC6BA3" w:rsidRPr="003F6A66" w:rsidRDefault="00CC6BA3" w:rsidP="000B2087">
      <w:pPr>
        <w:pStyle w:val="BodyTextIndent"/>
      </w:pPr>
    </w:p>
    <w:p w14:paraId="0936A183" w14:textId="6793B60F" w:rsidR="002660CE" w:rsidRPr="003F6A66" w:rsidRDefault="00C9368B" w:rsidP="00741363">
      <w:pPr>
        <w:pStyle w:val="Heading1"/>
      </w:pPr>
      <w:bookmarkStart w:id="110" w:name="_Toc34915077"/>
      <w:r w:rsidRPr="003F6A66">
        <w:t>Data Design</w:t>
      </w:r>
      <w:bookmarkEnd w:id="110"/>
    </w:p>
    <w:p w14:paraId="0FDECFE5" w14:textId="50F7DF32" w:rsidR="002660CE" w:rsidRPr="003F6A66" w:rsidRDefault="00CC6BA3" w:rsidP="002660CE">
      <w:pPr>
        <w:pStyle w:val="BodyTextIndent"/>
      </w:pPr>
      <w:r w:rsidRPr="003F6A66">
        <w:t xml:space="preserve">Database is not needed in this application as the application purpose is only to train the agent to be excel in a specific game environment. </w:t>
      </w:r>
      <w:r w:rsidR="0071183A">
        <w:t>Two checkpoint (.h5) d</w:t>
      </w:r>
      <w:r w:rsidRPr="003F6A66">
        <w:t xml:space="preserve">ata </w:t>
      </w:r>
      <w:r w:rsidR="0071183A">
        <w:t xml:space="preserve">are </w:t>
      </w:r>
      <w:r w:rsidRPr="003F6A66">
        <w:t>generated</w:t>
      </w:r>
      <w:r w:rsidR="0071183A">
        <w:t>, one is</w:t>
      </w:r>
      <w:r w:rsidRPr="003F6A66">
        <w:t xml:space="preserve"> to save the training</w:t>
      </w:r>
      <w:r w:rsidR="0071183A">
        <w:t xml:space="preserve"> weights for every iteration and the other is created when highest</w:t>
      </w:r>
      <w:r w:rsidR="00CB4E4D">
        <w:t xml:space="preserve"> average</w:t>
      </w:r>
      <w:r w:rsidR="0071183A">
        <w:t xml:space="preserve"> score</w:t>
      </w:r>
      <w:r w:rsidR="00CB4E4D">
        <w:t xml:space="preserve"> is calculated</w:t>
      </w:r>
      <w:r w:rsidR="0071183A">
        <w:t>. The last two</w:t>
      </w:r>
      <w:r w:rsidRPr="003F6A66">
        <w:t xml:space="preserve"> </w:t>
      </w:r>
      <w:r w:rsidR="0071183A">
        <w:t xml:space="preserve">data generated by the system are the </w:t>
      </w:r>
      <w:r w:rsidR="0071183A">
        <w:lastRenderedPageBreak/>
        <w:t>preprocessed environment file, which is an image format file (.png), and a video file of the game episode.</w:t>
      </w:r>
      <w:r w:rsidRPr="003F6A66">
        <w:t xml:space="preserve"> Table </w:t>
      </w:r>
      <w:r w:rsidR="00FF2628">
        <w:t>4.3</w:t>
      </w:r>
      <w:r w:rsidR="00F81331">
        <w:t xml:space="preserve"> </w:t>
      </w:r>
      <w:r w:rsidRPr="003F6A66">
        <w:t>below depict the data design for the application.</w:t>
      </w:r>
    </w:p>
    <w:p w14:paraId="5760C5B3" w14:textId="00CDD6B4" w:rsidR="00BA274B" w:rsidRDefault="00CC6BA3" w:rsidP="00FF2628">
      <w:pPr>
        <w:pStyle w:val="tableTitle"/>
      </w:pPr>
      <w:bookmarkStart w:id="111" w:name="_Toc34065988"/>
      <w:bookmarkStart w:id="112" w:name="_Toc34865446"/>
      <w:bookmarkStart w:id="113" w:name="_Toc34915120"/>
      <w:r w:rsidRPr="003F6A66">
        <w:t>The Data Design</w:t>
      </w:r>
      <w:bookmarkEnd w:id="111"/>
      <w:bookmarkEnd w:id="112"/>
      <w:bookmarkEnd w:id="113"/>
    </w:p>
    <w:p w14:paraId="478BABD9" w14:textId="77777777" w:rsidR="009800FD" w:rsidRPr="009800FD" w:rsidRDefault="009800FD" w:rsidP="009800FD"/>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171"/>
        <w:gridCol w:w="4329"/>
      </w:tblGrid>
      <w:tr w:rsidR="00CC6BA3" w:rsidRPr="003F6A66" w14:paraId="15E15676" w14:textId="77777777" w:rsidTr="00FC77A2">
        <w:trPr>
          <w:jc w:val="center"/>
        </w:trPr>
        <w:tc>
          <w:tcPr>
            <w:tcW w:w="510" w:type="dxa"/>
            <w:shd w:val="clear" w:color="auto" w:fill="auto"/>
            <w:vAlign w:val="center"/>
          </w:tcPr>
          <w:p w14:paraId="5E930A64" w14:textId="77777777" w:rsidR="00CC6BA3" w:rsidRPr="003F6A66" w:rsidRDefault="00CC6BA3" w:rsidP="00FC77A2">
            <w:pPr>
              <w:spacing w:line="360" w:lineRule="auto"/>
              <w:jc w:val="center"/>
              <w:rPr>
                <w:b/>
                <w:bCs/>
                <w:lang w:val="en-ID"/>
              </w:rPr>
            </w:pPr>
            <w:r w:rsidRPr="003F6A66">
              <w:rPr>
                <w:b/>
                <w:bCs/>
                <w:lang w:val="en-ID"/>
              </w:rPr>
              <w:t>No</w:t>
            </w:r>
          </w:p>
        </w:tc>
        <w:tc>
          <w:tcPr>
            <w:tcW w:w="3171" w:type="dxa"/>
            <w:shd w:val="clear" w:color="auto" w:fill="auto"/>
            <w:vAlign w:val="center"/>
          </w:tcPr>
          <w:p w14:paraId="4A02880D" w14:textId="05942A93" w:rsidR="00CC6BA3" w:rsidRPr="003F6A66" w:rsidRDefault="0071183A" w:rsidP="00FC77A2">
            <w:pPr>
              <w:spacing w:line="360" w:lineRule="auto"/>
              <w:jc w:val="center"/>
              <w:rPr>
                <w:b/>
                <w:bCs/>
                <w:lang w:val="en-ID"/>
              </w:rPr>
            </w:pPr>
            <w:r>
              <w:rPr>
                <w:b/>
                <w:bCs/>
                <w:lang w:val="en-ID"/>
              </w:rPr>
              <w:t>Filename</w:t>
            </w:r>
          </w:p>
        </w:tc>
        <w:tc>
          <w:tcPr>
            <w:tcW w:w="4329" w:type="dxa"/>
            <w:shd w:val="clear" w:color="auto" w:fill="auto"/>
            <w:vAlign w:val="center"/>
          </w:tcPr>
          <w:p w14:paraId="5E2A3FE0" w14:textId="77777777" w:rsidR="00CC6BA3" w:rsidRPr="003F6A66" w:rsidRDefault="00CC6BA3" w:rsidP="00FC77A2">
            <w:pPr>
              <w:spacing w:line="360" w:lineRule="auto"/>
              <w:jc w:val="center"/>
              <w:rPr>
                <w:b/>
                <w:bCs/>
                <w:lang w:val="en-ID"/>
              </w:rPr>
            </w:pPr>
            <w:r w:rsidRPr="003F6A66">
              <w:rPr>
                <w:b/>
                <w:bCs/>
              </w:rPr>
              <w:t>Content Description</w:t>
            </w:r>
          </w:p>
        </w:tc>
      </w:tr>
      <w:tr w:rsidR="00CC6BA3" w:rsidRPr="003F6A66" w14:paraId="0739E0B2" w14:textId="77777777" w:rsidTr="00FC77A2">
        <w:trPr>
          <w:trHeight w:val="647"/>
          <w:jc w:val="center"/>
        </w:trPr>
        <w:tc>
          <w:tcPr>
            <w:tcW w:w="510" w:type="dxa"/>
            <w:shd w:val="clear" w:color="auto" w:fill="auto"/>
            <w:vAlign w:val="center"/>
          </w:tcPr>
          <w:p w14:paraId="00BE976E" w14:textId="77777777" w:rsidR="00CC6BA3" w:rsidRPr="003F6A66" w:rsidRDefault="00CC6BA3" w:rsidP="00FC77A2">
            <w:pPr>
              <w:spacing w:line="360" w:lineRule="auto"/>
              <w:jc w:val="center"/>
              <w:rPr>
                <w:lang w:val="en-ID"/>
              </w:rPr>
            </w:pPr>
            <w:r w:rsidRPr="003F6A66">
              <w:rPr>
                <w:lang w:val="en-ID"/>
              </w:rPr>
              <w:t>1</w:t>
            </w:r>
          </w:p>
        </w:tc>
        <w:tc>
          <w:tcPr>
            <w:tcW w:w="3171" w:type="dxa"/>
            <w:shd w:val="clear" w:color="auto" w:fill="auto"/>
            <w:vAlign w:val="center"/>
          </w:tcPr>
          <w:p w14:paraId="2AC41108" w14:textId="60A0A30B" w:rsidR="00CC6BA3" w:rsidRPr="003F6A66" w:rsidRDefault="00CC6BA3" w:rsidP="00FC77A2">
            <w:pPr>
              <w:spacing w:line="360" w:lineRule="auto"/>
              <w:rPr>
                <w:lang w:val="en-ID"/>
              </w:rPr>
            </w:pPr>
            <w:r w:rsidRPr="003F6A66">
              <w:t>checkpoint</w:t>
            </w:r>
            <w:r w:rsidR="0071183A">
              <w:t>.h5</w:t>
            </w:r>
          </w:p>
        </w:tc>
        <w:tc>
          <w:tcPr>
            <w:tcW w:w="4329" w:type="dxa"/>
            <w:shd w:val="clear" w:color="auto" w:fill="auto"/>
            <w:vAlign w:val="center"/>
          </w:tcPr>
          <w:p w14:paraId="3ECE30FB" w14:textId="77777777" w:rsidR="00CC6BA3" w:rsidRPr="003F6A66" w:rsidRDefault="00CC6BA3" w:rsidP="00FC77A2">
            <w:pPr>
              <w:spacing w:line="360" w:lineRule="auto"/>
              <w:rPr>
                <w:lang w:val="en-ID"/>
              </w:rPr>
            </w:pPr>
            <w:r w:rsidRPr="003F6A66">
              <w:t>The training checkpoint for a defined number of iterations</w:t>
            </w:r>
          </w:p>
        </w:tc>
      </w:tr>
      <w:tr w:rsidR="00CC6BA3" w:rsidRPr="003F6A66" w14:paraId="57DC6604" w14:textId="77777777" w:rsidTr="00FC77A2">
        <w:trPr>
          <w:trHeight w:val="638"/>
          <w:jc w:val="center"/>
        </w:trPr>
        <w:tc>
          <w:tcPr>
            <w:tcW w:w="510" w:type="dxa"/>
            <w:shd w:val="clear" w:color="auto" w:fill="auto"/>
            <w:vAlign w:val="center"/>
          </w:tcPr>
          <w:p w14:paraId="526DBDD1" w14:textId="77777777" w:rsidR="00CC6BA3" w:rsidRPr="003F6A66" w:rsidRDefault="00CC6BA3" w:rsidP="00FC77A2">
            <w:pPr>
              <w:spacing w:line="360" w:lineRule="auto"/>
              <w:jc w:val="center"/>
              <w:rPr>
                <w:lang w:val="en-ID"/>
              </w:rPr>
            </w:pPr>
            <w:r w:rsidRPr="003F6A66">
              <w:rPr>
                <w:lang w:val="en-ID"/>
              </w:rPr>
              <w:t>2</w:t>
            </w:r>
          </w:p>
        </w:tc>
        <w:tc>
          <w:tcPr>
            <w:tcW w:w="3171" w:type="dxa"/>
            <w:shd w:val="clear" w:color="auto" w:fill="auto"/>
            <w:vAlign w:val="center"/>
          </w:tcPr>
          <w:p w14:paraId="5717DAC2" w14:textId="68628522" w:rsidR="00CC6BA3" w:rsidRPr="003F6A66" w:rsidRDefault="0071183A" w:rsidP="00FC77A2">
            <w:pPr>
              <w:spacing w:line="360" w:lineRule="auto"/>
              <w:rPr>
                <w:lang w:val="en-ID"/>
              </w:rPr>
            </w:pPr>
            <w:r>
              <w:t>[high</w:t>
            </w:r>
            <w:r w:rsidR="00CB4E4D">
              <w:t>_avg</w:t>
            </w:r>
            <w:r>
              <w:t>_score]_best.h5</w:t>
            </w:r>
          </w:p>
        </w:tc>
        <w:tc>
          <w:tcPr>
            <w:tcW w:w="4329" w:type="dxa"/>
            <w:shd w:val="clear" w:color="auto" w:fill="auto"/>
            <w:vAlign w:val="center"/>
          </w:tcPr>
          <w:p w14:paraId="49302A87" w14:textId="5E0CBBCD" w:rsidR="00CC6BA3" w:rsidRPr="0071183A" w:rsidRDefault="00CC6BA3" w:rsidP="00FC77A2">
            <w:pPr>
              <w:spacing w:line="360" w:lineRule="auto"/>
              <w:rPr>
                <w:lang w:val="en-ID"/>
              </w:rPr>
            </w:pPr>
            <w:r w:rsidRPr="003F6A66">
              <w:t xml:space="preserve">The </w:t>
            </w:r>
            <w:r w:rsidR="0071183A">
              <w:rPr>
                <w:i/>
                <w:iCs/>
              </w:rPr>
              <w:t>[high</w:t>
            </w:r>
            <w:r w:rsidR="00CB4E4D">
              <w:rPr>
                <w:i/>
                <w:iCs/>
              </w:rPr>
              <w:t>_avg</w:t>
            </w:r>
            <w:r w:rsidR="0071183A">
              <w:rPr>
                <w:i/>
                <w:iCs/>
              </w:rPr>
              <w:t xml:space="preserve">_score] </w:t>
            </w:r>
            <w:r w:rsidR="0071183A">
              <w:t>is filled with the actual high score that the agent received</w:t>
            </w:r>
          </w:p>
        </w:tc>
      </w:tr>
      <w:tr w:rsidR="00CC6BA3" w:rsidRPr="003F6A66" w14:paraId="3A561BBE" w14:textId="77777777" w:rsidTr="00FC77A2">
        <w:trPr>
          <w:jc w:val="center"/>
        </w:trPr>
        <w:tc>
          <w:tcPr>
            <w:tcW w:w="510" w:type="dxa"/>
            <w:shd w:val="clear" w:color="auto" w:fill="auto"/>
            <w:vAlign w:val="center"/>
          </w:tcPr>
          <w:p w14:paraId="3D4293A6" w14:textId="77777777" w:rsidR="00CC6BA3" w:rsidRPr="003F6A66" w:rsidRDefault="00CC6BA3" w:rsidP="00FC77A2">
            <w:pPr>
              <w:spacing w:line="360" w:lineRule="auto"/>
              <w:jc w:val="center"/>
              <w:rPr>
                <w:lang w:val="en-ID"/>
              </w:rPr>
            </w:pPr>
            <w:r w:rsidRPr="003F6A66">
              <w:rPr>
                <w:lang w:val="en-ID"/>
              </w:rPr>
              <w:t>3</w:t>
            </w:r>
          </w:p>
        </w:tc>
        <w:tc>
          <w:tcPr>
            <w:tcW w:w="3171" w:type="dxa"/>
            <w:shd w:val="clear" w:color="auto" w:fill="auto"/>
            <w:vAlign w:val="center"/>
          </w:tcPr>
          <w:p w14:paraId="3E272C3C" w14:textId="7F8FCBF6" w:rsidR="00CC6BA3" w:rsidRPr="003F6A66" w:rsidRDefault="0071183A" w:rsidP="00FC77A2">
            <w:pPr>
              <w:spacing w:line="360" w:lineRule="auto"/>
              <w:rPr>
                <w:lang w:val="en-ID"/>
              </w:rPr>
            </w:pPr>
            <w:r>
              <w:t>preprocessed.png</w:t>
            </w:r>
          </w:p>
        </w:tc>
        <w:tc>
          <w:tcPr>
            <w:tcW w:w="4329" w:type="dxa"/>
            <w:shd w:val="clear" w:color="auto" w:fill="auto"/>
            <w:vAlign w:val="center"/>
          </w:tcPr>
          <w:p w14:paraId="7FD8C6F8" w14:textId="3C0D35F2" w:rsidR="00CC6BA3" w:rsidRPr="003F6A66" w:rsidRDefault="0071183A" w:rsidP="00FC77A2">
            <w:pPr>
              <w:spacing w:line="360" w:lineRule="auto"/>
              <w:rPr>
                <w:lang w:val="en-ID"/>
              </w:rPr>
            </w:pPr>
            <w:r>
              <w:t>The preprocessed environment data</w:t>
            </w:r>
          </w:p>
        </w:tc>
      </w:tr>
      <w:tr w:rsidR="0071183A" w:rsidRPr="003F6A66" w14:paraId="53CC4405" w14:textId="77777777" w:rsidTr="00FC77A2">
        <w:trPr>
          <w:jc w:val="center"/>
        </w:trPr>
        <w:tc>
          <w:tcPr>
            <w:tcW w:w="510" w:type="dxa"/>
            <w:shd w:val="clear" w:color="auto" w:fill="auto"/>
            <w:vAlign w:val="center"/>
          </w:tcPr>
          <w:p w14:paraId="00FEDCA7" w14:textId="6A210CA2" w:rsidR="0071183A" w:rsidRPr="003F6A66" w:rsidRDefault="0071183A" w:rsidP="00FC77A2">
            <w:pPr>
              <w:spacing w:line="360" w:lineRule="auto"/>
              <w:jc w:val="center"/>
              <w:rPr>
                <w:lang w:val="en-ID"/>
              </w:rPr>
            </w:pPr>
            <w:r>
              <w:rPr>
                <w:lang w:val="en-ID"/>
              </w:rPr>
              <w:t>4</w:t>
            </w:r>
          </w:p>
        </w:tc>
        <w:tc>
          <w:tcPr>
            <w:tcW w:w="3171" w:type="dxa"/>
            <w:shd w:val="clear" w:color="auto" w:fill="auto"/>
            <w:vAlign w:val="center"/>
          </w:tcPr>
          <w:p w14:paraId="4C6391D6" w14:textId="7EE75717" w:rsidR="0071183A" w:rsidRPr="003F6A66" w:rsidRDefault="0071183A" w:rsidP="00FC77A2">
            <w:pPr>
              <w:spacing w:line="360" w:lineRule="auto"/>
            </w:pPr>
            <w:r>
              <w:t>openaigym.video.mp4</w:t>
            </w:r>
          </w:p>
        </w:tc>
        <w:tc>
          <w:tcPr>
            <w:tcW w:w="4329" w:type="dxa"/>
            <w:shd w:val="clear" w:color="auto" w:fill="auto"/>
            <w:vAlign w:val="center"/>
          </w:tcPr>
          <w:p w14:paraId="22DEAE2A" w14:textId="008A66C8" w:rsidR="0071183A" w:rsidRPr="003F6A66" w:rsidRDefault="0071183A" w:rsidP="00FC77A2">
            <w:pPr>
              <w:spacing w:line="360" w:lineRule="auto"/>
            </w:pPr>
            <w:r>
              <w:t>The video file generated by the open ai gym library</w:t>
            </w:r>
          </w:p>
        </w:tc>
      </w:tr>
    </w:tbl>
    <w:p w14:paraId="14732769" w14:textId="77777777" w:rsidR="004F326D" w:rsidRPr="003F6A66" w:rsidRDefault="004F326D" w:rsidP="00CC6BA3">
      <w:pPr>
        <w:pStyle w:val="BodyTextIndent"/>
        <w:ind w:firstLine="0"/>
      </w:pPr>
    </w:p>
    <w:p w14:paraId="20BBA364" w14:textId="28BC5928" w:rsidR="00CC6BA3" w:rsidRPr="003F6A66" w:rsidRDefault="00CC6BA3" w:rsidP="00741363">
      <w:pPr>
        <w:pStyle w:val="Heading1"/>
      </w:pPr>
      <w:bookmarkStart w:id="114" w:name="_Toc34915078"/>
      <w:r w:rsidRPr="003F6A66">
        <w:t>Class Diagram</w:t>
      </w:r>
      <w:bookmarkEnd w:id="114"/>
    </w:p>
    <w:p w14:paraId="5977E84D" w14:textId="1E57826F" w:rsidR="00386E99" w:rsidRPr="003F6A66" w:rsidRDefault="007D2BE4" w:rsidP="00CC6BA3">
      <w:pPr>
        <w:pStyle w:val="BodyTextIndent"/>
      </w:pPr>
      <w:bookmarkStart w:id="115" w:name="_Hlk22857994"/>
      <w:r w:rsidRPr="003F6A66">
        <w:t>A class diagram, as specified in UML, is a static diagram that describes the classes of a system. Classes here are classes in O</w:t>
      </w:r>
      <w:r w:rsidR="00F94031" w:rsidRPr="003F6A66">
        <w:t xml:space="preserve">bject </w:t>
      </w:r>
      <w:r w:rsidRPr="003F6A66">
        <w:t>O</w:t>
      </w:r>
      <w:r w:rsidR="00F94031" w:rsidRPr="003F6A66">
        <w:t xml:space="preserve">riented </w:t>
      </w:r>
      <w:r w:rsidRPr="003F6A66">
        <w:t>P</w:t>
      </w:r>
      <w:r w:rsidR="00F94031" w:rsidRPr="003F6A66">
        <w:t>rogramming context which</w:t>
      </w:r>
      <w:r w:rsidRPr="003F6A66">
        <w:t xml:space="preserve"> displayed with its attributes, methods, and relations with other classes</w:t>
      </w:r>
      <w:r w:rsidR="00A3251E">
        <w:t xml:space="preserve">. </w:t>
      </w:r>
      <w:r w:rsidRPr="003F6A66">
        <w:t xml:space="preserve">Class diagram of this application </w:t>
      </w:r>
      <w:bookmarkEnd w:id="115"/>
      <w:r w:rsidRPr="003F6A66">
        <w:t xml:space="preserve">is shown </w:t>
      </w:r>
      <w:r w:rsidR="00F81331">
        <w:t>in f</w:t>
      </w:r>
      <w:r w:rsidRPr="003F6A66">
        <w:t xml:space="preserve">igure </w:t>
      </w:r>
      <w:r w:rsidR="002D7EBE">
        <w:t>4.1</w:t>
      </w:r>
      <w:r w:rsidRPr="003F6A66">
        <w:t>.</w:t>
      </w:r>
    </w:p>
    <w:p w14:paraId="6817BBEB" w14:textId="77777777" w:rsidR="00386E99" w:rsidRPr="003F6A66" w:rsidRDefault="00386E99" w:rsidP="00386E99"/>
    <w:p w14:paraId="7191206D" w14:textId="540AD654" w:rsidR="007D2BE4" w:rsidRPr="003F6A66" w:rsidRDefault="00383581" w:rsidP="007D2BE4">
      <w:pPr>
        <w:keepNext/>
        <w:spacing w:line="360" w:lineRule="auto"/>
        <w:jc w:val="center"/>
      </w:pPr>
      <w:r w:rsidRPr="00383581">
        <w:rPr>
          <w:noProof/>
        </w:rPr>
        <w:lastRenderedPageBreak/>
        <w:drawing>
          <wp:inline distT="0" distB="0" distL="0" distR="0" wp14:anchorId="3ECD3AB8" wp14:editId="3A0893E0">
            <wp:extent cx="5486400" cy="359727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597275"/>
                    </a:xfrm>
                    <a:prstGeom prst="rect">
                      <a:avLst/>
                    </a:prstGeom>
                  </pic:spPr>
                </pic:pic>
              </a:graphicData>
            </a:graphic>
          </wp:inline>
        </w:drawing>
      </w:r>
    </w:p>
    <w:p w14:paraId="50E62631" w14:textId="6ED11017" w:rsidR="00BA274B" w:rsidRDefault="007D2BE4" w:rsidP="00A129E8">
      <w:pPr>
        <w:pStyle w:val="figureTitle"/>
      </w:pPr>
      <w:bookmarkStart w:id="116" w:name="_Toc34827203"/>
      <w:bookmarkStart w:id="117" w:name="_Toc34865737"/>
      <w:bookmarkStart w:id="118" w:name="_Toc34915136"/>
      <w:r w:rsidRPr="003F6A66">
        <w:t>The Class Diagram</w:t>
      </w:r>
      <w:bookmarkEnd w:id="116"/>
      <w:bookmarkEnd w:id="117"/>
      <w:bookmarkEnd w:id="118"/>
    </w:p>
    <w:p w14:paraId="3F5C4029" w14:textId="77777777" w:rsidR="00BA274B" w:rsidRPr="00BA274B" w:rsidRDefault="00BA274B" w:rsidP="00BA274B"/>
    <w:p w14:paraId="14DD23D9" w14:textId="188567A7" w:rsidR="007D2BE4" w:rsidRPr="003F6A66" w:rsidRDefault="004B32A6" w:rsidP="007D2BE4">
      <w:pPr>
        <w:pStyle w:val="BodyTextIndent"/>
      </w:pPr>
      <w:r w:rsidRPr="003F6A66">
        <w:t>T</w:t>
      </w:r>
      <w:r w:rsidR="007D2BE4" w:rsidRPr="003F6A66">
        <w:t xml:space="preserve">wo classes, </w:t>
      </w:r>
      <w:r w:rsidR="007D2BE4" w:rsidRPr="003F6A66">
        <w:rPr>
          <w:i/>
          <w:iCs/>
        </w:rPr>
        <w:t xml:space="preserve">DQ_Network </w:t>
      </w:r>
      <w:r w:rsidR="007D2BE4" w:rsidRPr="003F6A66">
        <w:t>and</w:t>
      </w:r>
      <w:r w:rsidR="007D2BE4" w:rsidRPr="003F6A66">
        <w:rPr>
          <w:i/>
          <w:iCs/>
        </w:rPr>
        <w:t xml:space="preserve"> Agent</w:t>
      </w:r>
      <w:r w:rsidR="007D2BE4" w:rsidRPr="003F6A66">
        <w:t>, are used in this application. The further explanation of each class will be explained below:</w:t>
      </w:r>
    </w:p>
    <w:p w14:paraId="02B4F59B" w14:textId="7E755DC0" w:rsidR="007D2BE4" w:rsidRPr="003F6A66" w:rsidRDefault="007D2BE4" w:rsidP="006F2C24">
      <w:pPr>
        <w:pStyle w:val="BodyTextIndent"/>
        <w:numPr>
          <w:ilvl w:val="0"/>
          <w:numId w:val="9"/>
        </w:numPr>
        <w:rPr>
          <w:b/>
        </w:rPr>
      </w:pPr>
      <w:r w:rsidRPr="003F6A66">
        <w:rPr>
          <w:b/>
        </w:rPr>
        <w:t>DQ_Network Class</w:t>
      </w:r>
    </w:p>
    <w:p w14:paraId="733EF081" w14:textId="5A191A6C" w:rsidR="007D2BE4" w:rsidRDefault="007D2BE4" w:rsidP="004B32A6">
      <w:pPr>
        <w:pStyle w:val="BodyTextIndent"/>
        <w:ind w:left="720" w:firstLine="0"/>
      </w:pPr>
      <w:r w:rsidRPr="003F6A66">
        <w:t xml:space="preserve">The DQ_Network Class main purpose is to build a Convolutional Neural Network for the agent. There exist </w:t>
      </w:r>
      <w:r w:rsidR="00336A1F">
        <w:t>nine</w:t>
      </w:r>
      <w:r w:rsidRPr="003F6A66">
        <w:t xml:space="preserve"> properties to define this class which are: </w:t>
      </w:r>
    </w:p>
    <w:p w14:paraId="110039E7" w14:textId="77777777" w:rsidR="00C164D3" w:rsidRPr="003F6A66" w:rsidRDefault="00C164D3" w:rsidP="006F2C24">
      <w:pPr>
        <w:pStyle w:val="BodyTextIndent"/>
        <w:numPr>
          <w:ilvl w:val="1"/>
          <w:numId w:val="7"/>
        </w:numPr>
        <w:tabs>
          <w:tab w:val="clear" w:pos="1800"/>
          <w:tab w:val="num" w:pos="1080"/>
        </w:tabs>
        <w:ind w:left="1080"/>
      </w:pPr>
      <w:r>
        <w:t>total_action</w:t>
      </w:r>
    </w:p>
    <w:p w14:paraId="50B9FBC1" w14:textId="77777777" w:rsidR="00C164D3" w:rsidRPr="003F6A66" w:rsidRDefault="00C164D3" w:rsidP="00C164D3">
      <w:pPr>
        <w:pStyle w:val="BodyTextIndent"/>
        <w:ind w:left="1080" w:firstLine="0"/>
      </w:pPr>
      <w:r w:rsidRPr="003F6A66">
        <w:t xml:space="preserve">The </w:t>
      </w:r>
      <w:r>
        <w:t>total_action</w:t>
      </w:r>
      <w:r w:rsidRPr="003F6A66">
        <w:t xml:space="preserve"> stands for a number of actions that the agent could take in the specific environment.</w:t>
      </w:r>
    </w:p>
    <w:p w14:paraId="09FBF4BB" w14:textId="2E0211C4" w:rsidR="00C164D3" w:rsidRPr="003F6A66" w:rsidRDefault="00C164D3" w:rsidP="006F2C24">
      <w:pPr>
        <w:pStyle w:val="BodyTextIndent"/>
        <w:numPr>
          <w:ilvl w:val="1"/>
          <w:numId w:val="7"/>
        </w:numPr>
        <w:tabs>
          <w:tab w:val="clear" w:pos="1800"/>
          <w:tab w:val="num" w:pos="1080"/>
        </w:tabs>
        <w:ind w:left="1080"/>
      </w:pPr>
      <w:r w:rsidRPr="003F6A66">
        <w:lastRenderedPageBreak/>
        <w:t>learning_rate</w:t>
      </w:r>
    </w:p>
    <w:p w14:paraId="21E866B4" w14:textId="47B2B622" w:rsidR="00C164D3" w:rsidRPr="003F6A66" w:rsidRDefault="00C164D3" w:rsidP="00C164D3">
      <w:pPr>
        <w:pStyle w:val="BodyTextIndent"/>
        <w:ind w:left="1080" w:firstLine="0"/>
      </w:pPr>
      <w:r w:rsidRPr="003F6A66">
        <w:t xml:space="preserve">The </w:t>
      </w:r>
      <w:r w:rsidRPr="00BA799D">
        <w:t>learning_rat</w:t>
      </w:r>
      <w:r w:rsidR="00BA799D" w:rsidRPr="00BA799D">
        <w:t>e</w:t>
      </w:r>
      <w:r w:rsidRPr="003F6A66">
        <w:t xml:space="preserve"> is a variable which hold a floating-point value from 0 to 1 that defines the learning speed of the agent.</w:t>
      </w:r>
    </w:p>
    <w:p w14:paraId="58AD80BF" w14:textId="46B05561" w:rsidR="00BA799D" w:rsidRPr="003F6A66" w:rsidRDefault="00BA799D" w:rsidP="006F2C24">
      <w:pPr>
        <w:pStyle w:val="BodyTextIndent"/>
        <w:numPr>
          <w:ilvl w:val="1"/>
          <w:numId w:val="7"/>
        </w:numPr>
        <w:tabs>
          <w:tab w:val="clear" w:pos="1800"/>
          <w:tab w:val="num" w:pos="1080"/>
        </w:tabs>
        <w:ind w:left="1080"/>
      </w:pPr>
      <w:r>
        <w:t>batch_size</w:t>
      </w:r>
    </w:p>
    <w:p w14:paraId="13310ECF" w14:textId="15C8CC9D" w:rsidR="00BA799D" w:rsidRPr="003F6A66" w:rsidRDefault="00BA799D" w:rsidP="00BA799D">
      <w:pPr>
        <w:pStyle w:val="BodyTextIndent"/>
        <w:ind w:left="1080" w:firstLine="0"/>
      </w:pPr>
      <w:r w:rsidRPr="003F6A66">
        <w:t xml:space="preserve">The </w:t>
      </w:r>
      <w:r>
        <w:t>batch_size is a variable whichhold an integer number defining the batch size in the Keras’s fit function.</w:t>
      </w:r>
    </w:p>
    <w:p w14:paraId="5C11D27F" w14:textId="112A056D" w:rsidR="00BA799D" w:rsidRPr="003F6A66" w:rsidRDefault="00BA799D" w:rsidP="006F2C24">
      <w:pPr>
        <w:pStyle w:val="BodyTextIndent"/>
        <w:numPr>
          <w:ilvl w:val="1"/>
          <w:numId w:val="7"/>
        </w:numPr>
        <w:tabs>
          <w:tab w:val="clear" w:pos="1800"/>
          <w:tab w:val="num" w:pos="1080"/>
        </w:tabs>
        <w:ind w:left="1080"/>
      </w:pPr>
      <w:r>
        <w:t>discount</w:t>
      </w:r>
      <w:r w:rsidRPr="003F6A66">
        <w:t>_</w:t>
      </w:r>
      <w:r>
        <w:t>factor</w:t>
      </w:r>
    </w:p>
    <w:p w14:paraId="00C21720" w14:textId="41D7F44E" w:rsidR="003633A8" w:rsidRPr="003F6A66" w:rsidRDefault="00BA799D" w:rsidP="003633A8">
      <w:pPr>
        <w:pStyle w:val="BodyTextIndent"/>
        <w:ind w:left="1080" w:firstLine="0"/>
      </w:pPr>
      <w:r w:rsidRPr="003F6A66">
        <w:t xml:space="preserve">The </w:t>
      </w:r>
      <w:r>
        <w:t>discount</w:t>
      </w:r>
      <w:r w:rsidRPr="003F6A66">
        <w:t>_</w:t>
      </w:r>
      <w:r>
        <w:t xml:space="preserve">factor </w:t>
      </w:r>
      <w:r w:rsidRPr="003F6A66">
        <w:t xml:space="preserve">is a variable which hold a floating-point value from 0 to 1 that defines the </w:t>
      </w:r>
      <w:r>
        <w:t>agent’s behavior in considering long-term or short-term reward</w:t>
      </w:r>
      <w:r w:rsidRPr="003F6A66">
        <w:t xml:space="preserve"> of the agent.</w:t>
      </w:r>
    </w:p>
    <w:p w14:paraId="30FDD801" w14:textId="77777777" w:rsidR="003633A8" w:rsidRPr="003F6A66" w:rsidRDefault="003633A8" w:rsidP="006F2C24">
      <w:pPr>
        <w:pStyle w:val="BodyTextIndent"/>
        <w:numPr>
          <w:ilvl w:val="1"/>
          <w:numId w:val="7"/>
        </w:numPr>
        <w:tabs>
          <w:tab w:val="clear" w:pos="1800"/>
          <w:tab w:val="num" w:pos="1080"/>
        </w:tabs>
        <w:ind w:left="1080"/>
      </w:pPr>
      <w:r>
        <w:t>input</w:t>
      </w:r>
      <w:r w:rsidRPr="003F6A66">
        <w:t>_</w:t>
      </w:r>
      <w:r>
        <w:t>dimension</w:t>
      </w:r>
    </w:p>
    <w:p w14:paraId="6AC1072D" w14:textId="0846CB16" w:rsidR="003633A8" w:rsidRPr="003F6A66" w:rsidRDefault="003633A8" w:rsidP="003633A8">
      <w:pPr>
        <w:pStyle w:val="BodyTextIndent"/>
        <w:ind w:left="1080" w:firstLine="0"/>
      </w:pPr>
      <w:r w:rsidRPr="003F6A66">
        <w:t xml:space="preserve">The </w:t>
      </w:r>
      <w:r>
        <w:t>input</w:t>
      </w:r>
      <w:r w:rsidRPr="003F6A66">
        <w:t>_</w:t>
      </w:r>
      <w:r>
        <w:t xml:space="preserve">dimension </w:t>
      </w:r>
      <w:r w:rsidRPr="003F6A66">
        <w:t xml:space="preserve">is a variable which hold </w:t>
      </w:r>
      <w:r>
        <w:t>a three-dimensional array (row, column, channel) that defines the game’s frame size.</w:t>
      </w:r>
      <w:r w:rsidR="008E5643">
        <w:t xml:space="preserve"> It will be utilized as an input for the neural network.</w:t>
      </w:r>
      <w:r w:rsidRPr="003633A8">
        <w:t xml:space="preserve"> </w:t>
      </w:r>
    </w:p>
    <w:p w14:paraId="0A3D4415" w14:textId="74A8EFB7" w:rsidR="003633A8" w:rsidRPr="003F6A66" w:rsidRDefault="003633A8" w:rsidP="006F2C24">
      <w:pPr>
        <w:pStyle w:val="BodyTextIndent"/>
        <w:numPr>
          <w:ilvl w:val="1"/>
          <w:numId w:val="7"/>
        </w:numPr>
        <w:tabs>
          <w:tab w:val="clear" w:pos="1800"/>
          <w:tab w:val="num" w:pos="1080"/>
        </w:tabs>
        <w:ind w:left="1080"/>
      </w:pPr>
      <w:r>
        <w:t>load</w:t>
      </w:r>
      <w:r w:rsidRPr="003F6A66">
        <w:t>_</w:t>
      </w:r>
      <w:r>
        <w:t>path</w:t>
      </w:r>
    </w:p>
    <w:p w14:paraId="7DBE1895" w14:textId="61F6DCAE" w:rsidR="003633A8" w:rsidRPr="003F6A66" w:rsidRDefault="003633A8" w:rsidP="003633A8">
      <w:pPr>
        <w:pStyle w:val="BodyTextIndent"/>
        <w:ind w:left="1080" w:firstLine="0"/>
      </w:pPr>
      <w:r w:rsidRPr="003F6A66">
        <w:t xml:space="preserve">The </w:t>
      </w:r>
      <w:r>
        <w:t>load</w:t>
      </w:r>
      <w:r w:rsidRPr="003F6A66">
        <w:t>_</w:t>
      </w:r>
      <w:r>
        <w:t>path</w:t>
      </w:r>
      <w:r w:rsidRPr="003F6A66">
        <w:t xml:space="preserve"> is a variable which hold </w:t>
      </w:r>
      <w:r>
        <w:t xml:space="preserve">a string that contains the </w:t>
      </w:r>
      <w:r w:rsidR="008E5643">
        <w:t>checkpoint’s</w:t>
      </w:r>
      <w:r>
        <w:t xml:space="preserve"> file path.</w:t>
      </w:r>
    </w:p>
    <w:p w14:paraId="509D83B8" w14:textId="1CDE6F85" w:rsidR="007D2BE4" w:rsidRPr="003F6A66" w:rsidRDefault="007D2BE4" w:rsidP="006F2C24">
      <w:pPr>
        <w:pStyle w:val="BodyTextIndent"/>
        <w:numPr>
          <w:ilvl w:val="1"/>
          <w:numId w:val="7"/>
        </w:numPr>
        <w:tabs>
          <w:tab w:val="clear" w:pos="1800"/>
          <w:tab w:val="num" w:pos="1080"/>
        </w:tabs>
        <w:ind w:left="1080"/>
      </w:pPr>
      <w:r w:rsidRPr="003F6A66">
        <w:t>checkpoint</w:t>
      </w:r>
    </w:p>
    <w:p w14:paraId="45D3082E" w14:textId="4CE00B4B" w:rsidR="007D2BE4" w:rsidRPr="003F6A66" w:rsidRDefault="007D2BE4" w:rsidP="005A76AC">
      <w:pPr>
        <w:pStyle w:val="BodyTextIndent"/>
        <w:ind w:left="1080" w:firstLine="0"/>
      </w:pPr>
      <w:r w:rsidRPr="003F6A66">
        <w:t xml:space="preserve">The </w:t>
      </w:r>
      <w:r w:rsidRPr="00BA799D">
        <w:t>checkpoint</w:t>
      </w:r>
      <w:r w:rsidRPr="003F6A66">
        <w:rPr>
          <w:i/>
          <w:iCs/>
        </w:rPr>
        <w:t xml:space="preserve"> </w:t>
      </w:r>
      <w:r w:rsidR="003633A8">
        <w:t>holds</w:t>
      </w:r>
      <w:r w:rsidR="00BA799D">
        <w:t xml:space="preserve"> the Keras’s checkpoint function to save the agent’s training result per epoch.</w:t>
      </w:r>
    </w:p>
    <w:p w14:paraId="4BED9A7C" w14:textId="2B1733D6" w:rsidR="007D2BE4" w:rsidRPr="003F6A66" w:rsidRDefault="004F339C" w:rsidP="006F2C24">
      <w:pPr>
        <w:pStyle w:val="BodyTextIndent"/>
        <w:numPr>
          <w:ilvl w:val="1"/>
          <w:numId w:val="7"/>
        </w:numPr>
        <w:tabs>
          <w:tab w:val="clear" w:pos="1800"/>
          <w:tab w:val="num" w:pos="1080"/>
        </w:tabs>
        <w:ind w:left="1080"/>
      </w:pPr>
      <w:r>
        <w:lastRenderedPageBreak/>
        <w:t xml:space="preserve">model </w:t>
      </w:r>
    </w:p>
    <w:p w14:paraId="4D8973BC" w14:textId="6D9D2497" w:rsidR="004F339C" w:rsidRPr="003F6A66" w:rsidRDefault="007D2BE4" w:rsidP="004F339C">
      <w:pPr>
        <w:pStyle w:val="BodyTextIndent"/>
        <w:ind w:left="1080" w:firstLine="0"/>
      </w:pPr>
      <w:r w:rsidRPr="003F6A66">
        <w:t xml:space="preserve">The </w:t>
      </w:r>
      <w:r w:rsidR="004F339C">
        <w:t>model</w:t>
      </w:r>
      <w:r w:rsidRPr="003F6A66">
        <w:t xml:space="preserve"> </w:t>
      </w:r>
      <w:r w:rsidR="004F339C">
        <w:t>hold</w:t>
      </w:r>
      <w:r w:rsidR="001D6E9F">
        <w:t>s</w:t>
      </w:r>
      <w:r w:rsidR="004F339C">
        <w:t xml:space="preserve"> the main neural network model</w:t>
      </w:r>
      <w:r w:rsidR="001D6E9F">
        <w:t xml:space="preserve"> that is initialized by build_network() function</w:t>
      </w:r>
      <w:r w:rsidR="004F339C">
        <w:t>.</w:t>
      </w:r>
      <w:r w:rsidR="004F339C" w:rsidRPr="004F339C">
        <w:t xml:space="preserve"> </w:t>
      </w:r>
    </w:p>
    <w:p w14:paraId="2D29DED2" w14:textId="46071F4A" w:rsidR="004F339C" w:rsidRPr="003F6A66" w:rsidRDefault="004F339C" w:rsidP="006F2C24">
      <w:pPr>
        <w:pStyle w:val="BodyTextIndent"/>
        <w:numPr>
          <w:ilvl w:val="1"/>
          <w:numId w:val="7"/>
        </w:numPr>
        <w:tabs>
          <w:tab w:val="clear" w:pos="1800"/>
          <w:tab w:val="num" w:pos="1080"/>
        </w:tabs>
        <w:ind w:left="1080"/>
      </w:pPr>
      <w:r>
        <w:t xml:space="preserve">target_model </w:t>
      </w:r>
    </w:p>
    <w:p w14:paraId="4B2833B5" w14:textId="669B1352" w:rsidR="007D2BE4" w:rsidRPr="003F6A66" w:rsidRDefault="004F339C" w:rsidP="001D6E9F">
      <w:pPr>
        <w:pStyle w:val="BodyTextIndent"/>
        <w:ind w:left="1080" w:firstLine="0"/>
      </w:pPr>
      <w:r w:rsidRPr="003F6A66">
        <w:t xml:space="preserve">The </w:t>
      </w:r>
      <w:r>
        <w:t>model</w:t>
      </w:r>
      <w:r w:rsidRPr="003F6A66">
        <w:t xml:space="preserve"> </w:t>
      </w:r>
      <w:r w:rsidR="001D6E9F">
        <w:t>holds</w:t>
      </w:r>
      <w:r>
        <w:t xml:space="preserve"> the target neural network model</w:t>
      </w:r>
      <w:r w:rsidR="001D6E9F" w:rsidRPr="001D6E9F">
        <w:t xml:space="preserve"> </w:t>
      </w:r>
      <w:r w:rsidR="001D6E9F">
        <w:t>that is initialized by build_network() function.</w:t>
      </w:r>
    </w:p>
    <w:p w14:paraId="5A9FF5A6" w14:textId="77777777" w:rsidR="007D2BE4" w:rsidRPr="003F6A66" w:rsidRDefault="007D2BE4" w:rsidP="007D2BE4">
      <w:pPr>
        <w:pStyle w:val="BodyTextIndent"/>
      </w:pPr>
    </w:p>
    <w:p w14:paraId="459FC6FB" w14:textId="77777777" w:rsidR="007D2BE4" w:rsidRPr="003F6A66" w:rsidRDefault="007D2BE4" w:rsidP="007D2BE4">
      <w:pPr>
        <w:pStyle w:val="BodyTextIndent"/>
      </w:pPr>
      <w:r w:rsidRPr="003F6A66">
        <w:t xml:space="preserve">Four methods of the </w:t>
      </w:r>
      <w:r w:rsidRPr="003F6A66">
        <w:rPr>
          <w:i/>
          <w:iCs/>
        </w:rPr>
        <w:t xml:space="preserve">DQ_Network class </w:t>
      </w:r>
      <w:r w:rsidRPr="003F6A66">
        <w:t>are explained below:</w:t>
      </w:r>
    </w:p>
    <w:p w14:paraId="1DA177AF" w14:textId="77777777" w:rsidR="007D2BE4" w:rsidRPr="003F6A66" w:rsidRDefault="007D2BE4" w:rsidP="006F2C24">
      <w:pPr>
        <w:pStyle w:val="BodyTextIndent"/>
        <w:numPr>
          <w:ilvl w:val="1"/>
          <w:numId w:val="7"/>
        </w:numPr>
        <w:tabs>
          <w:tab w:val="clear" w:pos="1800"/>
          <w:tab w:val="num" w:pos="1080"/>
        </w:tabs>
        <w:ind w:left="1080"/>
      </w:pPr>
      <w:r w:rsidRPr="003F6A66">
        <w:t xml:space="preserve">__init__ </w:t>
      </w:r>
    </w:p>
    <w:p w14:paraId="567928A6" w14:textId="6F62D552" w:rsidR="007D2BE4" w:rsidRPr="003F6A66" w:rsidRDefault="007D2BE4" w:rsidP="005A76AC">
      <w:pPr>
        <w:pStyle w:val="BodyTextIndent"/>
        <w:ind w:left="1080" w:firstLine="0"/>
      </w:pPr>
      <w:r w:rsidRPr="003F6A66">
        <w:t xml:space="preserve">The </w:t>
      </w:r>
      <w:r w:rsidRPr="00FE076A">
        <w:t>__init__</w:t>
      </w:r>
      <w:r w:rsidRPr="003F6A66">
        <w:rPr>
          <w:i/>
          <w:iCs/>
        </w:rPr>
        <w:t xml:space="preserve"> </w:t>
      </w:r>
      <w:r w:rsidRPr="003F6A66">
        <w:t>method overwrite the class’s default initializer. It is utilized to initialize the class’s properties</w:t>
      </w:r>
      <w:r w:rsidR="00353625">
        <w:t>.</w:t>
      </w:r>
    </w:p>
    <w:p w14:paraId="01194B5D" w14:textId="535F37E9" w:rsidR="007D2BE4" w:rsidRPr="003F6A66" w:rsidRDefault="007D2BE4" w:rsidP="006F2C24">
      <w:pPr>
        <w:pStyle w:val="BodyTextIndent"/>
        <w:numPr>
          <w:ilvl w:val="1"/>
          <w:numId w:val="7"/>
        </w:numPr>
        <w:tabs>
          <w:tab w:val="clear" w:pos="1800"/>
          <w:tab w:val="num" w:pos="1080"/>
        </w:tabs>
        <w:ind w:left="1080"/>
      </w:pPr>
      <w:r w:rsidRPr="003F6A66">
        <w:t>build_</w:t>
      </w:r>
      <w:r w:rsidR="00353625">
        <w:t>network</w:t>
      </w:r>
    </w:p>
    <w:p w14:paraId="426CE735" w14:textId="4B3182A8" w:rsidR="007D2BE4" w:rsidRPr="003F6A66" w:rsidRDefault="007D2BE4" w:rsidP="005A76AC">
      <w:pPr>
        <w:pStyle w:val="BodyTextIndent"/>
        <w:ind w:left="1080" w:firstLine="0"/>
      </w:pPr>
      <w:r w:rsidRPr="003F6A66">
        <w:t xml:space="preserve">The </w:t>
      </w:r>
      <w:r w:rsidRPr="00FE076A">
        <w:t>build_</w:t>
      </w:r>
      <w:r w:rsidR="00FE076A">
        <w:t>network</w:t>
      </w:r>
      <w:r w:rsidRPr="003F6A66">
        <w:rPr>
          <w:i/>
          <w:iCs/>
        </w:rPr>
        <w:t xml:space="preserve"> </w:t>
      </w:r>
      <w:r w:rsidRPr="003F6A66">
        <w:t>method is the</w:t>
      </w:r>
      <w:r w:rsidR="00FE076A">
        <w:t xml:space="preserve"> core</w:t>
      </w:r>
      <w:r w:rsidRPr="003F6A66">
        <w:t xml:space="preserve"> method of this class</w:t>
      </w:r>
      <w:r w:rsidR="00FE076A">
        <w:t xml:space="preserve"> where the</w:t>
      </w:r>
      <w:r w:rsidR="001A2FC1">
        <w:t xml:space="preserve"> </w:t>
      </w:r>
      <w:r w:rsidRPr="003F6A66">
        <w:t>neural network is configured</w:t>
      </w:r>
      <w:r w:rsidR="00FE076A">
        <w:t>.</w:t>
      </w:r>
    </w:p>
    <w:p w14:paraId="66EEAD7A" w14:textId="0858BA87" w:rsidR="007D2BE4" w:rsidRPr="003F6A66" w:rsidRDefault="007D45AB" w:rsidP="006F2C24">
      <w:pPr>
        <w:pStyle w:val="BodyTextIndent"/>
        <w:numPr>
          <w:ilvl w:val="1"/>
          <w:numId w:val="7"/>
        </w:numPr>
        <w:tabs>
          <w:tab w:val="clear" w:pos="1800"/>
          <w:tab w:val="num" w:pos="1080"/>
        </w:tabs>
        <w:ind w:left="1080"/>
      </w:pPr>
      <w:r>
        <w:t>train</w:t>
      </w:r>
    </w:p>
    <w:p w14:paraId="6D8202BA" w14:textId="61369620" w:rsidR="007D2BE4" w:rsidRPr="003F6A66" w:rsidRDefault="007D2BE4" w:rsidP="005A76AC">
      <w:pPr>
        <w:pStyle w:val="BodyTextIndent"/>
        <w:ind w:left="1080" w:firstLine="0"/>
      </w:pPr>
      <w:r w:rsidRPr="003F6A66">
        <w:t xml:space="preserve">The </w:t>
      </w:r>
      <w:r w:rsidR="007D45AB">
        <w:t>train</w:t>
      </w:r>
      <w:r w:rsidRPr="003F6A66">
        <w:t xml:space="preserve"> method </w:t>
      </w:r>
      <w:r w:rsidR="007D45AB">
        <w:t>holds the main algorithm of the Deep Q Network with Experience Replay.</w:t>
      </w:r>
    </w:p>
    <w:p w14:paraId="2FAF7881" w14:textId="207C7238" w:rsidR="007D2BE4" w:rsidRPr="003F6A66" w:rsidRDefault="007D45AB" w:rsidP="006F2C24">
      <w:pPr>
        <w:pStyle w:val="BodyTextIndent"/>
        <w:numPr>
          <w:ilvl w:val="1"/>
          <w:numId w:val="7"/>
        </w:numPr>
        <w:tabs>
          <w:tab w:val="clear" w:pos="1800"/>
          <w:tab w:val="num" w:pos="1080"/>
        </w:tabs>
        <w:ind w:left="1080"/>
      </w:pPr>
      <w:r>
        <w:t>predict</w:t>
      </w:r>
    </w:p>
    <w:p w14:paraId="79AECC18" w14:textId="370DA37F" w:rsidR="007D2BE4" w:rsidRDefault="007D2BE4" w:rsidP="007D45AB">
      <w:pPr>
        <w:pStyle w:val="BodyTextIndent"/>
        <w:ind w:left="1080" w:firstLine="0"/>
      </w:pPr>
      <w:r w:rsidRPr="003F6A66">
        <w:t xml:space="preserve">The </w:t>
      </w:r>
      <w:r w:rsidR="007D45AB">
        <w:t>predict method returns the prediction result of the neural network.</w:t>
      </w:r>
    </w:p>
    <w:p w14:paraId="21460E43" w14:textId="77777777" w:rsidR="007D45AB" w:rsidRPr="007D45AB" w:rsidRDefault="007D45AB" w:rsidP="007D45AB">
      <w:pPr>
        <w:pStyle w:val="BodyTextIndent"/>
        <w:ind w:left="1080" w:firstLine="0"/>
      </w:pPr>
    </w:p>
    <w:p w14:paraId="41D8AFC0" w14:textId="77777777" w:rsidR="007D2BE4" w:rsidRPr="003F6A66" w:rsidRDefault="007D2BE4" w:rsidP="006F2C24">
      <w:pPr>
        <w:pStyle w:val="BodyTextIndent"/>
        <w:numPr>
          <w:ilvl w:val="0"/>
          <w:numId w:val="9"/>
        </w:numPr>
        <w:rPr>
          <w:b/>
        </w:rPr>
      </w:pPr>
      <w:r w:rsidRPr="003F6A66">
        <w:rPr>
          <w:b/>
        </w:rPr>
        <w:lastRenderedPageBreak/>
        <w:t>Agent Class</w:t>
      </w:r>
    </w:p>
    <w:p w14:paraId="30DB3C7B" w14:textId="7F0F9E38" w:rsidR="007D2BE4" w:rsidRDefault="007D2BE4" w:rsidP="005A76AC">
      <w:pPr>
        <w:pStyle w:val="BodyTextIndent"/>
        <w:ind w:left="720" w:firstLine="0"/>
      </w:pPr>
      <w:r w:rsidRPr="003F6A66">
        <w:t xml:space="preserve">The </w:t>
      </w:r>
      <w:r w:rsidRPr="003F6A66">
        <w:rPr>
          <w:i/>
          <w:iCs/>
        </w:rPr>
        <w:t>Agent Class</w:t>
      </w:r>
      <w:r w:rsidRPr="003F6A66">
        <w:t xml:space="preserve"> represent the agent </w:t>
      </w:r>
      <w:r w:rsidR="007D45AB">
        <w:t>with the</w:t>
      </w:r>
      <w:r w:rsidRPr="003F6A66">
        <w:t xml:space="preserve"> neural networks. Agent stores th</w:t>
      </w:r>
      <w:r w:rsidR="002D7EBE">
        <w:t>e</w:t>
      </w:r>
      <w:r w:rsidR="007D45AB">
        <w:t xml:space="preserve"> main algorithm parameters included the experiences memory. The mechanism of memory storing, action choosing, sampling experience, updating epsilon, and learning is defined in this </w:t>
      </w:r>
      <w:r w:rsidR="006E1A4C">
        <w:t>function.</w:t>
      </w:r>
      <w:r w:rsidRPr="003F6A66">
        <w:t xml:space="preserve"> There exist </w:t>
      </w:r>
      <w:r w:rsidR="00336A1F">
        <w:t>eleven</w:t>
      </w:r>
      <w:r w:rsidRPr="003F6A66">
        <w:t xml:space="preserve"> properties that is created for the </w:t>
      </w:r>
      <w:r w:rsidRPr="003F6A66">
        <w:rPr>
          <w:i/>
          <w:iCs/>
        </w:rPr>
        <w:t>Agent Class</w:t>
      </w:r>
      <w:r w:rsidRPr="003F6A66">
        <w:t xml:space="preserve"> which are:</w:t>
      </w:r>
    </w:p>
    <w:p w14:paraId="5BEE97E6" w14:textId="77777777" w:rsidR="007D45AB" w:rsidRPr="003F6A66" w:rsidRDefault="007D45AB" w:rsidP="006F2C24">
      <w:pPr>
        <w:pStyle w:val="BodyTextIndent"/>
        <w:numPr>
          <w:ilvl w:val="1"/>
          <w:numId w:val="7"/>
        </w:numPr>
        <w:tabs>
          <w:tab w:val="clear" w:pos="1800"/>
          <w:tab w:val="num" w:pos="1080"/>
        </w:tabs>
        <w:ind w:left="1080"/>
      </w:pPr>
      <w:r>
        <w:t>total_action</w:t>
      </w:r>
    </w:p>
    <w:p w14:paraId="6B462A98" w14:textId="77777777" w:rsidR="007D45AB" w:rsidRPr="003F6A66" w:rsidRDefault="007D45AB" w:rsidP="007D45AB">
      <w:pPr>
        <w:pStyle w:val="BodyTextIndent"/>
        <w:ind w:left="1080" w:firstLine="0"/>
      </w:pPr>
      <w:r w:rsidRPr="003F6A66">
        <w:t xml:space="preserve">The </w:t>
      </w:r>
      <w:r>
        <w:t>total_action</w:t>
      </w:r>
      <w:r w:rsidRPr="003F6A66">
        <w:t xml:space="preserve"> stands for a number of actions that the agent could take in the specific environment.</w:t>
      </w:r>
    </w:p>
    <w:p w14:paraId="7DDCF377" w14:textId="77777777" w:rsidR="007D45AB" w:rsidRPr="003F6A66" w:rsidRDefault="007D45AB" w:rsidP="006F2C24">
      <w:pPr>
        <w:pStyle w:val="BodyTextIndent"/>
        <w:numPr>
          <w:ilvl w:val="1"/>
          <w:numId w:val="7"/>
        </w:numPr>
        <w:tabs>
          <w:tab w:val="clear" w:pos="1800"/>
          <w:tab w:val="num" w:pos="1080"/>
        </w:tabs>
        <w:ind w:left="1080"/>
      </w:pPr>
      <w:r w:rsidRPr="003F6A66">
        <w:t>learning_rate</w:t>
      </w:r>
    </w:p>
    <w:p w14:paraId="4B3BDECA" w14:textId="2B3A243E" w:rsidR="007D45AB" w:rsidRPr="003F6A66" w:rsidRDefault="007D45AB" w:rsidP="007D45AB">
      <w:pPr>
        <w:pStyle w:val="BodyTextIndent"/>
        <w:ind w:left="1080" w:firstLine="0"/>
      </w:pPr>
      <w:r w:rsidRPr="003F6A66">
        <w:t xml:space="preserve">The </w:t>
      </w:r>
      <w:r w:rsidRPr="00BA799D">
        <w:t>learning_rate</w:t>
      </w:r>
      <w:r w:rsidRPr="003F6A66">
        <w:t xml:space="preserve"> is a variable which hold a floating-point value from 0 to 1 that defines the learning speed of the agent.</w:t>
      </w:r>
      <w:r w:rsidRPr="007D45AB">
        <w:t xml:space="preserve"> </w:t>
      </w:r>
    </w:p>
    <w:p w14:paraId="52DED375" w14:textId="77777777" w:rsidR="007D45AB" w:rsidRPr="003F6A66" w:rsidRDefault="007D45AB" w:rsidP="006F2C24">
      <w:pPr>
        <w:pStyle w:val="BodyTextIndent"/>
        <w:numPr>
          <w:ilvl w:val="1"/>
          <w:numId w:val="7"/>
        </w:numPr>
        <w:tabs>
          <w:tab w:val="clear" w:pos="1800"/>
          <w:tab w:val="num" w:pos="1080"/>
        </w:tabs>
        <w:ind w:left="1080"/>
      </w:pPr>
      <w:r>
        <w:t>input</w:t>
      </w:r>
      <w:r w:rsidRPr="003F6A66">
        <w:t>_</w:t>
      </w:r>
      <w:r>
        <w:t>dimension</w:t>
      </w:r>
    </w:p>
    <w:p w14:paraId="496314CF" w14:textId="77777777" w:rsidR="007D45AB" w:rsidRPr="003F6A66" w:rsidRDefault="007D45AB" w:rsidP="007D45AB">
      <w:pPr>
        <w:pStyle w:val="BodyTextIndent"/>
        <w:ind w:left="1080" w:firstLine="0"/>
      </w:pPr>
      <w:r w:rsidRPr="003F6A66">
        <w:t xml:space="preserve">The </w:t>
      </w:r>
      <w:r>
        <w:t>input</w:t>
      </w:r>
      <w:r w:rsidRPr="003F6A66">
        <w:t>_</w:t>
      </w:r>
      <w:r>
        <w:t xml:space="preserve">dimension </w:t>
      </w:r>
      <w:r w:rsidRPr="003F6A66">
        <w:t xml:space="preserve">is a variable which hold </w:t>
      </w:r>
      <w:r>
        <w:t>a three-dimensional array (row, column, channel) that defines the game’s frame size. It will be utilized as an input for the neural network.</w:t>
      </w:r>
      <w:r w:rsidRPr="003633A8">
        <w:t xml:space="preserve"> </w:t>
      </w:r>
    </w:p>
    <w:p w14:paraId="32DBFF0D" w14:textId="77777777" w:rsidR="007D45AB" w:rsidRPr="003F6A66" w:rsidRDefault="007D45AB" w:rsidP="006F2C24">
      <w:pPr>
        <w:pStyle w:val="BodyTextIndent"/>
        <w:numPr>
          <w:ilvl w:val="1"/>
          <w:numId w:val="7"/>
        </w:numPr>
        <w:tabs>
          <w:tab w:val="clear" w:pos="1800"/>
          <w:tab w:val="num" w:pos="1080"/>
        </w:tabs>
        <w:ind w:left="1080"/>
      </w:pPr>
      <w:r>
        <w:t>discount</w:t>
      </w:r>
      <w:r w:rsidRPr="003F6A66">
        <w:t>_</w:t>
      </w:r>
      <w:r>
        <w:t>factor</w:t>
      </w:r>
    </w:p>
    <w:p w14:paraId="08079EE1" w14:textId="395BF717" w:rsidR="007D45AB" w:rsidRPr="003F6A66" w:rsidRDefault="007D45AB" w:rsidP="007D45AB">
      <w:pPr>
        <w:pStyle w:val="BodyTextIndent"/>
        <w:ind w:left="1080" w:firstLine="0"/>
      </w:pPr>
      <w:r w:rsidRPr="003F6A66">
        <w:t xml:space="preserve">The </w:t>
      </w:r>
      <w:r>
        <w:t>discount</w:t>
      </w:r>
      <w:r w:rsidRPr="003F6A66">
        <w:t>_</w:t>
      </w:r>
      <w:r>
        <w:t xml:space="preserve">factor </w:t>
      </w:r>
      <w:r w:rsidRPr="003F6A66">
        <w:t xml:space="preserve">is a variable which hold a floating-point value from 0 to 1 that defines the </w:t>
      </w:r>
      <w:r>
        <w:t>agent’s behavior in considering long-term or short-term reward</w:t>
      </w:r>
      <w:r w:rsidRPr="003F6A66">
        <w:t xml:space="preserve"> of the agent.</w:t>
      </w:r>
      <w:r>
        <w:t xml:space="preserve"> </w:t>
      </w:r>
    </w:p>
    <w:p w14:paraId="2766DBB5" w14:textId="77777777" w:rsidR="007D45AB" w:rsidRPr="003F6A66" w:rsidRDefault="007D45AB" w:rsidP="006F2C24">
      <w:pPr>
        <w:pStyle w:val="BodyTextIndent"/>
        <w:numPr>
          <w:ilvl w:val="1"/>
          <w:numId w:val="7"/>
        </w:numPr>
        <w:tabs>
          <w:tab w:val="clear" w:pos="1800"/>
          <w:tab w:val="num" w:pos="1080"/>
        </w:tabs>
        <w:ind w:left="1080"/>
      </w:pPr>
      <w:r w:rsidRPr="003F6A66">
        <w:lastRenderedPageBreak/>
        <w:t>epsilon</w:t>
      </w:r>
    </w:p>
    <w:p w14:paraId="49874FF5" w14:textId="0C533EF3" w:rsidR="007D45AB" w:rsidRPr="003F6A66" w:rsidRDefault="007D45AB" w:rsidP="007D45AB">
      <w:pPr>
        <w:pStyle w:val="BodyTextIndent"/>
        <w:ind w:left="1080" w:firstLine="0"/>
      </w:pPr>
      <w:r w:rsidRPr="003F6A66">
        <w:t xml:space="preserve">The </w:t>
      </w:r>
      <w:r w:rsidRPr="007D45AB">
        <w:t>epsilon</w:t>
      </w:r>
      <w:r w:rsidRPr="003F6A66">
        <w:t xml:space="preserve"> stores a floating-point value between 0 and 1 to determine the agent characteristics to either explore or exploit the taken action. </w:t>
      </w:r>
    </w:p>
    <w:p w14:paraId="67135958" w14:textId="19F85DD7" w:rsidR="007D45AB" w:rsidRPr="003F6A66" w:rsidRDefault="007D45AB" w:rsidP="006F2C24">
      <w:pPr>
        <w:pStyle w:val="BodyTextIndent"/>
        <w:numPr>
          <w:ilvl w:val="1"/>
          <w:numId w:val="7"/>
        </w:numPr>
        <w:tabs>
          <w:tab w:val="clear" w:pos="1800"/>
          <w:tab w:val="num" w:pos="1080"/>
        </w:tabs>
        <w:ind w:left="1080"/>
      </w:pPr>
      <w:r>
        <w:t>e</w:t>
      </w:r>
      <w:r w:rsidRPr="003F6A66">
        <w:t>psilon</w:t>
      </w:r>
      <w:r>
        <w:t>_decay</w:t>
      </w:r>
    </w:p>
    <w:p w14:paraId="4EE36D0F" w14:textId="0DE07EAA" w:rsidR="007D45AB" w:rsidRDefault="007D45AB" w:rsidP="007D45AB">
      <w:pPr>
        <w:pStyle w:val="BodyTextIndent"/>
        <w:ind w:left="1080" w:firstLine="0"/>
      </w:pPr>
      <w:r w:rsidRPr="003F6A66">
        <w:t xml:space="preserve">The </w:t>
      </w:r>
      <w:r w:rsidRPr="007D45AB">
        <w:t>epsilon_decay</w:t>
      </w:r>
      <w:r w:rsidRPr="003F6A66">
        <w:t xml:space="preserve"> stores a floating-point value to</w:t>
      </w:r>
      <w:r>
        <w:t xml:space="preserve"> control the epsilon’s value in by decreasing the epsilon over the gameplay session</w:t>
      </w:r>
      <w:r w:rsidRPr="003F6A66">
        <w:t xml:space="preserve">. </w:t>
      </w:r>
    </w:p>
    <w:p w14:paraId="702FAE9C" w14:textId="4FA3A07B" w:rsidR="007D45AB" w:rsidRPr="003F6A66" w:rsidRDefault="007D45AB" w:rsidP="006F2C24">
      <w:pPr>
        <w:pStyle w:val="BodyTextIndent"/>
        <w:numPr>
          <w:ilvl w:val="1"/>
          <w:numId w:val="7"/>
        </w:numPr>
        <w:tabs>
          <w:tab w:val="clear" w:pos="1800"/>
          <w:tab w:val="num" w:pos="1080"/>
        </w:tabs>
        <w:ind w:left="1080"/>
      </w:pPr>
      <w:r>
        <w:t>load</w:t>
      </w:r>
      <w:r w:rsidRPr="003F6A66">
        <w:t>_</w:t>
      </w:r>
      <w:r>
        <w:t>path</w:t>
      </w:r>
    </w:p>
    <w:p w14:paraId="166F5671" w14:textId="3F896745" w:rsidR="007D45AB" w:rsidRPr="003F6A66" w:rsidRDefault="007D45AB" w:rsidP="007D45AB">
      <w:pPr>
        <w:pStyle w:val="BodyTextIndent"/>
        <w:ind w:left="1080" w:firstLine="0"/>
      </w:pPr>
      <w:r w:rsidRPr="003F6A66">
        <w:t xml:space="preserve">The </w:t>
      </w:r>
      <w:r>
        <w:t>load</w:t>
      </w:r>
      <w:r w:rsidRPr="003F6A66">
        <w:t>_</w:t>
      </w:r>
      <w:r>
        <w:t>path</w:t>
      </w:r>
      <w:r w:rsidRPr="003F6A66">
        <w:t xml:space="preserve"> is a variable which hold </w:t>
      </w:r>
      <w:r>
        <w:t>a string that contains the checkpoint’s file path.</w:t>
      </w:r>
      <w:r w:rsidRPr="007D45AB">
        <w:t xml:space="preserve"> </w:t>
      </w:r>
    </w:p>
    <w:p w14:paraId="4853E6D2" w14:textId="77777777" w:rsidR="007D45AB" w:rsidRPr="003F6A66" w:rsidRDefault="007D45AB" w:rsidP="006F2C24">
      <w:pPr>
        <w:pStyle w:val="BodyTextIndent"/>
        <w:numPr>
          <w:ilvl w:val="1"/>
          <w:numId w:val="7"/>
        </w:numPr>
        <w:tabs>
          <w:tab w:val="clear" w:pos="1800"/>
          <w:tab w:val="num" w:pos="1080"/>
        </w:tabs>
        <w:ind w:left="1080"/>
      </w:pPr>
      <w:r>
        <w:t>batch_size</w:t>
      </w:r>
    </w:p>
    <w:p w14:paraId="5DB92224" w14:textId="41016879" w:rsidR="007D45AB" w:rsidRPr="003F6A66" w:rsidRDefault="007D45AB" w:rsidP="007D45AB">
      <w:pPr>
        <w:pStyle w:val="BodyTextIndent"/>
        <w:ind w:left="1080" w:firstLine="0"/>
      </w:pPr>
      <w:r w:rsidRPr="003F6A66">
        <w:t xml:space="preserve">The </w:t>
      </w:r>
      <w:r>
        <w:t>batch_size is a variable whichhold an integer number defining the batch size in the Keras’s fit function.</w:t>
      </w:r>
    </w:p>
    <w:p w14:paraId="225FA38F" w14:textId="77777777" w:rsidR="007D45AB" w:rsidRPr="003F6A66" w:rsidRDefault="007D45AB" w:rsidP="006F2C24">
      <w:pPr>
        <w:pStyle w:val="BodyTextIndent"/>
        <w:numPr>
          <w:ilvl w:val="1"/>
          <w:numId w:val="7"/>
        </w:numPr>
        <w:tabs>
          <w:tab w:val="clear" w:pos="1800"/>
          <w:tab w:val="num" w:pos="1080"/>
        </w:tabs>
        <w:ind w:left="1080"/>
      </w:pPr>
      <w:r w:rsidRPr="003F6A66">
        <w:t>memory_size</w:t>
      </w:r>
    </w:p>
    <w:p w14:paraId="32DBF2EE" w14:textId="1B53F18F" w:rsidR="007D45AB" w:rsidRPr="003F6A66" w:rsidRDefault="007D45AB" w:rsidP="007D45AB">
      <w:pPr>
        <w:pStyle w:val="BodyTextIndent"/>
        <w:ind w:left="360"/>
      </w:pPr>
      <w:r w:rsidRPr="003F6A66">
        <w:t xml:space="preserve">The </w:t>
      </w:r>
      <w:r w:rsidRPr="007D45AB">
        <w:t>memory_size</w:t>
      </w:r>
      <w:r w:rsidRPr="003F6A66">
        <w:rPr>
          <w:i/>
          <w:iCs/>
        </w:rPr>
        <w:t xml:space="preserve"> </w:t>
      </w:r>
      <w:r>
        <w:t>defines</w:t>
      </w:r>
      <w:r w:rsidRPr="003F6A66">
        <w:t xml:space="preserve"> the memory size that the agent could hold.</w:t>
      </w:r>
    </w:p>
    <w:p w14:paraId="3B037319" w14:textId="6E11D088" w:rsidR="007D45AB" w:rsidRPr="003F6A66" w:rsidRDefault="007D45AB" w:rsidP="006F2C24">
      <w:pPr>
        <w:pStyle w:val="BodyTextIndent"/>
        <w:numPr>
          <w:ilvl w:val="1"/>
          <w:numId w:val="7"/>
        </w:numPr>
        <w:tabs>
          <w:tab w:val="clear" w:pos="1800"/>
          <w:tab w:val="num" w:pos="1080"/>
        </w:tabs>
        <w:ind w:left="1080"/>
      </w:pPr>
      <w:r w:rsidRPr="003F6A66">
        <w:t>memory</w:t>
      </w:r>
    </w:p>
    <w:p w14:paraId="56807FA2" w14:textId="0B53CB96" w:rsidR="007D45AB" w:rsidRPr="003F6A66" w:rsidRDefault="007D45AB" w:rsidP="006E1A4C">
      <w:pPr>
        <w:pStyle w:val="BodyTextIndent"/>
        <w:ind w:left="360"/>
      </w:pPr>
      <w:r w:rsidRPr="003F6A66">
        <w:t xml:space="preserve">The </w:t>
      </w:r>
      <w:r w:rsidRPr="007D45AB">
        <w:t xml:space="preserve">memory </w:t>
      </w:r>
      <w:r>
        <w:t>stored the gam</w:t>
      </w:r>
      <w:r w:rsidR="006E1A4C">
        <w:t>e</w:t>
      </w:r>
      <w:r>
        <w:t>play experience in an array</w:t>
      </w:r>
      <w:r w:rsidR="006E1A4C">
        <w:t>.</w:t>
      </w:r>
    </w:p>
    <w:p w14:paraId="01439DD0" w14:textId="65F0B96B" w:rsidR="006E1A4C" w:rsidRPr="003F6A66" w:rsidRDefault="006E1A4C" w:rsidP="006F2C24">
      <w:pPr>
        <w:pStyle w:val="BodyTextIndent"/>
        <w:numPr>
          <w:ilvl w:val="1"/>
          <w:numId w:val="7"/>
        </w:numPr>
        <w:tabs>
          <w:tab w:val="clear" w:pos="1800"/>
          <w:tab w:val="num" w:pos="1080"/>
        </w:tabs>
        <w:ind w:left="1080"/>
      </w:pPr>
      <w:r>
        <w:t>training_count</w:t>
      </w:r>
      <w:r w:rsidRPr="006E1A4C">
        <w:t xml:space="preserve"> </w:t>
      </w:r>
    </w:p>
    <w:p w14:paraId="43B0ED5A" w14:textId="69BDEA5B" w:rsidR="007D2BE4" w:rsidRDefault="006E1A4C" w:rsidP="006E1A4C">
      <w:pPr>
        <w:pStyle w:val="BodyTextIndent"/>
        <w:ind w:left="1080" w:firstLine="0"/>
      </w:pPr>
      <w:r w:rsidRPr="003F6A66">
        <w:t xml:space="preserve">The </w:t>
      </w:r>
      <w:r>
        <w:t xml:space="preserve">training _count is a counter to track the training progression.  </w:t>
      </w:r>
    </w:p>
    <w:p w14:paraId="35D4A4E3" w14:textId="77777777" w:rsidR="006E1A4C" w:rsidRPr="003F6A66" w:rsidRDefault="006E1A4C" w:rsidP="006E1A4C">
      <w:pPr>
        <w:pStyle w:val="BodyTextIndent"/>
        <w:ind w:left="1080" w:firstLine="0"/>
      </w:pPr>
    </w:p>
    <w:p w14:paraId="758E6B7C" w14:textId="6BEE72AB" w:rsidR="007D2BE4" w:rsidRPr="003F6A66" w:rsidRDefault="00336A1F" w:rsidP="007D2BE4">
      <w:pPr>
        <w:pStyle w:val="BodyTextIndent"/>
      </w:pPr>
      <w:r>
        <w:t>Six</w:t>
      </w:r>
      <w:r w:rsidR="007D2BE4" w:rsidRPr="003F6A66">
        <w:t xml:space="preserve"> methods in the </w:t>
      </w:r>
      <w:r w:rsidR="007D2BE4" w:rsidRPr="003F6A66">
        <w:rPr>
          <w:i/>
          <w:iCs/>
        </w:rPr>
        <w:t xml:space="preserve">Agent Class </w:t>
      </w:r>
      <w:r w:rsidR="007D2BE4" w:rsidRPr="003F6A66">
        <w:t>are explained below:</w:t>
      </w:r>
    </w:p>
    <w:p w14:paraId="73BE736C" w14:textId="77777777" w:rsidR="007D2BE4" w:rsidRPr="003F6A66" w:rsidRDefault="007D2BE4" w:rsidP="006F2C24">
      <w:pPr>
        <w:pStyle w:val="BodyTextIndent"/>
        <w:numPr>
          <w:ilvl w:val="1"/>
          <w:numId w:val="7"/>
        </w:numPr>
        <w:tabs>
          <w:tab w:val="clear" w:pos="1800"/>
          <w:tab w:val="num" w:pos="1080"/>
        </w:tabs>
        <w:ind w:left="1080"/>
      </w:pPr>
      <w:r w:rsidRPr="003F6A66">
        <w:lastRenderedPageBreak/>
        <w:t>__init__</w:t>
      </w:r>
    </w:p>
    <w:p w14:paraId="6C5EEE58" w14:textId="77777777" w:rsidR="007D2BE4" w:rsidRPr="003F6A66" w:rsidRDefault="007D2BE4" w:rsidP="005A76AC">
      <w:pPr>
        <w:pStyle w:val="BodyTextIndent"/>
        <w:ind w:left="1080" w:firstLine="0"/>
      </w:pPr>
      <w:r w:rsidRPr="003F6A66">
        <w:t xml:space="preserve">The </w:t>
      </w:r>
      <w:r w:rsidRPr="003F6A66">
        <w:rPr>
          <w:i/>
          <w:iCs/>
        </w:rPr>
        <w:t xml:space="preserve">__init__ </w:t>
      </w:r>
      <w:r w:rsidRPr="003F6A66">
        <w:t>method overwrite the class’s default initializer. It is utilized to initialize the class’s properties.</w:t>
      </w:r>
    </w:p>
    <w:p w14:paraId="10EA8668" w14:textId="510E715B" w:rsidR="007D2BE4" w:rsidRPr="003F6A66" w:rsidRDefault="00E83211" w:rsidP="006F2C24">
      <w:pPr>
        <w:pStyle w:val="BodyTextIndent"/>
        <w:numPr>
          <w:ilvl w:val="1"/>
          <w:numId w:val="7"/>
        </w:numPr>
        <w:tabs>
          <w:tab w:val="clear" w:pos="1800"/>
          <w:tab w:val="num" w:pos="1080"/>
        </w:tabs>
        <w:ind w:left="1080"/>
      </w:pPr>
      <w:r>
        <w:t>store_transition</w:t>
      </w:r>
    </w:p>
    <w:p w14:paraId="0AC644C0" w14:textId="570E354F" w:rsidR="000B408D" w:rsidRPr="003F6A66" w:rsidRDefault="000B408D" w:rsidP="000B408D">
      <w:pPr>
        <w:pStyle w:val="BodyTextIndent"/>
        <w:ind w:left="1080" w:firstLine="0"/>
      </w:pPr>
      <w:r w:rsidRPr="003F6A66">
        <w:t xml:space="preserve">The </w:t>
      </w:r>
      <w:r w:rsidRPr="000B408D">
        <w:t xml:space="preserve">store_transition method is utilized to save the taken action </w:t>
      </w:r>
      <w:r w:rsidR="00392125">
        <w:t xml:space="preserve">result in </w:t>
      </w:r>
      <w:r w:rsidRPr="003F6A66">
        <w:t>the agent’ memory.</w:t>
      </w:r>
    </w:p>
    <w:p w14:paraId="0CF6FFA7" w14:textId="59CE43F3" w:rsidR="007D2BE4" w:rsidRPr="003F6A66" w:rsidRDefault="00E83211" w:rsidP="006F2C24">
      <w:pPr>
        <w:pStyle w:val="BodyTextIndent"/>
        <w:numPr>
          <w:ilvl w:val="1"/>
          <w:numId w:val="7"/>
        </w:numPr>
        <w:tabs>
          <w:tab w:val="clear" w:pos="1800"/>
          <w:tab w:val="num" w:pos="1080"/>
        </w:tabs>
        <w:ind w:left="1080"/>
      </w:pPr>
      <w:r>
        <w:t>choose_action</w:t>
      </w:r>
    </w:p>
    <w:p w14:paraId="119E97DF" w14:textId="46DC718F" w:rsidR="00E83211" w:rsidRPr="003F6A66" w:rsidRDefault="007D2BE4" w:rsidP="00E83211">
      <w:pPr>
        <w:pStyle w:val="BodyTextIndent"/>
        <w:ind w:left="1080" w:firstLine="0"/>
      </w:pPr>
      <w:r w:rsidRPr="003F6A66">
        <w:t xml:space="preserve">The </w:t>
      </w:r>
      <w:r w:rsidR="00392125">
        <w:t>choose</w:t>
      </w:r>
      <w:r w:rsidR="00392125" w:rsidRPr="00392125">
        <w:t>_action</w:t>
      </w:r>
      <w:r w:rsidR="00392125" w:rsidRPr="003F6A66">
        <w:rPr>
          <w:i/>
          <w:iCs/>
        </w:rPr>
        <w:t xml:space="preserve"> </w:t>
      </w:r>
      <w:r w:rsidR="00392125" w:rsidRPr="003F6A66">
        <w:t>method is used to determine whether the agent should explore or exploit the environment.</w:t>
      </w:r>
    </w:p>
    <w:p w14:paraId="0C34F200" w14:textId="77777777" w:rsidR="00E83211" w:rsidRPr="003F6A66" w:rsidRDefault="00E83211" w:rsidP="006F2C24">
      <w:pPr>
        <w:pStyle w:val="BodyTextIndent"/>
        <w:numPr>
          <w:ilvl w:val="1"/>
          <w:numId w:val="7"/>
        </w:numPr>
        <w:tabs>
          <w:tab w:val="clear" w:pos="1800"/>
          <w:tab w:val="num" w:pos="1080"/>
        </w:tabs>
        <w:ind w:left="1080"/>
      </w:pPr>
      <w:r>
        <w:t>update</w:t>
      </w:r>
      <w:r w:rsidRPr="003F6A66">
        <w:t>_</w:t>
      </w:r>
      <w:r>
        <w:t>epsilon</w:t>
      </w:r>
    </w:p>
    <w:p w14:paraId="66348F03" w14:textId="6C8C93DF" w:rsidR="00E83211" w:rsidRPr="003F6A66" w:rsidRDefault="00E83211" w:rsidP="00E83211">
      <w:pPr>
        <w:pStyle w:val="BodyTextIndent"/>
        <w:ind w:left="1080" w:firstLine="0"/>
      </w:pPr>
      <w:r w:rsidRPr="003F6A66">
        <w:t xml:space="preserve">The </w:t>
      </w:r>
      <w:r w:rsidR="00392125">
        <w:t>update</w:t>
      </w:r>
      <w:r w:rsidRPr="00392125">
        <w:t>_</w:t>
      </w:r>
      <w:r w:rsidR="00392125">
        <w:t>epsilon method is used to handle the epsilon decay overtime mechanism</w:t>
      </w:r>
      <w:r w:rsidRPr="003F6A66">
        <w:t>.</w:t>
      </w:r>
    </w:p>
    <w:p w14:paraId="095F5BF5" w14:textId="602E9F3D" w:rsidR="00E83211" w:rsidRPr="003F6A66" w:rsidRDefault="00E83211" w:rsidP="006F2C24">
      <w:pPr>
        <w:pStyle w:val="BodyTextIndent"/>
        <w:numPr>
          <w:ilvl w:val="1"/>
          <w:numId w:val="7"/>
        </w:numPr>
        <w:tabs>
          <w:tab w:val="clear" w:pos="1800"/>
          <w:tab w:val="num" w:pos="1080"/>
        </w:tabs>
        <w:ind w:left="1080"/>
      </w:pPr>
      <w:r>
        <w:t>sample</w:t>
      </w:r>
      <w:r w:rsidRPr="003F6A66">
        <w:t>_</w:t>
      </w:r>
      <w:r>
        <w:t>exp_batch</w:t>
      </w:r>
    </w:p>
    <w:p w14:paraId="0A5BC7D6" w14:textId="5F7A5FB3" w:rsidR="006F65F8" w:rsidRPr="003F6A66" w:rsidRDefault="00E83211" w:rsidP="006F65F8">
      <w:pPr>
        <w:pStyle w:val="BodyTextIndent"/>
        <w:ind w:left="1080" w:firstLine="0"/>
      </w:pPr>
      <w:r w:rsidRPr="003F6A66">
        <w:t xml:space="preserve">The </w:t>
      </w:r>
      <w:r w:rsidR="00392125">
        <w:t>sample_exp_batch</w:t>
      </w:r>
      <w:r w:rsidRPr="003F6A66">
        <w:rPr>
          <w:i/>
          <w:iCs/>
        </w:rPr>
        <w:t xml:space="preserve"> </w:t>
      </w:r>
      <w:r w:rsidRPr="003F6A66">
        <w:t xml:space="preserve">method </w:t>
      </w:r>
      <w:r w:rsidR="00392125">
        <w:t>randomly samples a number of stored experiences from the agent’s memory t</w:t>
      </w:r>
      <w:r w:rsidR="007263DF">
        <w:t>hat will be feeds into the neural network.</w:t>
      </w:r>
    </w:p>
    <w:p w14:paraId="7E0E1097" w14:textId="77777777" w:rsidR="006F65F8" w:rsidRPr="003F6A66" w:rsidRDefault="006F65F8" w:rsidP="006F2C24">
      <w:pPr>
        <w:pStyle w:val="BodyTextIndent"/>
        <w:numPr>
          <w:ilvl w:val="1"/>
          <w:numId w:val="7"/>
        </w:numPr>
        <w:tabs>
          <w:tab w:val="clear" w:pos="1800"/>
          <w:tab w:val="num" w:pos="1080"/>
        </w:tabs>
        <w:ind w:left="1080"/>
      </w:pPr>
      <w:r>
        <w:t>max</w:t>
      </w:r>
      <w:r w:rsidRPr="003F6A66">
        <w:t>_</w:t>
      </w:r>
      <w:r>
        <w:t>q</w:t>
      </w:r>
    </w:p>
    <w:p w14:paraId="7ABA6E60" w14:textId="0CF92277" w:rsidR="007D2BE4" w:rsidRPr="003F6A66" w:rsidRDefault="006F65F8" w:rsidP="006F65F8">
      <w:pPr>
        <w:pStyle w:val="BodyTextIndent"/>
        <w:ind w:left="1080" w:firstLine="0"/>
      </w:pPr>
      <w:r w:rsidRPr="003F6A66">
        <w:t xml:space="preserve">The </w:t>
      </w:r>
      <w:r w:rsidR="000B408D">
        <w:t>max_q</w:t>
      </w:r>
      <w:r w:rsidRPr="003F6A66">
        <w:rPr>
          <w:i/>
          <w:iCs/>
        </w:rPr>
        <w:t xml:space="preserve"> </w:t>
      </w:r>
      <w:r w:rsidRPr="003F6A66">
        <w:t xml:space="preserve">method is utilized to </w:t>
      </w:r>
      <w:r w:rsidR="000B408D">
        <w:t>get the maximum q value for testing purposes.</w:t>
      </w:r>
    </w:p>
    <w:p w14:paraId="5D29485E" w14:textId="77777777" w:rsidR="007D2BE4" w:rsidRPr="003F6A66" w:rsidRDefault="007D2BE4" w:rsidP="006F2C24">
      <w:pPr>
        <w:pStyle w:val="BodyTextIndent"/>
        <w:numPr>
          <w:ilvl w:val="1"/>
          <w:numId w:val="7"/>
        </w:numPr>
        <w:tabs>
          <w:tab w:val="clear" w:pos="1800"/>
          <w:tab w:val="num" w:pos="1080"/>
        </w:tabs>
        <w:ind w:left="1080"/>
      </w:pPr>
      <w:r w:rsidRPr="003F6A66">
        <w:t>learn</w:t>
      </w:r>
    </w:p>
    <w:p w14:paraId="1C2A0632" w14:textId="421B499C" w:rsidR="008A73A1" w:rsidRPr="003F6A66" w:rsidRDefault="007D2BE4" w:rsidP="006F65F8">
      <w:pPr>
        <w:pStyle w:val="BodyTextIndent"/>
        <w:ind w:left="1080" w:firstLine="0"/>
      </w:pPr>
      <w:r w:rsidRPr="003F6A66">
        <w:t xml:space="preserve">The </w:t>
      </w:r>
      <w:r w:rsidRPr="007263DF">
        <w:t>learn</w:t>
      </w:r>
      <w:r w:rsidRPr="003F6A66">
        <w:rPr>
          <w:i/>
          <w:iCs/>
        </w:rPr>
        <w:t xml:space="preserve"> </w:t>
      </w:r>
      <w:r w:rsidRPr="003F6A66">
        <w:t xml:space="preserve">method is the method where the </w:t>
      </w:r>
      <w:r w:rsidR="005B3701">
        <w:t>network</w:t>
      </w:r>
      <w:r w:rsidRPr="003F6A66">
        <w:t xml:space="preserve"> will be run and the Q-values will be updated.</w:t>
      </w:r>
    </w:p>
    <w:p w14:paraId="6F3DB2C0" w14:textId="77777777" w:rsidR="00C50B21" w:rsidRDefault="00C50B21" w:rsidP="00A946E3">
      <w:pPr>
        <w:pStyle w:val="BodyTextIndent"/>
        <w:rPr>
          <w:b/>
          <w:sz w:val="32"/>
        </w:rPr>
        <w:sectPr w:rsidR="00C50B21" w:rsidSect="00C50B21">
          <w:pgSz w:w="12240" w:h="15840" w:code="1"/>
          <w:pgMar w:top="2880" w:right="1440" w:bottom="1797" w:left="2160" w:header="1440" w:footer="1440" w:gutter="0"/>
          <w:cols w:space="720"/>
          <w:titlePg/>
          <w:docGrid w:linePitch="360"/>
        </w:sectPr>
      </w:pPr>
    </w:p>
    <w:p w14:paraId="1297956E" w14:textId="77777777" w:rsidR="00A946E3" w:rsidRPr="003F6A66" w:rsidRDefault="00A946E3" w:rsidP="002C0902">
      <w:pPr>
        <w:pStyle w:val="ChapterNumber"/>
        <w:rPr>
          <w:b/>
        </w:rPr>
      </w:pPr>
    </w:p>
    <w:p w14:paraId="5C4C47AB" w14:textId="77777777" w:rsidR="00A946E3" w:rsidRPr="003F6A66" w:rsidRDefault="00A946E3" w:rsidP="006F4696">
      <w:pPr>
        <w:pStyle w:val="ChapterTitle"/>
      </w:pPr>
      <w:r w:rsidRPr="003F6A66">
        <w:t xml:space="preserve"> </w:t>
      </w:r>
    </w:p>
    <w:p w14:paraId="7566597D" w14:textId="39368AB7" w:rsidR="00A946E3" w:rsidRPr="003F6A66" w:rsidRDefault="00A946E3" w:rsidP="006F4696">
      <w:pPr>
        <w:pStyle w:val="ChapterTitle"/>
      </w:pPr>
      <w:bookmarkStart w:id="119" w:name="_Toc34915079"/>
      <w:r w:rsidRPr="003F6A66">
        <w:t>SYSTEM IMPLEMENTATION</w:t>
      </w:r>
      <w:bookmarkEnd w:id="119"/>
    </w:p>
    <w:p w14:paraId="7283FF9A" w14:textId="77777777" w:rsidR="00A946E3" w:rsidRPr="003F6A66" w:rsidRDefault="00A946E3" w:rsidP="00A946E3"/>
    <w:p w14:paraId="4CF1A610" w14:textId="77777777" w:rsidR="00A946E3" w:rsidRPr="003F6A66" w:rsidRDefault="00A946E3" w:rsidP="00A946E3"/>
    <w:p w14:paraId="607AF882" w14:textId="4CEB28A1" w:rsidR="0074617E" w:rsidRDefault="00454D37" w:rsidP="00F72D8D">
      <w:pPr>
        <w:pStyle w:val="BodyTextIndent"/>
      </w:pPr>
      <w:r w:rsidRPr="003F6A66">
        <w:t xml:space="preserve">This chapter describes the process of implementing the algorithm of Deep Q Network with Experience Replay in Atari games using Python 3. The algorithm was implemented by the creation of </w:t>
      </w:r>
      <w:r w:rsidRPr="003F6A66">
        <w:rPr>
          <w:i/>
          <w:iCs/>
        </w:rPr>
        <w:t xml:space="preserve">Network, Agent, and Main </w:t>
      </w:r>
      <w:r w:rsidRPr="003F6A66">
        <w:t>class.</w:t>
      </w:r>
      <w:r w:rsidR="00F72B74" w:rsidRPr="003F6A66">
        <w:t xml:space="preserve"> The </w:t>
      </w:r>
      <w:r w:rsidR="00F72B74" w:rsidRPr="003F6A66">
        <w:rPr>
          <w:i/>
          <w:iCs/>
        </w:rPr>
        <w:t xml:space="preserve">Network </w:t>
      </w:r>
      <w:r w:rsidR="00F72B74" w:rsidRPr="003F6A66">
        <w:t xml:space="preserve">and </w:t>
      </w:r>
      <w:r w:rsidR="00F72B74" w:rsidRPr="003F6A66">
        <w:rPr>
          <w:i/>
          <w:iCs/>
        </w:rPr>
        <w:t xml:space="preserve">Agent </w:t>
      </w:r>
      <w:r w:rsidR="00F72B74" w:rsidRPr="003F6A66">
        <w:t xml:space="preserve">classes </w:t>
      </w:r>
      <w:r w:rsidR="00004BCF" w:rsidRPr="003F6A66">
        <w:t xml:space="preserve">are the supporting classes that will build the Deep Q Network algorithm in the </w:t>
      </w:r>
      <w:r w:rsidR="00004BCF" w:rsidRPr="003F6A66">
        <w:rPr>
          <w:i/>
          <w:iCs/>
        </w:rPr>
        <w:t xml:space="preserve">Main </w:t>
      </w:r>
      <w:r w:rsidR="00004BCF" w:rsidRPr="003F6A66">
        <w:t>class.</w:t>
      </w:r>
      <w:r w:rsidR="00D90205" w:rsidRPr="003F6A66">
        <w:t xml:space="preserve"> The </w:t>
      </w:r>
      <w:r w:rsidR="00D90205" w:rsidRPr="003F6A66">
        <w:rPr>
          <w:i/>
          <w:iCs/>
        </w:rPr>
        <w:t>Network</w:t>
      </w:r>
      <w:r w:rsidR="00D90205" w:rsidRPr="003F6A66">
        <w:t xml:space="preserve"> class defines the neural network model that the </w:t>
      </w:r>
      <w:r w:rsidR="00D90205" w:rsidRPr="003F6A66">
        <w:rPr>
          <w:i/>
          <w:iCs/>
        </w:rPr>
        <w:t xml:space="preserve">Agent </w:t>
      </w:r>
      <w:r w:rsidR="00D90205" w:rsidRPr="003F6A66">
        <w:t xml:space="preserve">will be using in training. The </w:t>
      </w:r>
      <w:r w:rsidR="00D90205" w:rsidRPr="003F6A66">
        <w:rPr>
          <w:i/>
          <w:iCs/>
        </w:rPr>
        <w:t xml:space="preserve">Agent </w:t>
      </w:r>
      <w:r w:rsidR="00D90205" w:rsidRPr="003F6A66">
        <w:t xml:space="preserve">class was used to defines </w:t>
      </w:r>
      <w:r w:rsidR="00F72D8D" w:rsidRPr="003F6A66">
        <w:t>the</w:t>
      </w:r>
      <w:r w:rsidR="00D90205" w:rsidRPr="003F6A66">
        <w:t xml:space="preserve"> memory, and decision-making mechanism. In the last class, the </w:t>
      </w:r>
      <w:r w:rsidR="00D90205" w:rsidRPr="003F6A66">
        <w:rPr>
          <w:i/>
          <w:iCs/>
        </w:rPr>
        <w:t>Main</w:t>
      </w:r>
      <w:r w:rsidR="00D90205" w:rsidRPr="003F6A66">
        <w:t xml:space="preserve"> class, </w:t>
      </w:r>
      <w:r w:rsidR="00B761A3" w:rsidRPr="003F6A66">
        <w:t xml:space="preserve">was used to </w:t>
      </w:r>
      <w:r w:rsidR="00F72B74" w:rsidRPr="003F6A66">
        <w:t>define and run the main Deep Q Learning algorithm.</w:t>
      </w:r>
    </w:p>
    <w:p w14:paraId="748276C9" w14:textId="02606527" w:rsidR="0018750E" w:rsidRPr="0018750E" w:rsidRDefault="0018750E" w:rsidP="00741363">
      <w:pPr>
        <w:pStyle w:val="Heading1"/>
      </w:pPr>
      <w:bookmarkStart w:id="120" w:name="_Toc34915080"/>
      <w:r w:rsidRPr="0018750E">
        <w:t>The Library</w:t>
      </w:r>
      <w:bookmarkEnd w:id="120"/>
    </w:p>
    <w:p w14:paraId="6DA0EF86" w14:textId="62E2B495" w:rsidR="0018750E" w:rsidRDefault="0018750E" w:rsidP="0018750E">
      <w:pPr>
        <w:pStyle w:val="BodyTextIndent"/>
      </w:pPr>
      <w:r w:rsidRPr="003F6A66">
        <w:t xml:space="preserve">The following </w:t>
      </w:r>
      <w:r>
        <w:t>lines of code shown by figure</w:t>
      </w:r>
      <w:r w:rsidR="00CD3DEC">
        <w:t xml:space="preserve"> </w:t>
      </w:r>
      <w:r w:rsidR="002D7EBE">
        <w:t>5.1</w:t>
      </w:r>
      <w:r>
        <w:t xml:space="preserve"> defines the library that are utilized in creating the agent</w:t>
      </w:r>
      <w:r w:rsidRPr="003F6A66">
        <w:t>.</w:t>
      </w:r>
      <w:r>
        <w:t xml:space="preserve"> The Keras library components which are RMSProp, Sequential, Dense, Conv2D, Flatten</w:t>
      </w:r>
      <w:r w:rsidR="00330139">
        <w:t xml:space="preserve">, </w:t>
      </w:r>
      <w:r>
        <w:t>VarianceScalling</w:t>
      </w:r>
      <w:r w:rsidR="00330139">
        <w:t>, and Callbacks</w:t>
      </w:r>
      <w:r>
        <w:t xml:space="preserve"> are used to create the neural network.</w:t>
      </w:r>
    </w:p>
    <w:p w14:paraId="449A34E3" w14:textId="2875615B" w:rsidR="0018750E" w:rsidRPr="003F6A66" w:rsidRDefault="0018750E" w:rsidP="0018750E">
      <w:pPr>
        <w:pStyle w:val="BodyTextIndent"/>
      </w:pPr>
      <w:r>
        <w:t xml:space="preserve">The random and randrange are built in python function which handles the random selection in the code. </w:t>
      </w:r>
      <w:r w:rsidR="00286673">
        <w:t xml:space="preserve">PIL, or Python Image Library, is a free library that adds supports for image processing in python. </w:t>
      </w:r>
      <w:r w:rsidR="00AD303A">
        <w:t xml:space="preserve">The </w:t>
      </w:r>
      <w:r w:rsidR="00286673">
        <w:t xml:space="preserve">OpenAi gym’s library which handle the Atari games </w:t>
      </w:r>
      <w:r w:rsidR="00286673">
        <w:lastRenderedPageBreak/>
        <w:t>environment.</w:t>
      </w:r>
      <w:r w:rsidR="00AD303A">
        <w:t xml:space="preserve"> The Matplotlib handles data visualization to ease the evaluation of the agent’s performance.</w:t>
      </w:r>
    </w:p>
    <w:p w14:paraId="5A80567D" w14:textId="77777777" w:rsidR="00FF2628" w:rsidRDefault="0018750E" w:rsidP="00A273C6">
      <w:pPr>
        <w:pStyle w:val="BodyTextIndent"/>
        <w:jc w:val="center"/>
      </w:pPr>
      <w:r w:rsidRPr="003F6A66">
        <w:rPr>
          <w:noProof/>
        </w:rPr>
        <mc:AlternateContent>
          <mc:Choice Requires="wps">
            <w:drawing>
              <wp:inline distT="0" distB="0" distL="0" distR="0" wp14:anchorId="106FC7A7" wp14:editId="7101DAD4">
                <wp:extent cx="4620895" cy="3503221"/>
                <wp:effectExtent l="0" t="0" r="27305" b="21590"/>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0895" cy="3503221"/>
                        </a:xfrm>
                        <a:prstGeom prst="rect">
                          <a:avLst/>
                        </a:prstGeom>
                        <a:solidFill>
                          <a:srgbClr val="FFFFFF"/>
                        </a:solidFill>
                        <a:ln w="9525">
                          <a:solidFill>
                            <a:srgbClr val="000000"/>
                          </a:solidFill>
                          <a:miter lim="800000"/>
                          <a:headEnd/>
                          <a:tailEnd/>
                        </a:ln>
                      </wps:spPr>
                      <wps:txbx>
                        <w:txbxContent>
                          <w:p w14:paraId="6F32EEED" w14:textId="77777777" w:rsidR="00034D66" w:rsidRPr="00F72D8D" w:rsidRDefault="00034D66" w:rsidP="0018750E">
                            <w:pPr>
                              <w:pStyle w:val="BodyTextIndent"/>
                              <w:rPr>
                                <w:lang w:val="en-ID"/>
                              </w:rPr>
                            </w:pPr>
                            <w:r w:rsidRPr="00F72D8D">
                              <w:rPr>
                                <w:lang w:val="en-ID"/>
                              </w:rPr>
                              <w:t>from keras.optimizers import RMSprop</w:t>
                            </w:r>
                          </w:p>
                          <w:p w14:paraId="1004F80E" w14:textId="77777777" w:rsidR="00034D66" w:rsidRPr="00F72D8D" w:rsidRDefault="00034D66" w:rsidP="0018750E">
                            <w:pPr>
                              <w:pStyle w:val="BodyTextIndent"/>
                              <w:rPr>
                                <w:lang w:val="en-ID"/>
                              </w:rPr>
                            </w:pPr>
                            <w:r w:rsidRPr="00F72D8D">
                              <w:rPr>
                                <w:lang w:val="en-ID"/>
                              </w:rPr>
                              <w:t>from keras.models import Sequential</w:t>
                            </w:r>
                          </w:p>
                          <w:p w14:paraId="29ACF19A" w14:textId="77777777" w:rsidR="00034D66" w:rsidRPr="00F72D8D" w:rsidRDefault="00034D66" w:rsidP="0018750E">
                            <w:pPr>
                              <w:pStyle w:val="BodyTextIndent"/>
                              <w:rPr>
                                <w:lang w:val="en-ID"/>
                              </w:rPr>
                            </w:pPr>
                            <w:r w:rsidRPr="00F72D8D">
                              <w:rPr>
                                <w:lang w:val="en-ID"/>
                              </w:rPr>
                              <w:t>from keras.layers import Dense, Conv2D, Flatten</w:t>
                            </w:r>
                          </w:p>
                          <w:p w14:paraId="22E7CFA2" w14:textId="7B1C3F06" w:rsidR="00034D66" w:rsidRDefault="00034D66" w:rsidP="00286673">
                            <w:pPr>
                              <w:pStyle w:val="BodyTextIndent"/>
                              <w:rPr>
                                <w:lang w:val="en-ID"/>
                              </w:rPr>
                            </w:pPr>
                            <w:r w:rsidRPr="00F72D8D">
                              <w:rPr>
                                <w:lang w:val="en-ID"/>
                              </w:rPr>
                              <w:t>from keras.initializers import VarianceScaling</w:t>
                            </w:r>
                            <w:r w:rsidRPr="00286673">
                              <w:rPr>
                                <w:lang w:val="en-ID"/>
                              </w:rPr>
                              <w:t xml:space="preserve"> </w:t>
                            </w:r>
                          </w:p>
                          <w:p w14:paraId="321543CF" w14:textId="77777777" w:rsidR="00034D66" w:rsidRPr="0018750E" w:rsidRDefault="00034D66" w:rsidP="00286673">
                            <w:pPr>
                              <w:pStyle w:val="BodyTextIndent"/>
                              <w:rPr>
                                <w:lang w:val="en-ID"/>
                              </w:rPr>
                            </w:pPr>
                            <w:r w:rsidRPr="00D24FF1">
                              <w:rPr>
                                <w:i/>
                                <w:iCs/>
                              </w:rPr>
                              <w:t xml:space="preserve">from </w:t>
                            </w:r>
                            <w:r w:rsidRPr="00D24FF1">
                              <w:t xml:space="preserve">keras.callbacks </w:t>
                            </w:r>
                            <w:r w:rsidRPr="00D24FF1">
                              <w:rPr>
                                <w:i/>
                                <w:iCs/>
                              </w:rPr>
                              <w:t xml:space="preserve">import </w:t>
                            </w:r>
                            <w:r w:rsidRPr="00D24FF1">
                              <w:t>*</w:t>
                            </w:r>
                            <w:r w:rsidRPr="00286673">
                              <w:rPr>
                                <w:lang w:val="en-ID"/>
                              </w:rPr>
                              <w:t xml:space="preserve"> </w:t>
                            </w:r>
                          </w:p>
                          <w:p w14:paraId="3F37E547" w14:textId="74D71A63" w:rsidR="00034D66" w:rsidRDefault="00034D66" w:rsidP="00286673">
                            <w:pPr>
                              <w:pStyle w:val="BodyTextIndent"/>
                              <w:rPr>
                                <w:lang w:val="en-ID"/>
                              </w:rPr>
                            </w:pPr>
                            <w:r w:rsidRPr="00F72D8D">
                              <w:rPr>
                                <w:lang w:val="en-ID"/>
                              </w:rPr>
                              <w:t>from random import random, randrange</w:t>
                            </w:r>
                            <w:r w:rsidRPr="00286673">
                              <w:rPr>
                                <w:lang w:val="en-ID"/>
                              </w:rPr>
                              <w:t xml:space="preserve"> </w:t>
                            </w:r>
                          </w:p>
                          <w:p w14:paraId="7E9E4AE9" w14:textId="66505E62" w:rsidR="00034D66" w:rsidRPr="00F72D8D" w:rsidRDefault="00034D66" w:rsidP="00286673">
                            <w:pPr>
                              <w:pStyle w:val="BodyTextIndent"/>
                              <w:rPr>
                                <w:lang w:val="en-ID"/>
                              </w:rPr>
                            </w:pPr>
                            <w:r w:rsidRPr="0018750E">
                              <w:rPr>
                                <w:lang w:val="en-ID"/>
                              </w:rPr>
                              <w:t>from PIL import Image</w:t>
                            </w:r>
                          </w:p>
                          <w:p w14:paraId="09AC87C8" w14:textId="2EB1961B" w:rsidR="00034D66" w:rsidRDefault="00034D66" w:rsidP="00286673">
                            <w:pPr>
                              <w:pStyle w:val="BodyTextIndent"/>
                              <w:rPr>
                                <w:lang w:val="en-ID"/>
                              </w:rPr>
                            </w:pPr>
                            <w:r w:rsidRPr="00F72D8D">
                              <w:rPr>
                                <w:lang w:val="en-ID"/>
                              </w:rPr>
                              <w:t>import gym</w:t>
                            </w:r>
                          </w:p>
                          <w:p w14:paraId="6DD86299" w14:textId="4CDB37F4" w:rsidR="00034D66" w:rsidRPr="0018750E" w:rsidRDefault="00034D66" w:rsidP="00286673">
                            <w:pPr>
                              <w:pStyle w:val="BodyTextIndent"/>
                              <w:rPr>
                                <w:lang w:val="en-ID"/>
                              </w:rPr>
                            </w:pPr>
                            <w:r>
                              <w:rPr>
                                <w:lang w:val="en-ID"/>
                              </w:rPr>
                              <w:t>import matplotlib.pyplot as plt</w:t>
                            </w:r>
                          </w:p>
                          <w:p w14:paraId="7FB3ECCE" w14:textId="63CF9F79" w:rsidR="00034D66" w:rsidRPr="00D34EB7" w:rsidRDefault="00034D66" w:rsidP="00AD303A">
                            <w:pPr>
                              <w:pStyle w:val="BodyTextIndent"/>
                              <w:rPr>
                                <w:lang w:val="en-ID"/>
                              </w:rPr>
                            </w:pPr>
                            <w:r w:rsidRPr="0018750E">
                              <w:rPr>
                                <w:lang w:val="en-ID"/>
                              </w:rPr>
                              <w:t>from gym.wrappers import Monitor</w:t>
                            </w:r>
                            <w:r w:rsidRPr="00286673">
                              <w:rPr>
                                <w:lang w:val="en-ID"/>
                              </w:rPr>
                              <w:t xml:space="preserve"> </w:t>
                            </w:r>
                          </w:p>
                        </w:txbxContent>
                      </wps:txbx>
                      <wps:bodyPr rot="0" vert="horz" wrap="square" lIns="91440" tIns="45720" rIns="91440" bIns="45720" anchor="t" anchorCtr="0" upright="1">
                        <a:noAutofit/>
                      </wps:bodyPr>
                    </wps:wsp>
                  </a:graphicData>
                </a:graphic>
              </wp:inline>
            </w:drawing>
          </mc:Choice>
          <mc:Fallback>
            <w:pict>
              <v:shape w14:anchorId="106FC7A7" id="Text Box 2" o:spid="_x0000_s1083" type="#_x0000_t202" style="width:363.85pt;height:27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">
                <v:textbox>
                  <w:txbxContent>
                    <w:p w14:paraId="6F32EEED" w14:textId="77777777" w:rsidR="00034D66" w:rsidRPr="00F72D8D" w:rsidRDefault="00034D66" w:rsidP="0018750E">
                      <w:pPr>
                        <w:pStyle w:val="BodyTextIndent"/>
                        <w:rPr>
                          <w:lang w:val="en-ID"/>
                        </w:rPr>
                      </w:pPr>
                      <w:r w:rsidRPr="00F72D8D">
                        <w:rPr>
                          <w:lang w:val="en-ID"/>
                        </w:rPr>
                        <w:t>from keras.optimizers import RMSprop</w:t>
                      </w:r>
                    </w:p>
                    <w:p w14:paraId="1004F80E" w14:textId="77777777" w:rsidR="00034D66" w:rsidRPr="00F72D8D" w:rsidRDefault="00034D66" w:rsidP="0018750E">
                      <w:pPr>
                        <w:pStyle w:val="BodyTextIndent"/>
                        <w:rPr>
                          <w:lang w:val="en-ID"/>
                        </w:rPr>
                      </w:pPr>
                      <w:r w:rsidRPr="00F72D8D">
                        <w:rPr>
                          <w:lang w:val="en-ID"/>
                        </w:rPr>
                        <w:t>from keras.models import Sequential</w:t>
                      </w:r>
                    </w:p>
                    <w:p w14:paraId="29ACF19A" w14:textId="77777777" w:rsidR="00034D66" w:rsidRPr="00F72D8D" w:rsidRDefault="00034D66" w:rsidP="0018750E">
                      <w:pPr>
                        <w:pStyle w:val="BodyTextIndent"/>
                        <w:rPr>
                          <w:lang w:val="en-ID"/>
                        </w:rPr>
                      </w:pPr>
                      <w:r w:rsidRPr="00F72D8D">
                        <w:rPr>
                          <w:lang w:val="en-ID"/>
                        </w:rPr>
                        <w:t>from keras.layers import Dense, Conv2D, Flatten</w:t>
                      </w:r>
                    </w:p>
                    <w:p w14:paraId="22E7CFA2" w14:textId="7B1C3F06" w:rsidR="00034D66" w:rsidRDefault="00034D66" w:rsidP="00286673">
                      <w:pPr>
                        <w:pStyle w:val="BodyTextIndent"/>
                        <w:rPr>
                          <w:lang w:val="en-ID"/>
                        </w:rPr>
                      </w:pPr>
                      <w:r w:rsidRPr="00F72D8D">
                        <w:rPr>
                          <w:lang w:val="en-ID"/>
                        </w:rPr>
                        <w:t>from keras.initializers import VarianceScaling</w:t>
                      </w:r>
                      <w:r w:rsidRPr="00286673">
                        <w:rPr>
                          <w:lang w:val="en-ID"/>
                        </w:rPr>
                        <w:t xml:space="preserve"> </w:t>
                      </w:r>
                    </w:p>
                    <w:p w14:paraId="321543CF" w14:textId="77777777" w:rsidR="00034D66" w:rsidRPr="0018750E" w:rsidRDefault="00034D66" w:rsidP="00286673">
                      <w:pPr>
                        <w:pStyle w:val="BodyTextIndent"/>
                        <w:rPr>
                          <w:lang w:val="en-ID"/>
                        </w:rPr>
                      </w:pPr>
                      <w:r w:rsidRPr="00D24FF1">
                        <w:rPr>
                          <w:i/>
                          <w:iCs/>
                        </w:rPr>
                        <w:t xml:space="preserve">from </w:t>
                      </w:r>
                      <w:r w:rsidRPr="00D24FF1">
                        <w:t xml:space="preserve">keras.callbacks </w:t>
                      </w:r>
                      <w:r w:rsidRPr="00D24FF1">
                        <w:rPr>
                          <w:i/>
                          <w:iCs/>
                        </w:rPr>
                        <w:t xml:space="preserve">import </w:t>
                      </w:r>
                      <w:r w:rsidRPr="00D24FF1">
                        <w:t>*</w:t>
                      </w:r>
                      <w:r w:rsidRPr="00286673">
                        <w:rPr>
                          <w:lang w:val="en-ID"/>
                        </w:rPr>
                        <w:t xml:space="preserve"> </w:t>
                      </w:r>
                    </w:p>
                    <w:p w14:paraId="3F37E547" w14:textId="74D71A63" w:rsidR="00034D66" w:rsidRDefault="00034D66" w:rsidP="00286673">
                      <w:pPr>
                        <w:pStyle w:val="BodyTextIndent"/>
                        <w:rPr>
                          <w:lang w:val="en-ID"/>
                        </w:rPr>
                      </w:pPr>
                      <w:r w:rsidRPr="00F72D8D">
                        <w:rPr>
                          <w:lang w:val="en-ID"/>
                        </w:rPr>
                        <w:t>from random import random, randrange</w:t>
                      </w:r>
                      <w:r w:rsidRPr="00286673">
                        <w:rPr>
                          <w:lang w:val="en-ID"/>
                        </w:rPr>
                        <w:t xml:space="preserve"> </w:t>
                      </w:r>
                    </w:p>
                    <w:p w14:paraId="7E9E4AE9" w14:textId="66505E62" w:rsidR="00034D66" w:rsidRPr="00F72D8D" w:rsidRDefault="00034D66" w:rsidP="00286673">
                      <w:pPr>
                        <w:pStyle w:val="BodyTextIndent"/>
                        <w:rPr>
                          <w:lang w:val="en-ID"/>
                        </w:rPr>
                      </w:pPr>
                      <w:r w:rsidRPr="0018750E">
                        <w:rPr>
                          <w:lang w:val="en-ID"/>
                        </w:rPr>
                        <w:t>from PIL import Image</w:t>
                      </w:r>
                    </w:p>
                    <w:p w14:paraId="09AC87C8" w14:textId="2EB1961B" w:rsidR="00034D66" w:rsidRDefault="00034D66" w:rsidP="00286673">
                      <w:pPr>
                        <w:pStyle w:val="BodyTextIndent"/>
                        <w:rPr>
                          <w:lang w:val="en-ID"/>
                        </w:rPr>
                      </w:pPr>
                      <w:r w:rsidRPr="00F72D8D">
                        <w:rPr>
                          <w:lang w:val="en-ID"/>
                        </w:rPr>
                        <w:t>import gym</w:t>
                      </w:r>
                    </w:p>
                    <w:p w14:paraId="6DD86299" w14:textId="4CDB37F4" w:rsidR="00034D66" w:rsidRPr="0018750E" w:rsidRDefault="00034D66" w:rsidP="00286673">
                      <w:pPr>
                        <w:pStyle w:val="BodyTextIndent"/>
                        <w:rPr>
                          <w:lang w:val="en-ID"/>
                        </w:rPr>
                      </w:pPr>
                      <w:r>
                        <w:rPr>
                          <w:lang w:val="en-ID"/>
                        </w:rPr>
                        <w:t>import matplotlib.pyplot as plt</w:t>
                      </w:r>
                    </w:p>
                    <w:p w14:paraId="7FB3ECCE" w14:textId="63CF9F79" w:rsidR="00034D66" w:rsidRPr="00D34EB7" w:rsidRDefault="00034D66" w:rsidP="00AD303A">
                      <w:pPr>
                        <w:pStyle w:val="BodyTextIndent"/>
                        <w:rPr>
                          <w:lang w:val="en-ID"/>
                        </w:rPr>
                      </w:pPr>
                      <w:r w:rsidRPr="0018750E">
                        <w:rPr>
                          <w:lang w:val="en-ID"/>
                        </w:rPr>
                        <w:t>from gym.wrappers import Monitor</w:t>
                      </w:r>
                      <w:r w:rsidRPr="00286673">
                        <w:rPr>
                          <w:lang w:val="en-ID"/>
                        </w:rPr>
                        <w:t xml:space="preserve"> </w:t>
                      </w:r>
                    </w:p>
                  </w:txbxContent>
                </v:textbox>
                <w10:anchorlock/>
              </v:shape>
            </w:pict>
          </mc:Fallback>
        </mc:AlternateContent>
      </w:r>
    </w:p>
    <w:p w14:paraId="0882E83C" w14:textId="1C924F01" w:rsidR="00FF2628" w:rsidRPr="003F6A66" w:rsidRDefault="00FF2628" w:rsidP="00FF2628">
      <w:pPr>
        <w:pStyle w:val="figureTitle"/>
      </w:pPr>
      <w:bookmarkStart w:id="121" w:name="_Toc34865738"/>
      <w:bookmarkStart w:id="122" w:name="_Toc34915137"/>
      <w:r w:rsidRPr="004C6612">
        <w:t>The Network Class' Required Library</w:t>
      </w:r>
      <w:bookmarkEnd w:id="121"/>
      <w:bookmarkEnd w:id="122"/>
    </w:p>
    <w:p w14:paraId="40CF63C2" w14:textId="2BE25DED" w:rsidR="0018750E" w:rsidRPr="0018750E" w:rsidRDefault="0018750E" w:rsidP="00A273C6">
      <w:pPr>
        <w:pStyle w:val="BodyTextIndent"/>
        <w:jc w:val="center"/>
      </w:pPr>
    </w:p>
    <w:p w14:paraId="689C7B26" w14:textId="4223A7F9" w:rsidR="00004BCF" w:rsidRPr="003F6A66" w:rsidRDefault="00004BCF" w:rsidP="00741363">
      <w:pPr>
        <w:pStyle w:val="Heading1"/>
      </w:pPr>
      <w:bookmarkStart w:id="123" w:name="_Toc34915081"/>
      <w:r w:rsidRPr="003F6A66">
        <w:t>The Network Class</w:t>
      </w:r>
      <w:bookmarkEnd w:id="123"/>
    </w:p>
    <w:p w14:paraId="562D5E89" w14:textId="08928C02" w:rsidR="006259B5" w:rsidRPr="003F6A66" w:rsidRDefault="0023511E" w:rsidP="006259B5">
      <w:pPr>
        <w:pStyle w:val="BodyTextIndent"/>
      </w:pPr>
      <w:r w:rsidRPr="003F6A66">
        <w:t xml:space="preserve">The component to build the agent’s neural network model is defined in </w:t>
      </w:r>
      <w:r w:rsidR="0074617E" w:rsidRPr="003F6A66">
        <w:t xml:space="preserve">the </w:t>
      </w:r>
      <w:r w:rsidR="0074617E" w:rsidRPr="007C258F">
        <w:t>Network</w:t>
      </w:r>
      <w:r w:rsidRPr="003F6A66">
        <w:t xml:space="preserve"> class. As mentioned before in the previous chapter, the agent utilizes a </w:t>
      </w:r>
      <w:r w:rsidRPr="003F6A66">
        <w:rPr>
          <w:i/>
          <w:iCs/>
        </w:rPr>
        <w:t>Convolutional Neural Network</w:t>
      </w:r>
      <w:r w:rsidRPr="003F6A66">
        <w:t xml:space="preserve"> to recognize the feature inside the Atari game’s frame</w:t>
      </w:r>
      <w:r w:rsidR="006B1D2F">
        <w:t xml:space="preserve"> [1</w:t>
      </w:r>
      <w:r w:rsidR="00C7730A">
        <w:t>2</w:t>
      </w:r>
      <w:r w:rsidR="006B1D2F">
        <w:t>]</w:t>
      </w:r>
      <w:r w:rsidR="0092439E" w:rsidRPr="003F6A66">
        <w:t>. Th</w:t>
      </w:r>
      <w:r w:rsidR="006259B5" w:rsidRPr="003F6A66">
        <w:t xml:space="preserve">e </w:t>
      </w:r>
      <w:r w:rsidR="006259B5" w:rsidRPr="007C258F">
        <w:t>Network</w:t>
      </w:r>
      <w:r w:rsidR="006259B5" w:rsidRPr="003F6A66">
        <w:t xml:space="preserve"> </w:t>
      </w:r>
      <w:r w:rsidR="006259B5" w:rsidRPr="003F6A66">
        <w:lastRenderedPageBreak/>
        <w:t xml:space="preserve">class takes the </w:t>
      </w:r>
      <w:r w:rsidR="006259B5" w:rsidRPr="003F6A66">
        <w:rPr>
          <w:i/>
          <w:iCs/>
        </w:rPr>
        <w:t xml:space="preserve">action </w:t>
      </w:r>
      <w:r w:rsidR="006259B5" w:rsidRPr="003F6A66">
        <w:t xml:space="preserve">and </w:t>
      </w:r>
      <w:r w:rsidR="006259B5" w:rsidRPr="003F6A66">
        <w:rPr>
          <w:i/>
          <w:iCs/>
        </w:rPr>
        <w:t xml:space="preserve">input </w:t>
      </w:r>
      <w:r w:rsidR="006259B5" w:rsidRPr="003F6A66">
        <w:t>of the environment then feeds it into the CNN. The model will learn the input and try to predict the action by updating the q values list.</w:t>
      </w:r>
    </w:p>
    <w:p w14:paraId="33EC8C28" w14:textId="1FA2306C" w:rsidR="00021E25" w:rsidRPr="0018750E" w:rsidRDefault="005D6AB2" w:rsidP="0018750E">
      <w:pPr>
        <w:pStyle w:val="Heading2"/>
        <w:rPr>
          <w:rFonts w:cs="Times New Roman"/>
        </w:rPr>
      </w:pPr>
      <w:bookmarkStart w:id="124" w:name="_Toc34915082"/>
      <w:r w:rsidRPr="003F6A66">
        <w:rPr>
          <w:rFonts w:cs="Times New Roman"/>
        </w:rPr>
        <w:t>The Constructor</w:t>
      </w:r>
      <w:bookmarkEnd w:id="124"/>
    </w:p>
    <w:p w14:paraId="14C99BF2" w14:textId="7BE58F0C" w:rsidR="00021E25" w:rsidRPr="003F6A66" w:rsidRDefault="004467D8" w:rsidP="00021E25">
      <w:pPr>
        <w:pStyle w:val="BodyTextIndent"/>
      </w:pPr>
      <w:r>
        <w:t>The</w:t>
      </w:r>
      <w:r w:rsidR="00021E25" w:rsidRPr="003F6A66">
        <w:t xml:space="preserve"> </w:t>
      </w:r>
      <w:r w:rsidR="00021E25" w:rsidRPr="00FE10D7">
        <w:t>Network</w:t>
      </w:r>
      <w:r w:rsidR="00021E25" w:rsidRPr="003F6A66">
        <w:rPr>
          <w:i/>
          <w:iCs/>
        </w:rPr>
        <w:t xml:space="preserve"> </w:t>
      </w:r>
      <w:r w:rsidR="00021E25" w:rsidRPr="003F6A66">
        <w:t>class import the layers, optimizers, initializers</w:t>
      </w:r>
      <w:r w:rsidR="00D34EB7" w:rsidRPr="003F6A66">
        <w:t xml:space="preserve">, and models from Keras library for the need of building a </w:t>
      </w:r>
      <w:r w:rsidR="00D34EB7" w:rsidRPr="004467D8">
        <w:t>Convolutional Neural Network</w:t>
      </w:r>
      <w:r w:rsidR="00D34EB7" w:rsidRPr="003F6A66">
        <w:t xml:space="preserve"> model.</w:t>
      </w:r>
      <w:r w:rsidR="003C44AE">
        <w:t xml:space="preserve"> </w:t>
      </w:r>
      <w:r w:rsidR="00AC0F30" w:rsidRPr="003F6A66">
        <w:t>The class’</w:t>
      </w:r>
      <w:r w:rsidR="004C4DE4">
        <w:t>s</w:t>
      </w:r>
      <w:r w:rsidR="00AC0F30" w:rsidRPr="003F6A66">
        <w:t xml:space="preserve"> constructor</w:t>
      </w:r>
      <w:r w:rsidR="00CD3DEC">
        <w:t xml:space="preserve">, depicted by figure </w:t>
      </w:r>
      <w:r w:rsidR="002D7EBE">
        <w:t>5.2</w:t>
      </w:r>
      <w:r w:rsidR="00CD3DEC">
        <w:t>,</w:t>
      </w:r>
      <w:r w:rsidR="00AC0F30" w:rsidRPr="003F6A66">
        <w:t xml:space="preserve"> will be explained in the next paragraph</w:t>
      </w:r>
      <w:r w:rsidR="00CD3DEC">
        <w:t>.</w:t>
      </w:r>
    </w:p>
    <w:p w14:paraId="15705C59" w14:textId="6713950B" w:rsidR="00D34EB7" w:rsidRDefault="00F1070D" w:rsidP="00473326">
      <w:pPr>
        <w:pStyle w:val="BodyTextIndent"/>
        <w:ind w:firstLine="0"/>
        <w:jc w:val="center"/>
      </w:pPr>
      <w:r w:rsidRPr="003F6A66">
        <w:rPr>
          <w:noProof/>
        </w:rPr>
        <mc:AlternateContent>
          <mc:Choice Requires="wps">
            <w:drawing>
              <wp:inline distT="0" distB="0" distL="0" distR="0" wp14:anchorId="099D8FF7" wp14:editId="04578621">
                <wp:extent cx="4148919" cy="4231758"/>
                <wp:effectExtent l="0" t="0" r="23495" b="1651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919" cy="4231758"/>
                        </a:xfrm>
                        <a:prstGeom prst="rect">
                          <a:avLst/>
                        </a:prstGeom>
                        <a:solidFill>
                          <a:srgbClr val="FFFFFF"/>
                        </a:solidFill>
                        <a:ln w="9525">
                          <a:solidFill>
                            <a:srgbClr val="000000"/>
                          </a:solidFill>
                          <a:miter lim="800000"/>
                          <a:headEnd/>
                          <a:tailEnd/>
                        </a:ln>
                      </wps:spPr>
                      <wps:txbx>
                        <w:txbxContent>
                          <w:p w14:paraId="14E2E558" w14:textId="26EC58FB" w:rsidR="00034D66" w:rsidRDefault="00034D66" w:rsidP="00D34EB7">
                            <w:r w:rsidRPr="00224FBC">
                              <w:rPr>
                                <w:i/>
                                <w:iCs/>
                              </w:rPr>
                              <w:t xml:space="preserve">class </w:t>
                            </w:r>
                            <w:r w:rsidRPr="00224FBC">
                              <w:t>DeepQNetwork(</w:t>
                            </w:r>
                            <w:r w:rsidRPr="00224FBC">
                              <w:rPr>
                                <w:i/>
                                <w:iCs/>
                              </w:rPr>
                              <w:t>object</w:t>
                            </w:r>
                            <w:r w:rsidRPr="00224FBC">
                              <w:t>):</w:t>
                            </w:r>
                            <w:r w:rsidRPr="00224FBC">
                              <w:br/>
                              <w:t xml:space="preserve">    </w:t>
                            </w:r>
                            <w:r w:rsidRPr="00224FBC">
                              <w:rPr>
                                <w:i/>
                                <w:iCs/>
                              </w:rPr>
                              <w:t>def __init__</w:t>
                            </w:r>
                            <w:r w:rsidRPr="00224FBC">
                              <w:t>(</w:t>
                            </w:r>
                            <w:r w:rsidRPr="00224FBC">
                              <w:rPr>
                                <w:i/>
                                <w:iCs/>
                              </w:rPr>
                              <w:t>self</w:t>
                            </w:r>
                            <w:r w:rsidRPr="00224FBC">
                              <w:t>, total_action, learning_rate=0.00025,</w:t>
                            </w:r>
                            <w:r w:rsidRPr="00224FBC">
                              <w:br/>
                              <w:t xml:space="preserve">                 input_dimension=(210, 160, 4),</w:t>
                            </w:r>
                            <w:r w:rsidRPr="00224FBC">
                              <w:br/>
                              <w:t xml:space="preserve">                 batch_size=32, discount_factor=0.99,</w:t>
                            </w:r>
                            <w:r w:rsidRPr="00224FBC">
                              <w:br/>
                              <w:t xml:space="preserve">                 load_path=</w:t>
                            </w:r>
                            <w:r w:rsidRPr="00224FBC">
                              <w:rPr>
                                <w:i/>
                                <w:iCs/>
                              </w:rPr>
                              <w:t>None</w:t>
                            </w:r>
                            <w:r w:rsidRPr="00224FBC">
                              <w:t>):</w:t>
                            </w:r>
                            <w:r w:rsidRPr="00224FBC">
                              <w:br/>
                            </w:r>
                            <w:r w:rsidRPr="00224FBC">
                              <w:br/>
                              <w:t xml:space="preserve">        </w:t>
                            </w:r>
                            <w:r w:rsidRPr="00224FBC">
                              <w:rPr>
                                <w:i/>
                                <w:iCs/>
                              </w:rPr>
                              <w:t># Parameters</w:t>
                            </w:r>
                            <w:r w:rsidRPr="00224FBC">
                              <w:rPr>
                                <w:i/>
                                <w:iCs/>
                              </w:rPr>
                              <w:br/>
                              <w:t xml:space="preserve">        self</w:t>
                            </w:r>
                            <w:r w:rsidRPr="00224FBC">
                              <w:t>.total_action = total_action</w:t>
                            </w:r>
                            <w:r w:rsidRPr="00224FBC">
                              <w:br/>
                              <w:t xml:space="preserve">        </w:t>
                            </w:r>
                            <w:r w:rsidRPr="00224FBC">
                              <w:rPr>
                                <w:i/>
                                <w:iCs/>
                              </w:rPr>
                              <w:t>self</w:t>
                            </w:r>
                            <w:r w:rsidRPr="00224FBC">
                              <w:t>.learning_rate = learning_rate</w:t>
                            </w:r>
                            <w:r w:rsidRPr="00224FBC">
                              <w:br/>
                              <w:t xml:space="preserve">        </w:t>
                            </w:r>
                            <w:r w:rsidRPr="00224FBC">
                              <w:rPr>
                                <w:i/>
                                <w:iCs/>
                              </w:rPr>
                              <w:t>self</w:t>
                            </w:r>
                            <w:r w:rsidRPr="00224FBC">
                              <w:t>.batch_size = batch_size</w:t>
                            </w:r>
                            <w:r w:rsidRPr="00224FBC">
                              <w:br/>
                              <w:t xml:space="preserve">        </w:t>
                            </w:r>
                            <w:r w:rsidRPr="00224FBC">
                              <w:rPr>
                                <w:i/>
                                <w:iCs/>
                              </w:rPr>
                              <w:t>self</w:t>
                            </w:r>
                            <w:r w:rsidRPr="00224FBC">
                              <w:t>.discount_factor = discount_factor</w:t>
                            </w:r>
                            <w:r w:rsidRPr="00224FBC">
                              <w:br/>
                              <w:t xml:space="preserve">        </w:t>
                            </w:r>
                            <w:r w:rsidRPr="00224FBC">
                              <w:rPr>
                                <w:i/>
                                <w:iCs/>
                              </w:rPr>
                              <w:t>self</w:t>
                            </w:r>
                            <w:r w:rsidRPr="00224FBC">
                              <w:t>.input_dimension = input_dimension</w:t>
                            </w:r>
                            <w:r w:rsidRPr="00224FBC">
                              <w:br/>
                              <w:t xml:space="preserve">        </w:t>
                            </w:r>
                            <w:r w:rsidRPr="00224FBC">
                              <w:rPr>
                                <w:i/>
                                <w:iCs/>
                              </w:rPr>
                              <w:t>self</w:t>
                            </w:r>
                            <w:r w:rsidRPr="00224FBC">
                              <w:t>.load_path = load_path</w:t>
                            </w:r>
                            <w:r w:rsidRPr="00224FBC">
                              <w:br/>
                              <w:t xml:space="preserve">        </w:t>
                            </w:r>
                            <w:r w:rsidRPr="00224FBC">
                              <w:rPr>
                                <w:i/>
                                <w:iCs/>
                              </w:rPr>
                              <w:t>self</w:t>
                            </w:r>
                            <w:r w:rsidRPr="00224FBC">
                              <w:t>.checkpoint = ModelCheckpoint("checkpoint.h5", monitor='val_acc', save_weights_only=</w:t>
                            </w:r>
                            <w:r w:rsidRPr="00224FBC">
                              <w:rPr>
                                <w:i/>
                                <w:iCs/>
                              </w:rPr>
                              <w:t>True</w:t>
                            </w:r>
                            <w:r w:rsidRPr="00224FBC">
                              <w:t>)</w:t>
                            </w:r>
                            <w:r w:rsidRPr="00224FBC">
                              <w:br/>
                              <w:t xml:space="preserve">        </w:t>
                            </w:r>
                            <w:r w:rsidRPr="00224FBC">
                              <w:rPr>
                                <w:i/>
                                <w:iCs/>
                              </w:rPr>
                              <w:t>self</w:t>
                            </w:r>
                            <w:r w:rsidRPr="00224FBC">
                              <w:t>.callbacks_list = [</w:t>
                            </w:r>
                            <w:r w:rsidRPr="00224FBC">
                              <w:rPr>
                                <w:i/>
                                <w:iCs/>
                              </w:rPr>
                              <w:t>self</w:t>
                            </w:r>
                            <w:r w:rsidRPr="00224FBC">
                              <w:t>.checkpoint]</w:t>
                            </w:r>
                            <w:r w:rsidRPr="00224FBC">
                              <w:br/>
                            </w:r>
                            <w:r w:rsidRPr="00224FBC">
                              <w:br/>
                              <w:t xml:space="preserve">        </w:t>
                            </w:r>
                            <w:r w:rsidRPr="00224FBC">
                              <w:rPr>
                                <w:i/>
                                <w:iCs/>
                              </w:rPr>
                              <w:t># Init DQN</w:t>
                            </w:r>
                            <w:r w:rsidRPr="00224FBC">
                              <w:rPr>
                                <w:i/>
                                <w:iCs/>
                              </w:rPr>
                              <w:br/>
                              <w:t xml:space="preserve">        self</w:t>
                            </w:r>
                            <w:r w:rsidRPr="00224FBC">
                              <w:t xml:space="preserve">.model = </w:t>
                            </w:r>
                            <w:r w:rsidRPr="00224FBC">
                              <w:rPr>
                                <w:i/>
                                <w:iCs/>
                              </w:rPr>
                              <w:t>self</w:t>
                            </w:r>
                            <w:r w:rsidRPr="00224FBC">
                              <w:t>.build_network()</w:t>
                            </w:r>
                            <w:r w:rsidRPr="00224FBC">
                              <w:br/>
                              <w:t xml:space="preserve">        </w:t>
                            </w:r>
                            <w:r w:rsidRPr="00224FBC">
                              <w:rPr>
                                <w:i/>
                                <w:iCs/>
                              </w:rPr>
                              <w:t>self</w:t>
                            </w:r>
                            <w:r w:rsidRPr="00224FBC">
                              <w:t xml:space="preserve">.target_model = </w:t>
                            </w:r>
                            <w:r w:rsidRPr="00224FBC">
                              <w:rPr>
                                <w:i/>
                                <w:iCs/>
                              </w:rPr>
                              <w:t>self</w:t>
                            </w:r>
                            <w:r w:rsidRPr="00224FBC">
                              <w:t>.build_network()</w:t>
                            </w:r>
                            <w:r w:rsidRPr="00224FBC">
                              <w:br/>
                            </w:r>
                            <w:r w:rsidRPr="00224FBC">
                              <w:br/>
                              <w:t xml:space="preserve">        </w:t>
                            </w:r>
                            <w:r w:rsidRPr="00224FBC">
                              <w:rPr>
                                <w:i/>
                                <w:iCs/>
                              </w:rPr>
                              <w:t xml:space="preserve">if </w:t>
                            </w:r>
                            <w:r w:rsidRPr="00224FBC">
                              <w:t xml:space="preserve">load_path </w:t>
                            </w:r>
                            <w:r w:rsidRPr="00224FBC">
                              <w:rPr>
                                <w:i/>
                                <w:iCs/>
                              </w:rPr>
                              <w:t>is not None</w:t>
                            </w:r>
                            <w:r w:rsidRPr="00224FBC">
                              <w:t>:</w:t>
                            </w:r>
                            <w:r w:rsidRPr="00224FBC">
                              <w:br/>
                              <w:t xml:space="preserve">            </w:t>
                            </w:r>
                            <w:r w:rsidRPr="00224FBC">
                              <w:rPr>
                                <w:i/>
                                <w:iCs/>
                              </w:rPr>
                              <w:t>self</w:t>
                            </w:r>
                            <w:r w:rsidRPr="00224FBC">
                              <w:t>.model.load_weights(</w:t>
                            </w:r>
                            <w:r w:rsidRPr="00224FBC">
                              <w:rPr>
                                <w:i/>
                                <w:iCs/>
                              </w:rPr>
                              <w:t>self</w:t>
                            </w:r>
                            <w:r w:rsidRPr="00224FBC">
                              <w:t>.load_path)</w:t>
                            </w:r>
                            <w:r w:rsidRPr="00D24FF1">
                              <w:br/>
                            </w:r>
                          </w:p>
                        </w:txbxContent>
                      </wps:txbx>
                      <wps:bodyPr rot="0" vert="horz" wrap="square" lIns="91440" tIns="45720" rIns="91440" bIns="45720" anchor="t" anchorCtr="0" upright="1">
                        <a:noAutofit/>
                      </wps:bodyPr>
                    </wps:wsp>
                  </a:graphicData>
                </a:graphic>
              </wp:inline>
            </w:drawing>
          </mc:Choice>
          <mc:Fallback>
            <w:pict>
              <v:shape w14:anchorId="099D8FF7" id="_x0000_s1084" type="#_x0000_t202" style="width:326.7pt;height:3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">
                <v:textbox>
                  <w:txbxContent>
                    <w:p w14:paraId="14E2E558" w14:textId="26EC58FB" w:rsidR="00034D66" w:rsidRDefault="00034D66" w:rsidP="00D34EB7">
                      <w:r w:rsidRPr="00224FBC">
                        <w:rPr>
                          <w:i/>
                          <w:iCs/>
                        </w:rPr>
                        <w:t xml:space="preserve">class </w:t>
                      </w:r>
                      <w:r w:rsidRPr="00224FBC">
                        <w:t>DeepQNetwork(</w:t>
                      </w:r>
                      <w:r w:rsidRPr="00224FBC">
                        <w:rPr>
                          <w:i/>
                          <w:iCs/>
                        </w:rPr>
                        <w:t>object</w:t>
                      </w:r>
                      <w:r w:rsidRPr="00224FBC">
                        <w:t>):</w:t>
                      </w:r>
                      <w:r w:rsidRPr="00224FBC">
                        <w:br/>
                        <w:t xml:space="preserve">    </w:t>
                      </w:r>
                      <w:r w:rsidRPr="00224FBC">
                        <w:rPr>
                          <w:i/>
                          <w:iCs/>
                        </w:rPr>
                        <w:t>def __init__</w:t>
                      </w:r>
                      <w:r w:rsidRPr="00224FBC">
                        <w:t>(</w:t>
                      </w:r>
                      <w:r w:rsidRPr="00224FBC">
                        <w:rPr>
                          <w:i/>
                          <w:iCs/>
                        </w:rPr>
                        <w:t>self</w:t>
                      </w:r>
                      <w:r w:rsidRPr="00224FBC">
                        <w:t>, total_action, learning_rate=0.00025,</w:t>
                      </w:r>
                      <w:r w:rsidRPr="00224FBC">
                        <w:br/>
                        <w:t xml:space="preserve">                 input_dimension=(210, 160, 4),</w:t>
                      </w:r>
                      <w:r w:rsidRPr="00224FBC">
                        <w:br/>
                        <w:t xml:space="preserve">                 batch_size=32, discount_factor=0.99,</w:t>
                      </w:r>
                      <w:r w:rsidRPr="00224FBC">
                        <w:br/>
                        <w:t xml:space="preserve">                 load_path=</w:t>
                      </w:r>
                      <w:r w:rsidRPr="00224FBC">
                        <w:rPr>
                          <w:i/>
                          <w:iCs/>
                        </w:rPr>
                        <w:t>None</w:t>
                      </w:r>
                      <w:r w:rsidRPr="00224FBC">
                        <w:t>):</w:t>
                      </w:r>
                      <w:r w:rsidRPr="00224FBC">
                        <w:br/>
                      </w:r>
                      <w:r w:rsidRPr="00224FBC">
                        <w:br/>
                        <w:t xml:space="preserve">        </w:t>
                      </w:r>
                      <w:r w:rsidRPr="00224FBC">
                        <w:rPr>
                          <w:i/>
                          <w:iCs/>
                        </w:rPr>
                        <w:t># Parameters</w:t>
                      </w:r>
                      <w:r w:rsidRPr="00224FBC">
                        <w:rPr>
                          <w:i/>
                          <w:iCs/>
                        </w:rPr>
                        <w:br/>
                        <w:t xml:space="preserve">        self</w:t>
                      </w:r>
                      <w:r w:rsidRPr="00224FBC">
                        <w:t>.total_action = total_action</w:t>
                      </w:r>
                      <w:r w:rsidRPr="00224FBC">
                        <w:br/>
                        <w:t xml:space="preserve">        </w:t>
                      </w:r>
                      <w:r w:rsidRPr="00224FBC">
                        <w:rPr>
                          <w:i/>
                          <w:iCs/>
                        </w:rPr>
                        <w:t>self</w:t>
                      </w:r>
                      <w:r w:rsidRPr="00224FBC">
                        <w:t>.learning_rate = learning_rate</w:t>
                      </w:r>
                      <w:r w:rsidRPr="00224FBC">
                        <w:br/>
                        <w:t xml:space="preserve">        </w:t>
                      </w:r>
                      <w:r w:rsidRPr="00224FBC">
                        <w:rPr>
                          <w:i/>
                          <w:iCs/>
                        </w:rPr>
                        <w:t>self</w:t>
                      </w:r>
                      <w:r w:rsidRPr="00224FBC">
                        <w:t>.batch_size = batch_size</w:t>
                      </w:r>
                      <w:r w:rsidRPr="00224FBC">
                        <w:br/>
                        <w:t xml:space="preserve">        </w:t>
                      </w:r>
                      <w:r w:rsidRPr="00224FBC">
                        <w:rPr>
                          <w:i/>
                          <w:iCs/>
                        </w:rPr>
                        <w:t>self</w:t>
                      </w:r>
                      <w:r w:rsidRPr="00224FBC">
                        <w:t>.discount_factor = discount_factor</w:t>
                      </w:r>
                      <w:r w:rsidRPr="00224FBC">
                        <w:br/>
                        <w:t xml:space="preserve">        </w:t>
                      </w:r>
                      <w:r w:rsidRPr="00224FBC">
                        <w:rPr>
                          <w:i/>
                          <w:iCs/>
                        </w:rPr>
                        <w:t>self</w:t>
                      </w:r>
                      <w:r w:rsidRPr="00224FBC">
                        <w:t>.input_dimension = input_dimension</w:t>
                      </w:r>
                      <w:r w:rsidRPr="00224FBC">
                        <w:br/>
                        <w:t xml:space="preserve">        </w:t>
                      </w:r>
                      <w:r w:rsidRPr="00224FBC">
                        <w:rPr>
                          <w:i/>
                          <w:iCs/>
                        </w:rPr>
                        <w:t>self</w:t>
                      </w:r>
                      <w:r w:rsidRPr="00224FBC">
                        <w:t>.load_path = load_path</w:t>
                      </w:r>
                      <w:r w:rsidRPr="00224FBC">
                        <w:br/>
                        <w:t xml:space="preserve">        </w:t>
                      </w:r>
                      <w:r w:rsidRPr="00224FBC">
                        <w:rPr>
                          <w:i/>
                          <w:iCs/>
                        </w:rPr>
                        <w:t>self</w:t>
                      </w:r>
                      <w:r w:rsidRPr="00224FBC">
                        <w:t>.checkpoint = ModelCheckpoint("checkpoint.h5", monitor='val_acc', save_weights_only=</w:t>
                      </w:r>
                      <w:r w:rsidRPr="00224FBC">
                        <w:rPr>
                          <w:i/>
                          <w:iCs/>
                        </w:rPr>
                        <w:t>True</w:t>
                      </w:r>
                      <w:r w:rsidRPr="00224FBC">
                        <w:t>)</w:t>
                      </w:r>
                      <w:r w:rsidRPr="00224FBC">
                        <w:br/>
                        <w:t xml:space="preserve">        </w:t>
                      </w:r>
                      <w:r w:rsidRPr="00224FBC">
                        <w:rPr>
                          <w:i/>
                          <w:iCs/>
                        </w:rPr>
                        <w:t>self</w:t>
                      </w:r>
                      <w:r w:rsidRPr="00224FBC">
                        <w:t>.callbacks_list = [</w:t>
                      </w:r>
                      <w:r w:rsidRPr="00224FBC">
                        <w:rPr>
                          <w:i/>
                          <w:iCs/>
                        </w:rPr>
                        <w:t>self</w:t>
                      </w:r>
                      <w:r w:rsidRPr="00224FBC">
                        <w:t>.checkpoint]</w:t>
                      </w:r>
                      <w:r w:rsidRPr="00224FBC">
                        <w:br/>
                      </w:r>
                      <w:r w:rsidRPr="00224FBC">
                        <w:br/>
                        <w:t xml:space="preserve">        </w:t>
                      </w:r>
                      <w:r w:rsidRPr="00224FBC">
                        <w:rPr>
                          <w:i/>
                          <w:iCs/>
                        </w:rPr>
                        <w:t># Init DQN</w:t>
                      </w:r>
                      <w:r w:rsidRPr="00224FBC">
                        <w:rPr>
                          <w:i/>
                          <w:iCs/>
                        </w:rPr>
                        <w:br/>
                        <w:t xml:space="preserve">        self</w:t>
                      </w:r>
                      <w:r w:rsidRPr="00224FBC">
                        <w:t xml:space="preserve">.model = </w:t>
                      </w:r>
                      <w:r w:rsidRPr="00224FBC">
                        <w:rPr>
                          <w:i/>
                          <w:iCs/>
                        </w:rPr>
                        <w:t>self</w:t>
                      </w:r>
                      <w:r w:rsidRPr="00224FBC">
                        <w:t>.build_network()</w:t>
                      </w:r>
                      <w:r w:rsidRPr="00224FBC">
                        <w:br/>
                        <w:t xml:space="preserve">        </w:t>
                      </w:r>
                      <w:r w:rsidRPr="00224FBC">
                        <w:rPr>
                          <w:i/>
                          <w:iCs/>
                        </w:rPr>
                        <w:t>self</w:t>
                      </w:r>
                      <w:r w:rsidRPr="00224FBC">
                        <w:t xml:space="preserve">.target_model = </w:t>
                      </w:r>
                      <w:r w:rsidRPr="00224FBC">
                        <w:rPr>
                          <w:i/>
                          <w:iCs/>
                        </w:rPr>
                        <w:t>self</w:t>
                      </w:r>
                      <w:r w:rsidRPr="00224FBC">
                        <w:t>.build_network()</w:t>
                      </w:r>
                      <w:r w:rsidRPr="00224FBC">
                        <w:br/>
                      </w:r>
                      <w:r w:rsidRPr="00224FBC">
                        <w:br/>
                        <w:t xml:space="preserve">        </w:t>
                      </w:r>
                      <w:r w:rsidRPr="00224FBC">
                        <w:rPr>
                          <w:i/>
                          <w:iCs/>
                        </w:rPr>
                        <w:t xml:space="preserve">if </w:t>
                      </w:r>
                      <w:r w:rsidRPr="00224FBC">
                        <w:t xml:space="preserve">load_path </w:t>
                      </w:r>
                      <w:r w:rsidRPr="00224FBC">
                        <w:rPr>
                          <w:i/>
                          <w:iCs/>
                        </w:rPr>
                        <w:t>is not None</w:t>
                      </w:r>
                      <w:r w:rsidRPr="00224FBC">
                        <w:t>:</w:t>
                      </w:r>
                      <w:r w:rsidRPr="00224FBC">
                        <w:br/>
                        <w:t xml:space="preserve">            </w:t>
                      </w:r>
                      <w:r w:rsidRPr="00224FBC">
                        <w:rPr>
                          <w:i/>
                          <w:iCs/>
                        </w:rPr>
                        <w:t>self</w:t>
                      </w:r>
                      <w:r w:rsidRPr="00224FBC">
                        <w:t>.model.load_weights(</w:t>
                      </w:r>
                      <w:r w:rsidRPr="00224FBC">
                        <w:rPr>
                          <w:i/>
                          <w:iCs/>
                        </w:rPr>
                        <w:t>self</w:t>
                      </w:r>
                      <w:r w:rsidRPr="00224FBC">
                        <w:t>.load_path)</w:t>
                      </w:r>
                      <w:r w:rsidRPr="00D24FF1">
                        <w:br/>
                      </w:r>
                    </w:p>
                  </w:txbxContent>
                </v:textbox>
                <w10:anchorlock/>
              </v:shape>
            </w:pict>
          </mc:Fallback>
        </mc:AlternateContent>
      </w:r>
    </w:p>
    <w:p w14:paraId="3E26D75B" w14:textId="19446CDB" w:rsidR="00903CCF" w:rsidRDefault="00473326" w:rsidP="00473326">
      <w:pPr>
        <w:pStyle w:val="figureTitle"/>
      </w:pPr>
      <w:bookmarkStart w:id="125" w:name="_Toc34865739"/>
      <w:bookmarkStart w:id="126" w:name="_Toc34915138"/>
      <w:r w:rsidRPr="004C6612">
        <w:t>The</w:t>
      </w:r>
      <w:r>
        <w:t xml:space="preserve"> </w:t>
      </w:r>
      <w:r w:rsidRPr="003D7D82">
        <w:t>Network's Class Constructor</w:t>
      </w:r>
      <w:bookmarkEnd w:id="125"/>
      <w:bookmarkEnd w:id="126"/>
    </w:p>
    <w:p w14:paraId="17760A27" w14:textId="77777777" w:rsidR="00473326" w:rsidRPr="00473326" w:rsidRDefault="00473326" w:rsidP="00473326"/>
    <w:p w14:paraId="5A0DC7E8" w14:textId="1B0518C1" w:rsidR="003C44AE" w:rsidRDefault="003C44AE" w:rsidP="003C44AE">
      <w:pPr>
        <w:pStyle w:val="BodyTextIndent"/>
      </w:pPr>
      <w:r>
        <w:t xml:space="preserve">The class parameters are </w:t>
      </w:r>
      <w:r w:rsidR="006E5914">
        <w:t>described as follow:</w:t>
      </w:r>
    </w:p>
    <w:p w14:paraId="52E1F6B5" w14:textId="706F6C9C" w:rsidR="003C44AE" w:rsidRDefault="003C44AE" w:rsidP="006F2C24">
      <w:pPr>
        <w:pStyle w:val="BodyTextIndent"/>
        <w:numPr>
          <w:ilvl w:val="2"/>
          <w:numId w:val="7"/>
        </w:numPr>
        <w:ind w:left="993"/>
      </w:pPr>
      <w:r>
        <w:rPr>
          <w:i/>
          <w:iCs/>
        </w:rPr>
        <w:t>total_action</w:t>
      </w:r>
      <w:r w:rsidR="008C57FA" w:rsidRPr="003F6A66">
        <w:t xml:space="preserve"> </w:t>
      </w:r>
      <w:r>
        <w:t>is</w:t>
      </w:r>
      <w:r w:rsidR="008C57FA" w:rsidRPr="003F6A66">
        <w:t xml:space="preserve"> created without default value </w:t>
      </w:r>
      <w:r>
        <w:t xml:space="preserve">to </w:t>
      </w:r>
      <w:r w:rsidR="008C57FA" w:rsidRPr="003F6A66">
        <w:t xml:space="preserve">ease the </w:t>
      </w:r>
      <w:r>
        <w:t>user in using the program to test another Atari games</w:t>
      </w:r>
      <w:r w:rsidR="008C57FA" w:rsidRPr="003F6A66">
        <w:t xml:space="preserve">. </w:t>
      </w:r>
      <w:r>
        <w:t xml:space="preserve">The parameter stores the total action of the Atari games that will be inputted in the dense layer of the neural network. </w:t>
      </w:r>
    </w:p>
    <w:p w14:paraId="2715AFB9" w14:textId="2A46822C" w:rsidR="003C44AE" w:rsidRDefault="0043106F" w:rsidP="006F2C24">
      <w:pPr>
        <w:pStyle w:val="BodyTextIndent"/>
        <w:numPr>
          <w:ilvl w:val="2"/>
          <w:numId w:val="7"/>
        </w:numPr>
        <w:ind w:left="993"/>
      </w:pPr>
      <w:r>
        <w:rPr>
          <w:i/>
          <w:iCs/>
        </w:rPr>
        <w:t>l</w:t>
      </w:r>
      <w:r w:rsidR="003C44AE">
        <w:rPr>
          <w:i/>
          <w:iCs/>
        </w:rPr>
        <w:t xml:space="preserve">earning_rate </w:t>
      </w:r>
      <w:r w:rsidR="003C44AE">
        <w:t>is a hyperparameter which determines the learning speed of the neural network. A higher learning rate will be resulted in a faster learning process with a low accurate model while a lower learning rate will be resulted in slow and accurate model. Learning rate will adjust the model trainable weight according to the error.</w:t>
      </w:r>
    </w:p>
    <w:p w14:paraId="732086F6" w14:textId="39A7C765" w:rsidR="00D34EB7" w:rsidRDefault="008C57FA" w:rsidP="006F2C24">
      <w:pPr>
        <w:pStyle w:val="BodyTextIndent"/>
        <w:numPr>
          <w:ilvl w:val="2"/>
          <w:numId w:val="7"/>
        </w:numPr>
        <w:ind w:left="993"/>
      </w:pPr>
      <w:r w:rsidRPr="003F6A66">
        <w:t xml:space="preserve"> </w:t>
      </w:r>
      <w:r w:rsidR="00794010" w:rsidRPr="003F6A66">
        <w:rPr>
          <w:i/>
          <w:iCs/>
        </w:rPr>
        <w:t xml:space="preserve">input_dimension </w:t>
      </w:r>
      <w:r w:rsidR="003C44AE">
        <w:t>defines the size of the game environment</w:t>
      </w:r>
      <w:r w:rsidR="00D83B86">
        <w:t xml:space="preserve">. The default size of Atari games environment is </w:t>
      </w:r>
      <w:r w:rsidR="00794010" w:rsidRPr="003F6A66">
        <w:t>(210, 160, 4).</w:t>
      </w:r>
    </w:p>
    <w:p w14:paraId="74994CEC" w14:textId="3B36748A" w:rsidR="00D83B86" w:rsidRDefault="00D83B86" w:rsidP="006F2C24">
      <w:pPr>
        <w:pStyle w:val="BodyTextIndent"/>
        <w:numPr>
          <w:ilvl w:val="2"/>
          <w:numId w:val="7"/>
        </w:numPr>
        <w:ind w:left="993"/>
      </w:pPr>
      <w:r>
        <w:rPr>
          <w:i/>
          <w:iCs/>
        </w:rPr>
        <w:t xml:space="preserve">batch_size </w:t>
      </w:r>
      <w:r>
        <w:t>is a number of samples that will be used in the gradient update that is calculated by Keras’ fit function.</w:t>
      </w:r>
    </w:p>
    <w:p w14:paraId="3321B7E4" w14:textId="5C8FA7BB" w:rsidR="00D83B86" w:rsidRDefault="00D83B86" w:rsidP="006F2C24">
      <w:pPr>
        <w:pStyle w:val="BodyTextIndent"/>
        <w:numPr>
          <w:ilvl w:val="2"/>
          <w:numId w:val="7"/>
        </w:numPr>
        <w:ind w:left="993"/>
      </w:pPr>
      <w:r>
        <w:rPr>
          <w:i/>
          <w:iCs/>
        </w:rPr>
        <w:t xml:space="preserve">discount_factor </w:t>
      </w:r>
      <w:r>
        <w:t xml:space="preserve">is a hyperparameter which defines the agent’s behavior in exploration and exploitation. The details of this variable is </w:t>
      </w:r>
      <w:r w:rsidR="00666715">
        <w:t>thoroughly</w:t>
      </w:r>
      <w:r>
        <w:t xml:space="preserve"> explained in the </w:t>
      </w:r>
      <w:r>
        <w:rPr>
          <w:i/>
          <w:iCs/>
        </w:rPr>
        <w:t>Q-Learning</w:t>
      </w:r>
      <w:r>
        <w:t xml:space="preserve"> section in the Literature Study.</w:t>
      </w:r>
    </w:p>
    <w:p w14:paraId="0E229438" w14:textId="70172096" w:rsidR="00666715" w:rsidRDefault="00666715" w:rsidP="006F2C24">
      <w:pPr>
        <w:pStyle w:val="BodyTextIndent"/>
        <w:numPr>
          <w:ilvl w:val="2"/>
          <w:numId w:val="7"/>
        </w:numPr>
        <w:ind w:left="993"/>
      </w:pPr>
      <w:r>
        <w:rPr>
          <w:i/>
          <w:iCs/>
        </w:rPr>
        <w:t xml:space="preserve">load_path </w:t>
      </w:r>
      <w:r>
        <w:t xml:space="preserve">is a variable that stores the checkpoint file path. The training session will be periodically stored to ensures the agent’s learning continuity. </w:t>
      </w:r>
    </w:p>
    <w:p w14:paraId="424A04E4" w14:textId="35D1D2A9" w:rsidR="00666715" w:rsidRDefault="00666715" w:rsidP="006F2C24">
      <w:pPr>
        <w:pStyle w:val="BodyTextIndent"/>
        <w:numPr>
          <w:ilvl w:val="2"/>
          <w:numId w:val="7"/>
        </w:numPr>
        <w:ind w:left="993"/>
      </w:pPr>
      <w:r>
        <w:rPr>
          <w:i/>
          <w:iCs/>
        </w:rPr>
        <w:lastRenderedPageBreak/>
        <w:t xml:space="preserve">checkpoint </w:t>
      </w:r>
      <w:r>
        <w:t>is a variable which calls the checkpoint function from Keras library. The variables contain the information of the checkpoint file’s name and the property of the file. In this case, the checkpoint file only saves the model’s trainable weights.</w:t>
      </w:r>
    </w:p>
    <w:p w14:paraId="4D8B7090" w14:textId="68C5820B" w:rsidR="00666715" w:rsidRDefault="00666715" w:rsidP="006F2C24">
      <w:pPr>
        <w:pStyle w:val="BodyTextIndent"/>
        <w:numPr>
          <w:ilvl w:val="2"/>
          <w:numId w:val="7"/>
        </w:numPr>
        <w:ind w:left="993"/>
      </w:pPr>
      <w:r>
        <w:rPr>
          <w:i/>
          <w:iCs/>
        </w:rPr>
        <w:t xml:space="preserve">callbacks_list </w:t>
      </w:r>
      <w:r>
        <w:t xml:space="preserve">is a </w:t>
      </w:r>
      <w:r w:rsidR="0043106F">
        <w:t>list</w:t>
      </w:r>
      <w:r>
        <w:t xml:space="preserve"> that contains the checkpoint’s session that is utilized to create checkpoint files for every training conducted.</w:t>
      </w:r>
    </w:p>
    <w:p w14:paraId="05DD39A5" w14:textId="261695F1" w:rsidR="00FE54ED" w:rsidRDefault="00794010" w:rsidP="006F2C24">
      <w:pPr>
        <w:pStyle w:val="BodyTextIndent"/>
        <w:numPr>
          <w:ilvl w:val="2"/>
          <w:numId w:val="7"/>
        </w:numPr>
        <w:ind w:left="993"/>
      </w:pPr>
      <w:r w:rsidRPr="003F6A66">
        <w:t>The</w:t>
      </w:r>
      <w:r w:rsidRPr="00666715">
        <w:rPr>
          <w:i/>
          <w:iCs/>
        </w:rPr>
        <w:t xml:space="preserve"> model</w:t>
      </w:r>
      <w:r w:rsidR="00AC0F30" w:rsidRPr="00666715">
        <w:rPr>
          <w:i/>
          <w:iCs/>
        </w:rPr>
        <w:t xml:space="preserve"> </w:t>
      </w:r>
      <w:r w:rsidR="00AC0F30" w:rsidRPr="003F6A66">
        <w:t xml:space="preserve">and </w:t>
      </w:r>
      <w:r w:rsidR="00AC0F30" w:rsidRPr="00666715">
        <w:rPr>
          <w:i/>
          <w:iCs/>
        </w:rPr>
        <w:t xml:space="preserve">q_target_model </w:t>
      </w:r>
      <w:r w:rsidR="00AC0F30" w:rsidRPr="003F6A66">
        <w:t xml:space="preserve">are the variables that contain the current and the target </w:t>
      </w:r>
      <w:r w:rsidR="00AC0F30" w:rsidRPr="00666715">
        <w:rPr>
          <w:i/>
          <w:iCs/>
        </w:rPr>
        <w:t>q_values</w:t>
      </w:r>
      <w:r w:rsidR="00AC0F30" w:rsidRPr="003F6A66">
        <w:t xml:space="preserve">. These variables are initialized by the function </w:t>
      </w:r>
      <w:r w:rsidR="00AC0F30" w:rsidRPr="00666715">
        <w:rPr>
          <w:i/>
          <w:iCs/>
        </w:rPr>
        <w:t>build_</w:t>
      </w:r>
      <w:r w:rsidR="00666715" w:rsidRPr="00666715">
        <w:rPr>
          <w:i/>
          <w:iCs/>
        </w:rPr>
        <w:t>network</w:t>
      </w:r>
      <w:r w:rsidR="00666715" w:rsidRPr="003F6A66">
        <w:t xml:space="preserve"> </w:t>
      </w:r>
      <w:r w:rsidR="00666715">
        <w:t>which means that these two variables contain the neural network’s model.</w:t>
      </w:r>
    </w:p>
    <w:p w14:paraId="474BB6BE" w14:textId="5CE223CB" w:rsidR="00FE54ED" w:rsidRPr="00FE54ED" w:rsidRDefault="00AC0F30" w:rsidP="00FE54ED">
      <w:pPr>
        <w:pStyle w:val="Heading2"/>
      </w:pPr>
      <w:bookmarkStart w:id="127" w:name="_Toc34915083"/>
      <w:r w:rsidRPr="00FE54ED">
        <w:t>The Build Network Func</w:t>
      </w:r>
      <w:r w:rsidR="00FE54ED" w:rsidRPr="00FE54ED">
        <w:t>tion</w:t>
      </w:r>
      <w:bookmarkEnd w:id="127"/>
    </w:p>
    <w:p w14:paraId="566624DB" w14:textId="2CEBB2CE" w:rsidR="00337CE3" w:rsidRDefault="00FE54ED" w:rsidP="00337CE3">
      <w:pPr>
        <w:pStyle w:val="BodyTextIndent"/>
        <w:rPr>
          <w:noProof/>
        </w:rPr>
      </w:pPr>
      <w:r w:rsidRPr="003F6A66">
        <w:t xml:space="preserve">The build network function is defined through the </w:t>
      </w:r>
      <w:r w:rsidR="00CD3DEC">
        <w:t>f</w:t>
      </w:r>
      <w:r w:rsidRPr="003F6A66">
        <w:t xml:space="preserve">igure </w:t>
      </w:r>
      <w:r w:rsidR="002D7EBE">
        <w:t>5.3 and figure 5.4</w:t>
      </w:r>
      <w:r w:rsidRPr="003F6A66">
        <w:t>.</w:t>
      </w:r>
      <w:r w:rsidR="009B0E85" w:rsidRPr="009B0E85">
        <w:rPr>
          <w:noProof/>
        </w:rPr>
        <w:t xml:space="preserve"> </w:t>
      </w:r>
    </w:p>
    <w:p w14:paraId="59C3676A" w14:textId="77777777" w:rsidR="002D7EBE" w:rsidRDefault="00337CE3" w:rsidP="006E5914">
      <w:pPr>
        <w:pStyle w:val="BodyTextIndent"/>
        <w:keepNext/>
        <w:ind w:firstLine="0"/>
        <w:jc w:val="center"/>
      </w:pPr>
      <w:r w:rsidRPr="003F6A66">
        <w:rPr>
          <w:noProof/>
        </w:rPr>
        <w:lastRenderedPageBreak/>
        <mc:AlternateContent>
          <mc:Choice Requires="wps">
            <w:drawing>
              <wp:inline distT="0" distB="0" distL="0" distR="0" wp14:anchorId="023DCB07" wp14:editId="53764EE8">
                <wp:extent cx="3472543" cy="3178629"/>
                <wp:effectExtent l="0" t="0" r="13970" b="22225"/>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543" cy="3178629"/>
                        </a:xfrm>
                        <a:prstGeom prst="rect">
                          <a:avLst/>
                        </a:prstGeom>
                        <a:solidFill>
                          <a:srgbClr val="FFFFFF"/>
                        </a:solidFill>
                        <a:ln w="9525">
                          <a:solidFill>
                            <a:srgbClr val="000000"/>
                          </a:solidFill>
                          <a:miter lim="800000"/>
                          <a:headEnd/>
                          <a:tailEnd/>
                        </a:ln>
                      </wps:spPr>
                      <wps:txbx>
                        <w:txbxContent>
                          <w:p w14:paraId="46568030" w14:textId="02458761" w:rsidR="00034D66" w:rsidRDefault="00034D66" w:rsidP="00337CE3">
                            <w:r w:rsidRPr="00224FBC">
                              <w:rPr>
                                <w:i/>
                                <w:iCs/>
                              </w:rPr>
                              <w:t xml:space="preserve">    def </w:t>
                            </w:r>
                            <w:r w:rsidRPr="00224FBC">
                              <w:t>build_network(</w:t>
                            </w:r>
                            <w:r w:rsidRPr="00224FBC">
                              <w:rPr>
                                <w:i/>
                                <w:iCs/>
                              </w:rPr>
                              <w:t>self</w:t>
                            </w:r>
                            <w:r w:rsidRPr="00224FBC">
                              <w:t>):</w:t>
                            </w:r>
                            <w:r w:rsidRPr="00224FBC">
                              <w:br/>
                              <w:t xml:space="preserve">        </w:t>
                            </w:r>
                            <w:r w:rsidRPr="00224FBC">
                              <w:rPr>
                                <w:i/>
                                <w:iCs/>
                              </w:rPr>
                              <w:t># CNN</w:t>
                            </w:r>
                            <w:r w:rsidRPr="00224FBC">
                              <w:rPr>
                                <w:i/>
                                <w:iCs/>
                              </w:rPr>
                              <w:br/>
                              <w:t xml:space="preserve">        </w:t>
                            </w:r>
                            <w:r w:rsidRPr="00224FBC">
                              <w:t>model = Sequential()</w:t>
                            </w:r>
                            <w:r w:rsidRPr="00224FBC">
                              <w:br/>
                              <w:t xml:space="preserve">        model.add(Conv2D(32,</w:t>
                            </w:r>
                            <w:r w:rsidRPr="00224FBC">
                              <w:br/>
                              <w:t xml:space="preserve">                         kernel_size=8,</w:t>
                            </w:r>
                            <w:r w:rsidRPr="00224FBC">
                              <w:br/>
                              <w:t xml:space="preserve">                         strides=(4, 4),</w:t>
                            </w:r>
                            <w:r w:rsidRPr="00224FBC">
                              <w:br/>
                              <w:t xml:space="preserve">                         activation='relu',</w:t>
                            </w:r>
                            <w:r w:rsidRPr="00224FBC">
                              <w:br/>
                              <w:t xml:space="preserve">                         data_format = 'channels_first',</w:t>
                            </w:r>
                            <w:r w:rsidRPr="00224FBC">
                              <w:br/>
                              <w:t xml:space="preserve">                         input_shape=</w:t>
                            </w:r>
                            <w:r w:rsidRPr="00224FBC">
                              <w:rPr>
                                <w:i/>
                                <w:iCs/>
                              </w:rPr>
                              <w:t>self</w:t>
                            </w:r>
                            <w:r w:rsidRPr="00224FBC">
                              <w:t>.input_dimension,</w:t>
                            </w:r>
                            <w:r w:rsidRPr="00224FBC">
                              <w:br/>
                              <w:t xml:space="preserve">                         kernel_initializer=VarianceScaling(scale=2.0)))</w:t>
                            </w:r>
                            <w:r w:rsidRPr="00224FBC">
                              <w:br/>
                              <w:t xml:space="preserve">        model.add(Conv2D(64,</w:t>
                            </w:r>
                            <w:r w:rsidRPr="00224FBC">
                              <w:br/>
                              <w:t xml:space="preserve">                         kernel_size=4,</w:t>
                            </w:r>
                            <w:r w:rsidRPr="00224FBC">
                              <w:br/>
                              <w:t xml:space="preserve">                         strides=(2, 2),</w:t>
                            </w:r>
                            <w:r w:rsidRPr="00224FBC">
                              <w:br/>
                              <w:t xml:space="preserve">                         activation='relu',</w:t>
                            </w:r>
                            <w:r w:rsidRPr="00224FBC">
                              <w:br/>
                              <w:t xml:space="preserve">                         data_format = 'channels_first',</w:t>
                            </w:r>
                            <w:r w:rsidRPr="00224FBC">
                              <w:br/>
                              <w:t xml:space="preserve">                         input_shape=</w:t>
                            </w:r>
                            <w:r w:rsidRPr="00224FBC">
                              <w:rPr>
                                <w:i/>
                                <w:iCs/>
                              </w:rPr>
                              <w:t>self</w:t>
                            </w:r>
                            <w:r w:rsidRPr="00224FBC">
                              <w:t>.input_dimension,</w:t>
                            </w:r>
                            <w:r w:rsidRPr="00224FBC">
                              <w:br/>
                            </w:r>
                          </w:p>
                        </w:txbxContent>
                      </wps:txbx>
                      <wps:bodyPr rot="0" vert="horz" wrap="square" lIns="91440" tIns="45720" rIns="91440" bIns="45720" anchor="t" anchorCtr="0" upright="1">
                        <a:noAutofit/>
                      </wps:bodyPr>
                    </wps:wsp>
                  </a:graphicData>
                </a:graphic>
              </wp:inline>
            </w:drawing>
          </mc:Choice>
          <mc:Fallback>
            <w:pict>
              <v:shape w14:anchorId="023DCB07" id="_x0000_s1085" type="#_x0000_t202" style="width:273.45pt;height:2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">
                <v:textbox>
                  <w:txbxContent>
                    <w:p w14:paraId="46568030" w14:textId="02458761" w:rsidR="00034D66" w:rsidRDefault="00034D66" w:rsidP="00337CE3">
                      <w:r w:rsidRPr="00224FBC">
                        <w:rPr>
                          <w:i/>
                          <w:iCs/>
                        </w:rPr>
                        <w:t xml:space="preserve">    def </w:t>
                      </w:r>
                      <w:r w:rsidRPr="00224FBC">
                        <w:t>build_network(</w:t>
                      </w:r>
                      <w:r w:rsidRPr="00224FBC">
                        <w:rPr>
                          <w:i/>
                          <w:iCs/>
                        </w:rPr>
                        <w:t>self</w:t>
                      </w:r>
                      <w:r w:rsidRPr="00224FBC">
                        <w:t>):</w:t>
                      </w:r>
                      <w:r w:rsidRPr="00224FBC">
                        <w:br/>
                        <w:t xml:space="preserve">        </w:t>
                      </w:r>
                      <w:r w:rsidRPr="00224FBC">
                        <w:rPr>
                          <w:i/>
                          <w:iCs/>
                        </w:rPr>
                        <w:t># CNN</w:t>
                      </w:r>
                      <w:r w:rsidRPr="00224FBC">
                        <w:rPr>
                          <w:i/>
                          <w:iCs/>
                        </w:rPr>
                        <w:br/>
                        <w:t xml:space="preserve">        </w:t>
                      </w:r>
                      <w:r w:rsidRPr="00224FBC">
                        <w:t>model = Sequential()</w:t>
                      </w:r>
                      <w:r w:rsidRPr="00224FBC">
                        <w:br/>
                        <w:t xml:space="preserve">        model.add(Conv2D(32,</w:t>
                      </w:r>
                      <w:r w:rsidRPr="00224FBC">
                        <w:br/>
                        <w:t xml:space="preserve">                         kernel_size=8,</w:t>
                      </w:r>
                      <w:r w:rsidRPr="00224FBC">
                        <w:br/>
                        <w:t xml:space="preserve">                         strides=(4, 4),</w:t>
                      </w:r>
                      <w:r w:rsidRPr="00224FBC">
                        <w:br/>
                        <w:t xml:space="preserve">                         activation='relu',</w:t>
                      </w:r>
                      <w:r w:rsidRPr="00224FBC">
                        <w:br/>
                        <w:t xml:space="preserve">                         data_format = 'channels_first',</w:t>
                      </w:r>
                      <w:r w:rsidRPr="00224FBC">
                        <w:br/>
                        <w:t xml:space="preserve">                         input_shape=</w:t>
                      </w:r>
                      <w:r w:rsidRPr="00224FBC">
                        <w:rPr>
                          <w:i/>
                          <w:iCs/>
                        </w:rPr>
                        <w:t>self</w:t>
                      </w:r>
                      <w:r w:rsidRPr="00224FBC">
                        <w:t>.input_dimension,</w:t>
                      </w:r>
                      <w:r w:rsidRPr="00224FBC">
                        <w:br/>
                        <w:t xml:space="preserve">                         kernel_initializer=VarianceScaling(scale=2.0)))</w:t>
                      </w:r>
                      <w:r w:rsidRPr="00224FBC">
                        <w:br/>
                        <w:t xml:space="preserve">        model.add(Conv2D(64,</w:t>
                      </w:r>
                      <w:r w:rsidRPr="00224FBC">
                        <w:br/>
                        <w:t xml:space="preserve">                         kernel_size=4,</w:t>
                      </w:r>
                      <w:r w:rsidRPr="00224FBC">
                        <w:br/>
                        <w:t xml:space="preserve">                         strides=(2, 2),</w:t>
                      </w:r>
                      <w:r w:rsidRPr="00224FBC">
                        <w:br/>
                        <w:t xml:space="preserve">                         activation='relu',</w:t>
                      </w:r>
                      <w:r w:rsidRPr="00224FBC">
                        <w:br/>
                        <w:t xml:space="preserve">                         data_format = 'channels_first',</w:t>
                      </w:r>
                      <w:r w:rsidRPr="00224FBC">
                        <w:br/>
                        <w:t xml:space="preserve">                         input_shape=</w:t>
                      </w:r>
                      <w:r w:rsidRPr="00224FBC">
                        <w:rPr>
                          <w:i/>
                          <w:iCs/>
                        </w:rPr>
                        <w:t>self</w:t>
                      </w:r>
                      <w:r w:rsidRPr="00224FBC">
                        <w:t>.input_dimension,</w:t>
                      </w:r>
                      <w:r w:rsidRPr="00224FBC">
                        <w:br/>
                      </w:r>
                    </w:p>
                  </w:txbxContent>
                </v:textbox>
                <w10:anchorlock/>
              </v:shape>
            </w:pict>
          </mc:Fallback>
        </mc:AlternateContent>
      </w:r>
    </w:p>
    <w:p w14:paraId="3CC6432C" w14:textId="15E3F292" w:rsidR="00FE54ED" w:rsidRDefault="002D7EBE" w:rsidP="00A129E8">
      <w:pPr>
        <w:pStyle w:val="figureTitle"/>
      </w:pPr>
      <w:bookmarkStart w:id="128" w:name="_Toc34827206"/>
      <w:bookmarkStart w:id="129" w:name="_Toc34865740"/>
      <w:bookmarkStart w:id="130" w:name="_Toc34915139"/>
      <w:r>
        <w:t xml:space="preserve">The </w:t>
      </w:r>
      <w:r w:rsidR="00EF1AEE">
        <w:t>1</w:t>
      </w:r>
      <w:r w:rsidR="00EF1AEE" w:rsidRPr="00EF1AEE">
        <w:rPr>
          <w:vertAlign w:val="superscript"/>
        </w:rPr>
        <w:t>st</w:t>
      </w:r>
      <w:r w:rsidR="00EF1AEE">
        <w:t xml:space="preserve"> Section of </w:t>
      </w:r>
      <w:r>
        <w:t>Build Network Function</w:t>
      </w:r>
      <w:bookmarkEnd w:id="128"/>
      <w:bookmarkEnd w:id="129"/>
      <w:bookmarkEnd w:id="130"/>
    </w:p>
    <w:p w14:paraId="5FA5F4A6" w14:textId="2217ACF1" w:rsidR="00AC0F30" w:rsidRDefault="00FE54ED" w:rsidP="006E5914">
      <w:pPr>
        <w:pStyle w:val="BodyTextIndent"/>
        <w:ind w:firstLine="0"/>
        <w:jc w:val="center"/>
      </w:pPr>
      <w:r w:rsidRPr="003F6A66">
        <w:rPr>
          <w:noProof/>
        </w:rPr>
        <w:lastRenderedPageBreak/>
        <mc:AlternateContent>
          <mc:Choice Requires="wps">
            <w:drawing>
              <wp:inline distT="0" distB="0" distL="0" distR="0" wp14:anchorId="2EFEA3FA" wp14:editId="3AE65BBE">
                <wp:extent cx="3342290" cy="4637314"/>
                <wp:effectExtent l="0" t="0" r="10795" b="1143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290" cy="4637314"/>
                        </a:xfrm>
                        <a:prstGeom prst="rect">
                          <a:avLst/>
                        </a:prstGeom>
                        <a:solidFill>
                          <a:srgbClr val="FFFFFF"/>
                        </a:solidFill>
                        <a:ln w="9525">
                          <a:solidFill>
                            <a:srgbClr val="000000"/>
                          </a:solidFill>
                          <a:miter lim="800000"/>
                          <a:headEnd/>
                          <a:tailEnd/>
                        </a:ln>
                      </wps:spPr>
                      <wps:txbx>
                        <w:txbxContent>
                          <w:p w14:paraId="4104F8CD" w14:textId="77777777" w:rsidR="00034D66" w:rsidRDefault="00034D66" w:rsidP="006E5914">
                            <w:r w:rsidRPr="00224FBC">
                              <w:t xml:space="preserve">                         kernel_initializer=VarianceScaling(scale=2.0)))</w:t>
                            </w:r>
                            <w:r w:rsidRPr="00224FBC">
                              <w:br/>
                              <w:t xml:space="preserve">        model.add(Conv2D(64,</w:t>
                            </w:r>
                            <w:r w:rsidRPr="00224FBC">
                              <w:br/>
                              <w:t xml:space="preserve">                         kernel_size=3,</w:t>
                            </w:r>
                            <w:r w:rsidRPr="00224FBC">
                              <w:br/>
                              <w:t xml:space="preserve">                         strides=(1, 1),</w:t>
                            </w:r>
                            <w:r w:rsidRPr="00224FBC">
                              <w:br/>
                              <w:t xml:space="preserve">                         activation='relu',</w:t>
                            </w:r>
                            <w:r w:rsidRPr="00224FBC">
                              <w:br/>
                              <w:t xml:space="preserve">                         data_format = 'channels_first',</w:t>
                            </w:r>
                            <w:r w:rsidRPr="00224FBC">
                              <w:br/>
                              <w:t xml:space="preserve">                         input_shape=</w:t>
                            </w:r>
                            <w:r w:rsidRPr="00224FBC">
                              <w:rPr>
                                <w:i/>
                                <w:iCs/>
                              </w:rPr>
                              <w:t>self</w:t>
                            </w:r>
                            <w:r w:rsidRPr="00224FBC">
                              <w:t>.input_dimension,))</w:t>
                            </w:r>
                          </w:p>
                          <w:p w14:paraId="21CBF296" w14:textId="5B6EB43A" w:rsidR="00034D66" w:rsidRDefault="00034D66" w:rsidP="00FE54ED"/>
                          <w:p w14:paraId="1E71A7F3" w14:textId="25667DFD" w:rsidR="00034D66" w:rsidRDefault="00034D66" w:rsidP="006E5914">
                            <w:r>
                              <w:t xml:space="preserve">        </w:t>
                            </w:r>
                            <w:r w:rsidRPr="00224FBC">
                              <w:t>model.add(Flatten())</w:t>
                            </w:r>
                            <w:r w:rsidRPr="00224FBC">
                              <w:br/>
                              <w:t xml:space="preserve">        model.add(Dense(512,</w:t>
                            </w:r>
                            <w:r w:rsidRPr="00224FBC">
                              <w:br/>
                              <w:t xml:space="preserve">                        activation='relu',</w:t>
                            </w:r>
                            <w:r w:rsidRPr="00224FBC">
                              <w:br/>
                              <w:t xml:space="preserve">                        kernel_initializer=VarianceScaling(scale=2.0)))</w:t>
                            </w:r>
                            <w:r w:rsidRPr="00224FBC">
                              <w:br/>
                              <w:t xml:space="preserve">        model.add(Dense(units=</w:t>
                            </w:r>
                            <w:r w:rsidRPr="00224FBC">
                              <w:rPr>
                                <w:i/>
                                <w:iCs/>
                              </w:rPr>
                              <w:t>self</w:t>
                            </w:r>
                            <w:r w:rsidRPr="00224FBC">
                              <w:t>.total_action,</w:t>
                            </w:r>
                            <w:r w:rsidRPr="00224FBC">
                              <w:br/>
                              <w:t xml:space="preserve">                        kernel_initializer=VarianceScaling(scale=2.0)))</w:t>
                            </w:r>
                            <w:r w:rsidRPr="00224FBC">
                              <w:br/>
                            </w:r>
                            <w:r w:rsidRPr="00224FBC">
                              <w:br/>
                              <w:t xml:space="preserve">        </w:t>
                            </w:r>
                            <w:r w:rsidRPr="00224FBC">
                              <w:rPr>
                                <w:i/>
                                <w:iCs/>
                              </w:rPr>
                              <w:t>if self</w:t>
                            </w:r>
                            <w:r w:rsidRPr="00224FBC">
                              <w:t xml:space="preserve">.load_path </w:t>
                            </w:r>
                            <w:r w:rsidRPr="00224FBC">
                              <w:rPr>
                                <w:i/>
                                <w:iCs/>
                              </w:rPr>
                              <w:t>is not None</w:t>
                            </w:r>
                            <w:r w:rsidRPr="00224FBC">
                              <w:t>:</w:t>
                            </w:r>
                            <w:r w:rsidRPr="00224FBC">
                              <w:br/>
                              <w:t xml:space="preserve">            model.load_weights(</w:t>
                            </w:r>
                            <w:r w:rsidRPr="00224FBC">
                              <w:rPr>
                                <w:i/>
                                <w:iCs/>
                              </w:rPr>
                              <w:t>self</w:t>
                            </w:r>
                            <w:r w:rsidRPr="00224FBC">
                              <w:t>.load_path)</w:t>
                            </w:r>
                            <w:r w:rsidRPr="00224FBC">
                              <w:br/>
                            </w:r>
                            <w:r w:rsidRPr="00224FBC">
                              <w:br/>
                              <w:t xml:space="preserve">        model.compile(RMSprop(</w:t>
                            </w:r>
                            <w:r w:rsidRPr="00224FBC">
                              <w:rPr>
                                <w:i/>
                                <w:iCs/>
                              </w:rPr>
                              <w:t>self</w:t>
                            </w:r>
                            <w:r w:rsidRPr="00224FBC">
                              <w:t>.learning_rate),</w:t>
                            </w:r>
                            <w:r w:rsidRPr="00224FBC">
                              <w:br/>
                              <w:t xml:space="preserve">                      loss='mean_squared_error',</w:t>
                            </w:r>
                            <w:r w:rsidRPr="00224FBC">
                              <w:br/>
                              <w:t xml:space="preserve">                      metrics=['accuracy'])</w:t>
                            </w:r>
                            <w:r w:rsidRPr="00224FBC">
                              <w:br/>
                              <w:t xml:space="preserve">        </w:t>
                            </w:r>
                            <w:r w:rsidRPr="00224FBC">
                              <w:rPr>
                                <w:i/>
                                <w:iCs/>
                              </w:rPr>
                              <w:t xml:space="preserve">return </w:t>
                            </w:r>
                            <w:r w:rsidRPr="00224FBC">
                              <w:t>model</w:t>
                            </w:r>
                            <w:r w:rsidRPr="00224FBC">
                              <w:br/>
                            </w:r>
                          </w:p>
                        </w:txbxContent>
                      </wps:txbx>
                      <wps:bodyPr rot="0" vert="horz" wrap="square" lIns="91440" tIns="45720" rIns="91440" bIns="45720" anchor="t" anchorCtr="0" upright="1">
                        <a:noAutofit/>
                      </wps:bodyPr>
                    </wps:wsp>
                  </a:graphicData>
                </a:graphic>
              </wp:inline>
            </w:drawing>
          </mc:Choice>
          <mc:Fallback>
            <w:pict>
              <v:shape w14:anchorId="2EFEA3FA" id="_x0000_s1086" type="#_x0000_t202" style="width:263.15pt;height:3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">
                <v:textbox>
                  <w:txbxContent>
                    <w:p w14:paraId="4104F8CD" w14:textId="77777777" w:rsidR="00034D66" w:rsidRDefault="00034D66" w:rsidP="006E5914">
                      <w:r w:rsidRPr="00224FBC">
                        <w:t xml:space="preserve">                         kernel_initializer=VarianceScaling(scale=2.0)))</w:t>
                      </w:r>
                      <w:r w:rsidRPr="00224FBC">
                        <w:br/>
                        <w:t xml:space="preserve">        model.add(Conv2D(64,</w:t>
                      </w:r>
                      <w:r w:rsidRPr="00224FBC">
                        <w:br/>
                        <w:t xml:space="preserve">                         kernel_size=3,</w:t>
                      </w:r>
                      <w:r w:rsidRPr="00224FBC">
                        <w:br/>
                        <w:t xml:space="preserve">                         strides=(1, 1),</w:t>
                      </w:r>
                      <w:r w:rsidRPr="00224FBC">
                        <w:br/>
                        <w:t xml:space="preserve">                         activation='relu',</w:t>
                      </w:r>
                      <w:r w:rsidRPr="00224FBC">
                        <w:br/>
                        <w:t xml:space="preserve">                         data_format = 'channels_first',</w:t>
                      </w:r>
                      <w:r w:rsidRPr="00224FBC">
                        <w:br/>
                        <w:t xml:space="preserve">                         input_shape=</w:t>
                      </w:r>
                      <w:r w:rsidRPr="00224FBC">
                        <w:rPr>
                          <w:i/>
                          <w:iCs/>
                        </w:rPr>
                        <w:t>self</w:t>
                      </w:r>
                      <w:r w:rsidRPr="00224FBC">
                        <w:t>.input_dimension,))</w:t>
                      </w:r>
                    </w:p>
                    <w:p w14:paraId="21CBF296" w14:textId="5B6EB43A" w:rsidR="00034D66" w:rsidRDefault="00034D66" w:rsidP="00FE54ED"/>
                    <w:p w14:paraId="1E71A7F3" w14:textId="25667DFD" w:rsidR="00034D66" w:rsidRDefault="00034D66" w:rsidP="006E5914">
                      <w:r>
                        <w:t xml:space="preserve">        </w:t>
                      </w:r>
                      <w:r w:rsidRPr="00224FBC">
                        <w:t>model.add(Flatten())</w:t>
                      </w:r>
                      <w:r w:rsidRPr="00224FBC">
                        <w:br/>
                        <w:t xml:space="preserve">        model.add(Dense(512,</w:t>
                      </w:r>
                      <w:r w:rsidRPr="00224FBC">
                        <w:br/>
                        <w:t xml:space="preserve">                        activation='relu',</w:t>
                      </w:r>
                      <w:r w:rsidRPr="00224FBC">
                        <w:br/>
                        <w:t xml:space="preserve">                        kernel_initializer=VarianceScaling(scale=2.0)))</w:t>
                      </w:r>
                      <w:r w:rsidRPr="00224FBC">
                        <w:br/>
                        <w:t xml:space="preserve">        model.add(Dense(units=</w:t>
                      </w:r>
                      <w:r w:rsidRPr="00224FBC">
                        <w:rPr>
                          <w:i/>
                          <w:iCs/>
                        </w:rPr>
                        <w:t>self</w:t>
                      </w:r>
                      <w:r w:rsidRPr="00224FBC">
                        <w:t>.total_action,</w:t>
                      </w:r>
                      <w:r w:rsidRPr="00224FBC">
                        <w:br/>
                        <w:t xml:space="preserve">                        kernel_initializer=VarianceScaling(scale=2.0)))</w:t>
                      </w:r>
                      <w:r w:rsidRPr="00224FBC">
                        <w:br/>
                      </w:r>
                      <w:r w:rsidRPr="00224FBC">
                        <w:br/>
                        <w:t xml:space="preserve">        </w:t>
                      </w:r>
                      <w:r w:rsidRPr="00224FBC">
                        <w:rPr>
                          <w:i/>
                          <w:iCs/>
                        </w:rPr>
                        <w:t>if self</w:t>
                      </w:r>
                      <w:r w:rsidRPr="00224FBC">
                        <w:t xml:space="preserve">.load_path </w:t>
                      </w:r>
                      <w:r w:rsidRPr="00224FBC">
                        <w:rPr>
                          <w:i/>
                          <w:iCs/>
                        </w:rPr>
                        <w:t>is not None</w:t>
                      </w:r>
                      <w:r w:rsidRPr="00224FBC">
                        <w:t>:</w:t>
                      </w:r>
                      <w:r w:rsidRPr="00224FBC">
                        <w:br/>
                        <w:t xml:space="preserve">            model.load_weights(</w:t>
                      </w:r>
                      <w:r w:rsidRPr="00224FBC">
                        <w:rPr>
                          <w:i/>
                          <w:iCs/>
                        </w:rPr>
                        <w:t>self</w:t>
                      </w:r>
                      <w:r w:rsidRPr="00224FBC">
                        <w:t>.load_path)</w:t>
                      </w:r>
                      <w:r w:rsidRPr="00224FBC">
                        <w:br/>
                      </w:r>
                      <w:r w:rsidRPr="00224FBC">
                        <w:br/>
                        <w:t xml:space="preserve">        model.compile(RMSprop(</w:t>
                      </w:r>
                      <w:r w:rsidRPr="00224FBC">
                        <w:rPr>
                          <w:i/>
                          <w:iCs/>
                        </w:rPr>
                        <w:t>self</w:t>
                      </w:r>
                      <w:r w:rsidRPr="00224FBC">
                        <w:t>.learning_rate),</w:t>
                      </w:r>
                      <w:r w:rsidRPr="00224FBC">
                        <w:br/>
                        <w:t xml:space="preserve">                      loss='mean_squared_error',</w:t>
                      </w:r>
                      <w:r w:rsidRPr="00224FBC">
                        <w:br/>
                        <w:t xml:space="preserve">                      metrics=['accuracy'])</w:t>
                      </w:r>
                      <w:r w:rsidRPr="00224FBC">
                        <w:br/>
                        <w:t xml:space="preserve">        </w:t>
                      </w:r>
                      <w:r w:rsidRPr="00224FBC">
                        <w:rPr>
                          <w:i/>
                          <w:iCs/>
                        </w:rPr>
                        <w:t xml:space="preserve">return </w:t>
                      </w:r>
                      <w:r w:rsidRPr="00224FBC">
                        <w:t>model</w:t>
                      </w:r>
                      <w:r w:rsidRPr="00224FBC">
                        <w:br/>
                      </w:r>
                    </w:p>
                  </w:txbxContent>
                </v:textbox>
                <w10:anchorlock/>
              </v:shape>
            </w:pict>
          </mc:Fallback>
        </mc:AlternateContent>
      </w:r>
    </w:p>
    <w:p w14:paraId="0028A7F3" w14:textId="35F6604C" w:rsidR="006E5914" w:rsidRDefault="006E5914" w:rsidP="006E5914">
      <w:pPr>
        <w:pStyle w:val="figureTitle"/>
      </w:pPr>
      <w:bookmarkStart w:id="131" w:name="_Toc34865741"/>
      <w:bookmarkStart w:id="132" w:name="_Toc34915140"/>
      <w:r>
        <w:t xml:space="preserve">The </w:t>
      </w:r>
      <w:r w:rsidR="00EF1AEE">
        <w:t>2</w:t>
      </w:r>
      <w:r w:rsidR="00EF1AEE" w:rsidRPr="00EF1AEE">
        <w:rPr>
          <w:vertAlign w:val="superscript"/>
        </w:rPr>
        <w:t>nd</w:t>
      </w:r>
      <w:r w:rsidR="00EF1AEE">
        <w:t xml:space="preserve"> Section of </w:t>
      </w:r>
      <w:r>
        <w:t>Build Network Functio</w:t>
      </w:r>
      <w:r w:rsidR="00EF1AEE">
        <w:t>n</w:t>
      </w:r>
      <w:bookmarkEnd w:id="131"/>
      <w:bookmarkEnd w:id="132"/>
    </w:p>
    <w:p w14:paraId="01525BB7" w14:textId="77777777" w:rsidR="006E5914" w:rsidRPr="003F6A66" w:rsidRDefault="006E5914" w:rsidP="00DF49D0">
      <w:pPr>
        <w:pStyle w:val="BodyTextIndent"/>
        <w:ind w:left="720"/>
        <w:jc w:val="center"/>
      </w:pPr>
    </w:p>
    <w:p w14:paraId="40964C48" w14:textId="6EE3163C" w:rsidR="006259B5" w:rsidRDefault="00903CCF" w:rsidP="00CA274A">
      <w:pPr>
        <w:pStyle w:val="BodyTextIndent"/>
      </w:pPr>
      <w:r w:rsidRPr="003F6A66">
        <w:t>The CNN</w:t>
      </w:r>
      <w:r w:rsidR="00FE54ED">
        <w:t xml:space="preserve"> are</w:t>
      </w:r>
      <w:r w:rsidRPr="003F6A66">
        <w:t xml:space="preserve"> </w:t>
      </w:r>
      <w:r w:rsidR="00FE54ED">
        <w:t>constructed by</w:t>
      </w:r>
      <w:r w:rsidR="00F9641C" w:rsidRPr="003F6A66">
        <w:t xml:space="preserve"> using three convolutional layers, one flatten layer, and a fully connected layers with 512 nodes. In the end, the convolutional layers are compiled using a </w:t>
      </w:r>
      <w:r w:rsidR="00F9641C" w:rsidRPr="003F6A66">
        <w:rPr>
          <w:i/>
          <w:iCs/>
        </w:rPr>
        <w:t>RMSProp</w:t>
      </w:r>
      <w:r w:rsidR="00F9641C" w:rsidRPr="003F6A66">
        <w:t xml:space="preserve"> activation function and </w:t>
      </w:r>
      <w:r w:rsidR="00F9641C" w:rsidRPr="003F6A66">
        <w:rPr>
          <w:i/>
          <w:iCs/>
        </w:rPr>
        <w:t>mean_squared_error</w:t>
      </w:r>
      <w:r w:rsidR="00F9641C" w:rsidRPr="003F6A66">
        <w:t xml:space="preserve"> loss function. </w:t>
      </w:r>
      <w:r w:rsidR="00A1548E">
        <w:t xml:space="preserve">Figure </w:t>
      </w:r>
      <w:r w:rsidR="002D7EBE">
        <w:t>5.5</w:t>
      </w:r>
      <w:r w:rsidR="00A1548E">
        <w:t xml:space="preserve"> below shows the summary of the neural network model architecture that is used in this application.</w:t>
      </w:r>
    </w:p>
    <w:p w14:paraId="17FA2E28" w14:textId="77777777" w:rsidR="00A1548E" w:rsidRDefault="00A1548E" w:rsidP="00A1548E">
      <w:pPr>
        <w:pStyle w:val="BodyTextIndent"/>
        <w:keepNext/>
      </w:pPr>
      <w:r w:rsidRPr="00A1548E">
        <w:rPr>
          <w:noProof/>
        </w:rPr>
        <w:lastRenderedPageBreak/>
        <w:drawing>
          <wp:inline distT="0" distB="0" distL="0" distR="0" wp14:anchorId="32525087" wp14:editId="1AE815E6">
            <wp:extent cx="4420217" cy="3572374"/>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0217" cy="3572374"/>
                    </a:xfrm>
                    <a:prstGeom prst="rect">
                      <a:avLst/>
                    </a:prstGeom>
                  </pic:spPr>
                </pic:pic>
              </a:graphicData>
            </a:graphic>
          </wp:inline>
        </w:drawing>
      </w:r>
    </w:p>
    <w:p w14:paraId="2668DAC9" w14:textId="65A1F4A2" w:rsidR="00A1548E" w:rsidRPr="003F6A66" w:rsidRDefault="00A1548E" w:rsidP="00A129E8">
      <w:pPr>
        <w:pStyle w:val="figureTitle"/>
      </w:pPr>
      <w:bookmarkStart w:id="133" w:name="_Toc34827208"/>
      <w:bookmarkStart w:id="134" w:name="_Toc34865742"/>
      <w:bookmarkStart w:id="135" w:name="_Toc34915141"/>
      <w:r>
        <w:t xml:space="preserve">The </w:t>
      </w:r>
      <w:r w:rsidR="0077650D">
        <w:t>M</w:t>
      </w:r>
      <w:r>
        <w:t xml:space="preserve">odel's </w:t>
      </w:r>
      <w:r w:rsidR="0077650D">
        <w:t>A</w:t>
      </w:r>
      <w:r>
        <w:t>rchitecture</w:t>
      </w:r>
      <w:bookmarkEnd w:id="133"/>
      <w:bookmarkEnd w:id="134"/>
      <w:bookmarkEnd w:id="135"/>
    </w:p>
    <w:p w14:paraId="60F92AB7" w14:textId="11D11C3B" w:rsidR="00F9641C" w:rsidRPr="003F6A66" w:rsidRDefault="00F9641C" w:rsidP="006259B5">
      <w:pPr>
        <w:pStyle w:val="Heading2"/>
        <w:rPr>
          <w:rFonts w:cs="Times New Roman"/>
        </w:rPr>
      </w:pPr>
      <w:bookmarkStart w:id="136" w:name="_Toc34915084"/>
      <w:r w:rsidRPr="003F6A66">
        <w:rPr>
          <w:rFonts w:cs="Times New Roman"/>
        </w:rPr>
        <w:t xml:space="preserve">The </w:t>
      </w:r>
      <w:r w:rsidR="00D449AF">
        <w:rPr>
          <w:rFonts w:cs="Times New Roman"/>
        </w:rPr>
        <w:t>Train</w:t>
      </w:r>
      <w:r w:rsidRPr="003F6A66">
        <w:rPr>
          <w:rFonts w:cs="Times New Roman"/>
        </w:rPr>
        <w:t xml:space="preserve"> Function</w:t>
      </w:r>
      <w:bookmarkEnd w:id="136"/>
    </w:p>
    <w:p w14:paraId="7CC08218" w14:textId="6BBC5460" w:rsidR="00B57C14" w:rsidRDefault="00D449AF" w:rsidP="00B57C14">
      <w:pPr>
        <w:pStyle w:val="BodyTextIndent"/>
      </w:pPr>
      <w:r w:rsidRPr="003F6A66">
        <w:t xml:space="preserve">The </w:t>
      </w:r>
      <w:r w:rsidR="00B57C14">
        <w:t>training</w:t>
      </w:r>
      <w:r w:rsidRPr="003F6A66">
        <w:t xml:space="preserve"> function </w:t>
      </w:r>
      <w:r w:rsidR="00B57C14">
        <w:t>stores the core calculation of the Q Values</w:t>
      </w:r>
      <w:r w:rsidRPr="003F6A66">
        <w:t xml:space="preserve">. The agent learns to predict the </w:t>
      </w:r>
      <w:r w:rsidR="00B57C14">
        <w:t>Q V</w:t>
      </w:r>
      <w:r w:rsidRPr="003F6A66">
        <w:t xml:space="preserve">alues based on the game stored history that were </w:t>
      </w:r>
      <w:r>
        <w:t xml:space="preserve">stored in the </w:t>
      </w:r>
      <w:r>
        <w:rPr>
          <w:i/>
          <w:iCs/>
        </w:rPr>
        <w:t xml:space="preserve">batch </w:t>
      </w:r>
      <w:r>
        <w:t>parameter</w:t>
      </w:r>
      <w:r w:rsidRPr="003F6A66">
        <w:t>.</w:t>
      </w:r>
      <w:r w:rsidR="00B57C14">
        <w:t xml:space="preserve"> The calculation for the Q Values in Deep Q Network algorithm is presented below.</w:t>
      </w:r>
    </w:p>
    <w:p w14:paraId="468B85FC" w14:textId="2054D2D5" w:rsidR="00B57C14" w:rsidRDefault="00B57C14" w:rsidP="00BA274B">
      <w:pPr>
        <w:pStyle w:val="BodyTextIndent"/>
      </w:pPr>
      <m:oMathPara>
        <m:oMath>
          <m:r>
            <w:rPr>
              <w:rFonts w:ascii="Cambria Math" w:hAnsi="Cambria Math"/>
            </w:rPr>
            <m:t>Q</m:t>
          </m:r>
          <m:d>
            <m:dPr>
              <m:ctrlPr>
                <w:rPr>
                  <w:rFonts w:ascii="Cambria Math" w:hAnsi="Cambria Math"/>
                  <w:i/>
                </w:rPr>
              </m:ctrlPr>
            </m:dPr>
            <m:e>
              <m:r>
                <w:rPr>
                  <w:rFonts w:ascii="Cambria Math" w:hAnsi="Cambria Math"/>
                </w:rPr>
                <m:t>s, a</m:t>
              </m:r>
            </m:e>
          </m:d>
          <m:r>
            <w:rPr>
              <w:rFonts w:ascii="Cambria Math" w:hAnsi="Cambria Math"/>
            </w:rPr>
            <m:t>=r</m:t>
          </m:r>
          <m:d>
            <m:dPr>
              <m:ctrlPr>
                <w:rPr>
                  <w:rFonts w:ascii="Cambria Math" w:hAnsi="Cambria Math"/>
                  <w:i/>
                </w:rPr>
              </m:ctrlPr>
            </m:dPr>
            <m:e>
              <m:r>
                <w:rPr>
                  <w:rFonts w:ascii="Cambria Math" w:hAnsi="Cambria Math"/>
                </w:rPr>
                <m:t>s, a</m:t>
              </m:r>
            </m:e>
          </m:d>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 θ</m:t>
                  </m:r>
                </m:e>
              </m:d>
              <m:r>
                <w:rPr>
                  <w:rFonts w:ascii="Cambria Math" w:hAnsi="Cambria Math"/>
                </w:rPr>
                <m:t xml:space="preserve">                         (5.1)</m:t>
              </m:r>
            </m:e>
          </m:func>
        </m:oMath>
      </m:oMathPara>
    </w:p>
    <w:p w14:paraId="1EB158A8" w14:textId="7A5DA53C" w:rsidR="00D449AF" w:rsidRPr="00D449AF" w:rsidRDefault="00B57C14" w:rsidP="00C47216">
      <w:pPr>
        <w:pStyle w:val="BodyTextIndent"/>
      </w:pPr>
      <w:r>
        <w:t xml:space="preserve">For each episode stored in the memory, the next state will be taken to be predicted by the network. Then, the maximum Q value of the next state is taken to fulfill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 θ</m:t>
                </m:r>
              </m:e>
            </m:d>
          </m:e>
        </m:func>
      </m:oMath>
      <w:r>
        <w:t xml:space="preserve"> calculation. </w:t>
      </w:r>
      <w:r w:rsidR="00C47216">
        <w:t>I</w:t>
      </w:r>
      <w:r w:rsidR="00D449AF" w:rsidRPr="003F6A66">
        <w:t>f the agent read the end state, the agent will only take the current reward</w:t>
      </w:r>
      <w:r w:rsidR="00C47216">
        <w:t xml:space="preserve">, or </w:t>
      </w:r>
      <m:oMath>
        <m:r>
          <w:rPr>
            <w:rFonts w:ascii="Cambria Math" w:hAnsi="Cambria Math"/>
          </w:rPr>
          <m:t>r</m:t>
        </m:r>
        <m:d>
          <m:dPr>
            <m:ctrlPr>
              <w:rPr>
                <w:rFonts w:ascii="Cambria Math" w:hAnsi="Cambria Math"/>
                <w:i/>
              </w:rPr>
            </m:ctrlPr>
          </m:dPr>
          <m:e>
            <m:r>
              <w:rPr>
                <w:rFonts w:ascii="Cambria Math" w:hAnsi="Cambria Math"/>
              </w:rPr>
              <m:t>s, a</m:t>
            </m:r>
          </m:e>
        </m:d>
      </m:oMath>
      <w:r w:rsidR="00C47216">
        <w:t>,</w:t>
      </w:r>
      <w:r w:rsidR="00D449AF" w:rsidRPr="003F6A66">
        <w:t xml:space="preserve"> to the q list. The q list then will be fetch</w:t>
      </w:r>
      <w:r w:rsidR="00D449AF">
        <w:t>ed</w:t>
      </w:r>
      <w:r w:rsidR="00D449AF" w:rsidRPr="003F6A66">
        <w:t xml:space="preserve"> into the neural network </w:t>
      </w:r>
      <w:r w:rsidR="00C47216">
        <w:t>to be trained by the network</w:t>
      </w:r>
      <w:r w:rsidR="00D449AF" w:rsidRPr="003F6A66">
        <w:t>.</w:t>
      </w:r>
      <w:r w:rsidR="00C47216">
        <w:t xml:space="preserve"> </w:t>
      </w:r>
      <w:r w:rsidR="006F0150">
        <w:t>T</w:t>
      </w:r>
      <w:r w:rsidR="00C47216">
        <w:t>he training c</w:t>
      </w:r>
      <w:r w:rsidR="006F0150">
        <w:t>ode is</w:t>
      </w:r>
      <w:r w:rsidR="00C47216">
        <w:t xml:space="preserve"> indicat</w:t>
      </w:r>
      <w:r w:rsidR="006F0150">
        <w:t>ed</w:t>
      </w:r>
      <w:r w:rsidR="00C47216">
        <w:t xml:space="preserve"> by the calling of the Keras’s model.fit function</w:t>
      </w:r>
      <w:r w:rsidR="006F0150">
        <w:t xml:space="preserve"> where</w:t>
      </w:r>
      <w:r w:rsidR="00C47216">
        <w:t xml:space="preserve"> the training</w:t>
      </w:r>
      <w:r w:rsidR="006F0150">
        <w:t>’s checkpoint</w:t>
      </w:r>
      <w:r w:rsidR="00C47216">
        <w:t xml:space="preserve"> is handled by the </w:t>
      </w:r>
      <w:r w:rsidR="00C47216" w:rsidRPr="00C47216">
        <w:rPr>
          <w:i/>
          <w:iCs/>
        </w:rPr>
        <w:t>callbacks</w:t>
      </w:r>
      <w:r w:rsidR="00B93059">
        <w:t xml:space="preserve"> </w:t>
      </w:r>
      <w:r w:rsidR="00C47216">
        <w:t>parameter</w:t>
      </w:r>
      <w:r w:rsidR="009977AA">
        <w:t xml:space="preserve"> of fit function</w:t>
      </w:r>
      <w:r w:rsidR="00C47216">
        <w:t xml:space="preserve">. </w:t>
      </w:r>
      <w:r w:rsidR="00DA74FE">
        <w:t>f</w:t>
      </w:r>
      <w:r w:rsidR="00C47216">
        <w:t xml:space="preserve">igure </w:t>
      </w:r>
      <w:r w:rsidR="002D7EBE">
        <w:t>5.6</w:t>
      </w:r>
      <w:r w:rsidR="00C47216">
        <w:t xml:space="preserve"> below shows the training function.</w:t>
      </w:r>
    </w:p>
    <w:p w14:paraId="7F8EB9FE" w14:textId="753E2C1E" w:rsidR="000235D5" w:rsidRDefault="00F1070D" w:rsidP="00DF49D0">
      <w:pPr>
        <w:pStyle w:val="BodyTextIndent"/>
        <w:jc w:val="center"/>
      </w:pPr>
      <w:r w:rsidRPr="003F6A66">
        <w:rPr>
          <w:noProof/>
        </w:rPr>
        <mc:AlternateContent>
          <mc:Choice Requires="wps">
            <w:drawing>
              <wp:inline distT="0" distB="0" distL="0" distR="0" wp14:anchorId="10F83A55" wp14:editId="5D5F57B1">
                <wp:extent cx="4263242" cy="4210493"/>
                <wp:effectExtent l="0" t="0" r="23495" b="19050"/>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242" cy="4210493"/>
                        </a:xfrm>
                        <a:prstGeom prst="rect">
                          <a:avLst/>
                        </a:prstGeom>
                        <a:solidFill>
                          <a:srgbClr val="FFFFFF"/>
                        </a:solidFill>
                        <a:ln w="9525">
                          <a:solidFill>
                            <a:srgbClr val="000000"/>
                          </a:solidFill>
                          <a:miter lim="800000"/>
                          <a:headEnd/>
                          <a:tailEnd/>
                        </a:ln>
                      </wps:spPr>
                      <wps:txbx>
                        <w:txbxContent>
                          <w:p w14:paraId="679E359C" w14:textId="50072DEA" w:rsidR="00034D66" w:rsidRDefault="00034D66" w:rsidP="00A04280">
                            <w:r w:rsidRPr="00224FBC">
                              <w:t xml:space="preserve">    </w:t>
                            </w:r>
                            <w:r w:rsidRPr="00224FBC">
                              <w:rPr>
                                <w:i/>
                                <w:iCs/>
                              </w:rPr>
                              <w:t xml:space="preserve">def </w:t>
                            </w:r>
                            <w:r w:rsidRPr="00224FBC">
                              <w:t>train(</w:t>
                            </w:r>
                            <w:r w:rsidRPr="00224FBC">
                              <w:rPr>
                                <w:i/>
                                <w:iCs/>
                              </w:rPr>
                              <w:t>self</w:t>
                            </w:r>
                            <w:r w:rsidRPr="00224FBC">
                              <w:t>, batch, target):</w:t>
                            </w:r>
                            <w:r w:rsidRPr="00224FBC">
                              <w:br/>
                              <w:t xml:space="preserve">        s_train, q_train = [], []</w:t>
                            </w:r>
                            <w:r w:rsidRPr="00224FBC">
                              <w:br/>
                            </w:r>
                            <w:r w:rsidRPr="00224FBC">
                              <w:br/>
                              <w:t xml:space="preserve">        </w:t>
                            </w:r>
                            <w:r w:rsidRPr="00224FBC">
                              <w:rPr>
                                <w:i/>
                                <w:iCs/>
                              </w:rPr>
                              <w:t xml:space="preserve">for </w:t>
                            </w:r>
                            <w:r w:rsidRPr="00224FBC">
                              <w:t xml:space="preserve">experience </w:t>
                            </w:r>
                            <w:r w:rsidRPr="00224FBC">
                              <w:rPr>
                                <w:i/>
                                <w:iCs/>
                              </w:rPr>
                              <w:t xml:space="preserve">in </w:t>
                            </w:r>
                            <w:r w:rsidRPr="00224FBC">
                              <w:t>batch:</w:t>
                            </w:r>
                            <w:r w:rsidRPr="00224FBC">
                              <w:br/>
                              <w:t xml:space="preserve">            s_train.append(experience['state'].astype(np.float64))</w:t>
                            </w:r>
                            <w:r w:rsidRPr="00224FBC">
                              <w:br/>
                            </w:r>
                            <w:r w:rsidRPr="00224FBC">
                              <w:br/>
                              <w:t xml:space="preserve">            next_state = experience['next'].astype(np.float64)</w:t>
                            </w:r>
                            <w:r w:rsidRPr="00224FBC">
                              <w:br/>
                              <w:t xml:space="preserve">            next_state_predict = target.predict(next_state).ravel()</w:t>
                            </w:r>
                            <w:r w:rsidRPr="00224FBC">
                              <w:br/>
                              <w:t xml:space="preserve">            next_q = np.max(next_state_predict)</w:t>
                            </w:r>
                            <w:r w:rsidRPr="00224FBC">
                              <w:br/>
                            </w:r>
                            <w:r w:rsidRPr="00224FBC">
                              <w:br/>
                              <w:t xml:space="preserve">            q_list = </w:t>
                            </w:r>
                            <w:r w:rsidRPr="00224FBC">
                              <w:rPr>
                                <w:i/>
                                <w:iCs/>
                              </w:rPr>
                              <w:t>list</w:t>
                            </w:r>
                            <w:r w:rsidRPr="00224FBC">
                              <w:t>(</w:t>
                            </w:r>
                            <w:r w:rsidRPr="00224FBC">
                              <w:rPr>
                                <w:i/>
                                <w:iCs/>
                              </w:rPr>
                              <w:t>self</w:t>
                            </w:r>
                            <w:r w:rsidRPr="00224FBC">
                              <w:t>.predict(experience['state'])[0])</w:t>
                            </w:r>
                            <w:r w:rsidRPr="00224FBC">
                              <w:br/>
                              <w:t xml:space="preserve">            </w:t>
                            </w:r>
                            <w:r w:rsidRPr="00224FBC">
                              <w:rPr>
                                <w:i/>
                                <w:iCs/>
                              </w:rPr>
                              <w:t xml:space="preserve">if not </w:t>
                            </w:r>
                            <w:r w:rsidRPr="00224FBC">
                              <w:t>experience['terminate']:</w:t>
                            </w:r>
                            <w:r w:rsidRPr="00224FBC">
                              <w:br/>
                              <w:t xml:space="preserve">                q_list[experience['action']] = experience['reward'] + </w:t>
                            </w:r>
                            <w:r w:rsidRPr="00224FBC">
                              <w:rPr>
                                <w:i/>
                                <w:iCs/>
                              </w:rPr>
                              <w:t>self</w:t>
                            </w:r>
                            <w:r w:rsidRPr="00224FBC">
                              <w:t>.discount_factor * next_q</w:t>
                            </w:r>
                            <w:r w:rsidRPr="00224FBC">
                              <w:br/>
                              <w:t xml:space="preserve">            </w:t>
                            </w:r>
                            <w:r w:rsidRPr="00224FBC">
                              <w:rPr>
                                <w:i/>
                                <w:iCs/>
                              </w:rPr>
                              <w:t>else</w:t>
                            </w:r>
                            <w:r w:rsidRPr="00224FBC">
                              <w:t>:</w:t>
                            </w:r>
                            <w:r w:rsidRPr="00224FBC">
                              <w:br/>
                              <w:t xml:space="preserve">                q_list[experience['action']] = experience['reward']</w:t>
                            </w:r>
                            <w:r w:rsidRPr="00224FBC">
                              <w:br/>
                              <w:t xml:space="preserve">            q_train.append(q_list)</w:t>
                            </w:r>
                            <w:r w:rsidRPr="00224FBC">
                              <w:br/>
                            </w:r>
                            <w:r w:rsidRPr="00224FBC">
                              <w:br/>
                              <w:t xml:space="preserve">        s_train = np.asarray(s_train).squeeze()</w:t>
                            </w:r>
                            <w:r w:rsidRPr="00224FBC">
                              <w:br/>
                              <w:t xml:space="preserve">        q_train = np.asarray(q_train).squeeze()</w:t>
                            </w:r>
                            <w:r w:rsidRPr="00224FBC">
                              <w:br/>
                            </w:r>
                            <w:r w:rsidRPr="00224FBC">
                              <w:br/>
                              <w:t xml:space="preserve">        </w:t>
                            </w:r>
                            <w:r w:rsidRPr="00224FBC">
                              <w:rPr>
                                <w:i/>
                                <w:iCs/>
                              </w:rPr>
                              <w:t>self</w:t>
                            </w:r>
                            <w:r w:rsidRPr="00224FBC">
                              <w:t>.model.fit(s_train, q_train, batch_size=</w:t>
                            </w:r>
                            <w:r w:rsidRPr="00224FBC">
                              <w:rPr>
                                <w:i/>
                                <w:iCs/>
                              </w:rPr>
                              <w:t>self</w:t>
                            </w:r>
                            <w:r w:rsidRPr="00224FBC">
                              <w:t>.batch_size, epochs=</w:t>
                            </w:r>
                            <w:r>
                              <w:t>1</w:t>
                            </w:r>
                            <w:r w:rsidRPr="00224FBC">
                              <w:t>, verbose=0, callbacks=</w:t>
                            </w:r>
                            <w:r w:rsidRPr="00224FBC">
                              <w:rPr>
                                <w:i/>
                                <w:iCs/>
                              </w:rPr>
                              <w:t>self</w:t>
                            </w:r>
                            <w:r w:rsidRPr="00224FBC">
                              <w:t>.callbacks_list)</w:t>
                            </w:r>
                          </w:p>
                        </w:txbxContent>
                      </wps:txbx>
                      <wps:bodyPr rot="0" vert="horz" wrap="square" lIns="91440" tIns="45720" rIns="91440" bIns="45720" anchor="t" anchorCtr="0" upright="1">
                        <a:noAutofit/>
                      </wps:bodyPr>
                    </wps:wsp>
                  </a:graphicData>
                </a:graphic>
              </wp:inline>
            </w:drawing>
          </mc:Choice>
          <mc:Fallback>
            <w:pict>
              <v:shape w14:anchorId="10F83A55" id="_x0000_s1087" type="#_x0000_t202" style="width:335.7pt;height:33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">
                <v:textbox>
                  <w:txbxContent>
                    <w:p w14:paraId="679E359C" w14:textId="50072DEA" w:rsidR="00034D66" w:rsidRDefault="00034D66" w:rsidP="00A04280">
                      <w:r w:rsidRPr="00224FBC">
                        <w:t xml:space="preserve">    </w:t>
                      </w:r>
                      <w:r w:rsidRPr="00224FBC">
                        <w:rPr>
                          <w:i/>
                          <w:iCs/>
                        </w:rPr>
                        <w:t xml:space="preserve">def </w:t>
                      </w:r>
                      <w:r w:rsidRPr="00224FBC">
                        <w:t>train(</w:t>
                      </w:r>
                      <w:r w:rsidRPr="00224FBC">
                        <w:rPr>
                          <w:i/>
                          <w:iCs/>
                        </w:rPr>
                        <w:t>self</w:t>
                      </w:r>
                      <w:r w:rsidRPr="00224FBC">
                        <w:t>, batch, target):</w:t>
                      </w:r>
                      <w:r w:rsidRPr="00224FBC">
                        <w:br/>
                        <w:t xml:space="preserve">        s_train, q_train = [], []</w:t>
                      </w:r>
                      <w:r w:rsidRPr="00224FBC">
                        <w:br/>
                      </w:r>
                      <w:r w:rsidRPr="00224FBC">
                        <w:br/>
                        <w:t xml:space="preserve">        </w:t>
                      </w:r>
                      <w:r w:rsidRPr="00224FBC">
                        <w:rPr>
                          <w:i/>
                          <w:iCs/>
                        </w:rPr>
                        <w:t xml:space="preserve">for </w:t>
                      </w:r>
                      <w:r w:rsidRPr="00224FBC">
                        <w:t xml:space="preserve">experience </w:t>
                      </w:r>
                      <w:r w:rsidRPr="00224FBC">
                        <w:rPr>
                          <w:i/>
                          <w:iCs/>
                        </w:rPr>
                        <w:t xml:space="preserve">in </w:t>
                      </w:r>
                      <w:r w:rsidRPr="00224FBC">
                        <w:t>batch:</w:t>
                      </w:r>
                      <w:r w:rsidRPr="00224FBC">
                        <w:br/>
                        <w:t xml:space="preserve">            s_train.append(experience['state'].astype(np.float64))</w:t>
                      </w:r>
                      <w:r w:rsidRPr="00224FBC">
                        <w:br/>
                      </w:r>
                      <w:r w:rsidRPr="00224FBC">
                        <w:br/>
                        <w:t xml:space="preserve">            next_state = experience['next'].astype(np.float64)</w:t>
                      </w:r>
                      <w:r w:rsidRPr="00224FBC">
                        <w:br/>
                        <w:t xml:space="preserve">            next_state_predict = target.predict(next_state).ravel()</w:t>
                      </w:r>
                      <w:r w:rsidRPr="00224FBC">
                        <w:br/>
                        <w:t xml:space="preserve">            next_q = np.max(next_state_predict)</w:t>
                      </w:r>
                      <w:r w:rsidRPr="00224FBC">
                        <w:br/>
                      </w:r>
                      <w:r w:rsidRPr="00224FBC">
                        <w:br/>
                        <w:t xml:space="preserve">            q_list = </w:t>
                      </w:r>
                      <w:r w:rsidRPr="00224FBC">
                        <w:rPr>
                          <w:i/>
                          <w:iCs/>
                        </w:rPr>
                        <w:t>list</w:t>
                      </w:r>
                      <w:r w:rsidRPr="00224FBC">
                        <w:t>(</w:t>
                      </w:r>
                      <w:r w:rsidRPr="00224FBC">
                        <w:rPr>
                          <w:i/>
                          <w:iCs/>
                        </w:rPr>
                        <w:t>self</w:t>
                      </w:r>
                      <w:r w:rsidRPr="00224FBC">
                        <w:t>.predict(experience['state'])[0])</w:t>
                      </w:r>
                      <w:r w:rsidRPr="00224FBC">
                        <w:br/>
                        <w:t xml:space="preserve">            </w:t>
                      </w:r>
                      <w:r w:rsidRPr="00224FBC">
                        <w:rPr>
                          <w:i/>
                          <w:iCs/>
                        </w:rPr>
                        <w:t xml:space="preserve">if not </w:t>
                      </w:r>
                      <w:r w:rsidRPr="00224FBC">
                        <w:t>experience['terminate']:</w:t>
                      </w:r>
                      <w:r w:rsidRPr="00224FBC">
                        <w:br/>
                        <w:t xml:space="preserve">                q_list[experience['action']] = experience['reward'] + </w:t>
                      </w:r>
                      <w:r w:rsidRPr="00224FBC">
                        <w:rPr>
                          <w:i/>
                          <w:iCs/>
                        </w:rPr>
                        <w:t>self</w:t>
                      </w:r>
                      <w:r w:rsidRPr="00224FBC">
                        <w:t>.discount_factor * next_q</w:t>
                      </w:r>
                      <w:r w:rsidRPr="00224FBC">
                        <w:br/>
                        <w:t xml:space="preserve">            </w:t>
                      </w:r>
                      <w:r w:rsidRPr="00224FBC">
                        <w:rPr>
                          <w:i/>
                          <w:iCs/>
                        </w:rPr>
                        <w:t>else</w:t>
                      </w:r>
                      <w:r w:rsidRPr="00224FBC">
                        <w:t>:</w:t>
                      </w:r>
                      <w:r w:rsidRPr="00224FBC">
                        <w:br/>
                        <w:t xml:space="preserve">                q_list[experience['action']] = experience['reward']</w:t>
                      </w:r>
                      <w:r w:rsidRPr="00224FBC">
                        <w:br/>
                        <w:t xml:space="preserve">            q_train.append(q_list)</w:t>
                      </w:r>
                      <w:r w:rsidRPr="00224FBC">
                        <w:br/>
                      </w:r>
                      <w:r w:rsidRPr="00224FBC">
                        <w:br/>
                        <w:t xml:space="preserve">        s_train = np.asarray(s_train).squeeze()</w:t>
                      </w:r>
                      <w:r w:rsidRPr="00224FBC">
                        <w:br/>
                        <w:t xml:space="preserve">        q_train = np.asarray(q_train).squeeze()</w:t>
                      </w:r>
                      <w:r w:rsidRPr="00224FBC">
                        <w:br/>
                      </w:r>
                      <w:r w:rsidRPr="00224FBC">
                        <w:br/>
                        <w:t xml:space="preserve">        </w:t>
                      </w:r>
                      <w:r w:rsidRPr="00224FBC">
                        <w:rPr>
                          <w:i/>
                          <w:iCs/>
                        </w:rPr>
                        <w:t>self</w:t>
                      </w:r>
                      <w:r w:rsidRPr="00224FBC">
                        <w:t>.model.fit(s_train, q_train, batch_size=</w:t>
                      </w:r>
                      <w:r w:rsidRPr="00224FBC">
                        <w:rPr>
                          <w:i/>
                          <w:iCs/>
                        </w:rPr>
                        <w:t>self</w:t>
                      </w:r>
                      <w:r w:rsidRPr="00224FBC">
                        <w:t>.batch_size, epochs=</w:t>
                      </w:r>
                      <w:r>
                        <w:t>1</w:t>
                      </w:r>
                      <w:r w:rsidRPr="00224FBC">
                        <w:t>, verbose=0, callbacks=</w:t>
                      </w:r>
                      <w:r w:rsidRPr="00224FBC">
                        <w:rPr>
                          <w:i/>
                          <w:iCs/>
                        </w:rPr>
                        <w:t>self</w:t>
                      </w:r>
                      <w:r w:rsidRPr="00224FBC">
                        <w:t>.callbacks_list)</w:t>
                      </w:r>
                    </w:p>
                  </w:txbxContent>
                </v:textbox>
                <w10:anchorlock/>
              </v:shape>
            </w:pict>
          </mc:Fallback>
        </mc:AlternateContent>
      </w:r>
    </w:p>
    <w:p w14:paraId="38EF0DDE" w14:textId="19AEDBCF" w:rsidR="0077650D" w:rsidRDefault="0077650D" w:rsidP="0077650D">
      <w:pPr>
        <w:pStyle w:val="figureTitle"/>
      </w:pPr>
      <w:bookmarkStart w:id="137" w:name="_Toc34865743"/>
      <w:bookmarkStart w:id="138" w:name="_Toc34915142"/>
      <w:r>
        <w:t>The Train Function</w:t>
      </w:r>
      <w:bookmarkEnd w:id="137"/>
      <w:bookmarkEnd w:id="138"/>
    </w:p>
    <w:p w14:paraId="6D2F758E" w14:textId="77777777" w:rsidR="0077650D" w:rsidRPr="003F6A66" w:rsidRDefault="0077650D" w:rsidP="00DF49D0">
      <w:pPr>
        <w:pStyle w:val="BodyTextIndent"/>
        <w:jc w:val="center"/>
      </w:pPr>
    </w:p>
    <w:p w14:paraId="21823A17" w14:textId="34C279C2" w:rsidR="000235D5" w:rsidRPr="003F6A66" w:rsidRDefault="000235D5" w:rsidP="000235D5">
      <w:pPr>
        <w:pStyle w:val="Heading2"/>
        <w:rPr>
          <w:rFonts w:cs="Times New Roman"/>
        </w:rPr>
      </w:pPr>
      <w:bookmarkStart w:id="139" w:name="_Toc34915085"/>
      <w:r w:rsidRPr="003F6A66">
        <w:rPr>
          <w:rFonts w:cs="Times New Roman"/>
        </w:rPr>
        <w:lastRenderedPageBreak/>
        <w:t>The Predict Functions</w:t>
      </w:r>
      <w:bookmarkEnd w:id="139"/>
    </w:p>
    <w:p w14:paraId="1BFB3EBA" w14:textId="018051DE" w:rsidR="000235D5" w:rsidRPr="003F6A66" w:rsidRDefault="000235D5" w:rsidP="000235D5">
      <w:pPr>
        <w:pStyle w:val="BodyTextIndent"/>
      </w:pPr>
      <w:r w:rsidRPr="003F6A66">
        <w:t>The predict functios</w:t>
      </w:r>
      <w:r w:rsidR="007A7C6B">
        <w:t xml:space="preserve"> </w:t>
      </w:r>
      <w:r w:rsidRPr="003F6A66">
        <w:t>works by utilizing Keras’</w:t>
      </w:r>
      <w:r w:rsidR="007A7C6B">
        <w:t>s</w:t>
      </w:r>
      <w:r w:rsidRPr="003F6A66">
        <w:t xml:space="preserve"> function to predict the result according to the neural network’ input. </w:t>
      </w:r>
      <w:r w:rsidR="00F34218">
        <w:t>F</w:t>
      </w:r>
      <w:r w:rsidRPr="003F6A66">
        <w:t xml:space="preserve">igure </w:t>
      </w:r>
      <w:r w:rsidR="002D7EBE">
        <w:t>5.7</w:t>
      </w:r>
      <w:r w:rsidRPr="003F6A66">
        <w:t xml:space="preserve"> below shows the predict function for both the current and the target q_value prediction.</w:t>
      </w:r>
    </w:p>
    <w:p w14:paraId="2CE8A1CE" w14:textId="6420A6ED" w:rsidR="00FC0B97" w:rsidRDefault="007A7C6B" w:rsidP="00DF49D0">
      <w:pPr>
        <w:pStyle w:val="BodyTextIndent"/>
        <w:jc w:val="center"/>
      </w:pPr>
      <w:r w:rsidRPr="003F6A66">
        <w:rPr>
          <w:noProof/>
        </w:rPr>
        <mc:AlternateContent>
          <mc:Choice Requires="wps">
            <w:drawing>
              <wp:anchor distT="45720" distB="45720" distL="114300" distR="114300" simplePos="0" relativeHeight="251625984" behindDoc="0" locked="0" layoutInCell="1" allowOverlap="1" wp14:anchorId="18281248" wp14:editId="760CD108">
                <wp:simplePos x="0" y="0"/>
                <wp:positionH relativeFrom="character">
                  <wp:posOffset>-2350</wp:posOffset>
                </wp:positionH>
                <wp:positionV relativeFrom="paragraph">
                  <wp:posOffset>9525</wp:posOffset>
                </wp:positionV>
                <wp:extent cx="4453890" cy="666750"/>
                <wp:effectExtent l="0" t="0" r="22860"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890" cy="666750"/>
                        </a:xfrm>
                        <a:prstGeom prst="rect">
                          <a:avLst/>
                        </a:prstGeom>
                        <a:solidFill>
                          <a:srgbClr val="FFFFFF"/>
                        </a:solidFill>
                        <a:ln w="9525">
                          <a:solidFill>
                            <a:srgbClr val="000000"/>
                          </a:solidFill>
                          <a:miter lim="800000"/>
                          <a:headEnd/>
                          <a:tailEnd/>
                        </a:ln>
                      </wps:spPr>
                      <wps:txbx>
                        <w:txbxContent>
                          <w:p w14:paraId="305114B0" w14:textId="3D7EBEBC" w:rsidR="00034D66" w:rsidRDefault="00034D66" w:rsidP="000235D5">
                            <w:r w:rsidRPr="00224FBC">
                              <w:t xml:space="preserve">    </w:t>
                            </w:r>
                            <w:r w:rsidRPr="00224FBC">
                              <w:rPr>
                                <w:i/>
                                <w:iCs/>
                              </w:rPr>
                              <w:t xml:space="preserve">def </w:t>
                            </w:r>
                            <w:r w:rsidRPr="00224FBC">
                              <w:t>predict(</w:t>
                            </w:r>
                            <w:r w:rsidRPr="00224FBC">
                              <w:rPr>
                                <w:i/>
                                <w:iCs/>
                              </w:rPr>
                              <w:t>self</w:t>
                            </w:r>
                            <w:r w:rsidRPr="00224FBC">
                              <w:t>, state):</w:t>
                            </w:r>
                            <w:r w:rsidRPr="00224FBC">
                              <w:br/>
                              <w:t xml:space="preserve">        state = state.astype(np.float64)</w:t>
                            </w:r>
                            <w:r w:rsidRPr="00224FBC">
                              <w:br/>
                              <w:t xml:space="preserve">        </w:t>
                            </w:r>
                            <w:r w:rsidRPr="00224FBC">
                              <w:rPr>
                                <w:i/>
                                <w:iCs/>
                              </w:rPr>
                              <w:t>return self</w:t>
                            </w:r>
                            <w:r w:rsidRPr="00224FBC">
                              <w:t>.model.predict(state, batch_size=1)</w:t>
                            </w:r>
                            <w:r w:rsidRPr="00224FBC">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81248" id="_x0000_s1088" type="#_x0000_t202" style="position:absolute;margin-left:-.2pt;margin-top:.75pt;width:350.7pt;height:52.5pt;z-index:251625984;visibility:visible;mso-wrap-style:square;mso-width-percent:0;mso-height-percent:0;mso-wrap-distance-left:9pt;mso-wrap-distance-top:3.6pt;mso-wrap-distance-right:9pt;mso-wrap-distance-bottom:3.6pt;mso-position-horizontal:absolute;mso-position-horizontal-relative:char;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">
                <v:textbox>
                  <w:txbxContent>
                    <w:p w14:paraId="305114B0" w14:textId="3D7EBEBC" w:rsidR="00034D66" w:rsidRDefault="00034D66" w:rsidP="000235D5">
                      <w:r w:rsidRPr="00224FBC">
                        <w:t xml:space="preserve">    </w:t>
                      </w:r>
                      <w:r w:rsidRPr="00224FBC">
                        <w:rPr>
                          <w:i/>
                          <w:iCs/>
                        </w:rPr>
                        <w:t xml:space="preserve">def </w:t>
                      </w:r>
                      <w:r w:rsidRPr="00224FBC">
                        <w:t>predict(</w:t>
                      </w:r>
                      <w:r w:rsidRPr="00224FBC">
                        <w:rPr>
                          <w:i/>
                          <w:iCs/>
                        </w:rPr>
                        <w:t>self</w:t>
                      </w:r>
                      <w:r w:rsidRPr="00224FBC">
                        <w:t>, state):</w:t>
                      </w:r>
                      <w:r w:rsidRPr="00224FBC">
                        <w:br/>
                        <w:t xml:space="preserve">        state = state.astype(np.float64)</w:t>
                      </w:r>
                      <w:r w:rsidRPr="00224FBC">
                        <w:br/>
                        <w:t xml:space="preserve">        </w:t>
                      </w:r>
                      <w:r w:rsidRPr="00224FBC">
                        <w:rPr>
                          <w:i/>
                          <w:iCs/>
                        </w:rPr>
                        <w:t>return self</w:t>
                      </w:r>
                      <w:r w:rsidRPr="00224FBC">
                        <w:t>.model.predict(state, batch_size=1)</w:t>
                      </w:r>
                      <w:r w:rsidRPr="00224FBC">
                        <w:br/>
                      </w:r>
                    </w:p>
                  </w:txbxContent>
                </v:textbox>
              </v:shape>
            </w:pict>
          </mc:Fallback>
        </mc:AlternateContent>
      </w:r>
      <w:r w:rsidR="00F1070D" w:rsidRPr="003F6A66">
        <w:rPr>
          <w:noProof/>
        </w:rPr>
        <mc:AlternateContent>
          <mc:Choice Requires="wps">
            <w:drawing>
              <wp:inline distT="0" distB="0" distL="0" distR="0" wp14:anchorId="74A8A732" wp14:editId="64BC05F5">
                <wp:extent cx="4457700" cy="678625"/>
                <wp:effectExtent l="0" t="0" r="0" b="7620"/>
                <wp:docPr id="9"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57700" cy="67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CCC6A" id="AutoShape 5" o:spid="_x0000_s1026" style="width:351pt;height: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" filled="f" stroked="f">
                <o:lock v:ext="edit" aspectratio="t"/>
                <w10:anchorlock/>
              </v:rect>
            </w:pict>
          </mc:Fallback>
        </mc:AlternateContent>
      </w:r>
    </w:p>
    <w:p w14:paraId="3AB03A38" w14:textId="7FA8A1E9" w:rsidR="0077650D" w:rsidRDefault="0077650D" w:rsidP="0077650D">
      <w:pPr>
        <w:pStyle w:val="figureTitle"/>
      </w:pPr>
      <w:bookmarkStart w:id="140" w:name="_Toc34865744"/>
      <w:bookmarkStart w:id="141" w:name="_Toc34915143"/>
      <w:r>
        <w:t>The Predict Function</w:t>
      </w:r>
      <w:bookmarkEnd w:id="140"/>
      <w:bookmarkEnd w:id="141"/>
    </w:p>
    <w:p w14:paraId="53B0CA95" w14:textId="77777777" w:rsidR="0077650D" w:rsidRPr="003F6A66" w:rsidRDefault="0077650D" w:rsidP="00DF49D0">
      <w:pPr>
        <w:pStyle w:val="BodyTextIndent"/>
        <w:jc w:val="center"/>
      </w:pPr>
    </w:p>
    <w:p w14:paraId="73942EC7" w14:textId="736CE67B" w:rsidR="006259B5" w:rsidRPr="003F6A66" w:rsidRDefault="00FC0B97" w:rsidP="00741363">
      <w:pPr>
        <w:pStyle w:val="Heading1"/>
      </w:pPr>
      <w:bookmarkStart w:id="142" w:name="_Toc34915086"/>
      <w:r w:rsidRPr="003F6A66">
        <w:t>The Agent Class</w:t>
      </w:r>
      <w:bookmarkEnd w:id="142"/>
    </w:p>
    <w:p w14:paraId="16D38B6C" w14:textId="1E86DE9D" w:rsidR="00473272" w:rsidRPr="003F6A66" w:rsidRDefault="0089465A" w:rsidP="00473272">
      <w:pPr>
        <w:pStyle w:val="BodyTextIndent"/>
      </w:pPr>
      <w:r w:rsidRPr="003F6A66">
        <w:t xml:space="preserve">The agent </w:t>
      </w:r>
      <w:r w:rsidR="00607556">
        <w:t xml:space="preserve">stores the network’s model as the properties. Thus, the agent </w:t>
      </w:r>
      <w:r w:rsidR="00607556" w:rsidRPr="003F6A66">
        <w:t>accepts</w:t>
      </w:r>
      <w:r w:rsidRPr="003F6A66">
        <w:t xml:space="preserve"> the hyperparameters of the Q functions which will be used to predict the future rewards in accordance to the current state and action taken. </w:t>
      </w:r>
      <w:r w:rsidR="00607556">
        <w:t>The memory</w:t>
      </w:r>
      <w:r w:rsidRPr="003F6A66">
        <w:t xml:space="preserve"> mechanism that will stores</w:t>
      </w:r>
      <w:r w:rsidR="00473272" w:rsidRPr="003F6A66">
        <w:t xml:space="preserve"> and sample the history of the episode</w:t>
      </w:r>
      <w:r w:rsidR="00607556">
        <w:t xml:space="preserve"> are defined in this class</w:t>
      </w:r>
      <w:r w:rsidR="00473272" w:rsidRPr="003F6A66">
        <w:t xml:space="preserve">. </w:t>
      </w:r>
    </w:p>
    <w:p w14:paraId="4C985CEA" w14:textId="08AA89F3" w:rsidR="00473272" w:rsidRPr="003F6A66" w:rsidRDefault="00473272" w:rsidP="00473272">
      <w:pPr>
        <w:pStyle w:val="Heading2"/>
        <w:rPr>
          <w:rFonts w:cs="Times New Roman"/>
        </w:rPr>
      </w:pPr>
      <w:bookmarkStart w:id="143" w:name="_Toc34915087"/>
      <w:r w:rsidRPr="003F6A66">
        <w:rPr>
          <w:rFonts w:cs="Times New Roman"/>
        </w:rPr>
        <w:t xml:space="preserve">The </w:t>
      </w:r>
      <w:r w:rsidR="005D6AB2" w:rsidRPr="003F6A66">
        <w:rPr>
          <w:rFonts w:cs="Times New Roman"/>
        </w:rPr>
        <w:t>Constructor</w:t>
      </w:r>
      <w:bookmarkEnd w:id="143"/>
    </w:p>
    <w:p w14:paraId="0C315D12" w14:textId="3F55A56B" w:rsidR="00473272" w:rsidRDefault="00473272" w:rsidP="00473272">
      <w:pPr>
        <w:pStyle w:val="BodyTextIndent"/>
      </w:pPr>
      <w:r w:rsidRPr="003F6A66">
        <w:t>Learning rate, discount factor, epsilon, epsilon decay, total action, and input dimensions are the q function hyperparameters</w:t>
      </w:r>
      <w:r w:rsidR="00862A58">
        <w:t>. These hyperparameters</w:t>
      </w:r>
      <w:r w:rsidRPr="003F6A66">
        <w:t xml:space="preserve"> are initialized in the constructor of this class </w:t>
      </w:r>
      <w:r w:rsidR="009C5452">
        <w:t>depicted</w:t>
      </w:r>
      <w:r w:rsidRPr="003F6A66">
        <w:t xml:space="preserve"> by the </w:t>
      </w:r>
      <w:r w:rsidR="00DA74FE">
        <w:t>f</w:t>
      </w:r>
      <w:r w:rsidRPr="003F6A66">
        <w:t xml:space="preserve">igure </w:t>
      </w:r>
      <w:r w:rsidR="002D7EBE">
        <w:t>5.8</w:t>
      </w:r>
      <w:r w:rsidR="009C5452">
        <w:t xml:space="preserve"> below</w:t>
      </w:r>
      <w:r w:rsidRPr="003F6A66">
        <w:t>.</w:t>
      </w:r>
    </w:p>
    <w:p w14:paraId="21DD594C" w14:textId="3CE4C9BD" w:rsidR="00A273C6" w:rsidRDefault="00862A58" w:rsidP="00862A58">
      <w:pPr>
        <w:pStyle w:val="BodyTextIndent"/>
        <w:ind w:firstLine="0"/>
        <w:jc w:val="center"/>
      </w:pPr>
      <w:r w:rsidRPr="003F6A66">
        <w:rPr>
          <w:noProof/>
        </w:rPr>
        <w:lastRenderedPageBreak/>
        <mc:AlternateContent>
          <mc:Choice Requires="wps">
            <w:drawing>
              <wp:inline distT="0" distB="0" distL="0" distR="0" wp14:anchorId="396037A3" wp14:editId="3B433C36">
                <wp:extent cx="2997835" cy="1533525"/>
                <wp:effectExtent l="0" t="0" r="12065" b="2857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1533525"/>
                        </a:xfrm>
                        <a:prstGeom prst="rect">
                          <a:avLst/>
                        </a:prstGeom>
                        <a:solidFill>
                          <a:srgbClr val="FFFFFF"/>
                        </a:solidFill>
                        <a:ln w="9525">
                          <a:solidFill>
                            <a:srgbClr val="000000"/>
                          </a:solidFill>
                          <a:miter lim="800000"/>
                          <a:headEnd/>
                          <a:tailEnd/>
                        </a:ln>
                      </wps:spPr>
                      <wps:txbx>
                        <w:txbxContent>
                          <w:p w14:paraId="112F06BC" w14:textId="77777777" w:rsidR="00034D66" w:rsidRDefault="00034D66" w:rsidP="00862A58">
                            <w:r w:rsidRPr="00224FBC">
                              <w:t xml:space="preserve">        </w:t>
                            </w:r>
                            <w:r w:rsidRPr="00224FBC">
                              <w:rPr>
                                <w:i/>
                                <w:iCs/>
                              </w:rPr>
                              <w:t># Hyper parameters</w:t>
                            </w:r>
                            <w:r w:rsidRPr="00224FBC">
                              <w:rPr>
                                <w:i/>
                                <w:iCs/>
                              </w:rPr>
                              <w:br/>
                              <w:t xml:space="preserve">        self</w:t>
                            </w:r>
                            <w:r w:rsidRPr="00224FBC">
                              <w:t>.total_action = total_action</w:t>
                            </w:r>
                            <w:r w:rsidRPr="00224FBC">
                              <w:br/>
                              <w:t xml:space="preserve">        </w:t>
                            </w:r>
                            <w:r w:rsidRPr="00224FBC">
                              <w:rPr>
                                <w:i/>
                                <w:iCs/>
                              </w:rPr>
                              <w:t>self</w:t>
                            </w:r>
                            <w:r w:rsidRPr="00224FBC">
                              <w:t>.learning_rate = learning_rate</w:t>
                            </w:r>
                            <w:r w:rsidRPr="00224FBC">
                              <w:br/>
                              <w:t xml:space="preserve">        </w:t>
                            </w:r>
                            <w:r w:rsidRPr="00224FBC">
                              <w:rPr>
                                <w:i/>
                                <w:iCs/>
                              </w:rPr>
                              <w:t>self</w:t>
                            </w:r>
                            <w:r w:rsidRPr="00224FBC">
                              <w:t>.input_dimension = input_dimension</w:t>
                            </w:r>
                            <w:r w:rsidRPr="00224FBC">
                              <w:br/>
                              <w:t xml:space="preserve">        </w:t>
                            </w:r>
                            <w:r w:rsidRPr="00224FBC">
                              <w:rPr>
                                <w:i/>
                                <w:iCs/>
                              </w:rPr>
                              <w:t>self</w:t>
                            </w:r>
                            <w:r w:rsidRPr="00224FBC">
                              <w:t>.discount_factor = discount_factor</w:t>
                            </w:r>
                            <w:r w:rsidRPr="00224FBC">
                              <w:br/>
                              <w:t xml:space="preserve">        </w:t>
                            </w:r>
                            <w:r w:rsidRPr="00224FBC">
                              <w:rPr>
                                <w:i/>
                                <w:iCs/>
                              </w:rPr>
                              <w:t>self</w:t>
                            </w:r>
                            <w:r w:rsidRPr="00224FBC">
                              <w:t>.epsilon = epsilon</w:t>
                            </w:r>
                            <w:r w:rsidRPr="00224FBC">
                              <w:br/>
                              <w:t xml:space="preserve">        </w:t>
                            </w:r>
                            <w:r w:rsidRPr="00224FBC">
                              <w:rPr>
                                <w:i/>
                                <w:iCs/>
                              </w:rPr>
                              <w:t>self</w:t>
                            </w:r>
                            <w:r w:rsidRPr="00224FBC">
                              <w:t>.epsilon_decay = epsilon_decay</w:t>
                            </w:r>
                            <w:r w:rsidRPr="00224FBC">
                              <w:br/>
                              <w:t xml:space="preserve">        </w:t>
                            </w:r>
                            <w:r w:rsidRPr="00224FBC">
                              <w:rPr>
                                <w:i/>
                                <w:iCs/>
                              </w:rPr>
                              <w:t>self</w:t>
                            </w:r>
                            <w:r w:rsidRPr="00224FBC">
                              <w:t>.load_path = load_path</w:t>
                            </w:r>
                          </w:p>
                        </w:txbxContent>
                      </wps:txbx>
                      <wps:bodyPr rot="0" vert="horz" wrap="square" lIns="91440" tIns="45720" rIns="91440" bIns="45720" anchor="t" anchorCtr="0" upright="1">
                        <a:noAutofit/>
                      </wps:bodyPr>
                    </wps:wsp>
                  </a:graphicData>
                </a:graphic>
              </wp:inline>
            </w:drawing>
          </mc:Choice>
          <mc:Fallback>
            <w:pict>
              <v:shape w14:anchorId="396037A3" id="_x0000_s1089" type="#_x0000_t202" style="width:236.05pt;height:1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">
                <v:textbox>
                  <w:txbxContent>
                    <w:p w14:paraId="112F06BC" w14:textId="77777777" w:rsidR="00034D66" w:rsidRDefault="00034D66" w:rsidP="00862A58">
                      <w:r w:rsidRPr="00224FBC">
                        <w:t xml:space="preserve">        </w:t>
                      </w:r>
                      <w:r w:rsidRPr="00224FBC">
                        <w:rPr>
                          <w:i/>
                          <w:iCs/>
                        </w:rPr>
                        <w:t># Hyper parameters</w:t>
                      </w:r>
                      <w:r w:rsidRPr="00224FBC">
                        <w:rPr>
                          <w:i/>
                          <w:iCs/>
                        </w:rPr>
                        <w:br/>
                        <w:t xml:space="preserve">        self</w:t>
                      </w:r>
                      <w:r w:rsidRPr="00224FBC">
                        <w:t>.total_action = total_action</w:t>
                      </w:r>
                      <w:r w:rsidRPr="00224FBC">
                        <w:br/>
                        <w:t xml:space="preserve">        </w:t>
                      </w:r>
                      <w:r w:rsidRPr="00224FBC">
                        <w:rPr>
                          <w:i/>
                          <w:iCs/>
                        </w:rPr>
                        <w:t>self</w:t>
                      </w:r>
                      <w:r w:rsidRPr="00224FBC">
                        <w:t>.learning_rate = learning_rate</w:t>
                      </w:r>
                      <w:r w:rsidRPr="00224FBC">
                        <w:br/>
                        <w:t xml:space="preserve">        </w:t>
                      </w:r>
                      <w:r w:rsidRPr="00224FBC">
                        <w:rPr>
                          <w:i/>
                          <w:iCs/>
                        </w:rPr>
                        <w:t>self</w:t>
                      </w:r>
                      <w:r w:rsidRPr="00224FBC">
                        <w:t>.input_dimension = input_dimension</w:t>
                      </w:r>
                      <w:r w:rsidRPr="00224FBC">
                        <w:br/>
                        <w:t xml:space="preserve">        </w:t>
                      </w:r>
                      <w:r w:rsidRPr="00224FBC">
                        <w:rPr>
                          <w:i/>
                          <w:iCs/>
                        </w:rPr>
                        <w:t>self</w:t>
                      </w:r>
                      <w:r w:rsidRPr="00224FBC">
                        <w:t>.discount_factor = discount_factor</w:t>
                      </w:r>
                      <w:r w:rsidRPr="00224FBC">
                        <w:br/>
                        <w:t xml:space="preserve">        </w:t>
                      </w:r>
                      <w:r w:rsidRPr="00224FBC">
                        <w:rPr>
                          <w:i/>
                          <w:iCs/>
                        </w:rPr>
                        <w:t>self</w:t>
                      </w:r>
                      <w:r w:rsidRPr="00224FBC">
                        <w:t>.epsilon = epsilon</w:t>
                      </w:r>
                      <w:r w:rsidRPr="00224FBC">
                        <w:br/>
                        <w:t xml:space="preserve">        </w:t>
                      </w:r>
                      <w:r w:rsidRPr="00224FBC">
                        <w:rPr>
                          <w:i/>
                          <w:iCs/>
                        </w:rPr>
                        <w:t>self</w:t>
                      </w:r>
                      <w:r w:rsidRPr="00224FBC">
                        <w:t>.epsilon_decay = epsilon_decay</w:t>
                      </w:r>
                      <w:r w:rsidRPr="00224FBC">
                        <w:br/>
                        <w:t xml:space="preserve">        </w:t>
                      </w:r>
                      <w:r w:rsidRPr="00224FBC">
                        <w:rPr>
                          <w:i/>
                          <w:iCs/>
                        </w:rPr>
                        <w:t>self</w:t>
                      </w:r>
                      <w:r w:rsidRPr="00224FBC">
                        <w:t>.load_path = load_path</w:t>
                      </w:r>
                    </w:p>
                  </w:txbxContent>
                </v:textbox>
                <w10:anchorlock/>
              </v:shape>
            </w:pict>
          </mc:Fallback>
        </mc:AlternateContent>
      </w:r>
    </w:p>
    <w:p w14:paraId="1F6B472E" w14:textId="012C0C0E" w:rsidR="00045F93" w:rsidRDefault="00862A58" w:rsidP="00862A58">
      <w:pPr>
        <w:pStyle w:val="figureTitle"/>
      </w:pPr>
      <w:bookmarkStart w:id="144" w:name="_Toc34865745"/>
      <w:bookmarkStart w:id="145" w:name="_Toc34915144"/>
      <w:r>
        <w:t>The Agent’s Hyperparameters</w:t>
      </w:r>
      <w:bookmarkEnd w:id="144"/>
      <w:bookmarkEnd w:id="145"/>
    </w:p>
    <w:p w14:paraId="11D7159C" w14:textId="77777777" w:rsidR="00862A58" w:rsidRPr="00862A58" w:rsidRDefault="00862A58" w:rsidP="00862A58"/>
    <w:p w14:paraId="719676AA" w14:textId="343BDF24" w:rsidR="00045F93" w:rsidRPr="003F6A66" w:rsidRDefault="00473272" w:rsidP="00045F93">
      <w:pPr>
        <w:pStyle w:val="BodyTextIndent"/>
      </w:pPr>
      <w:r w:rsidRPr="003F6A66">
        <w:t xml:space="preserve">The agent’s memory is created </w:t>
      </w:r>
      <w:r w:rsidR="00607556">
        <w:t>using an array.</w:t>
      </w:r>
      <w:r w:rsidRPr="003F6A66">
        <w:t xml:space="preserve"> The agent has a batch size and memory counter to support the random sampling of mini batches of memory as shown by </w:t>
      </w:r>
      <w:r w:rsidR="00DA74FE">
        <w:t>f</w:t>
      </w:r>
      <w:r w:rsidRPr="003F6A66">
        <w:t xml:space="preserve">igure </w:t>
      </w:r>
      <w:r w:rsidR="002D7EBE">
        <w:t>5.9</w:t>
      </w:r>
      <w:r w:rsidRPr="003F6A66">
        <w:t>.</w:t>
      </w:r>
    </w:p>
    <w:p w14:paraId="673F3064" w14:textId="004D5864" w:rsidR="00A273C6" w:rsidRDefault="00F1070D" w:rsidP="00A273C6">
      <w:pPr>
        <w:pStyle w:val="BodyTextIndent"/>
        <w:ind w:firstLine="0"/>
        <w:jc w:val="center"/>
      </w:pPr>
      <w:r w:rsidRPr="003F6A66">
        <w:rPr>
          <w:noProof/>
        </w:rPr>
        <mc:AlternateContent>
          <mc:Choice Requires="wps">
            <w:drawing>
              <wp:inline distT="0" distB="0" distL="0" distR="0" wp14:anchorId="63FDF8D8" wp14:editId="0FFD9744">
                <wp:extent cx="2915920" cy="977265"/>
                <wp:effectExtent l="9525" t="9525" r="8255" b="1333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920" cy="977265"/>
                        </a:xfrm>
                        <a:prstGeom prst="rect">
                          <a:avLst/>
                        </a:prstGeom>
                        <a:solidFill>
                          <a:srgbClr val="FFFFFF"/>
                        </a:solidFill>
                        <a:ln w="9525">
                          <a:solidFill>
                            <a:srgbClr val="000000"/>
                          </a:solidFill>
                          <a:miter lim="800000"/>
                          <a:headEnd/>
                          <a:tailEnd/>
                        </a:ln>
                      </wps:spPr>
                      <wps:txbx>
                        <w:txbxContent>
                          <w:p w14:paraId="6091D8F9" w14:textId="00720CF4" w:rsidR="00034D66" w:rsidRDefault="00034D66" w:rsidP="00473272">
                            <w:r w:rsidRPr="00224FBC">
                              <w:t xml:space="preserve">        </w:t>
                            </w:r>
                            <w:r w:rsidRPr="00224FBC">
                              <w:rPr>
                                <w:i/>
                                <w:iCs/>
                              </w:rPr>
                              <w:t># Initialize memory</w:t>
                            </w:r>
                            <w:r w:rsidRPr="00224FBC">
                              <w:rPr>
                                <w:i/>
                                <w:iCs/>
                              </w:rPr>
                              <w:br/>
                              <w:t xml:space="preserve">        self</w:t>
                            </w:r>
                            <w:r w:rsidRPr="00224FBC">
                              <w:t>.batch_size = batch_size</w:t>
                            </w:r>
                            <w:r w:rsidRPr="00224FBC">
                              <w:br/>
                              <w:t xml:space="preserve">        </w:t>
                            </w:r>
                            <w:r w:rsidRPr="00224FBC">
                              <w:rPr>
                                <w:i/>
                                <w:iCs/>
                              </w:rPr>
                              <w:t>self</w:t>
                            </w:r>
                            <w:r w:rsidRPr="00224FBC">
                              <w:t>.memory_size = memory_size</w:t>
                            </w:r>
                            <w:r w:rsidRPr="00224FBC">
                              <w:br/>
                              <w:t xml:space="preserve">        </w:t>
                            </w:r>
                            <w:r w:rsidRPr="00224FBC">
                              <w:rPr>
                                <w:i/>
                                <w:iCs/>
                              </w:rPr>
                              <w:t>self</w:t>
                            </w:r>
                            <w:r w:rsidRPr="00224FBC">
                              <w:t>.memory = []</w:t>
                            </w:r>
                            <w:r w:rsidRPr="00224FBC">
                              <w:br/>
                              <w:t xml:space="preserve">        </w:t>
                            </w:r>
                            <w:r w:rsidRPr="00224FBC">
                              <w:rPr>
                                <w:i/>
                                <w:iCs/>
                              </w:rPr>
                              <w:t>self</w:t>
                            </w:r>
                            <w:r w:rsidRPr="00224FBC">
                              <w:t>.training_count = 0</w:t>
                            </w:r>
                          </w:p>
                        </w:txbxContent>
                      </wps:txbx>
                      <wps:bodyPr rot="0" vert="horz" wrap="square" lIns="91440" tIns="45720" rIns="91440" bIns="45720" anchor="t" anchorCtr="0" upright="1">
                        <a:spAutoFit/>
                      </wps:bodyPr>
                    </wps:wsp>
                  </a:graphicData>
                </a:graphic>
              </wp:inline>
            </w:drawing>
          </mc:Choice>
          <mc:Fallback>
            <w:pict>
              <v:shape w14:anchorId="63FDF8D8" id="_x0000_s1090" type="#_x0000_t202" style="width:229.6pt;height:7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">
                <v:textbox style="mso-fit-shape-to-text:t">
                  <w:txbxContent>
                    <w:p w14:paraId="6091D8F9" w14:textId="00720CF4" w:rsidR="00034D66" w:rsidRDefault="00034D66" w:rsidP="00473272">
                      <w:r w:rsidRPr="00224FBC">
                        <w:t xml:space="preserve">        </w:t>
                      </w:r>
                      <w:r w:rsidRPr="00224FBC">
                        <w:rPr>
                          <w:i/>
                          <w:iCs/>
                        </w:rPr>
                        <w:t># Initialize memory</w:t>
                      </w:r>
                      <w:r w:rsidRPr="00224FBC">
                        <w:rPr>
                          <w:i/>
                          <w:iCs/>
                        </w:rPr>
                        <w:br/>
                        <w:t xml:space="preserve">        self</w:t>
                      </w:r>
                      <w:r w:rsidRPr="00224FBC">
                        <w:t>.batch_size = batch_size</w:t>
                      </w:r>
                      <w:r w:rsidRPr="00224FBC">
                        <w:br/>
                        <w:t xml:space="preserve">        </w:t>
                      </w:r>
                      <w:r w:rsidRPr="00224FBC">
                        <w:rPr>
                          <w:i/>
                          <w:iCs/>
                        </w:rPr>
                        <w:t>self</w:t>
                      </w:r>
                      <w:r w:rsidRPr="00224FBC">
                        <w:t>.memory_size = memory_size</w:t>
                      </w:r>
                      <w:r w:rsidRPr="00224FBC">
                        <w:br/>
                        <w:t xml:space="preserve">        </w:t>
                      </w:r>
                      <w:r w:rsidRPr="00224FBC">
                        <w:rPr>
                          <w:i/>
                          <w:iCs/>
                        </w:rPr>
                        <w:t>self</w:t>
                      </w:r>
                      <w:r w:rsidRPr="00224FBC">
                        <w:t>.memory = []</w:t>
                      </w:r>
                      <w:r w:rsidRPr="00224FBC">
                        <w:br/>
                        <w:t xml:space="preserve">        </w:t>
                      </w:r>
                      <w:r w:rsidRPr="00224FBC">
                        <w:rPr>
                          <w:i/>
                          <w:iCs/>
                        </w:rPr>
                        <w:t>self</w:t>
                      </w:r>
                      <w:r w:rsidRPr="00224FBC">
                        <w:t>.training_count = 0</w:t>
                      </w:r>
                    </w:p>
                  </w:txbxContent>
                </v:textbox>
                <w10:anchorlock/>
              </v:shape>
            </w:pict>
          </mc:Fallback>
        </mc:AlternateContent>
      </w:r>
    </w:p>
    <w:p w14:paraId="0C7F3730" w14:textId="16A426B8" w:rsidR="001044CF" w:rsidRDefault="001044CF" w:rsidP="001044CF">
      <w:pPr>
        <w:pStyle w:val="figureTitle"/>
      </w:pPr>
      <w:bookmarkStart w:id="146" w:name="_Toc34865746"/>
      <w:bookmarkStart w:id="147" w:name="_Toc34915145"/>
      <w:r>
        <w:t>The Agent’s Memory Properties</w:t>
      </w:r>
      <w:bookmarkEnd w:id="146"/>
      <w:bookmarkEnd w:id="147"/>
    </w:p>
    <w:p w14:paraId="324497C5" w14:textId="77777777" w:rsidR="001044CF" w:rsidRDefault="001044CF" w:rsidP="00A273C6">
      <w:pPr>
        <w:pStyle w:val="BodyTextIndent"/>
        <w:ind w:firstLine="0"/>
        <w:jc w:val="center"/>
      </w:pPr>
    </w:p>
    <w:p w14:paraId="65B1DFFF" w14:textId="525288D6" w:rsidR="00473272" w:rsidRPr="001A6DEA" w:rsidRDefault="00473272" w:rsidP="00607556">
      <w:pPr>
        <w:pStyle w:val="BodyTextIndent"/>
      </w:pPr>
      <w:r w:rsidRPr="003F6A66">
        <w:t xml:space="preserve">The last </w:t>
      </w:r>
      <w:r w:rsidR="00045F93" w:rsidRPr="003F6A66">
        <w:t xml:space="preserve">properties that needs to be initialized was the agent’s neural network. This will be done by instantiating </w:t>
      </w:r>
      <w:r w:rsidR="00607556">
        <w:t>the</w:t>
      </w:r>
      <w:r w:rsidR="00045F93" w:rsidRPr="003F6A66">
        <w:t xml:space="preserve"> </w:t>
      </w:r>
      <w:r w:rsidR="00045F93" w:rsidRPr="003F6A66">
        <w:rPr>
          <w:i/>
          <w:iCs/>
        </w:rPr>
        <w:t xml:space="preserve">Network </w:t>
      </w:r>
      <w:r w:rsidR="00045F93" w:rsidRPr="003F6A66">
        <w:t xml:space="preserve">class into a variable called </w:t>
      </w:r>
      <w:r w:rsidR="00607556">
        <w:t>networks</w:t>
      </w:r>
      <w:r w:rsidR="00045F93" w:rsidRPr="003F6A66">
        <w:t xml:space="preserve"> as shown by the </w:t>
      </w:r>
      <w:r w:rsidR="00DA74FE">
        <w:t>f</w:t>
      </w:r>
      <w:r w:rsidR="00045F93" w:rsidRPr="003F6A66">
        <w:t xml:space="preserve">igure </w:t>
      </w:r>
      <w:r w:rsidR="002D7EBE">
        <w:t>5.10</w:t>
      </w:r>
      <w:r w:rsidR="00045F93" w:rsidRPr="003F6A66">
        <w:t xml:space="preserve"> below</w:t>
      </w:r>
      <w:r w:rsidR="001A6DEA">
        <w:t xml:space="preserve"> while</w:t>
      </w:r>
      <w:r w:rsidR="00045F93" w:rsidRPr="003F6A66">
        <w:t xml:space="preserve"> </w:t>
      </w:r>
      <w:r w:rsidR="001A6DEA">
        <w:t xml:space="preserve">the full </w:t>
      </w:r>
      <w:r w:rsidR="001A6DEA">
        <w:rPr>
          <w:i/>
          <w:iCs/>
        </w:rPr>
        <w:t xml:space="preserve">Network </w:t>
      </w:r>
      <w:r w:rsidR="001A6DEA">
        <w:t>class code is shown through figure 5.11 below.</w:t>
      </w:r>
    </w:p>
    <w:p w14:paraId="13FB0EEC" w14:textId="08FA7B47" w:rsidR="00607556" w:rsidRDefault="00F1070D" w:rsidP="005F3589">
      <w:pPr>
        <w:pStyle w:val="BodyTextIndent"/>
        <w:ind w:firstLine="0"/>
        <w:jc w:val="center"/>
      </w:pPr>
      <w:r w:rsidRPr="003F6A66">
        <w:rPr>
          <w:noProof/>
        </w:rPr>
        <w:lastRenderedPageBreak/>
        <mc:AlternateContent>
          <mc:Choice Requires="wps">
            <w:drawing>
              <wp:inline distT="0" distB="0" distL="0" distR="0" wp14:anchorId="3BCB9312" wp14:editId="08CD752F">
                <wp:extent cx="5557652" cy="1058400"/>
                <wp:effectExtent l="0" t="0" r="24130" b="2794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652" cy="1058400"/>
                        </a:xfrm>
                        <a:prstGeom prst="rect">
                          <a:avLst/>
                        </a:prstGeom>
                        <a:solidFill>
                          <a:srgbClr val="FFFFFF"/>
                        </a:solidFill>
                        <a:ln w="9525">
                          <a:solidFill>
                            <a:srgbClr val="000000"/>
                          </a:solidFill>
                          <a:miter lim="800000"/>
                          <a:headEnd/>
                          <a:tailEnd/>
                        </a:ln>
                      </wps:spPr>
                      <wps:txbx>
                        <w:txbxContent>
                          <w:p w14:paraId="78E9A945" w14:textId="42483095" w:rsidR="00034D66" w:rsidRDefault="00034D66" w:rsidP="00045F93">
                            <w:r w:rsidRPr="00224FBC">
                              <w:t xml:space="preserve">        </w:t>
                            </w:r>
                            <w:r w:rsidRPr="00224FBC">
                              <w:rPr>
                                <w:i/>
                                <w:iCs/>
                              </w:rPr>
                              <w:t># Initialize network model</w:t>
                            </w:r>
                            <w:r w:rsidRPr="00224FBC">
                              <w:rPr>
                                <w:i/>
                                <w:iCs/>
                              </w:rPr>
                              <w:br/>
                              <w:t xml:space="preserve">        self</w:t>
                            </w:r>
                            <w:r w:rsidRPr="00224FBC">
                              <w:t>.networks = DeepQNetwork(</w:t>
                            </w:r>
                            <w:r w:rsidRPr="00224FBC">
                              <w:rPr>
                                <w:i/>
                                <w:iCs/>
                              </w:rPr>
                              <w:t>self</w:t>
                            </w:r>
                            <w:r w:rsidRPr="00224FBC">
                              <w:t>.total_action,</w:t>
                            </w:r>
                            <w:r>
                              <w:t xml:space="preserve"> </w:t>
                            </w:r>
                            <w:r w:rsidRPr="00224FBC">
                              <w:t>learning_rate=</w:t>
                            </w:r>
                            <w:r w:rsidRPr="00224FBC">
                              <w:rPr>
                                <w:i/>
                                <w:iCs/>
                              </w:rPr>
                              <w:t>self</w:t>
                            </w:r>
                            <w:r w:rsidRPr="00224FBC">
                              <w:t>.learning_rate,</w:t>
                            </w:r>
                            <w:r w:rsidRPr="00224FBC">
                              <w:br/>
                              <w:t xml:space="preserve">                                     input_dimension=</w:t>
                            </w:r>
                            <w:r w:rsidRPr="00224FBC">
                              <w:rPr>
                                <w:i/>
                                <w:iCs/>
                              </w:rPr>
                              <w:t>self</w:t>
                            </w:r>
                            <w:r w:rsidRPr="00224FBC">
                              <w:t>.input_dimension,</w:t>
                            </w:r>
                            <w:r>
                              <w:t xml:space="preserve"> </w:t>
                            </w:r>
                            <w:r w:rsidRPr="00224FBC">
                              <w:t>size=</w:t>
                            </w:r>
                            <w:r w:rsidRPr="00224FBC">
                              <w:rPr>
                                <w:i/>
                                <w:iCs/>
                              </w:rPr>
                              <w:t>self</w:t>
                            </w:r>
                            <w:r w:rsidRPr="00224FBC">
                              <w:t>.batch_size,</w:t>
                            </w:r>
                            <w:r w:rsidRPr="00224FBC">
                              <w:br/>
                              <w:t xml:space="preserve">                                     discount_factor=</w:t>
                            </w:r>
                            <w:r w:rsidRPr="00224FBC">
                              <w:rPr>
                                <w:i/>
                                <w:iCs/>
                              </w:rPr>
                              <w:t>self</w:t>
                            </w:r>
                            <w:r w:rsidRPr="00224FBC">
                              <w:t>.discount_factor,</w:t>
                            </w:r>
                            <w:r>
                              <w:t xml:space="preserve"> </w:t>
                            </w:r>
                            <w:r w:rsidRPr="00224FBC">
                              <w:t>load_path=</w:t>
                            </w:r>
                            <w:r w:rsidRPr="00224FBC">
                              <w:rPr>
                                <w:i/>
                                <w:iCs/>
                              </w:rPr>
                              <w:t>self</w:t>
                            </w:r>
                            <w:r w:rsidRPr="00224FBC">
                              <w:t>.load_path)</w:t>
                            </w:r>
                            <w:r w:rsidRPr="00224FBC">
                              <w:br/>
                            </w:r>
                            <w:r w:rsidRPr="00224FBC">
                              <w:rPr>
                                <w:i/>
                                <w:iCs/>
                              </w:rPr>
                              <w:t>self</w:t>
                            </w:r>
                            <w:r w:rsidRPr="00224FBC">
                              <w:t>.networks.target_model.set_weights(</w:t>
                            </w:r>
                            <w:r w:rsidRPr="00224FBC">
                              <w:rPr>
                                <w:i/>
                                <w:iCs/>
                              </w:rPr>
                              <w:t>self</w:t>
                            </w:r>
                            <w:r w:rsidRPr="00224FBC">
                              <w:t>.networks.model.get_weights())</w:t>
                            </w:r>
                          </w:p>
                        </w:txbxContent>
                      </wps:txbx>
                      <wps:bodyPr rot="0" vert="horz" wrap="square" lIns="91440" tIns="45720" rIns="91440" bIns="45720" anchor="t" anchorCtr="0" upright="1">
                        <a:noAutofit/>
                      </wps:bodyPr>
                    </wps:wsp>
                  </a:graphicData>
                </a:graphic>
              </wp:inline>
            </w:drawing>
          </mc:Choice>
          <mc:Fallback>
            <w:pict>
              <v:shape w14:anchorId="3BCB9312" id="_x0000_s1091" type="#_x0000_t202" style="width:437.6pt;height: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">
                <v:textbox>
                  <w:txbxContent>
                    <w:p w14:paraId="78E9A945" w14:textId="42483095" w:rsidR="00034D66" w:rsidRDefault="00034D66" w:rsidP="00045F93">
                      <w:r w:rsidRPr="00224FBC">
                        <w:t xml:space="preserve">        </w:t>
                      </w:r>
                      <w:r w:rsidRPr="00224FBC">
                        <w:rPr>
                          <w:i/>
                          <w:iCs/>
                        </w:rPr>
                        <w:t># Initialize network model</w:t>
                      </w:r>
                      <w:r w:rsidRPr="00224FBC">
                        <w:rPr>
                          <w:i/>
                          <w:iCs/>
                        </w:rPr>
                        <w:br/>
                        <w:t xml:space="preserve">        self</w:t>
                      </w:r>
                      <w:r w:rsidRPr="00224FBC">
                        <w:t>.networks = DeepQNetwork(</w:t>
                      </w:r>
                      <w:r w:rsidRPr="00224FBC">
                        <w:rPr>
                          <w:i/>
                          <w:iCs/>
                        </w:rPr>
                        <w:t>self</w:t>
                      </w:r>
                      <w:r w:rsidRPr="00224FBC">
                        <w:t>.total_action,</w:t>
                      </w:r>
                      <w:r>
                        <w:t xml:space="preserve"> </w:t>
                      </w:r>
                      <w:r w:rsidRPr="00224FBC">
                        <w:t>learning_rate=</w:t>
                      </w:r>
                      <w:r w:rsidRPr="00224FBC">
                        <w:rPr>
                          <w:i/>
                          <w:iCs/>
                        </w:rPr>
                        <w:t>self</w:t>
                      </w:r>
                      <w:r w:rsidRPr="00224FBC">
                        <w:t>.learning_rate,</w:t>
                      </w:r>
                      <w:r w:rsidRPr="00224FBC">
                        <w:br/>
                        <w:t xml:space="preserve">                                     input_dimension=</w:t>
                      </w:r>
                      <w:r w:rsidRPr="00224FBC">
                        <w:rPr>
                          <w:i/>
                          <w:iCs/>
                        </w:rPr>
                        <w:t>self</w:t>
                      </w:r>
                      <w:r w:rsidRPr="00224FBC">
                        <w:t>.input_dimension,</w:t>
                      </w:r>
                      <w:r>
                        <w:t xml:space="preserve"> </w:t>
                      </w:r>
                      <w:r w:rsidRPr="00224FBC">
                        <w:t>size=</w:t>
                      </w:r>
                      <w:r w:rsidRPr="00224FBC">
                        <w:rPr>
                          <w:i/>
                          <w:iCs/>
                        </w:rPr>
                        <w:t>self</w:t>
                      </w:r>
                      <w:r w:rsidRPr="00224FBC">
                        <w:t>.batch_size,</w:t>
                      </w:r>
                      <w:r w:rsidRPr="00224FBC">
                        <w:br/>
                        <w:t xml:space="preserve">                                     discount_factor=</w:t>
                      </w:r>
                      <w:r w:rsidRPr="00224FBC">
                        <w:rPr>
                          <w:i/>
                          <w:iCs/>
                        </w:rPr>
                        <w:t>self</w:t>
                      </w:r>
                      <w:r w:rsidRPr="00224FBC">
                        <w:t>.discount_factor,</w:t>
                      </w:r>
                      <w:r>
                        <w:t xml:space="preserve"> </w:t>
                      </w:r>
                      <w:r w:rsidRPr="00224FBC">
                        <w:t>load_path=</w:t>
                      </w:r>
                      <w:r w:rsidRPr="00224FBC">
                        <w:rPr>
                          <w:i/>
                          <w:iCs/>
                        </w:rPr>
                        <w:t>self</w:t>
                      </w:r>
                      <w:r w:rsidRPr="00224FBC">
                        <w:t>.load_path)</w:t>
                      </w:r>
                      <w:r w:rsidRPr="00224FBC">
                        <w:br/>
                      </w:r>
                      <w:r w:rsidRPr="00224FBC">
                        <w:rPr>
                          <w:i/>
                          <w:iCs/>
                        </w:rPr>
                        <w:t>self</w:t>
                      </w:r>
                      <w:r w:rsidRPr="00224FBC">
                        <w:t>.networks.target_model.set_weights(</w:t>
                      </w:r>
                      <w:r w:rsidRPr="00224FBC">
                        <w:rPr>
                          <w:i/>
                          <w:iCs/>
                        </w:rPr>
                        <w:t>self</w:t>
                      </w:r>
                      <w:r w:rsidRPr="00224FBC">
                        <w:t>.networks.model.get_weights())</w:t>
                      </w:r>
                    </w:p>
                  </w:txbxContent>
                </v:textbox>
                <w10:anchorlock/>
              </v:shape>
            </w:pict>
          </mc:Fallback>
        </mc:AlternateContent>
      </w:r>
    </w:p>
    <w:p w14:paraId="13B9983B" w14:textId="0B8511DF" w:rsidR="00607556" w:rsidRDefault="00C0409C" w:rsidP="005F3589">
      <w:pPr>
        <w:pStyle w:val="figureTitle"/>
      </w:pPr>
      <w:bookmarkStart w:id="148" w:name="_Toc34865747"/>
      <w:bookmarkStart w:id="149" w:name="_Toc34915146"/>
      <w:r>
        <w:t>The Agent’s Network</w:t>
      </w:r>
      <w:bookmarkEnd w:id="148"/>
      <w:bookmarkEnd w:id="149"/>
      <w:r w:rsidR="005F3589">
        <w:br/>
      </w:r>
    </w:p>
    <w:p w14:paraId="2B510BE1" w14:textId="2A0D88DC" w:rsidR="00045F93" w:rsidRDefault="00607556" w:rsidP="005F3589">
      <w:pPr>
        <w:pStyle w:val="BodyTextIndent"/>
        <w:ind w:firstLine="0"/>
        <w:jc w:val="center"/>
      </w:pPr>
      <w:r w:rsidRPr="003F6A66">
        <w:rPr>
          <w:noProof/>
        </w:rPr>
        <mc:AlternateContent>
          <mc:Choice Requires="wps">
            <w:drawing>
              <wp:inline distT="0" distB="0" distL="0" distR="0" wp14:anchorId="4A75727E" wp14:editId="4F06114E">
                <wp:extent cx="5617028" cy="4963886"/>
                <wp:effectExtent l="0" t="0" r="22225" b="2730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028" cy="4963886"/>
                        </a:xfrm>
                        <a:prstGeom prst="rect">
                          <a:avLst/>
                        </a:prstGeom>
                        <a:solidFill>
                          <a:srgbClr val="FFFFFF"/>
                        </a:solidFill>
                        <a:ln w="9525">
                          <a:solidFill>
                            <a:srgbClr val="000000"/>
                          </a:solidFill>
                          <a:miter lim="800000"/>
                          <a:headEnd/>
                          <a:tailEnd/>
                        </a:ln>
                      </wps:spPr>
                      <wps:txbx>
                        <w:txbxContent>
                          <w:p w14:paraId="17086821" w14:textId="77777777" w:rsidR="00034D66" w:rsidRDefault="00034D66" w:rsidP="005F3589">
                            <w:r w:rsidRPr="00224FBC">
                              <w:rPr>
                                <w:i/>
                                <w:iCs/>
                              </w:rPr>
                              <w:t xml:space="preserve">class </w:t>
                            </w:r>
                            <w:r w:rsidRPr="00224FBC">
                              <w:t>Agent(</w:t>
                            </w:r>
                            <w:r w:rsidRPr="00224FBC">
                              <w:rPr>
                                <w:i/>
                                <w:iCs/>
                              </w:rPr>
                              <w:t>object</w:t>
                            </w:r>
                            <w:r w:rsidRPr="00224FBC">
                              <w:t>):</w:t>
                            </w:r>
                            <w:r w:rsidRPr="00224FBC">
                              <w:br/>
                              <w:t xml:space="preserve">    </w:t>
                            </w:r>
                            <w:r w:rsidRPr="00224FBC">
                              <w:rPr>
                                <w:i/>
                                <w:iCs/>
                              </w:rPr>
                              <w:t>def __init__</w:t>
                            </w:r>
                            <w:r w:rsidRPr="00224FBC">
                              <w:t>(</w:t>
                            </w:r>
                            <w:r w:rsidRPr="00224FBC">
                              <w:rPr>
                                <w:i/>
                                <w:iCs/>
                              </w:rPr>
                              <w:t>self</w:t>
                            </w:r>
                            <w:r w:rsidRPr="00224FBC">
                              <w:t>, total_action, learning_rate=0.00025</w:t>
                            </w:r>
                            <w:r>
                              <w:t xml:space="preserve">, </w:t>
                            </w:r>
                            <w:r w:rsidRPr="00224FBC">
                              <w:t xml:space="preserve">input_dimension=(210, 160, 4), </w:t>
                            </w:r>
                          </w:p>
                          <w:p w14:paraId="010877C7" w14:textId="77777777" w:rsidR="00034D66" w:rsidRDefault="00034D66" w:rsidP="005F3589">
                            <w:r>
                              <w:t xml:space="preserve">                 </w:t>
                            </w:r>
                            <w:r w:rsidRPr="00224FBC">
                              <w:t>size=32, discount_factor=0.99,</w:t>
                            </w:r>
                            <w:r>
                              <w:t xml:space="preserve"> </w:t>
                            </w:r>
                            <w:r w:rsidRPr="00224FBC">
                              <w:t xml:space="preserve">size=1024, </w:t>
                            </w:r>
                          </w:p>
                          <w:p w14:paraId="26604276" w14:textId="21A1E4FF" w:rsidR="00034D66" w:rsidRDefault="00034D66" w:rsidP="005F3589">
                            <w:r>
                              <w:t xml:space="preserve">                 </w:t>
                            </w:r>
                            <w:r w:rsidRPr="00224FBC">
                              <w:t>epsilon=1, epsilon_decay=0.99,</w:t>
                            </w:r>
                            <w:r>
                              <w:t xml:space="preserve"> </w:t>
                            </w:r>
                            <w:r w:rsidRPr="00224FBC">
                              <w:t>load_path=</w:t>
                            </w:r>
                            <w:r w:rsidRPr="00224FBC">
                              <w:rPr>
                                <w:i/>
                                <w:iCs/>
                              </w:rPr>
                              <w:t>None</w:t>
                            </w:r>
                            <w:r w:rsidRPr="00224FBC">
                              <w:t>):</w:t>
                            </w:r>
                            <w:r w:rsidRPr="00224FBC">
                              <w:br/>
                              <w:t xml:space="preserve">        </w:t>
                            </w:r>
                            <w:r w:rsidRPr="00224FBC">
                              <w:rPr>
                                <w:i/>
                                <w:iCs/>
                              </w:rPr>
                              <w:t># Hyper parameters</w:t>
                            </w:r>
                            <w:r w:rsidRPr="00224FBC">
                              <w:rPr>
                                <w:i/>
                                <w:iCs/>
                              </w:rPr>
                              <w:br/>
                              <w:t xml:space="preserve">        self</w:t>
                            </w:r>
                            <w:r w:rsidRPr="00224FBC">
                              <w:t>.total_action = total_action</w:t>
                            </w:r>
                            <w:r w:rsidRPr="00224FBC">
                              <w:br/>
                              <w:t xml:space="preserve">        </w:t>
                            </w:r>
                            <w:r w:rsidRPr="00224FBC">
                              <w:rPr>
                                <w:i/>
                                <w:iCs/>
                              </w:rPr>
                              <w:t>self</w:t>
                            </w:r>
                            <w:r w:rsidRPr="00224FBC">
                              <w:t>.learning_rate = learning_rate</w:t>
                            </w:r>
                            <w:r w:rsidRPr="00224FBC">
                              <w:br/>
                              <w:t xml:space="preserve">        </w:t>
                            </w:r>
                            <w:r w:rsidRPr="00224FBC">
                              <w:rPr>
                                <w:i/>
                                <w:iCs/>
                              </w:rPr>
                              <w:t>self</w:t>
                            </w:r>
                            <w:r w:rsidRPr="00224FBC">
                              <w:t>.input_dimension = input_dimension</w:t>
                            </w:r>
                            <w:r w:rsidRPr="00224FBC">
                              <w:br/>
                              <w:t xml:space="preserve">        </w:t>
                            </w:r>
                            <w:r w:rsidRPr="00224FBC">
                              <w:rPr>
                                <w:i/>
                                <w:iCs/>
                              </w:rPr>
                              <w:t>self</w:t>
                            </w:r>
                            <w:r w:rsidRPr="00224FBC">
                              <w:t>.discount_factor = discount_factor</w:t>
                            </w:r>
                            <w:r w:rsidRPr="00224FBC">
                              <w:br/>
                              <w:t xml:space="preserve">        </w:t>
                            </w:r>
                            <w:r w:rsidRPr="00224FBC">
                              <w:rPr>
                                <w:i/>
                                <w:iCs/>
                              </w:rPr>
                              <w:t>self</w:t>
                            </w:r>
                            <w:r w:rsidRPr="00224FBC">
                              <w:t>.epsilon = epsilon</w:t>
                            </w:r>
                            <w:r w:rsidRPr="00224FBC">
                              <w:br/>
                              <w:t xml:space="preserve">        </w:t>
                            </w:r>
                            <w:r w:rsidRPr="00224FBC">
                              <w:rPr>
                                <w:i/>
                                <w:iCs/>
                              </w:rPr>
                              <w:t>self</w:t>
                            </w:r>
                            <w:r w:rsidRPr="00224FBC">
                              <w:t>.epsilon_decay = epsilon_decay</w:t>
                            </w:r>
                            <w:r w:rsidRPr="00224FBC">
                              <w:br/>
                              <w:t xml:space="preserve">        </w:t>
                            </w:r>
                            <w:r w:rsidRPr="00224FBC">
                              <w:rPr>
                                <w:i/>
                                <w:iCs/>
                              </w:rPr>
                              <w:t>self</w:t>
                            </w:r>
                            <w:r w:rsidRPr="00224FBC">
                              <w:t>.load_path = load_path</w:t>
                            </w:r>
                          </w:p>
                          <w:p w14:paraId="034703D3" w14:textId="36D2B9B9" w:rsidR="00034D66" w:rsidRDefault="00034D66" w:rsidP="005F3589">
                            <w:r w:rsidRPr="00224FBC">
                              <w:br/>
                              <w:t xml:space="preserve">        </w:t>
                            </w:r>
                            <w:r w:rsidRPr="00224FBC">
                              <w:rPr>
                                <w:i/>
                                <w:iCs/>
                              </w:rPr>
                              <w:t># Initialize memory</w:t>
                            </w:r>
                            <w:r w:rsidRPr="00224FBC">
                              <w:rPr>
                                <w:i/>
                                <w:iCs/>
                              </w:rPr>
                              <w:br/>
                              <w:t xml:space="preserve">        self</w:t>
                            </w:r>
                            <w:r w:rsidRPr="00224FBC">
                              <w:t>.batch_size = batch_size</w:t>
                            </w:r>
                            <w:r w:rsidRPr="00224FBC">
                              <w:br/>
                              <w:t xml:space="preserve">        </w:t>
                            </w:r>
                            <w:r w:rsidRPr="00224FBC">
                              <w:rPr>
                                <w:i/>
                                <w:iCs/>
                              </w:rPr>
                              <w:t>self</w:t>
                            </w:r>
                            <w:r w:rsidRPr="00224FBC">
                              <w:t>.memory_size = memory_size</w:t>
                            </w:r>
                            <w:r w:rsidRPr="00224FBC">
                              <w:br/>
                              <w:t xml:space="preserve">        </w:t>
                            </w:r>
                            <w:r w:rsidRPr="00224FBC">
                              <w:rPr>
                                <w:i/>
                                <w:iCs/>
                              </w:rPr>
                              <w:t>self</w:t>
                            </w:r>
                            <w:r w:rsidRPr="00224FBC">
                              <w:t>.memory = []</w:t>
                            </w:r>
                            <w:r w:rsidRPr="00224FBC">
                              <w:br/>
                              <w:t xml:space="preserve">        </w:t>
                            </w:r>
                            <w:r w:rsidRPr="00224FBC">
                              <w:rPr>
                                <w:i/>
                                <w:iCs/>
                              </w:rPr>
                              <w:t>self</w:t>
                            </w:r>
                            <w:r w:rsidRPr="00224FBC">
                              <w:t>.memory_count = 0</w:t>
                            </w:r>
                            <w:r w:rsidRPr="00224FBC">
                              <w:br/>
                              <w:t xml:space="preserve">        </w:t>
                            </w:r>
                            <w:r w:rsidRPr="00224FBC">
                              <w:rPr>
                                <w:i/>
                                <w:iCs/>
                              </w:rPr>
                              <w:t>self</w:t>
                            </w:r>
                            <w:r w:rsidRPr="00224FBC">
                              <w:t>.training_count = 0</w:t>
                            </w:r>
                            <w:r w:rsidRPr="00224FBC">
                              <w:br/>
                              <w:t xml:space="preserve">        </w:t>
                            </w:r>
                            <w:r w:rsidRPr="00224FBC">
                              <w:rPr>
                                <w:i/>
                                <w:iCs/>
                              </w:rPr>
                              <w:t># Initialize network model</w:t>
                            </w:r>
                            <w:r w:rsidRPr="00224FBC">
                              <w:rPr>
                                <w:i/>
                                <w:iCs/>
                              </w:rPr>
                              <w:br/>
                              <w:t xml:space="preserve">        self</w:t>
                            </w:r>
                            <w:r w:rsidRPr="00224FBC">
                              <w:t>.networks = DeepQNetwork(</w:t>
                            </w:r>
                            <w:r w:rsidRPr="00224FBC">
                              <w:rPr>
                                <w:i/>
                                <w:iCs/>
                              </w:rPr>
                              <w:t>self</w:t>
                            </w:r>
                            <w:r w:rsidRPr="00224FBC">
                              <w:t>.total_action,</w:t>
                            </w:r>
                            <w:r w:rsidRPr="00224FBC">
                              <w:br/>
                              <w:t xml:space="preserve">                                     learning_rate=</w:t>
                            </w:r>
                            <w:r w:rsidRPr="00224FBC">
                              <w:rPr>
                                <w:i/>
                                <w:iCs/>
                              </w:rPr>
                              <w:t>self</w:t>
                            </w:r>
                            <w:r w:rsidRPr="00224FBC">
                              <w:t>.learning_rate,</w:t>
                            </w:r>
                            <w:r w:rsidRPr="00224FBC">
                              <w:br/>
                              <w:t xml:space="preserve">                                     input_dimension=</w:t>
                            </w:r>
                            <w:r w:rsidRPr="00224FBC">
                              <w:rPr>
                                <w:i/>
                                <w:iCs/>
                              </w:rPr>
                              <w:t>self</w:t>
                            </w:r>
                            <w:r w:rsidRPr="00224FBC">
                              <w:t>.input_dimension,</w:t>
                            </w:r>
                            <w:r w:rsidRPr="00224FBC">
                              <w:br/>
                              <w:t xml:space="preserve">                                     batch_size=</w:t>
                            </w:r>
                            <w:r w:rsidRPr="00224FBC">
                              <w:rPr>
                                <w:i/>
                                <w:iCs/>
                              </w:rPr>
                              <w:t>self</w:t>
                            </w:r>
                            <w:r w:rsidRPr="00224FBC">
                              <w:t>.batch_size,</w:t>
                            </w:r>
                            <w:r w:rsidRPr="00224FBC">
                              <w:br/>
                              <w:t xml:space="preserve">                                     discount_factor=</w:t>
                            </w:r>
                            <w:r w:rsidRPr="00224FBC">
                              <w:rPr>
                                <w:i/>
                                <w:iCs/>
                              </w:rPr>
                              <w:t>self</w:t>
                            </w:r>
                            <w:r w:rsidRPr="00224FBC">
                              <w:t>.discount_factor,</w:t>
                            </w:r>
                            <w:r w:rsidRPr="00224FBC">
                              <w:br/>
                              <w:t xml:space="preserve">                                     load_path=</w:t>
                            </w:r>
                            <w:r w:rsidRPr="00224FBC">
                              <w:rPr>
                                <w:i/>
                                <w:iCs/>
                              </w:rPr>
                              <w:t>self</w:t>
                            </w:r>
                            <w:r w:rsidRPr="00224FBC">
                              <w:t>.load_path)</w:t>
                            </w:r>
                            <w:r w:rsidRPr="00224FBC">
                              <w:br/>
                            </w:r>
                            <w:r w:rsidRPr="00224FBC">
                              <w:rPr>
                                <w:i/>
                                <w:iCs/>
                              </w:rPr>
                              <w:t>self</w:t>
                            </w:r>
                            <w:r w:rsidRPr="00224FBC">
                              <w:t>.networks.target_model.set_weights(</w:t>
                            </w:r>
                            <w:r w:rsidRPr="00224FBC">
                              <w:rPr>
                                <w:i/>
                                <w:iCs/>
                              </w:rPr>
                              <w:t>self</w:t>
                            </w:r>
                            <w:r w:rsidRPr="00224FBC">
                              <w:t>.networks.model.get_weights())</w:t>
                            </w:r>
                            <w:r w:rsidRPr="00224FBC">
                              <w:br/>
                            </w:r>
                          </w:p>
                        </w:txbxContent>
                      </wps:txbx>
                      <wps:bodyPr rot="0" vert="horz" wrap="square" lIns="91440" tIns="45720" rIns="91440" bIns="45720" anchor="t" anchorCtr="0" upright="1">
                        <a:noAutofit/>
                      </wps:bodyPr>
                    </wps:wsp>
                  </a:graphicData>
                </a:graphic>
              </wp:inline>
            </w:drawing>
          </mc:Choice>
          <mc:Fallback>
            <w:pict>
              <v:shape w14:anchorId="4A75727E" id="_x0000_s1092" type="#_x0000_t202" style="width:442.3pt;height:3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">
                <v:textbox>
                  <w:txbxContent>
                    <w:p w14:paraId="17086821" w14:textId="77777777" w:rsidR="00034D66" w:rsidRDefault="00034D66" w:rsidP="005F3589">
                      <w:r w:rsidRPr="00224FBC">
                        <w:rPr>
                          <w:i/>
                          <w:iCs/>
                        </w:rPr>
                        <w:t xml:space="preserve">class </w:t>
                      </w:r>
                      <w:r w:rsidRPr="00224FBC">
                        <w:t>Agent(</w:t>
                      </w:r>
                      <w:r w:rsidRPr="00224FBC">
                        <w:rPr>
                          <w:i/>
                          <w:iCs/>
                        </w:rPr>
                        <w:t>object</w:t>
                      </w:r>
                      <w:r w:rsidRPr="00224FBC">
                        <w:t>):</w:t>
                      </w:r>
                      <w:r w:rsidRPr="00224FBC">
                        <w:br/>
                        <w:t xml:space="preserve">    </w:t>
                      </w:r>
                      <w:r w:rsidRPr="00224FBC">
                        <w:rPr>
                          <w:i/>
                          <w:iCs/>
                        </w:rPr>
                        <w:t>def __init__</w:t>
                      </w:r>
                      <w:r w:rsidRPr="00224FBC">
                        <w:t>(</w:t>
                      </w:r>
                      <w:r w:rsidRPr="00224FBC">
                        <w:rPr>
                          <w:i/>
                          <w:iCs/>
                        </w:rPr>
                        <w:t>self</w:t>
                      </w:r>
                      <w:r w:rsidRPr="00224FBC">
                        <w:t>, total_action, learning_rate=0.00025</w:t>
                      </w:r>
                      <w:r>
                        <w:t xml:space="preserve">, </w:t>
                      </w:r>
                      <w:r w:rsidRPr="00224FBC">
                        <w:t xml:space="preserve">input_dimension=(210, 160, 4), </w:t>
                      </w:r>
                    </w:p>
                    <w:p w14:paraId="010877C7" w14:textId="77777777" w:rsidR="00034D66" w:rsidRDefault="00034D66" w:rsidP="005F3589">
                      <w:r>
                        <w:t xml:space="preserve">                 </w:t>
                      </w:r>
                      <w:r w:rsidRPr="00224FBC">
                        <w:t>size=32, discount_factor=0.99,</w:t>
                      </w:r>
                      <w:r>
                        <w:t xml:space="preserve"> </w:t>
                      </w:r>
                      <w:r w:rsidRPr="00224FBC">
                        <w:t xml:space="preserve">size=1024, </w:t>
                      </w:r>
                    </w:p>
                    <w:p w14:paraId="26604276" w14:textId="21A1E4FF" w:rsidR="00034D66" w:rsidRDefault="00034D66" w:rsidP="005F3589">
                      <w:r>
                        <w:t xml:space="preserve">                 </w:t>
                      </w:r>
                      <w:r w:rsidRPr="00224FBC">
                        <w:t>epsilon=1, epsilon_decay=0.99,</w:t>
                      </w:r>
                      <w:r>
                        <w:t xml:space="preserve"> </w:t>
                      </w:r>
                      <w:r w:rsidRPr="00224FBC">
                        <w:t>load_path=</w:t>
                      </w:r>
                      <w:r w:rsidRPr="00224FBC">
                        <w:rPr>
                          <w:i/>
                          <w:iCs/>
                        </w:rPr>
                        <w:t>None</w:t>
                      </w:r>
                      <w:r w:rsidRPr="00224FBC">
                        <w:t>):</w:t>
                      </w:r>
                      <w:r w:rsidRPr="00224FBC">
                        <w:br/>
                        <w:t xml:space="preserve">        </w:t>
                      </w:r>
                      <w:r w:rsidRPr="00224FBC">
                        <w:rPr>
                          <w:i/>
                          <w:iCs/>
                        </w:rPr>
                        <w:t># Hyper parameters</w:t>
                      </w:r>
                      <w:r w:rsidRPr="00224FBC">
                        <w:rPr>
                          <w:i/>
                          <w:iCs/>
                        </w:rPr>
                        <w:br/>
                        <w:t xml:space="preserve">        self</w:t>
                      </w:r>
                      <w:r w:rsidRPr="00224FBC">
                        <w:t>.total_action = total_action</w:t>
                      </w:r>
                      <w:r w:rsidRPr="00224FBC">
                        <w:br/>
                        <w:t xml:space="preserve">        </w:t>
                      </w:r>
                      <w:r w:rsidRPr="00224FBC">
                        <w:rPr>
                          <w:i/>
                          <w:iCs/>
                        </w:rPr>
                        <w:t>self</w:t>
                      </w:r>
                      <w:r w:rsidRPr="00224FBC">
                        <w:t>.learning_rate = learning_rate</w:t>
                      </w:r>
                      <w:r w:rsidRPr="00224FBC">
                        <w:br/>
                        <w:t xml:space="preserve">        </w:t>
                      </w:r>
                      <w:r w:rsidRPr="00224FBC">
                        <w:rPr>
                          <w:i/>
                          <w:iCs/>
                        </w:rPr>
                        <w:t>self</w:t>
                      </w:r>
                      <w:r w:rsidRPr="00224FBC">
                        <w:t>.input_dimension = input_dimension</w:t>
                      </w:r>
                      <w:r w:rsidRPr="00224FBC">
                        <w:br/>
                        <w:t xml:space="preserve">        </w:t>
                      </w:r>
                      <w:r w:rsidRPr="00224FBC">
                        <w:rPr>
                          <w:i/>
                          <w:iCs/>
                        </w:rPr>
                        <w:t>self</w:t>
                      </w:r>
                      <w:r w:rsidRPr="00224FBC">
                        <w:t>.discount_factor = discount_factor</w:t>
                      </w:r>
                      <w:r w:rsidRPr="00224FBC">
                        <w:br/>
                        <w:t xml:space="preserve">        </w:t>
                      </w:r>
                      <w:r w:rsidRPr="00224FBC">
                        <w:rPr>
                          <w:i/>
                          <w:iCs/>
                        </w:rPr>
                        <w:t>self</w:t>
                      </w:r>
                      <w:r w:rsidRPr="00224FBC">
                        <w:t>.epsilon = epsilon</w:t>
                      </w:r>
                      <w:r w:rsidRPr="00224FBC">
                        <w:br/>
                        <w:t xml:space="preserve">        </w:t>
                      </w:r>
                      <w:r w:rsidRPr="00224FBC">
                        <w:rPr>
                          <w:i/>
                          <w:iCs/>
                        </w:rPr>
                        <w:t>self</w:t>
                      </w:r>
                      <w:r w:rsidRPr="00224FBC">
                        <w:t>.epsilon_decay = epsilon_decay</w:t>
                      </w:r>
                      <w:r w:rsidRPr="00224FBC">
                        <w:br/>
                        <w:t xml:space="preserve">        </w:t>
                      </w:r>
                      <w:r w:rsidRPr="00224FBC">
                        <w:rPr>
                          <w:i/>
                          <w:iCs/>
                        </w:rPr>
                        <w:t>self</w:t>
                      </w:r>
                      <w:r w:rsidRPr="00224FBC">
                        <w:t>.load_path = load_path</w:t>
                      </w:r>
                    </w:p>
                    <w:p w14:paraId="034703D3" w14:textId="36D2B9B9" w:rsidR="00034D66" w:rsidRDefault="00034D66" w:rsidP="005F3589">
                      <w:r w:rsidRPr="00224FBC">
                        <w:br/>
                        <w:t xml:space="preserve">        </w:t>
                      </w:r>
                      <w:r w:rsidRPr="00224FBC">
                        <w:rPr>
                          <w:i/>
                          <w:iCs/>
                        </w:rPr>
                        <w:t># Initialize memory</w:t>
                      </w:r>
                      <w:r w:rsidRPr="00224FBC">
                        <w:rPr>
                          <w:i/>
                          <w:iCs/>
                        </w:rPr>
                        <w:br/>
                        <w:t xml:space="preserve">        self</w:t>
                      </w:r>
                      <w:r w:rsidRPr="00224FBC">
                        <w:t>.batch_size = batch_size</w:t>
                      </w:r>
                      <w:r w:rsidRPr="00224FBC">
                        <w:br/>
                        <w:t xml:space="preserve">        </w:t>
                      </w:r>
                      <w:r w:rsidRPr="00224FBC">
                        <w:rPr>
                          <w:i/>
                          <w:iCs/>
                        </w:rPr>
                        <w:t>self</w:t>
                      </w:r>
                      <w:r w:rsidRPr="00224FBC">
                        <w:t>.memory_size = memory_size</w:t>
                      </w:r>
                      <w:r w:rsidRPr="00224FBC">
                        <w:br/>
                        <w:t xml:space="preserve">        </w:t>
                      </w:r>
                      <w:r w:rsidRPr="00224FBC">
                        <w:rPr>
                          <w:i/>
                          <w:iCs/>
                        </w:rPr>
                        <w:t>self</w:t>
                      </w:r>
                      <w:r w:rsidRPr="00224FBC">
                        <w:t>.memory = []</w:t>
                      </w:r>
                      <w:r w:rsidRPr="00224FBC">
                        <w:br/>
                        <w:t xml:space="preserve">        </w:t>
                      </w:r>
                      <w:r w:rsidRPr="00224FBC">
                        <w:rPr>
                          <w:i/>
                          <w:iCs/>
                        </w:rPr>
                        <w:t>self</w:t>
                      </w:r>
                      <w:r w:rsidRPr="00224FBC">
                        <w:t>.memory_count = 0</w:t>
                      </w:r>
                      <w:r w:rsidRPr="00224FBC">
                        <w:br/>
                        <w:t xml:space="preserve">        </w:t>
                      </w:r>
                      <w:r w:rsidRPr="00224FBC">
                        <w:rPr>
                          <w:i/>
                          <w:iCs/>
                        </w:rPr>
                        <w:t>self</w:t>
                      </w:r>
                      <w:r w:rsidRPr="00224FBC">
                        <w:t>.training_count = 0</w:t>
                      </w:r>
                      <w:r w:rsidRPr="00224FBC">
                        <w:br/>
                        <w:t xml:space="preserve">        </w:t>
                      </w:r>
                      <w:r w:rsidRPr="00224FBC">
                        <w:rPr>
                          <w:i/>
                          <w:iCs/>
                        </w:rPr>
                        <w:t># Initialize network model</w:t>
                      </w:r>
                      <w:r w:rsidRPr="00224FBC">
                        <w:rPr>
                          <w:i/>
                          <w:iCs/>
                        </w:rPr>
                        <w:br/>
                        <w:t xml:space="preserve">        self</w:t>
                      </w:r>
                      <w:r w:rsidRPr="00224FBC">
                        <w:t>.networks = DeepQNetwork(</w:t>
                      </w:r>
                      <w:r w:rsidRPr="00224FBC">
                        <w:rPr>
                          <w:i/>
                          <w:iCs/>
                        </w:rPr>
                        <w:t>self</w:t>
                      </w:r>
                      <w:r w:rsidRPr="00224FBC">
                        <w:t>.total_action,</w:t>
                      </w:r>
                      <w:r w:rsidRPr="00224FBC">
                        <w:br/>
                        <w:t xml:space="preserve">                                     learning_rate=</w:t>
                      </w:r>
                      <w:r w:rsidRPr="00224FBC">
                        <w:rPr>
                          <w:i/>
                          <w:iCs/>
                        </w:rPr>
                        <w:t>self</w:t>
                      </w:r>
                      <w:r w:rsidRPr="00224FBC">
                        <w:t>.learning_rate,</w:t>
                      </w:r>
                      <w:r w:rsidRPr="00224FBC">
                        <w:br/>
                        <w:t xml:space="preserve">                                     input_dimension=</w:t>
                      </w:r>
                      <w:r w:rsidRPr="00224FBC">
                        <w:rPr>
                          <w:i/>
                          <w:iCs/>
                        </w:rPr>
                        <w:t>self</w:t>
                      </w:r>
                      <w:r w:rsidRPr="00224FBC">
                        <w:t>.input_dimension,</w:t>
                      </w:r>
                      <w:r w:rsidRPr="00224FBC">
                        <w:br/>
                        <w:t xml:space="preserve">                                     batch_size=</w:t>
                      </w:r>
                      <w:r w:rsidRPr="00224FBC">
                        <w:rPr>
                          <w:i/>
                          <w:iCs/>
                        </w:rPr>
                        <w:t>self</w:t>
                      </w:r>
                      <w:r w:rsidRPr="00224FBC">
                        <w:t>.batch_size,</w:t>
                      </w:r>
                      <w:r w:rsidRPr="00224FBC">
                        <w:br/>
                        <w:t xml:space="preserve">                                     discount_factor=</w:t>
                      </w:r>
                      <w:r w:rsidRPr="00224FBC">
                        <w:rPr>
                          <w:i/>
                          <w:iCs/>
                        </w:rPr>
                        <w:t>self</w:t>
                      </w:r>
                      <w:r w:rsidRPr="00224FBC">
                        <w:t>.discount_factor,</w:t>
                      </w:r>
                      <w:r w:rsidRPr="00224FBC">
                        <w:br/>
                        <w:t xml:space="preserve">                                     load_path=</w:t>
                      </w:r>
                      <w:r w:rsidRPr="00224FBC">
                        <w:rPr>
                          <w:i/>
                          <w:iCs/>
                        </w:rPr>
                        <w:t>self</w:t>
                      </w:r>
                      <w:r w:rsidRPr="00224FBC">
                        <w:t>.load_path)</w:t>
                      </w:r>
                      <w:r w:rsidRPr="00224FBC">
                        <w:br/>
                      </w:r>
                      <w:r w:rsidRPr="00224FBC">
                        <w:rPr>
                          <w:i/>
                          <w:iCs/>
                        </w:rPr>
                        <w:t>self</w:t>
                      </w:r>
                      <w:r w:rsidRPr="00224FBC">
                        <w:t>.networks.target_model.set_weights(</w:t>
                      </w:r>
                      <w:r w:rsidRPr="00224FBC">
                        <w:rPr>
                          <w:i/>
                          <w:iCs/>
                        </w:rPr>
                        <w:t>self</w:t>
                      </w:r>
                      <w:r w:rsidRPr="00224FBC">
                        <w:t>.networks.model.get_weights())</w:t>
                      </w:r>
                      <w:r w:rsidRPr="00224FBC">
                        <w:br/>
                      </w:r>
                    </w:p>
                  </w:txbxContent>
                </v:textbox>
                <w10:anchorlock/>
              </v:shape>
            </w:pict>
          </mc:Fallback>
        </mc:AlternateContent>
      </w:r>
    </w:p>
    <w:p w14:paraId="42180FB6" w14:textId="672F575A" w:rsidR="005F3589" w:rsidRPr="003F6A66" w:rsidRDefault="005F3589" w:rsidP="001A6DEA">
      <w:pPr>
        <w:pStyle w:val="figureTitle"/>
      </w:pPr>
      <w:bookmarkStart w:id="150" w:name="_Toc34865748"/>
      <w:bookmarkStart w:id="151" w:name="_Toc34915147"/>
      <w:r>
        <w:t xml:space="preserve">The </w:t>
      </w:r>
      <w:r w:rsidR="00EF1AEE">
        <w:t>Agent’s Class</w:t>
      </w:r>
      <w:bookmarkEnd w:id="150"/>
      <w:bookmarkEnd w:id="151"/>
    </w:p>
    <w:p w14:paraId="5F416EC8" w14:textId="10B89471" w:rsidR="00045F93" w:rsidRPr="003F6A66" w:rsidRDefault="00045F93" w:rsidP="00045F93">
      <w:pPr>
        <w:pStyle w:val="Heading2"/>
        <w:rPr>
          <w:rFonts w:cs="Times New Roman"/>
        </w:rPr>
      </w:pPr>
      <w:bookmarkStart w:id="152" w:name="_Toc34915088"/>
      <w:r w:rsidRPr="003F6A66">
        <w:rPr>
          <w:rFonts w:cs="Times New Roman"/>
        </w:rPr>
        <w:lastRenderedPageBreak/>
        <w:t>Storing Memory Function</w:t>
      </w:r>
      <w:bookmarkEnd w:id="152"/>
    </w:p>
    <w:p w14:paraId="6C43E9C3" w14:textId="23DD0C1D" w:rsidR="00045F93" w:rsidRPr="003F6A66" w:rsidRDefault="00E4435F" w:rsidP="00045F93">
      <w:pPr>
        <w:pStyle w:val="BodyTextIndent"/>
      </w:pPr>
      <w:r w:rsidRPr="003F6A66">
        <w:t xml:space="preserve">An episode is a set of </w:t>
      </w:r>
      <w:r w:rsidRPr="003F6A66">
        <w:rPr>
          <w:i/>
        </w:rPr>
        <w:t>state, action, reward, done variable, and next state</w:t>
      </w:r>
      <w:r w:rsidRPr="003F6A66">
        <w:t xml:space="preserve">. As the </w:t>
      </w:r>
      <w:r w:rsidR="002138CD" w:rsidRPr="003F6A66">
        <w:t xml:space="preserve">memory already initialized in the constructor, the function will append the inputted episode into the memory and increase the memory counter. If the memory </w:t>
      </w:r>
      <w:r w:rsidR="00C52D3F" w:rsidRPr="003F6A66">
        <w:t>exceeds</w:t>
      </w:r>
      <w:r w:rsidR="002138CD" w:rsidRPr="003F6A66">
        <w:t xml:space="preserve"> the limit, the least stored memory will be erased from the memory</w:t>
      </w:r>
      <w:r w:rsidR="00B95BAE" w:rsidRPr="003F6A66">
        <w:t xml:space="preserve"> to give a space for the newest memory as shown by </w:t>
      </w:r>
      <w:r w:rsidR="00DA74FE">
        <w:t>f</w:t>
      </w:r>
      <w:r w:rsidR="00B95BAE" w:rsidRPr="003F6A66">
        <w:t xml:space="preserve">igure </w:t>
      </w:r>
      <w:r w:rsidR="002D7EBE">
        <w:t>5.12</w:t>
      </w:r>
      <w:r w:rsidR="002138CD" w:rsidRPr="003F6A66">
        <w:t>.</w:t>
      </w:r>
    </w:p>
    <w:p w14:paraId="553137D9" w14:textId="3CB99CF7" w:rsidR="002138CD" w:rsidRDefault="00F1070D" w:rsidP="00C059C5">
      <w:pPr>
        <w:pStyle w:val="BodyTextIndent"/>
        <w:jc w:val="center"/>
      </w:pPr>
      <w:r w:rsidRPr="003F6A66">
        <w:rPr>
          <w:noProof/>
        </w:rPr>
        <mc:AlternateContent>
          <mc:Choice Requires="wps">
            <w:drawing>
              <wp:inline distT="0" distB="0" distL="0" distR="0" wp14:anchorId="1DF3094F" wp14:editId="6A06506A">
                <wp:extent cx="4330463" cy="1955753"/>
                <wp:effectExtent l="0" t="0" r="13335" b="2603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463" cy="1955753"/>
                        </a:xfrm>
                        <a:prstGeom prst="rect">
                          <a:avLst/>
                        </a:prstGeom>
                        <a:solidFill>
                          <a:srgbClr val="FFFFFF"/>
                        </a:solidFill>
                        <a:ln w="9525">
                          <a:solidFill>
                            <a:srgbClr val="000000"/>
                          </a:solidFill>
                          <a:miter lim="800000"/>
                          <a:headEnd/>
                          <a:tailEnd/>
                        </a:ln>
                      </wps:spPr>
                      <wps:txbx>
                        <w:txbxContent>
                          <w:p w14:paraId="216A7BDB" w14:textId="1728A0AF" w:rsidR="00034D66" w:rsidRDefault="00034D66" w:rsidP="00045F93">
                            <w:r w:rsidRPr="00224FBC">
                              <w:rPr>
                                <w:i/>
                                <w:iCs/>
                              </w:rPr>
                              <w:t># Storing transition into memory</w:t>
                            </w:r>
                            <w:r w:rsidRPr="00224FBC">
                              <w:rPr>
                                <w:i/>
                                <w:iCs/>
                              </w:rPr>
                              <w:br/>
                              <w:t xml:space="preserve">    def </w:t>
                            </w:r>
                            <w:r w:rsidRPr="00224FBC">
                              <w:t>store_transition(</w:t>
                            </w:r>
                            <w:r w:rsidRPr="00224FBC">
                              <w:rPr>
                                <w:i/>
                                <w:iCs/>
                              </w:rPr>
                              <w:t>self</w:t>
                            </w:r>
                            <w:r w:rsidRPr="00224FBC">
                              <w:t>, state, action, reward, next, terminate):</w:t>
                            </w:r>
                            <w:r w:rsidRPr="00224FBC">
                              <w:br/>
                              <w:t xml:space="preserve">        exp = ({'state': state,</w:t>
                            </w:r>
                            <w:r w:rsidRPr="00224FBC">
                              <w:br/>
                              <w:t xml:space="preserve">                'action': action, </w:t>
                            </w:r>
                            <w:r w:rsidRPr="00224FBC">
                              <w:br/>
                              <w:t xml:space="preserve">                'reward': reward, </w:t>
                            </w:r>
                            <w:r w:rsidRPr="00224FBC">
                              <w:br/>
                              <w:t xml:space="preserve">                'next': next, </w:t>
                            </w:r>
                            <w:r w:rsidRPr="00224FBC">
                              <w:br/>
                              <w:t xml:space="preserve">                'terminate': terminate})</w:t>
                            </w:r>
                            <w:r w:rsidRPr="00224FBC">
                              <w:br/>
                              <w:t xml:space="preserve">        </w:t>
                            </w:r>
                            <w:r w:rsidRPr="00224FBC">
                              <w:rPr>
                                <w:i/>
                                <w:iCs/>
                              </w:rPr>
                              <w:t>if len</w:t>
                            </w:r>
                            <w:r w:rsidRPr="00224FBC">
                              <w:t>(</w:t>
                            </w:r>
                            <w:r w:rsidRPr="00224FBC">
                              <w:rPr>
                                <w:i/>
                                <w:iCs/>
                              </w:rPr>
                              <w:t>self</w:t>
                            </w:r>
                            <w:r w:rsidRPr="00224FBC">
                              <w:t xml:space="preserve">.memory) &gt;= </w:t>
                            </w:r>
                            <w:r w:rsidRPr="00224FBC">
                              <w:rPr>
                                <w:i/>
                                <w:iCs/>
                              </w:rPr>
                              <w:t>self</w:t>
                            </w:r>
                            <w:r w:rsidRPr="00224FBC">
                              <w:t>.memory_size:</w:t>
                            </w:r>
                            <w:r w:rsidRPr="00224FBC">
                              <w:br/>
                              <w:t xml:space="preserve">            </w:t>
                            </w:r>
                            <w:r w:rsidRPr="00224FBC">
                              <w:rPr>
                                <w:i/>
                                <w:iCs/>
                              </w:rPr>
                              <w:t>self</w:t>
                            </w:r>
                            <w:r w:rsidRPr="00224FBC">
                              <w:t>.memory.pop(0)</w:t>
                            </w:r>
                            <w:r w:rsidRPr="00224FBC">
                              <w:br/>
                              <w:t xml:space="preserve">        </w:t>
                            </w:r>
                            <w:r w:rsidRPr="00224FBC">
                              <w:rPr>
                                <w:i/>
                                <w:iCs/>
                              </w:rPr>
                              <w:t>self</w:t>
                            </w:r>
                            <w:r w:rsidRPr="00224FBC">
                              <w:t>.memory.append(exp)</w:t>
                            </w:r>
                          </w:p>
                        </w:txbxContent>
                      </wps:txbx>
                      <wps:bodyPr rot="0" vert="horz" wrap="square" lIns="91440" tIns="45720" rIns="91440" bIns="45720" anchor="t" anchorCtr="0" upright="1">
                        <a:noAutofit/>
                      </wps:bodyPr>
                    </wps:wsp>
                  </a:graphicData>
                </a:graphic>
              </wp:inline>
            </w:drawing>
          </mc:Choice>
          <mc:Fallback>
            <w:pict>
              <v:shape w14:anchorId="1DF3094F" id="_x0000_s1093" type="#_x0000_t202" style="width:341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">
                <v:textbox>
                  <w:txbxContent>
                    <w:p w14:paraId="216A7BDB" w14:textId="1728A0AF" w:rsidR="00034D66" w:rsidRDefault="00034D66" w:rsidP="00045F93">
                      <w:r w:rsidRPr="00224FBC">
                        <w:rPr>
                          <w:i/>
                          <w:iCs/>
                        </w:rPr>
                        <w:t># Storing transition into memory</w:t>
                      </w:r>
                      <w:r w:rsidRPr="00224FBC">
                        <w:rPr>
                          <w:i/>
                          <w:iCs/>
                        </w:rPr>
                        <w:br/>
                        <w:t xml:space="preserve">    def </w:t>
                      </w:r>
                      <w:r w:rsidRPr="00224FBC">
                        <w:t>store_transition(</w:t>
                      </w:r>
                      <w:r w:rsidRPr="00224FBC">
                        <w:rPr>
                          <w:i/>
                          <w:iCs/>
                        </w:rPr>
                        <w:t>self</w:t>
                      </w:r>
                      <w:r w:rsidRPr="00224FBC">
                        <w:t>, state, action, reward, next, terminate):</w:t>
                      </w:r>
                      <w:r w:rsidRPr="00224FBC">
                        <w:br/>
                        <w:t xml:space="preserve">        exp = ({'state': state,</w:t>
                      </w:r>
                      <w:r w:rsidRPr="00224FBC">
                        <w:br/>
                        <w:t xml:space="preserve">                'action': action, </w:t>
                      </w:r>
                      <w:r w:rsidRPr="00224FBC">
                        <w:br/>
                        <w:t xml:space="preserve">                'reward': reward, </w:t>
                      </w:r>
                      <w:r w:rsidRPr="00224FBC">
                        <w:br/>
                        <w:t xml:space="preserve">                'next': next, </w:t>
                      </w:r>
                      <w:r w:rsidRPr="00224FBC">
                        <w:br/>
                        <w:t xml:space="preserve">                'terminate': terminate})</w:t>
                      </w:r>
                      <w:r w:rsidRPr="00224FBC">
                        <w:br/>
                        <w:t xml:space="preserve">        </w:t>
                      </w:r>
                      <w:r w:rsidRPr="00224FBC">
                        <w:rPr>
                          <w:i/>
                          <w:iCs/>
                        </w:rPr>
                        <w:t>if len</w:t>
                      </w:r>
                      <w:r w:rsidRPr="00224FBC">
                        <w:t>(</w:t>
                      </w:r>
                      <w:r w:rsidRPr="00224FBC">
                        <w:rPr>
                          <w:i/>
                          <w:iCs/>
                        </w:rPr>
                        <w:t>self</w:t>
                      </w:r>
                      <w:r w:rsidRPr="00224FBC">
                        <w:t xml:space="preserve">.memory) &gt;= </w:t>
                      </w:r>
                      <w:r w:rsidRPr="00224FBC">
                        <w:rPr>
                          <w:i/>
                          <w:iCs/>
                        </w:rPr>
                        <w:t>self</w:t>
                      </w:r>
                      <w:r w:rsidRPr="00224FBC">
                        <w:t>.memory_size:</w:t>
                      </w:r>
                      <w:r w:rsidRPr="00224FBC">
                        <w:br/>
                        <w:t xml:space="preserve">            </w:t>
                      </w:r>
                      <w:r w:rsidRPr="00224FBC">
                        <w:rPr>
                          <w:i/>
                          <w:iCs/>
                        </w:rPr>
                        <w:t>self</w:t>
                      </w:r>
                      <w:r w:rsidRPr="00224FBC">
                        <w:t>.memory.pop(0)</w:t>
                      </w:r>
                      <w:r w:rsidRPr="00224FBC">
                        <w:br/>
                        <w:t xml:space="preserve">        </w:t>
                      </w:r>
                      <w:r w:rsidRPr="00224FBC">
                        <w:rPr>
                          <w:i/>
                          <w:iCs/>
                        </w:rPr>
                        <w:t>self</w:t>
                      </w:r>
                      <w:r w:rsidRPr="00224FBC">
                        <w:t>.memory.append(exp)</w:t>
                      </w:r>
                    </w:p>
                  </w:txbxContent>
                </v:textbox>
                <w10:anchorlock/>
              </v:shape>
            </w:pict>
          </mc:Fallback>
        </mc:AlternateContent>
      </w:r>
    </w:p>
    <w:p w14:paraId="37C78872" w14:textId="390C6D9F" w:rsidR="00C059C5" w:rsidRPr="003F6A66" w:rsidRDefault="00C059C5" w:rsidP="00C059C5">
      <w:pPr>
        <w:pStyle w:val="figureTitle"/>
      </w:pPr>
      <w:bookmarkStart w:id="153" w:name="_Toc34865749"/>
      <w:bookmarkStart w:id="154" w:name="_Toc34915148"/>
      <w:r>
        <w:t>The Store Transition Function</w:t>
      </w:r>
      <w:bookmarkEnd w:id="153"/>
      <w:bookmarkEnd w:id="154"/>
    </w:p>
    <w:p w14:paraId="5C3872FF" w14:textId="43DD8D1D" w:rsidR="002138CD" w:rsidRPr="003F6A66" w:rsidRDefault="002138CD" w:rsidP="002138CD">
      <w:pPr>
        <w:pStyle w:val="Heading2"/>
        <w:rPr>
          <w:rFonts w:cs="Times New Roman"/>
        </w:rPr>
      </w:pPr>
      <w:bookmarkStart w:id="155" w:name="_Toc34915089"/>
      <w:r w:rsidRPr="003F6A66">
        <w:rPr>
          <w:rFonts w:cs="Times New Roman"/>
        </w:rPr>
        <w:t>Choosing Action Function</w:t>
      </w:r>
      <w:bookmarkEnd w:id="155"/>
    </w:p>
    <w:p w14:paraId="7CA08171" w14:textId="0683A86B" w:rsidR="00526B15" w:rsidRPr="003F6A66" w:rsidRDefault="002138CD" w:rsidP="002138CD">
      <w:pPr>
        <w:pStyle w:val="BodyTextIndent"/>
      </w:pPr>
      <w:r w:rsidRPr="003F6A66">
        <w:t xml:space="preserve">A policy to choose an action is defined through the </w:t>
      </w:r>
      <w:r w:rsidRPr="003F6A66">
        <w:rPr>
          <w:i/>
        </w:rPr>
        <w:t>choose_action</w:t>
      </w:r>
      <w:r w:rsidRPr="003F6A66">
        <w:t xml:space="preserve"> function</w:t>
      </w:r>
      <w:r w:rsidR="009B4D94" w:rsidRPr="003F6A66">
        <w:t>.</w:t>
      </w:r>
      <w:r w:rsidR="00A12F6E">
        <w:t xml:space="preserve"> The epsilon value that determine the chosen action is dependent to the current agent’s mode. If the agent is being evaluated, then the epsilon will have a set value of 0.05. However, if the agent is in the training mode, the epsilon value will follow the current epsilon value that the agent holds.</w:t>
      </w:r>
      <w:r w:rsidR="009B4D94" w:rsidRPr="003F6A66">
        <w:t xml:space="preserve"> The randomness of our agent decision making is </w:t>
      </w:r>
      <w:r w:rsidR="004457CC" w:rsidRPr="003F6A66">
        <w:t>handled</w:t>
      </w:r>
      <w:r w:rsidR="009B4D94" w:rsidRPr="003F6A66">
        <w:t xml:space="preserve"> through the random function provided by the numpy library. In the conditional code below in </w:t>
      </w:r>
      <w:r w:rsidR="00DA74FE">
        <w:t>f</w:t>
      </w:r>
      <w:r w:rsidR="009B4D94" w:rsidRPr="003F6A66">
        <w:t xml:space="preserve">igure </w:t>
      </w:r>
      <w:r w:rsidR="002D7EBE">
        <w:lastRenderedPageBreak/>
        <w:t>5.13</w:t>
      </w:r>
      <w:r w:rsidR="009B4D94" w:rsidRPr="003F6A66">
        <w:t>, it is shown that the a</w:t>
      </w:r>
      <w:r w:rsidR="00B95BAE" w:rsidRPr="003F6A66">
        <w:t xml:space="preserve">gent will choose either to </w:t>
      </w:r>
      <w:r w:rsidR="00B95BAE" w:rsidRPr="003F6A66">
        <w:rPr>
          <w:i/>
        </w:rPr>
        <w:t>explore</w:t>
      </w:r>
      <w:r w:rsidR="00B95BAE" w:rsidRPr="003F6A66">
        <w:t xml:space="preserve"> or </w:t>
      </w:r>
      <w:r w:rsidR="00B95BAE" w:rsidRPr="003F6A66">
        <w:rPr>
          <w:i/>
        </w:rPr>
        <w:t>exploit</w:t>
      </w:r>
      <w:r w:rsidR="00B95BAE" w:rsidRPr="003F6A66">
        <w:t xml:space="preserve"> depending on the randomness value compared to the defined epsilon value. </w:t>
      </w:r>
      <w:r w:rsidR="00526B15" w:rsidRPr="003F6A66">
        <w:t>The breakdown of the full policy function is defined in the next paragraph.</w:t>
      </w:r>
    </w:p>
    <w:p w14:paraId="3492BFF7" w14:textId="25B0C385" w:rsidR="00526B15" w:rsidRPr="003F6A66" w:rsidRDefault="00F1070D" w:rsidP="00C059C5">
      <w:pPr>
        <w:pStyle w:val="BodyTextIndent"/>
        <w:ind w:firstLine="0"/>
        <w:jc w:val="center"/>
      </w:pPr>
      <w:r w:rsidRPr="003F6A66">
        <w:rPr>
          <w:noProof/>
        </w:rPr>
        <mc:AlternateContent>
          <mc:Choice Requires="wps">
            <w:drawing>
              <wp:inline distT="0" distB="0" distL="0" distR="0" wp14:anchorId="4101D6BC" wp14:editId="712578BA">
                <wp:extent cx="3515360" cy="1676771"/>
                <wp:effectExtent l="0" t="0" r="2794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1676771"/>
                        </a:xfrm>
                        <a:prstGeom prst="rect">
                          <a:avLst/>
                        </a:prstGeom>
                        <a:solidFill>
                          <a:srgbClr val="FFFFFF"/>
                        </a:solidFill>
                        <a:ln w="9525">
                          <a:solidFill>
                            <a:srgbClr val="000000"/>
                          </a:solidFill>
                          <a:miter lim="800000"/>
                          <a:headEnd/>
                          <a:tailEnd/>
                        </a:ln>
                      </wps:spPr>
                      <wps:txbx>
                        <w:txbxContent>
                          <w:p w14:paraId="45959AB8" w14:textId="6F23AD6C" w:rsidR="00034D66" w:rsidRDefault="00034D66" w:rsidP="00526B15">
                            <w:r w:rsidRPr="00224FBC">
                              <w:t xml:space="preserve">    </w:t>
                            </w:r>
                            <w:r w:rsidRPr="00224FBC">
                              <w:rPr>
                                <w:i/>
                                <w:iCs/>
                              </w:rPr>
                              <w:t># Policy</w:t>
                            </w:r>
                            <w:r w:rsidRPr="00224FBC">
                              <w:rPr>
                                <w:i/>
                                <w:iCs/>
                              </w:rPr>
                              <w:br/>
                              <w:t xml:space="preserve">    def </w:t>
                            </w:r>
                            <w:r w:rsidRPr="00224FBC">
                              <w:t>choose_action(</w:t>
                            </w:r>
                            <w:r w:rsidRPr="00224FBC">
                              <w:rPr>
                                <w:i/>
                                <w:iCs/>
                              </w:rPr>
                              <w:t>self</w:t>
                            </w:r>
                            <w:r w:rsidRPr="00224FBC">
                              <w:t>, state, testing=</w:t>
                            </w:r>
                            <w:r w:rsidRPr="00224FBC">
                              <w:rPr>
                                <w:i/>
                                <w:iCs/>
                              </w:rPr>
                              <w:t>False</w:t>
                            </w:r>
                            <w:r w:rsidRPr="00224FBC">
                              <w:t>):</w:t>
                            </w:r>
                            <w:r w:rsidRPr="00224FBC">
                              <w:br/>
                              <w:t xml:space="preserve">        epsilon = 0.05 </w:t>
                            </w:r>
                            <w:r w:rsidRPr="00224FBC">
                              <w:rPr>
                                <w:i/>
                                <w:iCs/>
                              </w:rPr>
                              <w:t xml:space="preserve">if </w:t>
                            </w:r>
                            <w:r w:rsidRPr="00224FBC">
                              <w:t xml:space="preserve">testing </w:t>
                            </w:r>
                            <w:r w:rsidRPr="00224FBC">
                              <w:rPr>
                                <w:i/>
                                <w:iCs/>
                              </w:rPr>
                              <w:t>else self</w:t>
                            </w:r>
                            <w:r w:rsidRPr="00224FBC">
                              <w:t>.epsilon</w:t>
                            </w:r>
                            <w:r w:rsidRPr="00224FBC">
                              <w:br/>
                              <w:t xml:space="preserve">        </w:t>
                            </w:r>
                            <w:r w:rsidRPr="00224FBC">
                              <w:rPr>
                                <w:i/>
                                <w:iCs/>
                              </w:rPr>
                              <w:t xml:space="preserve">if </w:t>
                            </w:r>
                            <w:r w:rsidRPr="00224FBC">
                              <w:t>random.random() &lt;= epsilon:</w:t>
                            </w:r>
                            <w:r w:rsidRPr="00224FBC">
                              <w:br/>
                              <w:t xml:space="preserve">            action = np.random.choice(</w:t>
                            </w:r>
                            <w:r w:rsidRPr="00224FBC">
                              <w:rPr>
                                <w:i/>
                                <w:iCs/>
                              </w:rPr>
                              <w:t>self</w:t>
                            </w:r>
                            <w:r w:rsidRPr="00224FBC">
                              <w:t>.total_action)</w:t>
                            </w:r>
                            <w:r w:rsidRPr="00224FBC">
                              <w:br/>
                              <w:t xml:space="preserve">        </w:t>
                            </w:r>
                            <w:r w:rsidRPr="00224FBC">
                              <w:rPr>
                                <w:i/>
                                <w:iCs/>
                              </w:rPr>
                              <w:t>else</w:t>
                            </w:r>
                            <w:r w:rsidRPr="00224FBC">
                              <w:t>:</w:t>
                            </w:r>
                            <w:r w:rsidRPr="00224FBC">
                              <w:br/>
                              <w:t xml:space="preserve">            q_val = </w:t>
                            </w:r>
                            <w:r w:rsidRPr="00224FBC">
                              <w:rPr>
                                <w:i/>
                                <w:iCs/>
                              </w:rPr>
                              <w:t>self</w:t>
                            </w:r>
                            <w:r w:rsidRPr="00224FBC">
                              <w:t>.networks.predict(state)</w:t>
                            </w:r>
                            <w:r w:rsidRPr="00224FBC">
                              <w:br/>
                              <w:t xml:space="preserve">            action = np.argmax(q_val)</w:t>
                            </w:r>
                            <w:r w:rsidRPr="00224FBC">
                              <w:br/>
                              <w:t xml:space="preserve">        </w:t>
                            </w:r>
                            <w:r w:rsidRPr="00224FBC">
                              <w:rPr>
                                <w:i/>
                                <w:iCs/>
                              </w:rPr>
                              <w:t xml:space="preserve">return </w:t>
                            </w:r>
                            <w:r w:rsidRPr="00224FBC">
                              <w:t>action</w:t>
                            </w:r>
                            <w:r w:rsidRPr="00224FBC">
                              <w:br/>
                            </w:r>
                          </w:p>
                        </w:txbxContent>
                      </wps:txbx>
                      <wps:bodyPr rot="0" vert="horz" wrap="square" lIns="91440" tIns="45720" rIns="91440" bIns="45720" anchor="t" anchorCtr="0" upright="1">
                        <a:noAutofit/>
                      </wps:bodyPr>
                    </wps:wsp>
                  </a:graphicData>
                </a:graphic>
              </wp:inline>
            </w:drawing>
          </mc:Choice>
          <mc:Fallback>
            <w:pict>
              <v:shape w14:anchorId="4101D6BC" id="_x0000_s1094" type="#_x0000_t202" style="width:276.8pt;height:13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">
                <v:textbox>
                  <w:txbxContent>
                    <w:p w14:paraId="45959AB8" w14:textId="6F23AD6C" w:rsidR="00034D66" w:rsidRDefault="00034D66" w:rsidP="00526B15">
                      <w:r w:rsidRPr="00224FBC">
                        <w:t xml:space="preserve">    </w:t>
                      </w:r>
                      <w:r w:rsidRPr="00224FBC">
                        <w:rPr>
                          <w:i/>
                          <w:iCs/>
                        </w:rPr>
                        <w:t># Policy</w:t>
                      </w:r>
                      <w:r w:rsidRPr="00224FBC">
                        <w:rPr>
                          <w:i/>
                          <w:iCs/>
                        </w:rPr>
                        <w:br/>
                        <w:t xml:space="preserve">    def </w:t>
                      </w:r>
                      <w:r w:rsidRPr="00224FBC">
                        <w:t>choose_action(</w:t>
                      </w:r>
                      <w:r w:rsidRPr="00224FBC">
                        <w:rPr>
                          <w:i/>
                          <w:iCs/>
                        </w:rPr>
                        <w:t>self</w:t>
                      </w:r>
                      <w:r w:rsidRPr="00224FBC">
                        <w:t>, state, testing=</w:t>
                      </w:r>
                      <w:r w:rsidRPr="00224FBC">
                        <w:rPr>
                          <w:i/>
                          <w:iCs/>
                        </w:rPr>
                        <w:t>False</w:t>
                      </w:r>
                      <w:r w:rsidRPr="00224FBC">
                        <w:t>):</w:t>
                      </w:r>
                      <w:r w:rsidRPr="00224FBC">
                        <w:br/>
                        <w:t xml:space="preserve">        epsilon = 0.05 </w:t>
                      </w:r>
                      <w:r w:rsidRPr="00224FBC">
                        <w:rPr>
                          <w:i/>
                          <w:iCs/>
                        </w:rPr>
                        <w:t xml:space="preserve">if </w:t>
                      </w:r>
                      <w:r w:rsidRPr="00224FBC">
                        <w:t xml:space="preserve">testing </w:t>
                      </w:r>
                      <w:r w:rsidRPr="00224FBC">
                        <w:rPr>
                          <w:i/>
                          <w:iCs/>
                        </w:rPr>
                        <w:t>else self</w:t>
                      </w:r>
                      <w:r w:rsidRPr="00224FBC">
                        <w:t>.epsilon</w:t>
                      </w:r>
                      <w:r w:rsidRPr="00224FBC">
                        <w:br/>
                        <w:t xml:space="preserve">        </w:t>
                      </w:r>
                      <w:r w:rsidRPr="00224FBC">
                        <w:rPr>
                          <w:i/>
                          <w:iCs/>
                        </w:rPr>
                        <w:t xml:space="preserve">if </w:t>
                      </w:r>
                      <w:r w:rsidRPr="00224FBC">
                        <w:t>random.random() &lt;= epsilon:</w:t>
                      </w:r>
                      <w:r w:rsidRPr="00224FBC">
                        <w:br/>
                        <w:t xml:space="preserve">            action = np.random.choice(</w:t>
                      </w:r>
                      <w:r w:rsidRPr="00224FBC">
                        <w:rPr>
                          <w:i/>
                          <w:iCs/>
                        </w:rPr>
                        <w:t>self</w:t>
                      </w:r>
                      <w:r w:rsidRPr="00224FBC">
                        <w:t>.total_action)</w:t>
                      </w:r>
                      <w:r w:rsidRPr="00224FBC">
                        <w:br/>
                        <w:t xml:space="preserve">        </w:t>
                      </w:r>
                      <w:r w:rsidRPr="00224FBC">
                        <w:rPr>
                          <w:i/>
                          <w:iCs/>
                        </w:rPr>
                        <w:t>else</w:t>
                      </w:r>
                      <w:r w:rsidRPr="00224FBC">
                        <w:t>:</w:t>
                      </w:r>
                      <w:r w:rsidRPr="00224FBC">
                        <w:br/>
                        <w:t xml:space="preserve">            q_val = </w:t>
                      </w:r>
                      <w:r w:rsidRPr="00224FBC">
                        <w:rPr>
                          <w:i/>
                          <w:iCs/>
                        </w:rPr>
                        <w:t>self</w:t>
                      </w:r>
                      <w:r w:rsidRPr="00224FBC">
                        <w:t>.networks.predict(state)</w:t>
                      </w:r>
                      <w:r w:rsidRPr="00224FBC">
                        <w:br/>
                        <w:t xml:space="preserve">            action = np.argmax(q_val)</w:t>
                      </w:r>
                      <w:r w:rsidRPr="00224FBC">
                        <w:br/>
                        <w:t xml:space="preserve">        </w:t>
                      </w:r>
                      <w:r w:rsidRPr="00224FBC">
                        <w:rPr>
                          <w:i/>
                          <w:iCs/>
                        </w:rPr>
                        <w:t xml:space="preserve">return </w:t>
                      </w:r>
                      <w:r w:rsidRPr="00224FBC">
                        <w:t>action</w:t>
                      </w:r>
                      <w:r w:rsidRPr="00224FBC">
                        <w:br/>
                      </w:r>
                    </w:p>
                  </w:txbxContent>
                </v:textbox>
                <w10:anchorlock/>
              </v:shape>
            </w:pict>
          </mc:Fallback>
        </mc:AlternateContent>
      </w:r>
    </w:p>
    <w:p w14:paraId="3484866D" w14:textId="5438D846" w:rsidR="00C059C5" w:rsidRDefault="00C059C5" w:rsidP="00C059C5">
      <w:pPr>
        <w:pStyle w:val="figureTitle"/>
      </w:pPr>
      <w:bookmarkStart w:id="156" w:name="_Toc34865750"/>
      <w:bookmarkStart w:id="157" w:name="_Toc34915149"/>
      <w:r>
        <w:t>The Policy Function</w:t>
      </w:r>
      <w:bookmarkEnd w:id="156"/>
      <w:bookmarkEnd w:id="157"/>
    </w:p>
    <w:p w14:paraId="456FE4A1" w14:textId="77777777" w:rsidR="00C059C5" w:rsidRPr="00C059C5" w:rsidRDefault="00C059C5" w:rsidP="00C059C5"/>
    <w:p w14:paraId="0248F2B7" w14:textId="6BEB0168" w:rsidR="00526B15" w:rsidRPr="003F6A66" w:rsidRDefault="00526B15" w:rsidP="002138CD">
      <w:pPr>
        <w:pStyle w:val="BodyTextIndent"/>
      </w:pPr>
      <w:r w:rsidRPr="003F6A66">
        <w:t xml:space="preserve">An exploration is indicated </w:t>
      </w:r>
      <w:r w:rsidR="00B95BAE" w:rsidRPr="003F6A66">
        <w:t xml:space="preserve">by the agent taking a random action from the defined action space whenever the random value is less or equal then the epsilon value. </w:t>
      </w:r>
      <w:r w:rsidRPr="003F6A66">
        <w:t xml:space="preserve">The act of the agent exploring the action space is shown through the </w:t>
      </w:r>
      <w:r w:rsidR="00DA74FE">
        <w:t>f</w:t>
      </w:r>
      <w:r w:rsidRPr="003F6A66">
        <w:t xml:space="preserve">igure </w:t>
      </w:r>
      <w:r w:rsidR="002D7EBE">
        <w:t>5.14</w:t>
      </w:r>
      <w:r w:rsidRPr="003F6A66">
        <w:t>.</w:t>
      </w:r>
    </w:p>
    <w:p w14:paraId="439409A8" w14:textId="49743A4C" w:rsidR="00526B15" w:rsidRPr="003F6A66" w:rsidRDefault="00F1070D" w:rsidP="00C059C5">
      <w:pPr>
        <w:pStyle w:val="BodyTextIndent"/>
        <w:ind w:firstLine="0"/>
        <w:jc w:val="center"/>
      </w:pPr>
      <w:r w:rsidRPr="003F6A66">
        <w:rPr>
          <w:noProof/>
        </w:rPr>
        <mc:AlternateContent>
          <mc:Choice Requires="wps">
            <w:drawing>
              <wp:inline distT="0" distB="0" distL="0" distR="0" wp14:anchorId="1E0D32BF" wp14:editId="1DAC8FC0">
                <wp:extent cx="3653790" cy="451485"/>
                <wp:effectExtent l="9525" t="9525" r="13335" b="571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451485"/>
                        </a:xfrm>
                        <a:prstGeom prst="rect">
                          <a:avLst/>
                        </a:prstGeom>
                        <a:solidFill>
                          <a:srgbClr val="FFFFFF"/>
                        </a:solidFill>
                        <a:ln w="9525">
                          <a:solidFill>
                            <a:srgbClr val="000000"/>
                          </a:solidFill>
                          <a:miter lim="800000"/>
                          <a:headEnd/>
                          <a:tailEnd/>
                        </a:ln>
                      </wps:spPr>
                      <wps:txbx>
                        <w:txbxContent>
                          <w:p w14:paraId="25E4C04B" w14:textId="2AC736D7" w:rsidR="00034D66" w:rsidRDefault="00034D66" w:rsidP="00526B15">
                            <w:r w:rsidRPr="00224FBC">
                              <w:t xml:space="preserve">        </w:t>
                            </w:r>
                            <w:r w:rsidRPr="00224FBC">
                              <w:rPr>
                                <w:i/>
                                <w:iCs/>
                              </w:rPr>
                              <w:t xml:space="preserve">if </w:t>
                            </w:r>
                            <w:r w:rsidRPr="00224FBC">
                              <w:t>random.random() &lt;= epsilon:</w:t>
                            </w:r>
                            <w:r w:rsidRPr="00224FBC">
                              <w:br/>
                              <w:t xml:space="preserve">            action = np.random.choice(</w:t>
                            </w:r>
                            <w:r w:rsidRPr="00224FBC">
                              <w:rPr>
                                <w:i/>
                                <w:iCs/>
                              </w:rPr>
                              <w:t>self</w:t>
                            </w:r>
                            <w:r w:rsidRPr="00224FBC">
                              <w:t>.total_action)</w:t>
                            </w:r>
                          </w:p>
                        </w:txbxContent>
                      </wps:txbx>
                      <wps:bodyPr rot="0" vert="horz" wrap="square" lIns="91440" tIns="45720" rIns="91440" bIns="45720" anchor="t" anchorCtr="0" upright="1">
                        <a:spAutoFit/>
                      </wps:bodyPr>
                    </wps:wsp>
                  </a:graphicData>
                </a:graphic>
              </wp:inline>
            </w:drawing>
          </mc:Choice>
          <mc:Fallback>
            <w:pict>
              <v:shape w14:anchorId="1E0D32BF" id="_x0000_s1095" type="#_x0000_t202" style="width:287.7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">
                <v:textbox style="mso-fit-shape-to-text:t">
                  <w:txbxContent>
                    <w:p w14:paraId="25E4C04B" w14:textId="2AC736D7" w:rsidR="00034D66" w:rsidRDefault="00034D66" w:rsidP="00526B15">
                      <w:r w:rsidRPr="00224FBC">
                        <w:t xml:space="preserve">        </w:t>
                      </w:r>
                      <w:r w:rsidRPr="00224FBC">
                        <w:rPr>
                          <w:i/>
                          <w:iCs/>
                        </w:rPr>
                        <w:t xml:space="preserve">if </w:t>
                      </w:r>
                      <w:r w:rsidRPr="00224FBC">
                        <w:t>random.random() &lt;= epsilon:</w:t>
                      </w:r>
                      <w:r w:rsidRPr="00224FBC">
                        <w:br/>
                        <w:t xml:space="preserve">            action = np.random.choice(</w:t>
                      </w:r>
                      <w:r w:rsidRPr="00224FBC">
                        <w:rPr>
                          <w:i/>
                          <w:iCs/>
                        </w:rPr>
                        <w:t>self</w:t>
                      </w:r>
                      <w:r w:rsidRPr="00224FBC">
                        <w:t>.total_action)</w:t>
                      </w:r>
                    </w:p>
                  </w:txbxContent>
                </v:textbox>
                <w10:anchorlock/>
              </v:shape>
            </w:pict>
          </mc:Fallback>
        </mc:AlternateContent>
      </w:r>
    </w:p>
    <w:p w14:paraId="2E1BAEAE" w14:textId="3DF26E28" w:rsidR="001075AF" w:rsidRPr="003F6A66" w:rsidRDefault="00C059C5" w:rsidP="00C059C5">
      <w:pPr>
        <w:pStyle w:val="figureTitle"/>
      </w:pPr>
      <w:bookmarkStart w:id="158" w:name="_Toc34865751"/>
      <w:bookmarkStart w:id="159" w:name="_Toc34915150"/>
      <w:r>
        <w:t>The Exploration Code</w:t>
      </w:r>
      <w:bookmarkEnd w:id="158"/>
      <w:bookmarkEnd w:id="159"/>
      <w:r>
        <w:br/>
      </w:r>
    </w:p>
    <w:p w14:paraId="77090CDE" w14:textId="21025583" w:rsidR="002138CD" w:rsidRPr="003F6A66" w:rsidRDefault="00B95BAE" w:rsidP="002138CD">
      <w:pPr>
        <w:pStyle w:val="BodyTextIndent"/>
      </w:pPr>
      <w:r w:rsidRPr="003F6A66">
        <w:t>On the other hand, an exploitation is defined by a q value network to update the list of q values, then the agent will choose the highest q values which indicated an action that will lead into most favorable reward</w:t>
      </w:r>
      <w:r w:rsidR="00526B15" w:rsidRPr="003F6A66">
        <w:t xml:space="preserve"> as shown by </w:t>
      </w:r>
      <w:r w:rsidR="00181FC2">
        <w:t>f</w:t>
      </w:r>
      <w:r w:rsidR="00526B15" w:rsidRPr="003F6A66">
        <w:t xml:space="preserve">igure </w:t>
      </w:r>
      <w:r w:rsidR="002D7EBE">
        <w:t>5.15</w:t>
      </w:r>
      <w:r w:rsidRPr="003F6A66">
        <w:t>.</w:t>
      </w:r>
    </w:p>
    <w:p w14:paraId="313FA1AD" w14:textId="2AECB943" w:rsidR="00526B15" w:rsidRPr="003F6A66" w:rsidRDefault="00F1070D" w:rsidP="00A273C6">
      <w:pPr>
        <w:pStyle w:val="BodyTextIndent"/>
        <w:ind w:firstLine="0"/>
        <w:jc w:val="center"/>
      </w:pPr>
      <w:r w:rsidRPr="003F6A66">
        <w:rPr>
          <w:noProof/>
        </w:rPr>
        <w:lastRenderedPageBreak/>
        <mc:AlternateContent>
          <mc:Choice Requires="wps">
            <w:drawing>
              <wp:inline distT="0" distB="0" distL="0" distR="0" wp14:anchorId="3F2481A6" wp14:editId="072E1C16">
                <wp:extent cx="3653790" cy="802005"/>
                <wp:effectExtent l="9525" t="9525" r="13335" b="762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802005"/>
                        </a:xfrm>
                        <a:prstGeom prst="rect">
                          <a:avLst/>
                        </a:prstGeom>
                        <a:solidFill>
                          <a:srgbClr val="FFFFFF"/>
                        </a:solidFill>
                        <a:ln w="9525">
                          <a:solidFill>
                            <a:srgbClr val="000000"/>
                          </a:solidFill>
                          <a:miter lim="800000"/>
                          <a:headEnd/>
                          <a:tailEnd/>
                        </a:ln>
                      </wps:spPr>
                      <wps:txbx>
                        <w:txbxContent>
                          <w:p w14:paraId="38707733" w14:textId="077F3B87" w:rsidR="00034D66" w:rsidRDefault="00034D66" w:rsidP="00526B15">
                            <w:r w:rsidRPr="00224FBC">
                              <w:t xml:space="preserve">        </w:t>
                            </w:r>
                            <w:r w:rsidRPr="00224FBC">
                              <w:rPr>
                                <w:i/>
                                <w:iCs/>
                              </w:rPr>
                              <w:t>else</w:t>
                            </w:r>
                            <w:r w:rsidRPr="00224FBC">
                              <w:t>:</w:t>
                            </w:r>
                            <w:r w:rsidRPr="00224FBC">
                              <w:br/>
                              <w:t xml:space="preserve">            q_val = </w:t>
                            </w:r>
                            <w:r w:rsidRPr="00224FBC">
                              <w:rPr>
                                <w:i/>
                                <w:iCs/>
                              </w:rPr>
                              <w:t>self</w:t>
                            </w:r>
                            <w:r w:rsidRPr="00224FBC">
                              <w:t>.networks.predict(state)</w:t>
                            </w:r>
                            <w:r w:rsidRPr="00224FBC">
                              <w:br/>
                              <w:t xml:space="preserve">            action = np.argmax(q_val)</w:t>
                            </w:r>
                            <w:r w:rsidRPr="00224FBC">
                              <w:br/>
                              <w:t xml:space="preserve">        </w:t>
                            </w:r>
                            <w:r w:rsidRPr="00224FBC">
                              <w:rPr>
                                <w:i/>
                                <w:iCs/>
                              </w:rPr>
                              <w:t xml:space="preserve">return </w:t>
                            </w:r>
                            <w:r w:rsidRPr="00224FBC">
                              <w:t>action</w:t>
                            </w:r>
                          </w:p>
                        </w:txbxContent>
                      </wps:txbx>
                      <wps:bodyPr rot="0" vert="horz" wrap="square" lIns="91440" tIns="45720" rIns="91440" bIns="45720" anchor="t" anchorCtr="0" upright="1">
                        <a:spAutoFit/>
                      </wps:bodyPr>
                    </wps:wsp>
                  </a:graphicData>
                </a:graphic>
              </wp:inline>
            </w:drawing>
          </mc:Choice>
          <mc:Fallback>
            <w:pict>
              <v:shape w14:anchorId="3F2481A6" id="_x0000_s1096" type="#_x0000_t202" style="width:287.7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">
                <v:textbox style="mso-fit-shape-to-text:t">
                  <w:txbxContent>
                    <w:p w14:paraId="38707733" w14:textId="077F3B87" w:rsidR="00034D66" w:rsidRDefault="00034D66" w:rsidP="00526B15">
                      <w:r w:rsidRPr="00224FBC">
                        <w:t xml:space="preserve">        </w:t>
                      </w:r>
                      <w:r w:rsidRPr="00224FBC">
                        <w:rPr>
                          <w:i/>
                          <w:iCs/>
                        </w:rPr>
                        <w:t>else</w:t>
                      </w:r>
                      <w:r w:rsidRPr="00224FBC">
                        <w:t>:</w:t>
                      </w:r>
                      <w:r w:rsidRPr="00224FBC">
                        <w:br/>
                        <w:t xml:space="preserve">            q_val = </w:t>
                      </w:r>
                      <w:r w:rsidRPr="00224FBC">
                        <w:rPr>
                          <w:i/>
                          <w:iCs/>
                        </w:rPr>
                        <w:t>self</w:t>
                      </w:r>
                      <w:r w:rsidRPr="00224FBC">
                        <w:t>.networks.predict(state)</w:t>
                      </w:r>
                      <w:r w:rsidRPr="00224FBC">
                        <w:br/>
                        <w:t xml:space="preserve">            action = np.argmax(q_val)</w:t>
                      </w:r>
                      <w:r w:rsidRPr="00224FBC">
                        <w:br/>
                        <w:t xml:space="preserve">        </w:t>
                      </w:r>
                      <w:r w:rsidRPr="00224FBC">
                        <w:rPr>
                          <w:i/>
                          <w:iCs/>
                        </w:rPr>
                        <w:t xml:space="preserve">return </w:t>
                      </w:r>
                      <w:r w:rsidRPr="00224FBC">
                        <w:t>action</w:t>
                      </w:r>
                    </w:p>
                  </w:txbxContent>
                </v:textbox>
                <w10:anchorlock/>
              </v:shape>
            </w:pict>
          </mc:Fallback>
        </mc:AlternateContent>
      </w:r>
    </w:p>
    <w:p w14:paraId="1D8DF8D8" w14:textId="37A58EC0" w:rsidR="00A0368C" w:rsidRPr="003F6A66" w:rsidRDefault="00C059C5" w:rsidP="00A51049">
      <w:pPr>
        <w:pStyle w:val="figureTitle"/>
      </w:pPr>
      <w:bookmarkStart w:id="160" w:name="_Toc34865752"/>
      <w:bookmarkStart w:id="161" w:name="_Toc34915151"/>
      <w:r>
        <w:t>The Exploitation Code</w:t>
      </w:r>
      <w:bookmarkEnd w:id="160"/>
      <w:bookmarkEnd w:id="161"/>
    </w:p>
    <w:p w14:paraId="6A903AF3" w14:textId="1FF982F5" w:rsidR="00A0368C" w:rsidRPr="00A0368C" w:rsidRDefault="00A0368C" w:rsidP="00A0368C">
      <w:pPr>
        <w:pStyle w:val="Heading2"/>
        <w:rPr>
          <w:rFonts w:cs="Times New Roman"/>
        </w:rPr>
      </w:pPr>
      <w:bookmarkStart w:id="162" w:name="_Toc34915090"/>
      <w:r>
        <w:rPr>
          <w:rFonts w:cs="Times New Roman"/>
        </w:rPr>
        <w:t>Update Epsilon</w:t>
      </w:r>
      <w:r w:rsidRPr="003F6A66">
        <w:rPr>
          <w:rFonts w:cs="Times New Roman"/>
        </w:rPr>
        <w:t xml:space="preserve"> Function</w:t>
      </w:r>
      <w:bookmarkEnd w:id="162"/>
    </w:p>
    <w:p w14:paraId="00138B62" w14:textId="641FD194" w:rsidR="00A0368C" w:rsidRDefault="00F34218" w:rsidP="00A0368C">
      <w:pPr>
        <w:pStyle w:val="BodyTextIndent"/>
      </w:pPr>
      <w:r>
        <w:t>The code shown by f</w:t>
      </w:r>
      <w:r w:rsidR="00A0368C">
        <w:t xml:space="preserve">igure </w:t>
      </w:r>
      <w:r w:rsidR="002D7EBE">
        <w:t>5.16</w:t>
      </w:r>
      <w:r w:rsidR="00A0368C">
        <w:t xml:space="preserve"> </w:t>
      </w:r>
      <w:r w:rsidR="00C059C5">
        <w:t xml:space="preserve">shows the code to </w:t>
      </w:r>
      <w:r w:rsidR="005A4C08">
        <w:t>updat</w:t>
      </w:r>
      <w:r w:rsidR="00C059C5">
        <w:t>ing</w:t>
      </w:r>
      <w:r w:rsidR="005A4C08">
        <w:t xml:space="preserve"> epsilon</w:t>
      </w:r>
      <w:r w:rsidR="00C059C5">
        <w:t xml:space="preserve"> value.</w:t>
      </w:r>
      <w:r w:rsidR="005A4C08">
        <w:t xml:space="preserve"> </w:t>
      </w:r>
      <w:r w:rsidR="00C059C5">
        <w:t xml:space="preserve">The epsilon then will be utilized as the real indicator for the agent’s behavior that is shown by the figure 5.14. </w:t>
      </w:r>
    </w:p>
    <w:p w14:paraId="6889F474" w14:textId="77777777" w:rsidR="005A4C08" w:rsidRPr="003F6A66" w:rsidRDefault="005A4C08" w:rsidP="00A273C6">
      <w:pPr>
        <w:pStyle w:val="BodyTextIndent"/>
        <w:ind w:firstLine="0"/>
        <w:jc w:val="center"/>
      </w:pPr>
      <w:r w:rsidRPr="003F6A66">
        <w:rPr>
          <w:noProof/>
        </w:rPr>
        <mc:AlternateContent>
          <mc:Choice Requires="wps">
            <w:drawing>
              <wp:inline distT="0" distB="0" distL="0" distR="0" wp14:anchorId="6BE8ABE7" wp14:editId="62CDACBA">
                <wp:extent cx="3620779" cy="1041352"/>
                <wp:effectExtent l="0" t="0" r="17780" b="2603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0779" cy="1041352"/>
                        </a:xfrm>
                        <a:prstGeom prst="rect">
                          <a:avLst/>
                        </a:prstGeom>
                        <a:solidFill>
                          <a:srgbClr val="FFFFFF"/>
                        </a:solidFill>
                        <a:ln w="9525">
                          <a:solidFill>
                            <a:srgbClr val="000000"/>
                          </a:solidFill>
                          <a:miter lim="800000"/>
                          <a:headEnd/>
                          <a:tailEnd/>
                        </a:ln>
                      </wps:spPr>
                      <wps:txbx>
                        <w:txbxContent>
                          <w:p w14:paraId="4A6C76C9" w14:textId="6021EA23" w:rsidR="00034D66" w:rsidRDefault="00034D66" w:rsidP="005A4C08">
                            <w:r w:rsidRPr="00224FBC">
                              <w:rPr>
                                <w:i/>
                                <w:iCs/>
                              </w:rPr>
                              <w:t xml:space="preserve">def </w:t>
                            </w:r>
                            <w:r w:rsidRPr="00224FBC">
                              <w:t>update_epsilon(</w:t>
                            </w:r>
                            <w:r w:rsidRPr="00224FBC">
                              <w:rPr>
                                <w:i/>
                                <w:iCs/>
                              </w:rPr>
                              <w:t>self</w:t>
                            </w:r>
                            <w:r w:rsidRPr="00224FBC">
                              <w:t>):</w:t>
                            </w:r>
                            <w:r w:rsidRPr="00224FBC">
                              <w:br/>
                              <w:t xml:space="preserve">        </w:t>
                            </w:r>
                            <w:r w:rsidRPr="00224FBC">
                              <w:rPr>
                                <w:i/>
                                <w:iCs/>
                              </w:rPr>
                              <w:t>if self</w:t>
                            </w:r>
                            <w:r w:rsidRPr="00224FBC">
                              <w:t xml:space="preserve">.epsilon - </w:t>
                            </w:r>
                            <w:r w:rsidRPr="00224FBC">
                              <w:rPr>
                                <w:i/>
                                <w:iCs/>
                              </w:rPr>
                              <w:t>self</w:t>
                            </w:r>
                            <w:r w:rsidRPr="00224FBC">
                              <w:t>.epsilon_decay &gt; 0.1:</w:t>
                            </w:r>
                            <w:r w:rsidRPr="00224FBC">
                              <w:br/>
                              <w:t xml:space="preserve">            </w:t>
                            </w:r>
                            <w:r w:rsidRPr="00224FBC">
                              <w:rPr>
                                <w:i/>
                                <w:iCs/>
                              </w:rPr>
                              <w:t>self</w:t>
                            </w:r>
                            <w:r w:rsidRPr="00224FBC">
                              <w:t xml:space="preserve">.epsilon -= </w:t>
                            </w:r>
                            <w:r w:rsidRPr="00224FBC">
                              <w:rPr>
                                <w:i/>
                                <w:iCs/>
                              </w:rPr>
                              <w:t>self</w:t>
                            </w:r>
                            <w:r w:rsidRPr="00224FBC">
                              <w:t>.epsilon_decay</w:t>
                            </w:r>
                            <w:r w:rsidRPr="00224FBC">
                              <w:br/>
                              <w:t xml:space="preserve">        </w:t>
                            </w:r>
                            <w:r w:rsidRPr="00224FBC">
                              <w:rPr>
                                <w:i/>
                                <w:iCs/>
                              </w:rPr>
                              <w:t>else</w:t>
                            </w:r>
                            <w:r w:rsidRPr="00224FBC">
                              <w:t>:</w:t>
                            </w:r>
                            <w:r w:rsidRPr="00224FBC">
                              <w:br/>
                              <w:t xml:space="preserve">            </w:t>
                            </w:r>
                            <w:r w:rsidRPr="00224FBC">
                              <w:rPr>
                                <w:i/>
                                <w:iCs/>
                              </w:rPr>
                              <w:t>self</w:t>
                            </w:r>
                            <w:r w:rsidRPr="00224FBC">
                              <w:t>.epsilon = 0.1</w:t>
                            </w:r>
                          </w:p>
                        </w:txbxContent>
                      </wps:txbx>
                      <wps:bodyPr rot="0" vert="horz" wrap="square" lIns="91440" tIns="45720" rIns="91440" bIns="45720" anchor="t" anchorCtr="0" upright="1">
                        <a:noAutofit/>
                      </wps:bodyPr>
                    </wps:wsp>
                  </a:graphicData>
                </a:graphic>
              </wp:inline>
            </w:drawing>
          </mc:Choice>
          <mc:Fallback>
            <w:pict>
              <v:shape w14:anchorId="6BE8ABE7" id="_x0000_s1097" type="#_x0000_t202" style="width:285.1pt;height: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">
                <v:textbox>
                  <w:txbxContent>
                    <w:p w14:paraId="4A6C76C9" w14:textId="6021EA23" w:rsidR="00034D66" w:rsidRDefault="00034D66" w:rsidP="005A4C08">
                      <w:r w:rsidRPr="00224FBC">
                        <w:rPr>
                          <w:i/>
                          <w:iCs/>
                        </w:rPr>
                        <w:t xml:space="preserve">def </w:t>
                      </w:r>
                      <w:r w:rsidRPr="00224FBC">
                        <w:t>update_epsilon(</w:t>
                      </w:r>
                      <w:r w:rsidRPr="00224FBC">
                        <w:rPr>
                          <w:i/>
                          <w:iCs/>
                        </w:rPr>
                        <w:t>self</w:t>
                      </w:r>
                      <w:r w:rsidRPr="00224FBC">
                        <w:t>):</w:t>
                      </w:r>
                      <w:r w:rsidRPr="00224FBC">
                        <w:br/>
                        <w:t xml:space="preserve">        </w:t>
                      </w:r>
                      <w:r w:rsidRPr="00224FBC">
                        <w:rPr>
                          <w:i/>
                          <w:iCs/>
                        </w:rPr>
                        <w:t>if self</w:t>
                      </w:r>
                      <w:r w:rsidRPr="00224FBC">
                        <w:t xml:space="preserve">.epsilon - </w:t>
                      </w:r>
                      <w:r w:rsidRPr="00224FBC">
                        <w:rPr>
                          <w:i/>
                          <w:iCs/>
                        </w:rPr>
                        <w:t>self</w:t>
                      </w:r>
                      <w:r w:rsidRPr="00224FBC">
                        <w:t>.epsilon_decay &gt; 0.1:</w:t>
                      </w:r>
                      <w:r w:rsidRPr="00224FBC">
                        <w:br/>
                        <w:t xml:space="preserve">            </w:t>
                      </w:r>
                      <w:r w:rsidRPr="00224FBC">
                        <w:rPr>
                          <w:i/>
                          <w:iCs/>
                        </w:rPr>
                        <w:t>self</w:t>
                      </w:r>
                      <w:r w:rsidRPr="00224FBC">
                        <w:t xml:space="preserve">.epsilon -= </w:t>
                      </w:r>
                      <w:r w:rsidRPr="00224FBC">
                        <w:rPr>
                          <w:i/>
                          <w:iCs/>
                        </w:rPr>
                        <w:t>self</w:t>
                      </w:r>
                      <w:r w:rsidRPr="00224FBC">
                        <w:t>.epsilon_decay</w:t>
                      </w:r>
                      <w:r w:rsidRPr="00224FBC">
                        <w:br/>
                        <w:t xml:space="preserve">        </w:t>
                      </w:r>
                      <w:r w:rsidRPr="00224FBC">
                        <w:rPr>
                          <w:i/>
                          <w:iCs/>
                        </w:rPr>
                        <w:t>else</w:t>
                      </w:r>
                      <w:r w:rsidRPr="00224FBC">
                        <w:t>:</w:t>
                      </w:r>
                      <w:r w:rsidRPr="00224FBC">
                        <w:br/>
                        <w:t xml:space="preserve">            </w:t>
                      </w:r>
                      <w:r w:rsidRPr="00224FBC">
                        <w:rPr>
                          <w:i/>
                          <w:iCs/>
                        </w:rPr>
                        <w:t>self</w:t>
                      </w:r>
                      <w:r w:rsidRPr="00224FBC">
                        <w:t>.epsilon = 0.1</w:t>
                      </w:r>
                    </w:p>
                  </w:txbxContent>
                </v:textbox>
                <w10:anchorlock/>
              </v:shape>
            </w:pict>
          </mc:Fallback>
        </mc:AlternateContent>
      </w:r>
    </w:p>
    <w:p w14:paraId="14CAFD84" w14:textId="4D4BADE3" w:rsidR="005A4C08" w:rsidRPr="003F6A66" w:rsidRDefault="00C059C5" w:rsidP="00C059C5">
      <w:pPr>
        <w:pStyle w:val="figureTitle"/>
      </w:pPr>
      <w:bookmarkStart w:id="163" w:name="_Toc34865753"/>
      <w:bookmarkStart w:id="164" w:name="_Toc34915152"/>
      <w:r>
        <w:t>The Update Epsilon Function</w:t>
      </w:r>
      <w:bookmarkEnd w:id="163"/>
      <w:bookmarkEnd w:id="164"/>
    </w:p>
    <w:p w14:paraId="08D6E48E" w14:textId="5DC5AB5B" w:rsidR="00A0368C" w:rsidRPr="00A0368C" w:rsidRDefault="00A0368C" w:rsidP="00A0368C">
      <w:pPr>
        <w:pStyle w:val="Heading2"/>
        <w:rPr>
          <w:rFonts w:cs="Times New Roman"/>
        </w:rPr>
      </w:pPr>
      <w:bookmarkStart w:id="165" w:name="_Toc34915091"/>
      <w:r w:rsidRPr="003F6A66">
        <w:rPr>
          <w:rFonts w:cs="Times New Roman"/>
        </w:rPr>
        <w:t>Sampling Function</w:t>
      </w:r>
      <w:bookmarkEnd w:id="165"/>
    </w:p>
    <w:p w14:paraId="4E97F605" w14:textId="4CC40546" w:rsidR="001075AF" w:rsidRPr="003F6A66" w:rsidRDefault="00253D14" w:rsidP="00A0368C">
      <w:pPr>
        <w:pStyle w:val="BodyTextIndent"/>
      </w:pPr>
      <w:r>
        <w:t>Randrange built in</w:t>
      </w:r>
      <w:r w:rsidR="001075AF" w:rsidRPr="003F6A66">
        <w:t xml:space="preserve"> function </w:t>
      </w:r>
      <w:r>
        <w:t>is</w:t>
      </w:r>
      <w:r w:rsidR="001075AF" w:rsidRPr="003F6A66">
        <w:t xml:space="preserve"> utilized to randomly choice an action in the range of </w:t>
      </w:r>
      <w:r>
        <w:t>memory length</w:t>
      </w:r>
      <w:r w:rsidR="001075AF" w:rsidRPr="003F6A66">
        <w:t xml:space="preserve"> as shown by the </w:t>
      </w:r>
      <w:r w:rsidR="00181FC2">
        <w:t>f</w:t>
      </w:r>
      <w:r w:rsidR="001075AF" w:rsidRPr="003F6A66">
        <w:t xml:space="preserve">igure </w:t>
      </w:r>
      <w:r w:rsidR="002D7EBE">
        <w:t>5.17</w:t>
      </w:r>
      <w:r w:rsidR="001075AF" w:rsidRPr="003F6A66">
        <w:t xml:space="preserve">. </w:t>
      </w:r>
    </w:p>
    <w:p w14:paraId="451D4A0F" w14:textId="0B659499" w:rsidR="00E732B8" w:rsidRDefault="00253D14" w:rsidP="009F5E5A">
      <w:pPr>
        <w:pStyle w:val="BodyTextIndent"/>
        <w:ind w:firstLine="0"/>
        <w:jc w:val="center"/>
      </w:pPr>
      <w:r w:rsidRPr="003F6A66">
        <w:rPr>
          <w:noProof/>
        </w:rPr>
        <mc:AlternateContent>
          <mc:Choice Requires="wps">
            <w:drawing>
              <wp:inline distT="0" distB="0" distL="0" distR="0" wp14:anchorId="275EF9D2" wp14:editId="538856DF">
                <wp:extent cx="2992755" cy="273133"/>
                <wp:effectExtent l="0" t="0" r="17145" b="1270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755" cy="296883"/>
                        </a:xfrm>
                        <a:prstGeom prst="rect">
                          <a:avLst/>
                        </a:prstGeom>
                        <a:solidFill>
                          <a:srgbClr val="FFFFFF"/>
                        </a:solidFill>
                        <a:ln w="9525">
                          <a:solidFill>
                            <a:srgbClr val="000000"/>
                          </a:solidFill>
                          <a:miter lim="800000"/>
                          <a:headEnd/>
                          <a:tailEnd/>
                        </a:ln>
                      </wps:spPr>
                      <wps:txbx>
                        <w:txbxContent>
                          <w:p w14:paraId="5B339B94" w14:textId="00550C47" w:rsidR="00034D66" w:rsidRDefault="00034D66" w:rsidP="00253D14">
                            <w:pPr>
                              <w:jc w:val="both"/>
                            </w:pPr>
                            <w:r w:rsidRPr="00224FBC">
                              <w:rPr>
                                <w:i/>
                                <w:iCs/>
                              </w:rPr>
                              <w:t>self</w:t>
                            </w:r>
                            <w:r w:rsidRPr="00224FBC">
                              <w:t xml:space="preserve">.memory[randrange(0, </w:t>
                            </w:r>
                            <w:r w:rsidRPr="00224FBC">
                              <w:rPr>
                                <w:i/>
                                <w:iCs/>
                              </w:rPr>
                              <w:t>len</w:t>
                            </w:r>
                            <w:r w:rsidRPr="00224FBC">
                              <w:t>(</w:t>
                            </w:r>
                            <w:r w:rsidRPr="00224FBC">
                              <w:rPr>
                                <w:i/>
                                <w:iCs/>
                              </w:rPr>
                              <w:t>self</w:t>
                            </w:r>
                            <w:r w:rsidRPr="00224FBC">
                              <w:t>.memory))]</w:t>
                            </w:r>
                          </w:p>
                        </w:txbxContent>
                      </wps:txbx>
                      <wps:bodyPr rot="0" vert="horz" wrap="square" lIns="91440" tIns="45720" rIns="91440" bIns="45720" anchor="t" anchorCtr="0" upright="1">
                        <a:noAutofit/>
                      </wps:bodyPr>
                    </wps:wsp>
                  </a:graphicData>
                </a:graphic>
              </wp:inline>
            </w:drawing>
          </mc:Choice>
          <mc:Fallback>
            <w:pict>
              <v:shape w14:anchorId="275EF9D2" id="_x0000_s1098" type="#_x0000_t202" style="width:235.6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">
                <v:textbox>
                  <w:txbxContent>
                    <w:p w14:paraId="5B339B94" w14:textId="00550C47" w:rsidR="00034D66" w:rsidRDefault="00034D66" w:rsidP="00253D14">
                      <w:pPr>
                        <w:jc w:val="both"/>
                      </w:pPr>
                      <w:r w:rsidRPr="00224FBC">
                        <w:rPr>
                          <w:i/>
                          <w:iCs/>
                        </w:rPr>
                        <w:t>self</w:t>
                      </w:r>
                      <w:r w:rsidRPr="00224FBC">
                        <w:t xml:space="preserve">.memory[randrange(0, </w:t>
                      </w:r>
                      <w:r w:rsidRPr="00224FBC">
                        <w:rPr>
                          <w:i/>
                          <w:iCs/>
                        </w:rPr>
                        <w:t>len</w:t>
                      </w:r>
                      <w:r w:rsidRPr="00224FBC">
                        <w:t>(</w:t>
                      </w:r>
                      <w:r w:rsidRPr="00224FBC">
                        <w:rPr>
                          <w:i/>
                          <w:iCs/>
                        </w:rPr>
                        <w:t>self</w:t>
                      </w:r>
                      <w:r w:rsidRPr="00224FBC">
                        <w:t>.memory))]</w:t>
                      </w:r>
                    </w:p>
                  </w:txbxContent>
                </v:textbox>
                <w10:anchorlock/>
              </v:shape>
            </w:pict>
          </mc:Fallback>
        </mc:AlternateContent>
      </w:r>
    </w:p>
    <w:p w14:paraId="7B849ECA" w14:textId="65EBF936" w:rsidR="00B112D1" w:rsidRDefault="009F5E5A" w:rsidP="00B112D1">
      <w:pPr>
        <w:pStyle w:val="figureTitle"/>
      </w:pPr>
      <w:bookmarkStart w:id="166" w:name="_Toc34865754"/>
      <w:bookmarkStart w:id="167" w:name="_Toc34915153"/>
      <w:r>
        <w:t>Random</w:t>
      </w:r>
      <w:r w:rsidR="00B112D1">
        <w:t xml:space="preserve"> Mechanism to Choose a Batch of Episodes from Memory</w:t>
      </w:r>
      <w:bookmarkEnd w:id="166"/>
      <w:bookmarkEnd w:id="167"/>
      <w:r w:rsidR="00B112D1">
        <w:br/>
      </w:r>
    </w:p>
    <w:p w14:paraId="2CBFA127" w14:textId="77777777" w:rsidR="00B112D1" w:rsidRPr="00B112D1" w:rsidRDefault="00B112D1" w:rsidP="00B112D1"/>
    <w:p w14:paraId="1E2F92B2" w14:textId="564ACCE5" w:rsidR="001075AF" w:rsidRPr="003F6A66" w:rsidRDefault="00D4108D" w:rsidP="00253D14">
      <w:pPr>
        <w:pStyle w:val="BodyTextIndent"/>
      </w:pPr>
      <w:r w:rsidRPr="003F6A66">
        <w:t xml:space="preserve">After a batch of episode have been fetch from the memory, the episode content will be </w:t>
      </w:r>
      <w:r w:rsidR="00253D14">
        <w:t>stored</w:t>
      </w:r>
      <w:r w:rsidRPr="003F6A66">
        <w:t xml:space="preserve"> into the new container of state, action, </w:t>
      </w:r>
      <w:r w:rsidR="006621DA" w:rsidRPr="003F6A66">
        <w:t>done</w:t>
      </w:r>
      <w:r w:rsidRPr="003F6A66">
        <w:t>, and next state</w:t>
      </w:r>
      <w:r w:rsidR="006621DA" w:rsidRPr="003F6A66">
        <w:t>.</w:t>
      </w:r>
      <w:r w:rsidR="00253D14">
        <w:t xml:space="preserve"> The array container </w:t>
      </w:r>
      <w:r w:rsidR="00253D14">
        <w:lastRenderedPageBreak/>
        <w:t xml:space="preserve">is called </w:t>
      </w:r>
      <w:r w:rsidR="00253D14">
        <w:rPr>
          <w:i/>
          <w:iCs/>
        </w:rPr>
        <w:t>batch</w:t>
      </w:r>
      <w:r w:rsidR="00253D14">
        <w:t xml:space="preserve">. </w:t>
      </w:r>
      <w:r w:rsidR="006621DA" w:rsidRPr="003F6A66">
        <w:t>Then, it will be returned to the new container as shown b</w:t>
      </w:r>
      <w:r w:rsidR="00253D14">
        <w:t>elow in the figure</w:t>
      </w:r>
      <w:r w:rsidR="00181FC2">
        <w:t xml:space="preserve"> </w:t>
      </w:r>
      <w:r w:rsidR="002D7EBE">
        <w:t>5.18</w:t>
      </w:r>
      <w:r w:rsidR="00253D14">
        <w:t>.</w:t>
      </w:r>
    </w:p>
    <w:p w14:paraId="221B7455" w14:textId="02423C98" w:rsidR="00D4108D" w:rsidRPr="003F6A66" w:rsidRDefault="00F1070D" w:rsidP="00B112D1">
      <w:pPr>
        <w:pStyle w:val="BodyTextIndent"/>
        <w:ind w:firstLine="0"/>
        <w:jc w:val="center"/>
      </w:pPr>
      <w:r w:rsidRPr="003F6A66">
        <w:rPr>
          <w:noProof/>
        </w:rPr>
        <mc:AlternateContent>
          <mc:Choice Requires="wps">
            <w:drawing>
              <wp:inline distT="0" distB="0" distL="0" distR="0" wp14:anchorId="43960C23" wp14:editId="31C6B415">
                <wp:extent cx="4354830" cy="2729865"/>
                <wp:effectExtent l="9525" t="9525" r="7620" b="1333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4830" cy="2729865"/>
                        </a:xfrm>
                        <a:prstGeom prst="rect">
                          <a:avLst/>
                        </a:prstGeom>
                        <a:solidFill>
                          <a:srgbClr val="FFFFFF"/>
                        </a:solidFill>
                        <a:ln w="9525">
                          <a:solidFill>
                            <a:srgbClr val="000000"/>
                          </a:solidFill>
                          <a:miter lim="800000"/>
                          <a:headEnd/>
                          <a:tailEnd/>
                        </a:ln>
                      </wps:spPr>
                      <wps:txbx>
                        <w:txbxContent>
                          <w:p w14:paraId="23978E45" w14:textId="556C615E" w:rsidR="00034D66" w:rsidRDefault="00034D66" w:rsidP="006621DA">
                            <w:r w:rsidRPr="00224FBC">
                              <w:t xml:space="preserve">    </w:t>
                            </w:r>
                            <w:r w:rsidRPr="00224FBC">
                              <w:rPr>
                                <w:i/>
                                <w:iCs/>
                              </w:rPr>
                              <w:t># Sampling</w:t>
                            </w:r>
                            <w:r w:rsidRPr="00224FBC">
                              <w:rPr>
                                <w:i/>
                                <w:iCs/>
                              </w:rPr>
                              <w:br/>
                              <w:t xml:space="preserve">    def </w:t>
                            </w:r>
                            <w:r w:rsidRPr="00224FBC">
                              <w:t>sample_exp_batch(</w:t>
                            </w:r>
                            <w:r w:rsidRPr="00224FBC">
                              <w:rPr>
                                <w:i/>
                                <w:iCs/>
                              </w:rPr>
                              <w:t>self</w:t>
                            </w:r>
                            <w:r w:rsidRPr="00224FBC">
                              <w:t>):</w:t>
                            </w:r>
                            <w:r w:rsidRPr="00224FBC">
                              <w:br/>
                              <w:t xml:space="preserve">        batch = []</w:t>
                            </w:r>
                            <w:r w:rsidRPr="00224FBC">
                              <w:br/>
                              <w:t xml:space="preserve">        </w:t>
                            </w:r>
                            <w:r w:rsidRPr="00224FBC">
                              <w:rPr>
                                <w:i/>
                                <w:iCs/>
                              </w:rPr>
                              <w:t xml:space="preserve">for </w:t>
                            </w:r>
                            <w:r w:rsidRPr="00224FBC">
                              <w:t xml:space="preserve">i </w:t>
                            </w:r>
                            <w:r w:rsidRPr="00224FBC">
                              <w:rPr>
                                <w:i/>
                                <w:iCs/>
                              </w:rPr>
                              <w:t>in range</w:t>
                            </w:r>
                            <w:r w:rsidRPr="00224FBC">
                              <w:t>(</w:t>
                            </w:r>
                            <w:r w:rsidRPr="00224FBC">
                              <w:rPr>
                                <w:i/>
                                <w:iCs/>
                              </w:rPr>
                              <w:t>self</w:t>
                            </w:r>
                            <w:r w:rsidRPr="00224FBC">
                              <w:t>.batch_size):</w:t>
                            </w:r>
                            <w:r w:rsidRPr="00224FBC">
                              <w:br/>
                              <w:t xml:space="preserve">            batch.append(</w:t>
                            </w:r>
                            <w:r w:rsidRPr="00224FBC">
                              <w:rPr>
                                <w:i/>
                                <w:iCs/>
                              </w:rPr>
                              <w:t>self</w:t>
                            </w:r>
                            <w:r w:rsidRPr="00224FBC">
                              <w:t xml:space="preserve">.memory[randrange(0, </w:t>
                            </w:r>
                            <w:r w:rsidRPr="00224FBC">
                              <w:rPr>
                                <w:i/>
                                <w:iCs/>
                              </w:rPr>
                              <w:t>len</w:t>
                            </w:r>
                            <w:r w:rsidRPr="00224FBC">
                              <w:t>(</w:t>
                            </w:r>
                            <w:r w:rsidRPr="00224FBC">
                              <w:rPr>
                                <w:i/>
                                <w:iCs/>
                              </w:rPr>
                              <w:t>self</w:t>
                            </w:r>
                            <w:r w:rsidRPr="00224FBC">
                              <w:t>.memory))])</w:t>
                            </w:r>
                            <w:r w:rsidRPr="00224FBC">
                              <w:br/>
                              <w:t xml:space="preserve">        </w:t>
                            </w:r>
                            <w:r w:rsidRPr="00224FBC">
                              <w:rPr>
                                <w:i/>
                                <w:iCs/>
                              </w:rPr>
                              <w:t xml:space="preserve">return </w:t>
                            </w:r>
                            <w:r w:rsidRPr="00224FBC">
                              <w:t>np.asarray(batch)</w:t>
                            </w:r>
                          </w:p>
                        </w:txbxContent>
                      </wps:txbx>
                      <wps:bodyPr rot="0" vert="horz" wrap="square" lIns="91440" tIns="45720" rIns="91440" bIns="45720" anchor="t" anchorCtr="0" upright="1">
                        <a:spAutoFit/>
                      </wps:bodyPr>
                    </wps:wsp>
                  </a:graphicData>
                </a:graphic>
              </wp:inline>
            </w:drawing>
          </mc:Choice>
          <mc:Fallback>
            <w:pict>
              <v:shape w14:anchorId="43960C23" id="_x0000_s1099" type="#_x0000_t202" style="width:342.9pt;height:2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">
                <v:textbox style="mso-fit-shape-to-text:t">
                  <w:txbxContent>
                    <w:p w14:paraId="23978E45" w14:textId="556C615E" w:rsidR="00034D66" w:rsidRDefault="00034D66" w:rsidP="006621DA">
                      <w:r w:rsidRPr="00224FBC">
                        <w:t xml:space="preserve">    </w:t>
                      </w:r>
                      <w:r w:rsidRPr="00224FBC">
                        <w:rPr>
                          <w:i/>
                          <w:iCs/>
                        </w:rPr>
                        <w:t># Sampling</w:t>
                      </w:r>
                      <w:r w:rsidRPr="00224FBC">
                        <w:rPr>
                          <w:i/>
                          <w:iCs/>
                        </w:rPr>
                        <w:br/>
                        <w:t xml:space="preserve">    def </w:t>
                      </w:r>
                      <w:r w:rsidRPr="00224FBC">
                        <w:t>sample_exp_batch(</w:t>
                      </w:r>
                      <w:r w:rsidRPr="00224FBC">
                        <w:rPr>
                          <w:i/>
                          <w:iCs/>
                        </w:rPr>
                        <w:t>self</w:t>
                      </w:r>
                      <w:r w:rsidRPr="00224FBC">
                        <w:t>):</w:t>
                      </w:r>
                      <w:r w:rsidRPr="00224FBC">
                        <w:br/>
                        <w:t xml:space="preserve">        batch = []</w:t>
                      </w:r>
                      <w:r w:rsidRPr="00224FBC">
                        <w:br/>
                        <w:t xml:space="preserve">        </w:t>
                      </w:r>
                      <w:r w:rsidRPr="00224FBC">
                        <w:rPr>
                          <w:i/>
                          <w:iCs/>
                        </w:rPr>
                        <w:t xml:space="preserve">for </w:t>
                      </w:r>
                      <w:r w:rsidRPr="00224FBC">
                        <w:t xml:space="preserve">i </w:t>
                      </w:r>
                      <w:r w:rsidRPr="00224FBC">
                        <w:rPr>
                          <w:i/>
                          <w:iCs/>
                        </w:rPr>
                        <w:t>in range</w:t>
                      </w:r>
                      <w:r w:rsidRPr="00224FBC">
                        <w:t>(</w:t>
                      </w:r>
                      <w:r w:rsidRPr="00224FBC">
                        <w:rPr>
                          <w:i/>
                          <w:iCs/>
                        </w:rPr>
                        <w:t>self</w:t>
                      </w:r>
                      <w:r w:rsidRPr="00224FBC">
                        <w:t>.batch_size):</w:t>
                      </w:r>
                      <w:r w:rsidRPr="00224FBC">
                        <w:br/>
                        <w:t xml:space="preserve">            batch.append(</w:t>
                      </w:r>
                      <w:r w:rsidRPr="00224FBC">
                        <w:rPr>
                          <w:i/>
                          <w:iCs/>
                        </w:rPr>
                        <w:t>self</w:t>
                      </w:r>
                      <w:r w:rsidRPr="00224FBC">
                        <w:t xml:space="preserve">.memory[randrange(0, </w:t>
                      </w:r>
                      <w:r w:rsidRPr="00224FBC">
                        <w:rPr>
                          <w:i/>
                          <w:iCs/>
                        </w:rPr>
                        <w:t>len</w:t>
                      </w:r>
                      <w:r w:rsidRPr="00224FBC">
                        <w:t>(</w:t>
                      </w:r>
                      <w:r w:rsidRPr="00224FBC">
                        <w:rPr>
                          <w:i/>
                          <w:iCs/>
                        </w:rPr>
                        <w:t>self</w:t>
                      </w:r>
                      <w:r w:rsidRPr="00224FBC">
                        <w:t>.memory))])</w:t>
                      </w:r>
                      <w:r w:rsidRPr="00224FBC">
                        <w:br/>
                        <w:t xml:space="preserve">        </w:t>
                      </w:r>
                      <w:r w:rsidRPr="00224FBC">
                        <w:rPr>
                          <w:i/>
                          <w:iCs/>
                        </w:rPr>
                        <w:t xml:space="preserve">return </w:t>
                      </w:r>
                      <w:r w:rsidRPr="00224FBC">
                        <w:t>np.asarray(batch)</w:t>
                      </w:r>
                    </w:p>
                  </w:txbxContent>
                </v:textbox>
                <w10:anchorlock/>
              </v:shape>
            </w:pict>
          </mc:Fallback>
        </mc:AlternateContent>
      </w:r>
    </w:p>
    <w:p w14:paraId="57D909E1" w14:textId="56CC9DA1" w:rsidR="00B95BAE" w:rsidRPr="003F6A66" w:rsidRDefault="00B112D1" w:rsidP="00B112D1">
      <w:pPr>
        <w:pStyle w:val="figureTitle"/>
      </w:pPr>
      <w:bookmarkStart w:id="168" w:name="_Toc34865755"/>
      <w:bookmarkStart w:id="169" w:name="_Toc34915154"/>
      <w:r>
        <w:t>The Sampling Function</w:t>
      </w:r>
      <w:bookmarkEnd w:id="168"/>
      <w:bookmarkEnd w:id="169"/>
    </w:p>
    <w:p w14:paraId="76CEF73B" w14:textId="7282B47E" w:rsidR="006C427C" w:rsidRDefault="006C427C" w:rsidP="006C427C">
      <w:pPr>
        <w:pStyle w:val="Heading2"/>
        <w:rPr>
          <w:rFonts w:cs="Times New Roman"/>
        </w:rPr>
      </w:pPr>
      <w:bookmarkStart w:id="170" w:name="_Toc34915092"/>
      <w:r>
        <w:rPr>
          <w:rFonts w:cs="Times New Roman"/>
        </w:rPr>
        <w:t xml:space="preserve">Max Q </w:t>
      </w:r>
      <w:r w:rsidR="00A56BBB" w:rsidRPr="003F6A66">
        <w:rPr>
          <w:rFonts w:cs="Times New Roman"/>
        </w:rPr>
        <w:t>Function</w:t>
      </w:r>
      <w:bookmarkEnd w:id="170"/>
    </w:p>
    <w:p w14:paraId="309818DB" w14:textId="74EFEB28" w:rsidR="006C427C" w:rsidRDefault="006C427C" w:rsidP="006C427C">
      <w:pPr>
        <w:pStyle w:val="BodyTextIndent"/>
      </w:pPr>
      <w:r>
        <w:t>The max q function</w:t>
      </w:r>
      <w:r w:rsidR="00181FC2">
        <w:t xml:space="preserve">, depicted by figure </w:t>
      </w:r>
      <w:r w:rsidR="002D7EBE">
        <w:t>5.19</w:t>
      </w:r>
      <w:r w:rsidR="00181FC2">
        <w:t>,</w:t>
      </w:r>
      <w:r>
        <w:t xml:space="preserve"> is created to fetch the maximum q values. It is used for the agent evaluation’s purpose.</w:t>
      </w:r>
    </w:p>
    <w:p w14:paraId="072BBEF2" w14:textId="6C03FF36" w:rsidR="006C427C" w:rsidRDefault="006C427C" w:rsidP="00B112D1">
      <w:pPr>
        <w:pStyle w:val="BodyTextIndent"/>
        <w:jc w:val="center"/>
      </w:pPr>
      <w:r w:rsidRPr="003F6A66">
        <w:rPr>
          <w:noProof/>
        </w:rPr>
        <mc:AlternateContent>
          <mc:Choice Requires="wps">
            <w:drawing>
              <wp:inline distT="0" distB="0" distL="0" distR="0" wp14:anchorId="0A464A3E" wp14:editId="6A77A0A4">
                <wp:extent cx="4517409" cy="878775"/>
                <wp:effectExtent l="0" t="0" r="16510" b="17145"/>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7409" cy="878775"/>
                        </a:xfrm>
                        <a:prstGeom prst="rect">
                          <a:avLst/>
                        </a:prstGeom>
                        <a:solidFill>
                          <a:srgbClr val="FFFFFF"/>
                        </a:solidFill>
                        <a:ln w="9525">
                          <a:solidFill>
                            <a:srgbClr val="000000"/>
                          </a:solidFill>
                          <a:miter lim="800000"/>
                          <a:headEnd/>
                          <a:tailEnd/>
                        </a:ln>
                      </wps:spPr>
                      <wps:txbx>
                        <w:txbxContent>
                          <w:p w14:paraId="18B79594" w14:textId="7A746B64" w:rsidR="00034D66" w:rsidRDefault="00034D66" w:rsidP="006C427C">
                            <w:r w:rsidRPr="00224FBC">
                              <w:t xml:space="preserve">    </w:t>
                            </w:r>
                            <w:r w:rsidRPr="00224FBC">
                              <w:rPr>
                                <w:i/>
                                <w:iCs/>
                              </w:rPr>
                              <w:t xml:space="preserve">def </w:t>
                            </w:r>
                            <w:r w:rsidRPr="00224FBC">
                              <w:t>max_q(</w:t>
                            </w:r>
                            <w:r w:rsidRPr="00224FBC">
                              <w:rPr>
                                <w:i/>
                                <w:iCs/>
                              </w:rPr>
                              <w:t>self</w:t>
                            </w:r>
                            <w:r w:rsidRPr="00224FBC">
                              <w:t>, state):</w:t>
                            </w:r>
                            <w:r w:rsidRPr="00224FBC">
                              <w:br/>
                              <w:t xml:space="preserve">        q_values = </w:t>
                            </w:r>
                            <w:r w:rsidRPr="00224FBC">
                              <w:rPr>
                                <w:i/>
                                <w:iCs/>
                              </w:rPr>
                              <w:t>self</w:t>
                            </w:r>
                            <w:r w:rsidRPr="00224FBC">
                              <w:t>.networks.model.predict(state)</w:t>
                            </w:r>
                            <w:r w:rsidRPr="00224FBC">
                              <w:br/>
                              <w:t xml:space="preserve">        idxs = np.argwhere(q_values == np.max(q_values)).ravel()</w:t>
                            </w:r>
                            <w:r w:rsidRPr="00224FBC">
                              <w:br/>
                              <w:t xml:space="preserve">        </w:t>
                            </w:r>
                            <w:r w:rsidRPr="00224FBC">
                              <w:rPr>
                                <w:i/>
                                <w:iCs/>
                              </w:rPr>
                              <w:t xml:space="preserve">return </w:t>
                            </w:r>
                            <w:r w:rsidRPr="00224FBC">
                              <w:t>np.random.choice(idxs)</w:t>
                            </w:r>
                          </w:p>
                        </w:txbxContent>
                      </wps:txbx>
                      <wps:bodyPr rot="0" vert="horz" wrap="square" lIns="91440" tIns="45720" rIns="91440" bIns="45720" anchor="t" anchorCtr="0" upright="1">
                        <a:noAutofit/>
                      </wps:bodyPr>
                    </wps:wsp>
                  </a:graphicData>
                </a:graphic>
              </wp:inline>
            </w:drawing>
          </mc:Choice>
          <mc:Fallback>
            <w:pict>
              <v:shape w14:anchorId="0A464A3E" id="_x0000_s1100" type="#_x0000_t202" style="width:355.7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">
                <v:textbox>
                  <w:txbxContent>
                    <w:p w14:paraId="18B79594" w14:textId="7A746B64" w:rsidR="00034D66" w:rsidRDefault="00034D66" w:rsidP="006C427C">
                      <w:r w:rsidRPr="00224FBC">
                        <w:t xml:space="preserve">    </w:t>
                      </w:r>
                      <w:r w:rsidRPr="00224FBC">
                        <w:rPr>
                          <w:i/>
                          <w:iCs/>
                        </w:rPr>
                        <w:t xml:space="preserve">def </w:t>
                      </w:r>
                      <w:r w:rsidRPr="00224FBC">
                        <w:t>max_q(</w:t>
                      </w:r>
                      <w:r w:rsidRPr="00224FBC">
                        <w:rPr>
                          <w:i/>
                          <w:iCs/>
                        </w:rPr>
                        <w:t>self</w:t>
                      </w:r>
                      <w:r w:rsidRPr="00224FBC">
                        <w:t>, state):</w:t>
                      </w:r>
                      <w:r w:rsidRPr="00224FBC">
                        <w:br/>
                        <w:t xml:space="preserve">        q_values = </w:t>
                      </w:r>
                      <w:r w:rsidRPr="00224FBC">
                        <w:rPr>
                          <w:i/>
                          <w:iCs/>
                        </w:rPr>
                        <w:t>self</w:t>
                      </w:r>
                      <w:r w:rsidRPr="00224FBC">
                        <w:t>.networks.model.predict(state)</w:t>
                      </w:r>
                      <w:r w:rsidRPr="00224FBC">
                        <w:br/>
                        <w:t xml:space="preserve">        idxs = np.argwhere(q_values == np.max(q_values)).ravel()</w:t>
                      </w:r>
                      <w:r w:rsidRPr="00224FBC">
                        <w:br/>
                        <w:t xml:space="preserve">        </w:t>
                      </w:r>
                      <w:r w:rsidRPr="00224FBC">
                        <w:rPr>
                          <w:i/>
                          <w:iCs/>
                        </w:rPr>
                        <w:t xml:space="preserve">return </w:t>
                      </w:r>
                      <w:r w:rsidRPr="00224FBC">
                        <w:t>np.random.choice(idxs)</w:t>
                      </w:r>
                    </w:p>
                  </w:txbxContent>
                </v:textbox>
                <w10:anchorlock/>
              </v:shape>
            </w:pict>
          </mc:Fallback>
        </mc:AlternateContent>
      </w:r>
    </w:p>
    <w:p w14:paraId="7062BC04" w14:textId="196D3864" w:rsidR="00B112D1" w:rsidRPr="006C427C" w:rsidRDefault="00B112D1" w:rsidP="00B112D1">
      <w:pPr>
        <w:pStyle w:val="figureTitle"/>
      </w:pPr>
      <w:bookmarkStart w:id="171" w:name="_Toc34865756"/>
      <w:bookmarkStart w:id="172" w:name="_Toc34915155"/>
      <w:r>
        <w:t>The Max Q Function</w:t>
      </w:r>
      <w:bookmarkEnd w:id="171"/>
      <w:bookmarkEnd w:id="172"/>
    </w:p>
    <w:p w14:paraId="3C5CDC46" w14:textId="7945AA43" w:rsidR="00A56BBB" w:rsidRPr="006C427C" w:rsidRDefault="006C427C" w:rsidP="00E05020">
      <w:pPr>
        <w:pStyle w:val="Heading2"/>
        <w:rPr>
          <w:rFonts w:cs="Times New Roman"/>
        </w:rPr>
      </w:pPr>
      <w:bookmarkStart w:id="173" w:name="_Toc34915093"/>
      <w:r w:rsidRPr="006C427C">
        <w:rPr>
          <w:rFonts w:cs="Times New Roman"/>
        </w:rPr>
        <w:t>The Learning Function</w:t>
      </w:r>
      <w:bookmarkEnd w:id="173"/>
    </w:p>
    <w:p w14:paraId="517B339C" w14:textId="2BE4420B" w:rsidR="000B01F8" w:rsidRPr="003F6A66" w:rsidRDefault="000B01F8" w:rsidP="000B01F8">
      <w:pPr>
        <w:pStyle w:val="BodyTextIndent"/>
      </w:pPr>
      <w:r w:rsidRPr="003F6A66">
        <w:t>The learning function</w:t>
      </w:r>
      <w:r w:rsidR="00181FC2">
        <w:t xml:space="preserve">, depicted by figure </w:t>
      </w:r>
      <w:r w:rsidR="002D7EBE">
        <w:t>5.20</w:t>
      </w:r>
      <w:r w:rsidR="00181FC2">
        <w:t>,</w:t>
      </w:r>
      <w:r w:rsidRPr="003F6A66">
        <w:t xml:space="preserve"> </w:t>
      </w:r>
      <w:r w:rsidR="00142163">
        <w:t xml:space="preserve">called the main </w:t>
      </w:r>
      <w:r w:rsidR="006C427C">
        <w:t>calculation in the network class. For each training session, the training’s counter will keeps track the history of the number of training session conducted by the system. The sampling function is called to get the sample for the memory to be fetched in the training function.</w:t>
      </w:r>
    </w:p>
    <w:p w14:paraId="38FADD66" w14:textId="02E1DDBD" w:rsidR="00566527" w:rsidRDefault="00F1070D" w:rsidP="001D732D">
      <w:pPr>
        <w:pStyle w:val="BodyTextIndent"/>
        <w:ind w:firstLine="0"/>
        <w:jc w:val="center"/>
      </w:pPr>
      <w:r w:rsidRPr="003F6A66">
        <w:rPr>
          <w:noProof/>
        </w:rPr>
        <w:lastRenderedPageBreak/>
        <mc:AlternateContent>
          <mc:Choice Requires="wps">
            <w:drawing>
              <wp:inline distT="0" distB="0" distL="0" distR="0" wp14:anchorId="6D7A0B8A" wp14:editId="39F3E058">
                <wp:extent cx="4435475" cy="997527"/>
                <wp:effectExtent l="0" t="0" r="22225"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5475" cy="997527"/>
                        </a:xfrm>
                        <a:prstGeom prst="rect">
                          <a:avLst/>
                        </a:prstGeom>
                        <a:solidFill>
                          <a:srgbClr val="FFFFFF"/>
                        </a:solidFill>
                        <a:ln w="9525">
                          <a:solidFill>
                            <a:srgbClr val="000000"/>
                          </a:solidFill>
                          <a:miter lim="800000"/>
                          <a:headEnd/>
                          <a:tailEnd/>
                        </a:ln>
                      </wps:spPr>
                      <wps:txbx>
                        <w:txbxContent>
                          <w:p w14:paraId="6D69522D" w14:textId="5B22D217" w:rsidR="00034D66" w:rsidRDefault="00034D66">
                            <w:r w:rsidRPr="00224FBC">
                              <w:t xml:space="preserve">    </w:t>
                            </w:r>
                            <w:r w:rsidRPr="00224FBC">
                              <w:rPr>
                                <w:i/>
                                <w:iCs/>
                              </w:rPr>
                              <w:t># Learning with Experience Replay</w:t>
                            </w:r>
                            <w:r w:rsidRPr="00224FBC">
                              <w:rPr>
                                <w:i/>
                                <w:iCs/>
                              </w:rPr>
                              <w:br/>
                              <w:t xml:space="preserve">    def </w:t>
                            </w:r>
                            <w:r w:rsidRPr="00224FBC">
                              <w:t>learn(</w:t>
                            </w:r>
                            <w:r w:rsidRPr="00224FBC">
                              <w:rPr>
                                <w:i/>
                                <w:iCs/>
                              </w:rPr>
                              <w:t>self</w:t>
                            </w:r>
                            <w:r w:rsidRPr="00224FBC">
                              <w:t>):</w:t>
                            </w:r>
                            <w:r w:rsidRPr="00224FBC">
                              <w:br/>
                              <w:t xml:space="preserve">        </w:t>
                            </w:r>
                            <w:r w:rsidRPr="00224FBC">
                              <w:rPr>
                                <w:i/>
                                <w:iCs/>
                              </w:rPr>
                              <w:t>self</w:t>
                            </w:r>
                            <w:r w:rsidRPr="00224FBC">
                              <w:t>.training_count += 1</w:t>
                            </w:r>
                            <w:r w:rsidRPr="00224FBC">
                              <w:br/>
                              <w:t xml:space="preserve">        batch = </w:t>
                            </w:r>
                            <w:r w:rsidRPr="00224FBC">
                              <w:rPr>
                                <w:i/>
                                <w:iCs/>
                              </w:rPr>
                              <w:t>self</w:t>
                            </w:r>
                            <w:r w:rsidRPr="00224FBC">
                              <w:t>.sample_exp_batch()</w:t>
                            </w:r>
                            <w:r w:rsidRPr="00224FBC">
                              <w:br/>
                              <w:t xml:space="preserve">        </w:t>
                            </w:r>
                            <w:r w:rsidRPr="00224FBC">
                              <w:rPr>
                                <w:i/>
                                <w:iCs/>
                              </w:rPr>
                              <w:t>self</w:t>
                            </w:r>
                            <w:r w:rsidRPr="00224FBC">
                              <w:t xml:space="preserve">.networks.train(batch, </w:t>
                            </w:r>
                            <w:r w:rsidRPr="00224FBC">
                              <w:rPr>
                                <w:i/>
                                <w:iCs/>
                              </w:rPr>
                              <w:t>self</w:t>
                            </w:r>
                            <w:r w:rsidRPr="00224FBC">
                              <w:t>.networks.target_model)</w:t>
                            </w:r>
                          </w:p>
                        </w:txbxContent>
                      </wps:txbx>
                      <wps:bodyPr rot="0" vert="horz" wrap="square" lIns="91440" tIns="45720" rIns="91440" bIns="45720" anchor="t" anchorCtr="0" upright="1">
                        <a:noAutofit/>
                      </wps:bodyPr>
                    </wps:wsp>
                  </a:graphicData>
                </a:graphic>
              </wp:inline>
            </w:drawing>
          </mc:Choice>
          <mc:Fallback>
            <w:pict>
              <v:shape w14:anchorId="6D7A0B8A" id="_x0000_s1101" type="#_x0000_t202" style="width:349.25pt;height:7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">
                <v:textbox>
                  <w:txbxContent>
                    <w:p w14:paraId="6D69522D" w14:textId="5B22D217" w:rsidR="00034D66" w:rsidRDefault="00034D66">
                      <w:r w:rsidRPr="00224FBC">
                        <w:t xml:space="preserve">    </w:t>
                      </w:r>
                      <w:r w:rsidRPr="00224FBC">
                        <w:rPr>
                          <w:i/>
                          <w:iCs/>
                        </w:rPr>
                        <w:t># Learning with Experience Replay</w:t>
                      </w:r>
                      <w:r w:rsidRPr="00224FBC">
                        <w:rPr>
                          <w:i/>
                          <w:iCs/>
                        </w:rPr>
                        <w:br/>
                        <w:t xml:space="preserve">    def </w:t>
                      </w:r>
                      <w:r w:rsidRPr="00224FBC">
                        <w:t>learn(</w:t>
                      </w:r>
                      <w:r w:rsidRPr="00224FBC">
                        <w:rPr>
                          <w:i/>
                          <w:iCs/>
                        </w:rPr>
                        <w:t>self</w:t>
                      </w:r>
                      <w:r w:rsidRPr="00224FBC">
                        <w:t>):</w:t>
                      </w:r>
                      <w:r w:rsidRPr="00224FBC">
                        <w:br/>
                        <w:t xml:space="preserve">        </w:t>
                      </w:r>
                      <w:r w:rsidRPr="00224FBC">
                        <w:rPr>
                          <w:i/>
                          <w:iCs/>
                        </w:rPr>
                        <w:t>self</w:t>
                      </w:r>
                      <w:r w:rsidRPr="00224FBC">
                        <w:t>.training_count += 1</w:t>
                      </w:r>
                      <w:r w:rsidRPr="00224FBC">
                        <w:br/>
                        <w:t xml:space="preserve">        batch = </w:t>
                      </w:r>
                      <w:r w:rsidRPr="00224FBC">
                        <w:rPr>
                          <w:i/>
                          <w:iCs/>
                        </w:rPr>
                        <w:t>self</w:t>
                      </w:r>
                      <w:r w:rsidRPr="00224FBC">
                        <w:t>.sample_exp_batch()</w:t>
                      </w:r>
                      <w:r w:rsidRPr="00224FBC">
                        <w:br/>
                        <w:t xml:space="preserve">        </w:t>
                      </w:r>
                      <w:r w:rsidRPr="00224FBC">
                        <w:rPr>
                          <w:i/>
                          <w:iCs/>
                        </w:rPr>
                        <w:t>self</w:t>
                      </w:r>
                      <w:r w:rsidRPr="00224FBC">
                        <w:t xml:space="preserve">.networks.train(batch, </w:t>
                      </w:r>
                      <w:r w:rsidRPr="00224FBC">
                        <w:rPr>
                          <w:i/>
                          <w:iCs/>
                        </w:rPr>
                        <w:t>self</w:t>
                      </w:r>
                      <w:r w:rsidRPr="00224FBC">
                        <w:t>.networks.target_model)</w:t>
                      </w:r>
                    </w:p>
                  </w:txbxContent>
                </v:textbox>
                <w10:anchorlock/>
              </v:shape>
            </w:pict>
          </mc:Fallback>
        </mc:AlternateContent>
      </w:r>
    </w:p>
    <w:p w14:paraId="2E043EF4" w14:textId="5C64FD76" w:rsidR="001D732D" w:rsidRPr="003F6A66" w:rsidRDefault="001D732D" w:rsidP="001D732D">
      <w:pPr>
        <w:pStyle w:val="figureTitle"/>
      </w:pPr>
      <w:bookmarkStart w:id="174" w:name="_Toc34865757"/>
      <w:bookmarkStart w:id="175" w:name="_Toc34915156"/>
      <w:r>
        <w:t>The Learning Function</w:t>
      </w:r>
      <w:bookmarkEnd w:id="174"/>
      <w:bookmarkEnd w:id="175"/>
    </w:p>
    <w:p w14:paraId="0777AF14" w14:textId="43F378BB" w:rsidR="00566527" w:rsidRPr="003F6A66" w:rsidRDefault="00566527" w:rsidP="00741363">
      <w:pPr>
        <w:pStyle w:val="Heading1"/>
      </w:pPr>
      <w:bookmarkStart w:id="176" w:name="_Toc34915094"/>
      <w:r w:rsidRPr="003F6A66">
        <w:t>The Main Class</w:t>
      </w:r>
      <w:bookmarkEnd w:id="176"/>
    </w:p>
    <w:p w14:paraId="15843629" w14:textId="77777777" w:rsidR="00566527" w:rsidRPr="003F6A66" w:rsidRDefault="00DF7A1F" w:rsidP="00566527">
      <w:pPr>
        <w:pStyle w:val="BodyTextIndent"/>
      </w:pPr>
      <w:r w:rsidRPr="003F6A66">
        <w:t xml:space="preserve">The </w:t>
      </w:r>
      <w:r w:rsidRPr="003F6A66">
        <w:rPr>
          <w:i/>
        </w:rPr>
        <w:t>Main</w:t>
      </w:r>
      <w:r w:rsidRPr="003F6A66">
        <w:t xml:space="preserve"> class is utilized to preprocess Atari games frame and to lay out the DQN algorithm implementation.</w:t>
      </w:r>
    </w:p>
    <w:p w14:paraId="0C1E7699" w14:textId="099A7729" w:rsidR="00DF7A1F" w:rsidRPr="003F6A66" w:rsidRDefault="00DF7A1F" w:rsidP="00C962F0">
      <w:pPr>
        <w:pStyle w:val="Heading2"/>
        <w:rPr>
          <w:rFonts w:cs="Times New Roman"/>
        </w:rPr>
      </w:pPr>
      <w:bookmarkStart w:id="177" w:name="_Toc34915095"/>
      <w:r w:rsidRPr="003F6A66">
        <w:rPr>
          <w:rFonts w:cs="Times New Roman"/>
        </w:rPr>
        <w:t>The Constant</w:t>
      </w:r>
      <w:bookmarkEnd w:id="177"/>
    </w:p>
    <w:p w14:paraId="07B88BCD" w14:textId="4B5D8301" w:rsidR="00DF7A1F" w:rsidRPr="003F6A66" w:rsidRDefault="00DF7A1F" w:rsidP="00DF7A1F">
      <w:pPr>
        <w:pStyle w:val="BodyTextIndent"/>
      </w:pPr>
      <w:r w:rsidRPr="003F6A66">
        <w:t xml:space="preserve">Seven constants which are the hyper parameters of the agent is defined in the beginning of the code as shown by </w:t>
      </w:r>
      <w:r w:rsidR="002A011C">
        <w:t>f</w:t>
      </w:r>
      <w:r w:rsidRPr="003F6A66">
        <w:t xml:space="preserve">igure </w:t>
      </w:r>
      <w:r w:rsidR="002D7EBE">
        <w:t>5.21</w:t>
      </w:r>
      <w:r w:rsidR="00A1548E">
        <w:t xml:space="preserve"> </w:t>
      </w:r>
      <w:r w:rsidRPr="003F6A66">
        <w:t>below.</w:t>
      </w:r>
    </w:p>
    <w:p w14:paraId="4DD7DE23" w14:textId="7E457A39" w:rsidR="00DF7A1F" w:rsidRPr="003F6A66" w:rsidRDefault="00F1070D" w:rsidP="00DF7A1F">
      <w:pPr>
        <w:pStyle w:val="BodyTextIndent"/>
        <w:jc w:val="center"/>
      </w:pPr>
      <w:r w:rsidRPr="003F6A66">
        <w:rPr>
          <w:noProof/>
        </w:rPr>
        <mc:AlternateContent>
          <mc:Choice Requires="wps">
            <w:drawing>
              <wp:inline distT="0" distB="0" distL="0" distR="0" wp14:anchorId="655F8C9C" wp14:editId="7DCA4DF9">
                <wp:extent cx="2995449" cy="2019300"/>
                <wp:effectExtent l="0" t="0" r="1460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449" cy="2019300"/>
                        </a:xfrm>
                        <a:prstGeom prst="rect">
                          <a:avLst/>
                        </a:prstGeom>
                        <a:solidFill>
                          <a:srgbClr val="FFFFFF"/>
                        </a:solidFill>
                        <a:ln w="9525">
                          <a:solidFill>
                            <a:srgbClr val="000000"/>
                          </a:solidFill>
                          <a:miter lim="800000"/>
                          <a:headEnd/>
                          <a:tailEnd/>
                        </a:ln>
                      </wps:spPr>
                      <wps:txbx>
                        <w:txbxContent>
                          <w:p w14:paraId="7641E3B9" w14:textId="6EA7E0F0" w:rsidR="00034D66" w:rsidRDefault="00034D66" w:rsidP="00DF7A1F">
                            <w:r w:rsidRPr="00224FBC">
                              <w:t>ALPHA = 0.00025</w:t>
                            </w:r>
                            <w:r w:rsidRPr="00224FBC">
                              <w:br/>
                              <w:t>EPSILON = 1</w:t>
                            </w:r>
                            <w:r w:rsidRPr="00224FBC">
                              <w:br/>
                              <w:t>EPSILON_DECAY = 9e-7</w:t>
                            </w:r>
                            <w:r w:rsidRPr="00224FBC">
                              <w:br/>
                              <w:t>GAMMA = 0.99</w:t>
                            </w:r>
                            <w:r w:rsidRPr="00224FBC">
                              <w:br/>
                              <w:t xml:space="preserve">INPUT_DIMS = (4, </w:t>
                            </w:r>
                            <w:r>
                              <w:t>84</w:t>
                            </w:r>
                            <w:r w:rsidRPr="00224FBC">
                              <w:t>, 84)</w:t>
                            </w:r>
                            <w:r w:rsidRPr="00224FBC">
                              <w:br/>
                              <w:t>BATCH_SIZE = 32</w:t>
                            </w:r>
                            <w:r w:rsidRPr="00224FBC">
                              <w:br/>
                              <w:t>MEMORY_SIZE = 1024</w:t>
                            </w:r>
                            <w:r w:rsidRPr="00224FBC">
                              <w:br/>
                              <w:t>MAX_EPISODE = 50000</w:t>
                            </w:r>
                            <w:r w:rsidRPr="00224FBC">
                              <w:br/>
                              <w:t>ENV_ID = 'MsPacmanDeterministic-v4'</w:t>
                            </w:r>
                            <w:r w:rsidRPr="00224FBC">
                              <w:br/>
                            </w:r>
                            <w:r w:rsidRPr="00224FBC">
                              <w:br/>
                              <w:t xml:space="preserve">IMG_SIZE = (84, </w:t>
                            </w:r>
                            <w:r>
                              <w:t>84</w:t>
                            </w:r>
                            <w:r w:rsidRPr="00224FBC">
                              <w:t>)</w:t>
                            </w:r>
                          </w:p>
                        </w:txbxContent>
                      </wps:txbx>
                      <wps:bodyPr rot="0" vert="horz" wrap="square" lIns="91440" tIns="45720" rIns="91440" bIns="45720" anchor="t" anchorCtr="0" upright="1">
                        <a:noAutofit/>
                      </wps:bodyPr>
                    </wps:wsp>
                  </a:graphicData>
                </a:graphic>
              </wp:inline>
            </w:drawing>
          </mc:Choice>
          <mc:Fallback>
            <w:pict>
              <v:shape w14:anchorId="655F8C9C" id="_x0000_s1102" type="#_x0000_t202" style="width:235.85pt;height: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">
                <v:textbox>
                  <w:txbxContent>
                    <w:p w14:paraId="7641E3B9" w14:textId="6EA7E0F0" w:rsidR="00034D66" w:rsidRDefault="00034D66" w:rsidP="00DF7A1F">
                      <w:r w:rsidRPr="00224FBC">
                        <w:t>ALPHA = 0.00025</w:t>
                      </w:r>
                      <w:r w:rsidRPr="00224FBC">
                        <w:br/>
                        <w:t>EPSILON = 1</w:t>
                      </w:r>
                      <w:r w:rsidRPr="00224FBC">
                        <w:br/>
                        <w:t>EPSILON_DECAY = 9e-7</w:t>
                      </w:r>
                      <w:r w:rsidRPr="00224FBC">
                        <w:br/>
                        <w:t>GAMMA = 0.99</w:t>
                      </w:r>
                      <w:r w:rsidRPr="00224FBC">
                        <w:br/>
                        <w:t xml:space="preserve">INPUT_DIMS = (4, </w:t>
                      </w:r>
                      <w:r>
                        <w:t>84</w:t>
                      </w:r>
                      <w:r w:rsidRPr="00224FBC">
                        <w:t>, 84)</w:t>
                      </w:r>
                      <w:r w:rsidRPr="00224FBC">
                        <w:br/>
                        <w:t>BATCH_SIZE = 32</w:t>
                      </w:r>
                      <w:r w:rsidRPr="00224FBC">
                        <w:br/>
                        <w:t>MEMORY_SIZE = 1024</w:t>
                      </w:r>
                      <w:r w:rsidRPr="00224FBC">
                        <w:br/>
                        <w:t>MAX_EPISODE = 50000</w:t>
                      </w:r>
                      <w:r w:rsidRPr="00224FBC">
                        <w:br/>
                        <w:t>ENV_ID = 'MsPacmanDeterministic-v4'</w:t>
                      </w:r>
                      <w:r w:rsidRPr="00224FBC">
                        <w:br/>
                      </w:r>
                      <w:r w:rsidRPr="00224FBC">
                        <w:br/>
                        <w:t xml:space="preserve">IMG_SIZE = (84, </w:t>
                      </w:r>
                      <w:r>
                        <w:t>84</w:t>
                      </w:r>
                      <w:r w:rsidRPr="00224FBC">
                        <w:t>)</w:t>
                      </w:r>
                    </w:p>
                  </w:txbxContent>
                </v:textbox>
                <w10:anchorlock/>
              </v:shape>
            </w:pict>
          </mc:Fallback>
        </mc:AlternateContent>
      </w:r>
    </w:p>
    <w:p w14:paraId="3E15B15D" w14:textId="079789D4" w:rsidR="00DF7A1F" w:rsidRPr="003F6A66" w:rsidRDefault="00FA795A" w:rsidP="004F0DA0">
      <w:pPr>
        <w:pStyle w:val="figureTitle"/>
      </w:pPr>
      <w:bookmarkStart w:id="178" w:name="_Toc34865758"/>
      <w:bookmarkStart w:id="179" w:name="_Toc34915157"/>
      <w:r>
        <w:t>The Constants</w:t>
      </w:r>
      <w:bookmarkEnd w:id="178"/>
      <w:bookmarkEnd w:id="179"/>
    </w:p>
    <w:p w14:paraId="614217D2" w14:textId="16BA5EA8" w:rsidR="00DF7A1F" w:rsidRPr="003F6A66" w:rsidRDefault="00DF7A1F" w:rsidP="00DF7A1F">
      <w:pPr>
        <w:pStyle w:val="Heading2"/>
        <w:rPr>
          <w:rFonts w:cs="Times New Roman"/>
        </w:rPr>
      </w:pPr>
      <w:bookmarkStart w:id="180" w:name="_Toc34915096"/>
      <w:r w:rsidRPr="003F6A66">
        <w:rPr>
          <w:rFonts w:cs="Times New Roman"/>
        </w:rPr>
        <w:lastRenderedPageBreak/>
        <w:t>Data Preprocessing</w:t>
      </w:r>
      <w:bookmarkEnd w:id="180"/>
    </w:p>
    <w:p w14:paraId="3F98C7BA" w14:textId="77777777" w:rsidR="00DF7A1F" w:rsidRPr="003F6A66" w:rsidRDefault="00C962F0" w:rsidP="00DF7A1F">
      <w:pPr>
        <w:pStyle w:val="BodyTextIndent"/>
      </w:pPr>
      <w:r w:rsidRPr="003F6A66">
        <w:t xml:space="preserve">The Atari games frames is a high dimensional data which have a lot of information stored in the form of pixels. To minimize the computation, the Atari game’ frame is converted from RGB color scheme into grayscale color scheme. The dimensionality is also reduced from 210x164 into 84x84. </w:t>
      </w:r>
    </w:p>
    <w:p w14:paraId="63330EBF" w14:textId="046DA370" w:rsidR="00C962F0" w:rsidRPr="003F6A66" w:rsidRDefault="00C962F0" w:rsidP="00DF7A1F">
      <w:pPr>
        <w:pStyle w:val="BodyTextIndent"/>
      </w:pPr>
      <w:r w:rsidRPr="003F6A66">
        <w:t xml:space="preserve">Furthermore, to create a sense of movement/velocity, the game’ frame will be stacked into four consecutive </w:t>
      </w:r>
      <w:r w:rsidR="00282F4D" w:rsidRPr="003F6A66">
        <w:t>frames</w:t>
      </w:r>
      <w:r w:rsidR="001C4B61">
        <w:t xml:space="preserve"> [2]</w:t>
      </w:r>
      <w:r w:rsidRPr="003F6A66">
        <w:t xml:space="preserve">. The stacking procedure was achieved by creating an array using numpy library. The past three frame that already occurred in the game was put into the first three address in the array while the current frame will be stacked into the fourth address. The </w:t>
      </w:r>
      <w:r w:rsidR="001C4B61">
        <w:t>code</w:t>
      </w:r>
      <w:r w:rsidRPr="003F6A66">
        <w:t xml:space="preserve"> of preprocessing the frame of the games and stacking four consecutive frames is shown respectively by the preprocess and stack_frames functions shown by </w:t>
      </w:r>
      <w:r w:rsidR="00136595">
        <w:t>f</w:t>
      </w:r>
      <w:r w:rsidRPr="003F6A66">
        <w:t xml:space="preserve">igure </w:t>
      </w:r>
      <w:r w:rsidR="002D7EBE">
        <w:t>5.22</w:t>
      </w:r>
      <w:r w:rsidRPr="003F6A66">
        <w:t xml:space="preserve"> below.</w:t>
      </w:r>
    </w:p>
    <w:p w14:paraId="2C709D3A" w14:textId="59737195" w:rsidR="00C962F0" w:rsidRDefault="00F1070D" w:rsidP="004F0DA0">
      <w:pPr>
        <w:pStyle w:val="BodyTextIndent"/>
        <w:ind w:firstLine="0"/>
        <w:jc w:val="center"/>
      </w:pPr>
      <w:r w:rsidRPr="003F6A66">
        <w:rPr>
          <w:noProof/>
        </w:rPr>
        <mc:AlternateContent>
          <mc:Choice Requires="wps">
            <w:drawing>
              <wp:inline distT="0" distB="0" distL="0" distR="0" wp14:anchorId="723483FF" wp14:editId="04A97968">
                <wp:extent cx="4672834" cy="3080385"/>
                <wp:effectExtent l="0" t="0" r="13970" b="1397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834" cy="3080385"/>
                        </a:xfrm>
                        <a:prstGeom prst="rect">
                          <a:avLst/>
                        </a:prstGeom>
                        <a:solidFill>
                          <a:srgbClr val="FFFFFF"/>
                        </a:solidFill>
                        <a:ln w="9525">
                          <a:solidFill>
                            <a:srgbClr val="000000"/>
                          </a:solidFill>
                          <a:miter lim="800000"/>
                          <a:headEnd/>
                          <a:tailEnd/>
                        </a:ln>
                      </wps:spPr>
                      <wps:txbx>
                        <w:txbxContent>
                          <w:p w14:paraId="7643D9CA" w14:textId="2EB40820" w:rsidR="00034D66" w:rsidRDefault="00034D66" w:rsidP="00C962F0">
                            <w:r w:rsidRPr="00224FBC">
                              <w:rPr>
                                <w:i/>
                                <w:iCs/>
                              </w:rPr>
                              <w:t xml:space="preserve">def </w:t>
                            </w:r>
                            <w:r w:rsidRPr="00224FBC">
                              <w:t>preprocess(observation):</w:t>
                            </w:r>
                            <w:r w:rsidRPr="00224FBC">
                              <w:br/>
                              <w:t xml:space="preserve">    </w:t>
                            </w:r>
                            <w:r w:rsidRPr="00224FBC">
                              <w:rPr>
                                <w:i/>
                                <w:iCs/>
                              </w:rPr>
                              <w:t xml:space="preserve">global </w:t>
                            </w:r>
                            <w:r w:rsidRPr="00224FBC">
                              <w:t>IMG_SIZE</w:t>
                            </w:r>
                            <w:r w:rsidRPr="00224FBC">
                              <w:br/>
                              <w:t xml:space="preserve">    image = Image.fromarray(observation, 'RGB').convert('L').resize(IMG_SIZE)</w:t>
                            </w:r>
                            <w:r w:rsidRPr="00224FBC">
                              <w:br/>
                              <w:t xml:space="preserve">    </w:t>
                            </w:r>
                            <w:r w:rsidRPr="00224FBC">
                              <w:rPr>
                                <w:i/>
                                <w:iCs/>
                              </w:rPr>
                              <w:t xml:space="preserve">return </w:t>
                            </w:r>
                            <w:r w:rsidRPr="00224FBC">
                              <w:t>np.asarray(image.getdata(), dtype=np.uint8).reshape(image.size[1], image.size[0])</w:t>
                            </w:r>
                          </w:p>
                          <w:p w14:paraId="1D0B571C" w14:textId="77777777" w:rsidR="00034D66" w:rsidRDefault="00034D66" w:rsidP="009B0E85">
                            <w:pPr>
                              <w:rPr>
                                <w:i/>
                                <w:iCs/>
                              </w:rPr>
                            </w:pPr>
                          </w:p>
                          <w:p w14:paraId="31261293" w14:textId="4BA8928F" w:rsidR="00034D66" w:rsidRDefault="00034D66" w:rsidP="009B0E85">
                            <w:r w:rsidRPr="00224FBC">
                              <w:rPr>
                                <w:i/>
                                <w:iCs/>
                              </w:rPr>
                              <w:t xml:space="preserve">def </w:t>
                            </w:r>
                            <w:r w:rsidRPr="00224FBC">
                              <w:t>shift(current_stack, observation):</w:t>
                            </w:r>
                            <w:r w:rsidRPr="00224FBC">
                              <w:br/>
                              <w:t xml:space="preserve">    </w:t>
                            </w:r>
                            <w:r w:rsidRPr="00224FBC">
                              <w:rPr>
                                <w:i/>
                                <w:iCs/>
                              </w:rPr>
                              <w:t xml:space="preserve">return </w:t>
                            </w:r>
                            <w:r w:rsidRPr="00224FBC">
                              <w:t>np.append(current_stack[1:], [observation], axis=0)</w:t>
                            </w:r>
                          </w:p>
                        </w:txbxContent>
                      </wps:txbx>
                      <wps:bodyPr rot="0" vert="horz" wrap="square" lIns="91440" tIns="45720" rIns="91440" bIns="45720" anchor="t" anchorCtr="0" upright="1">
                        <a:spAutoFit/>
                      </wps:bodyPr>
                    </wps:wsp>
                  </a:graphicData>
                </a:graphic>
              </wp:inline>
            </w:drawing>
          </mc:Choice>
          <mc:Fallback>
            <w:pict>
              <v:shape w14:anchorId="723483FF" id="_x0000_s1103" type="#_x0000_t202" style="width:367.95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">
                <v:textbox style="mso-fit-shape-to-text:t">
                  <w:txbxContent>
                    <w:p w14:paraId="7643D9CA" w14:textId="2EB40820" w:rsidR="00034D66" w:rsidRDefault="00034D66" w:rsidP="00C962F0">
                      <w:r w:rsidRPr="00224FBC">
                        <w:rPr>
                          <w:i/>
                          <w:iCs/>
                        </w:rPr>
                        <w:t xml:space="preserve">def </w:t>
                      </w:r>
                      <w:r w:rsidRPr="00224FBC">
                        <w:t>preprocess(observation):</w:t>
                      </w:r>
                      <w:r w:rsidRPr="00224FBC">
                        <w:br/>
                        <w:t xml:space="preserve">    </w:t>
                      </w:r>
                      <w:r w:rsidRPr="00224FBC">
                        <w:rPr>
                          <w:i/>
                          <w:iCs/>
                        </w:rPr>
                        <w:t xml:space="preserve">global </w:t>
                      </w:r>
                      <w:r w:rsidRPr="00224FBC">
                        <w:t>IMG_SIZE</w:t>
                      </w:r>
                      <w:r w:rsidRPr="00224FBC">
                        <w:br/>
                        <w:t xml:space="preserve">    image = Image.fromarray(observation, 'RGB').convert('L').resize(IMG_SIZE)</w:t>
                      </w:r>
                      <w:r w:rsidRPr="00224FBC">
                        <w:br/>
                        <w:t xml:space="preserve">    </w:t>
                      </w:r>
                      <w:r w:rsidRPr="00224FBC">
                        <w:rPr>
                          <w:i/>
                          <w:iCs/>
                        </w:rPr>
                        <w:t xml:space="preserve">return </w:t>
                      </w:r>
                      <w:r w:rsidRPr="00224FBC">
                        <w:t>np.asarray(image.getdata(), dtype=np.uint8).reshape(image.size[1], image.size[0])</w:t>
                      </w:r>
                    </w:p>
                    <w:p w14:paraId="1D0B571C" w14:textId="77777777" w:rsidR="00034D66" w:rsidRDefault="00034D66" w:rsidP="009B0E85">
                      <w:pPr>
                        <w:rPr>
                          <w:i/>
                          <w:iCs/>
                        </w:rPr>
                      </w:pPr>
                    </w:p>
                    <w:p w14:paraId="31261293" w14:textId="4BA8928F" w:rsidR="00034D66" w:rsidRDefault="00034D66" w:rsidP="009B0E85">
                      <w:r w:rsidRPr="00224FBC">
                        <w:rPr>
                          <w:i/>
                          <w:iCs/>
                        </w:rPr>
                        <w:t xml:space="preserve">def </w:t>
                      </w:r>
                      <w:r w:rsidRPr="00224FBC">
                        <w:t>shift(current_stack, observation):</w:t>
                      </w:r>
                      <w:r w:rsidRPr="00224FBC">
                        <w:br/>
                        <w:t xml:space="preserve">    </w:t>
                      </w:r>
                      <w:r w:rsidRPr="00224FBC">
                        <w:rPr>
                          <w:i/>
                          <w:iCs/>
                        </w:rPr>
                        <w:t xml:space="preserve">return </w:t>
                      </w:r>
                      <w:r w:rsidRPr="00224FBC">
                        <w:t>np.append(current_stack[1:], [observation], axis=0)</w:t>
                      </w:r>
                    </w:p>
                  </w:txbxContent>
                </v:textbox>
                <w10:anchorlock/>
              </v:shape>
            </w:pict>
          </mc:Fallback>
        </mc:AlternateContent>
      </w:r>
    </w:p>
    <w:p w14:paraId="6D0031FC" w14:textId="00C8FEA4" w:rsidR="004F0DA0" w:rsidRPr="003F6A66" w:rsidRDefault="004F0DA0" w:rsidP="004F0DA0">
      <w:pPr>
        <w:pStyle w:val="figureTitle"/>
      </w:pPr>
      <w:bookmarkStart w:id="181" w:name="_Toc34865759"/>
      <w:bookmarkStart w:id="182" w:name="_Toc34915158"/>
      <w:r>
        <w:t>The Preprocess and Shift Function</w:t>
      </w:r>
      <w:bookmarkEnd w:id="181"/>
      <w:bookmarkEnd w:id="182"/>
    </w:p>
    <w:p w14:paraId="3CD93ABE" w14:textId="77777777" w:rsidR="004F0DA0" w:rsidRDefault="004F0DA0" w:rsidP="004F0DA0">
      <w:pPr>
        <w:pStyle w:val="BodyTextIndent"/>
        <w:ind w:firstLine="0"/>
        <w:jc w:val="center"/>
      </w:pPr>
    </w:p>
    <w:p w14:paraId="17349047" w14:textId="2E46F666" w:rsidR="003149EC" w:rsidRDefault="00AE0E13" w:rsidP="003149EC">
      <w:pPr>
        <w:pStyle w:val="BodyTextIndent"/>
      </w:pPr>
      <w:r>
        <w:lastRenderedPageBreak/>
        <w:t xml:space="preserve">In the next function discussion, the shift and preprocess functions mechanism will be illustrated to illustrate </w:t>
      </w:r>
      <w:r w:rsidR="00E213D6">
        <w:t xml:space="preserve">with </w:t>
      </w:r>
      <w:r>
        <w:t>the real example of the initial state and the shifting into the next state.</w:t>
      </w:r>
    </w:p>
    <w:p w14:paraId="5FE2D5CE" w14:textId="736766D1" w:rsidR="003149EC" w:rsidRDefault="003149EC" w:rsidP="003149EC">
      <w:pPr>
        <w:pStyle w:val="Heading2"/>
      </w:pPr>
      <w:bookmarkStart w:id="183" w:name="_Toc34915097"/>
      <w:r>
        <w:t>The Plotting Function</w:t>
      </w:r>
      <w:bookmarkEnd w:id="183"/>
    </w:p>
    <w:p w14:paraId="0E36CFE6" w14:textId="49AD9812" w:rsidR="00A40FBD" w:rsidRDefault="003149EC" w:rsidP="003149EC">
      <w:pPr>
        <w:pStyle w:val="BodyTextIndent"/>
      </w:pPr>
      <w:r>
        <w:t xml:space="preserve">The plot function is created to give an easy </w:t>
      </w:r>
      <w:r w:rsidR="00A40FBD">
        <w:t xml:space="preserve">visualization of the agent’s performance throughout the training session. The function plotted two different graph which are scores history and average score history. The graph created will consist of two different information that will be depicted by a line and a scattered dot. The line will illustrate the reduction of epsilon value while the scattered dot represents either an episode score or an average episode score. </w:t>
      </w:r>
      <w:r w:rsidR="007657A4">
        <w:t xml:space="preserve">The differences between scores history and average scores history is shown in the scattered dot graph. </w:t>
      </w:r>
      <w:r w:rsidR="00FE72DA">
        <w:t xml:space="preserve">One of the final </w:t>
      </w:r>
      <w:r w:rsidR="007D0EF8">
        <w:t>results</w:t>
      </w:r>
      <w:r w:rsidR="00FE72DA">
        <w:t xml:space="preserve"> of this function, </w:t>
      </w:r>
      <w:r w:rsidR="00A40FBD">
        <w:t>the average scores graph</w:t>
      </w:r>
      <w:r w:rsidR="00FE72DA">
        <w:t>,</w:t>
      </w:r>
      <w:r w:rsidR="00A40FBD">
        <w:t xml:space="preserve"> is shown through the figure 5.23 below. </w:t>
      </w:r>
    </w:p>
    <w:p w14:paraId="56C47CE5" w14:textId="4DBBFD08" w:rsidR="00A40FBD" w:rsidRDefault="00A40FBD" w:rsidP="00A40FBD">
      <w:pPr>
        <w:pStyle w:val="BodyTextIndent"/>
        <w:ind w:firstLine="0"/>
        <w:jc w:val="center"/>
      </w:pPr>
      <w:r w:rsidRPr="00A40FBD">
        <w:drawing>
          <wp:inline distT="0" distB="0" distL="0" distR="0" wp14:anchorId="052C0512" wp14:editId="63CB9264">
            <wp:extent cx="2923953" cy="2204130"/>
            <wp:effectExtent l="0" t="0" r="0" b="5715"/>
            <wp:docPr id="271" name="Content Placeholder 5">
              <a:extLst xmlns:a="http://schemas.openxmlformats.org/drawingml/2006/main">
                <a:ext uri="{FF2B5EF4-FFF2-40B4-BE49-F238E27FC236}">
                  <a16:creationId xmlns:a16="http://schemas.microsoft.com/office/drawing/2014/main" id="{799EE5AD-BFAB-4C7D-AF80-1BACD4A114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99EE5AD-BFAB-4C7D-AF80-1BACD4A114E9}"/>
                        </a:ext>
                      </a:extLst>
                    </pic:cNvPr>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11556" cy="2270167"/>
                    </a:xfrm>
                    <a:prstGeom prst="rect">
                      <a:avLst/>
                    </a:prstGeom>
                  </pic:spPr>
                </pic:pic>
              </a:graphicData>
            </a:graphic>
          </wp:inline>
        </w:drawing>
      </w:r>
    </w:p>
    <w:p w14:paraId="3FE6F97E" w14:textId="5A59ED57" w:rsidR="00A40FBD" w:rsidRDefault="00A40FBD" w:rsidP="00A40FBD">
      <w:pPr>
        <w:pStyle w:val="figureTitle"/>
      </w:pPr>
      <w:bookmarkStart w:id="184" w:name="_Toc34915159"/>
      <w:r>
        <w:t>The Average Scores Graph</w:t>
      </w:r>
      <w:bookmarkEnd w:id="184"/>
    </w:p>
    <w:p w14:paraId="46F31732" w14:textId="77777777" w:rsidR="00FE72DA" w:rsidRPr="00FE72DA" w:rsidRDefault="00FE72DA" w:rsidP="00FE72DA"/>
    <w:p w14:paraId="67A8DB39" w14:textId="29B71163" w:rsidR="00A40FBD" w:rsidRPr="00691714" w:rsidRDefault="00A40FBD" w:rsidP="00A40FBD">
      <w:pPr>
        <w:pStyle w:val="BodyTextIndent"/>
      </w:pPr>
      <w:r>
        <w:t xml:space="preserve">To create the graph, a figure must first be initialized in the beginning of the function hold by a variable called </w:t>
      </w:r>
      <w:r>
        <w:rPr>
          <w:i/>
          <w:iCs/>
        </w:rPr>
        <w:t>fig</w:t>
      </w:r>
      <w:r>
        <w:t xml:space="preserve">. </w:t>
      </w:r>
      <w:r w:rsidR="006400AB">
        <w:t xml:space="preserve">Then, two axes represented by variables </w:t>
      </w:r>
      <w:r w:rsidR="006400AB">
        <w:rPr>
          <w:i/>
          <w:iCs/>
        </w:rPr>
        <w:t>ax</w:t>
      </w:r>
      <w:r w:rsidR="006400AB">
        <w:t xml:space="preserve"> and </w:t>
      </w:r>
      <w:r w:rsidR="006400AB">
        <w:rPr>
          <w:i/>
          <w:iCs/>
        </w:rPr>
        <w:t>ax2</w:t>
      </w:r>
      <w:r w:rsidR="006400AB">
        <w:t xml:space="preserve"> is created to hold two different kind of graph in one figure.</w:t>
      </w:r>
      <w:r w:rsidR="00846E9A">
        <w:t xml:space="preserve"> </w:t>
      </w:r>
      <w:r w:rsidR="007D0EF8">
        <w:t xml:space="preserve">The </w:t>
      </w:r>
      <w:r w:rsidR="00691714">
        <w:t xml:space="preserve">beginning of the </w:t>
      </w:r>
      <w:r w:rsidR="00691714">
        <w:rPr>
          <w:i/>
          <w:iCs/>
        </w:rPr>
        <w:t xml:space="preserve">plot </w:t>
      </w:r>
      <w:r w:rsidR="00691714">
        <w:t>function is shown through figure 5.24 below.</w:t>
      </w:r>
    </w:p>
    <w:p w14:paraId="60E04FDE" w14:textId="3C17D553" w:rsidR="003149EC" w:rsidRDefault="00A40FBD" w:rsidP="00A40FBD">
      <w:pPr>
        <w:pStyle w:val="BodyTextIndent"/>
        <w:ind w:firstLine="0"/>
        <w:jc w:val="center"/>
      </w:pPr>
      <w:r w:rsidRPr="003F6A66">
        <w:rPr>
          <w:noProof/>
        </w:rPr>
        <mc:AlternateContent>
          <mc:Choice Requires="wps">
            <w:drawing>
              <wp:inline distT="0" distB="0" distL="0" distR="0" wp14:anchorId="571B8CC4" wp14:editId="7D3A4397">
                <wp:extent cx="4037611" cy="3080385"/>
                <wp:effectExtent l="0" t="0" r="20320" b="1016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1" cy="3080385"/>
                        </a:xfrm>
                        <a:prstGeom prst="rect">
                          <a:avLst/>
                        </a:prstGeom>
                        <a:solidFill>
                          <a:srgbClr val="FFFFFF"/>
                        </a:solidFill>
                        <a:ln w="9525">
                          <a:solidFill>
                            <a:srgbClr val="000000"/>
                          </a:solidFill>
                          <a:miter lim="800000"/>
                          <a:headEnd/>
                          <a:tailEnd/>
                        </a:ln>
                      </wps:spPr>
                      <wps:txbx>
                        <w:txbxContent>
                          <w:p w14:paraId="13E6AB6C" w14:textId="77777777" w:rsidR="00034D66" w:rsidRDefault="00034D66" w:rsidP="00A40FBD">
                            <w:pPr>
                              <w:rPr>
                                <w:lang w:val="en-ID"/>
                              </w:rPr>
                            </w:pPr>
                            <w:r w:rsidRPr="00A40FBD">
                              <w:rPr>
                                <w:i/>
                                <w:iCs/>
                                <w:lang w:val="en-ID"/>
                              </w:rPr>
                              <w:t>def</w:t>
                            </w:r>
                            <w:r w:rsidRPr="00A40FBD">
                              <w:rPr>
                                <w:b/>
                                <w:bCs/>
                                <w:lang w:val="en-ID"/>
                              </w:rPr>
                              <w:t xml:space="preserve"> </w:t>
                            </w:r>
                            <w:r w:rsidRPr="00A40FBD">
                              <w:rPr>
                                <w:lang w:val="en-ID"/>
                              </w:rPr>
                              <w:t>plot(x, y, z=</w:t>
                            </w:r>
                            <w:r w:rsidRPr="00A40FBD">
                              <w:rPr>
                                <w:i/>
                                <w:iCs/>
                                <w:lang w:val="en-ID"/>
                              </w:rPr>
                              <w:t>None</w:t>
                            </w:r>
                            <w:r w:rsidRPr="00A40FBD">
                              <w:rPr>
                                <w:lang w:val="en-ID"/>
                              </w:rPr>
                              <w:t>, mode=</w:t>
                            </w:r>
                            <w:r w:rsidRPr="00A40FBD">
                              <w:rPr>
                                <w:i/>
                                <w:iCs/>
                                <w:lang w:val="en-ID"/>
                              </w:rPr>
                              <w:t>None</w:t>
                            </w:r>
                            <w:r w:rsidRPr="00A40FBD">
                              <w:rPr>
                                <w:lang w:val="en-ID"/>
                              </w:rPr>
                              <w:t>, filename=</w:t>
                            </w:r>
                            <w:r w:rsidRPr="00A40FBD">
                              <w:rPr>
                                <w:i/>
                                <w:iCs/>
                                <w:lang w:val="en-ID"/>
                              </w:rPr>
                              <w:t>None</w:t>
                            </w:r>
                            <w:r w:rsidRPr="00A40FBD">
                              <w:rPr>
                                <w:lang w:val="en-ID"/>
                              </w:rPr>
                              <w:t>):</w:t>
                            </w:r>
                          </w:p>
                          <w:p w14:paraId="139C110A" w14:textId="4222653E" w:rsidR="00034D66" w:rsidRPr="006400AB" w:rsidRDefault="00034D66" w:rsidP="006400AB">
                            <w:pPr>
                              <w:rPr>
                                <w:lang w:val="en-ID"/>
                              </w:rPr>
                            </w:pPr>
                            <w:r>
                              <w:rPr>
                                <w:lang w:val="en-ID"/>
                              </w:rPr>
                              <w:t xml:space="preserve">   </w:t>
                            </w:r>
                            <w:r>
                              <w:rPr>
                                <w:i/>
                                <w:iCs/>
                                <w:lang w:val="en-ID"/>
                              </w:rPr>
                              <w:t># The Figure’s Frame</w:t>
                            </w:r>
                            <w:r w:rsidRPr="00A40FBD">
                              <w:rPr>
                                <w:lang w:val="en-ID"/>
                              </w:rPr>
                              <w:br/>
                              <w:t xml:space="preserve">    fig = plt.figure()</w:t>
                            </w:r>
                            <w:r w:rsidRPr="00A40FBD">
                              <w:rPr>
                                <w:lang w:val="en-ID"/>
                              </w:rPr>
                              <w:br/>
                              <w:t xml:space="preserve">    ax = fig.add_subplot(111, label="1")</w:t>
                            </w:r>
                            <w:r w:rsidRPr="00A40FBD">
                              <w:rPr>
                                <w:lang w:val="en-ID"/>
                              </w:rPr>
                              <w:br/>
                              <w:t xml:space="preserve">    ax2 = fig.add_subplot(111, label="2", frame_on=</w:t>
                            </w:r>
                            <w:r w:rsidRPr="00A40FBD">
                              <w:rPr>
                                <w:i/>
                                <w:iCs/>
                                <w:lang w:val="en-ID"/>
                              </w:rPr>
                              <w:t>False</w:t>
                            </w:r>
                            <w:r w:rsidRPr="00A40FBD">
                              <w:rPr>
                                <w:lang w:val="en-ID"/>
                              </w:rPr>
                              <w:t>)</w:t>
                            </w:r>
                          </w:p>
                        </w:txbxContent>
                      </wps:txbx>
                      <wps:bodyPr rot="0" vert="horz" wrap="square" lIns="91440" tIns="45720" rIns="91440" bIns="45720" anchor="t" anchorCtr="0" upright="1">
                        <a:spAutoFit/>
                      </wps:bodyPr>
                    </wps:wsp>
                  </a:graphicData>
                </a:graphic>
              </wp:inline>
            </w:drawing>
          </mc:Choice>
          <mc:Fallback>
            <w:pict>
              <v:shape w14:anchorId="571B8CC4" id="_x0000_s1104" type="#_x0000_t202" style="width:317.9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">
                <v:textbox style="mso-fit-shape-to-text:t">
                  <w:txbxContent>
                    <w:p w14:paraId="13E6AB6C" w14:textId="77777777" w:rsidR="00034D66" w:rsidRDefault="00034D66" w:rsidP="00A40FBD">
                      <w:pPr>
                        <w:rPr>
                          <w:lang w:val="en-ID"/>
                        </w:rPr>
                      </w:pPr>
                      <w:r w:rsidRPr="00A40FBD">
                        <w:rPr>
                          <w:i/>
                          <w:iCs/>
                          <w:lang w:val="en-ID"/>
                        </w:rPr>
                        <w:t>def</w:t>
                      </w:r>
                      <w:r w:rsidRPr="00A40FBD">
                        <w:rPr>
                          <w:b/>
                          <w:bCs/>
                          <w:lang w:val="en-ID"/>
                        </w:rPr>
                        <w:t xml:space="preserve"> </w:t>
                      </w:r>
                      <w:r w:rsidRPr="00A40FBD">
                        <w:rPr>
                          <w:lang w:val="en-ID"/>
                        </w:rPr>
                        <w:t>plot(x, y, z=</w:t>
                      </w:r>
                      <w:r w:rsidRPr="00A40FBD">
                        <w:rPr>
                          <w:i/>
                          <w:iCs/>
                          <w:lang w:val="en-ID"/>
                        </w:rPr>
                        <w:t>None</w:t>
                      </w:r>
                      <w:r w:rsidRPr="00A40FBD">
                        <w:rPr>
                          <w:lang w:val="en-ID"/>
                        </w:rPr>
                        <w:t>, mode=</w:t>
                      </w:r>
                      <w:r w:rsidRPr="00A40FBD">
                        <w:rPr>
                          <w:i/>
                          <w:iCs/>
                          <w:lang w:val="en-ID"/>
                        </w:rPr>
                        <w:t>None</w:t>
                      </w:r>
                      <w:r w:rsidRPr="00A40FBD">
                        <w:rPr>
                          <w:lang w:val="en-ID"/>
                        </w:rPr>
                        <w:t>, filename=</w:t>
                      </w:r>
                      <w:r w:rsidRPr="00A40FBD">
                        <w:rPr>
                          <w:i/>
                          <w:iCs/>
                          <w:lang w:val="en-ID"/>
                        </w:rPr>
                        <w:t>None</w:t>
                      </w:r>
                      <w:r w:rsidRPr="00A40FBD">
                        <w:rPr>
                          <w:lang w:val="en-ID"/>
                        </w:rPr>
                        <w:t>):</w:t>
                      </w:r>
                    </w:p>
                    <w:p w14:paraId="139C110A" w14:textId="4222653E" w:rsidR="00034D66" w:rsidRPr="006400AB" w:rsidRDefault="00034D66" w:rsidP="006400AB">
                      <w:pPr>
                        <w:rPr>
                          <w:lang w:val="en-ID"/>
                        </w:rPr>
                      </w:pPr>
                      <w:r>
                        <w:rPr>
                          <w:lang w:val="en-ID"/>
                        </w:rPr>
                        <w:t xml:space="preserve">   </w:t>
                      </w:r>
                      <w:r>
                        <w:rPr>
                          <w:i/>
                          <w:iCs/>
                          <w:lang w:val="en-ID"/>
                        </w:rPr>
                        <w:t># The Figure’s Frame</w:t>
                      </w:r>
                      <w:r w:rsidRPr="00A40FBD">
                        <w:rPr>
                          <w:lang w:val="en-ID"/>
                        </w:rPr>
                        <w:br/>
                        <w:t xml:space="preserve">    fig = plt.figure()</w:t>
                      </w:r>
                      <w:r w:rsidRPr="00A40FBD">
                        <w:rPr>
                          <w:lang w:val="en-ID"/>
                        </w:rPr>
                        <w:br/>
                        <w:t xml:space="preserve">    ax = fig.add_subplot(111, label="1")</w:t>
                      </w:r>
                      <w:r w:rsidRPr="00A40FBD">
                        <w:rPr>
                          <w:lang w:val="en-ID"/>
                        </w:rPr>
                        <w:br/>
                        <w:t xml:space="preserve">    ax2 = fig.add_subplot(111, label="2", frame_on=</w:t>
                      </w:r>
                      <w:r w:rsidRPr="00A40FBD">
                        <w:rPr>
                          <w:i/>
                          <w:iCs/>
                          <w:lang w:val="en-ID"/>
                        </w:rPr>
                        <w:t>False</w:t>
                      </w:r>
                      <w:r w:rsidRPr="00A40FBD">
                        <w:rPr>
                          <w:lang w:val="en-ID"/>
                        </w:rPr>
                        <w:t>)</w:t>
                      </w:r>
                    </w:p>
                  </w:txbxContent>
                </v:textbox>
                <w10:anchorlock/>
              </v:shape>
            </w:pict>
          </mc:Fallback>
        </mc:AlternateContent>
      </w:r>
    </w:p>
    <w:p w14:paraId="795F9CFA" w14:textId="76E9BF5F" w:rsidR="006400AB" w:rsidRDefault="007D0EF8" w:rsidP="007D0EF8">
      <w:pPr>
        <w:pStyle w:val="figureTitle"/>
      </w:pPr>
      <w:bookmarkStart w:id="185" w:name="_Toc34915160"/>
      <w:r>
        <w:t>The 1</w:t>
      </w:r>
      <w:r w:rsidRPr="007D0EF8">
        <w:rPr>
          <w:vertAlign w:val="superscript"/>
        </w:rPr>
        <w:t>st</w:t>
      </w:r>
      <w:r>
        <w:t xml:space="preserve"> Section of The Plot Function</w:t>
      </w:r>
      <w:bookmarkEnd w:id="185"/>
    </w:p>
    <w:p w14:paraId="005F9FB8" w14:textId="77777777" w:rsidR="007D0EF8" w:rsidRPr="007D0EF8" w:rsidRDefault="007D0EF8" w:rsidP="007D0EF8"/>
    <w:p w14:paraId="08F6EBDE" w14:textId="18F22A3A" w:rsidR="006400AB" w:rsidRPr="006400AB" w:rsidRDefault="006400AB" w:rsidP="006400AB">
      <w:pPr>
        <w:pStyle w:val="BodyTextIndent"/>
        <w:ind w:firstLine="0"/>
      </w:pPr>
      <w:r>
        <w:tab/>
        <w:t xml:space="preserve">The x-axis will be used to track the number of episodes that has ended throughout the training session. The y-axis will be used to represents the score, to balance the axis’s elements, the minimum and maximum value will be extracted from the y parameters and putted into </w:t>
      </w:r>
      <w:r>
        <w:rPr>
          <w:i/>
          <w:iCs/>
        </w:rPr>
        <w:t xml:space="preserve">max_score, min_score, max_index, </w:t>
      </w:r>
      <w:r>
        <w:t xml:space="preserve">and </w:t>
      </w:r>
      <w:r>
        <w:rPr>
          <w:i/>
          <w:iCs/>
        </w:rPr>
        <w:t>min_index</w:t>
      </w:r>
      <w:r>
        <w:t xml:space="preserve">. </w:t>
      </w:r>
      <w:r w:rsidR="00846E9A">
        <w:t xml:space="preserve">The z-axis, which actually means the second y-axis, is used to store the epsilon value. The code </w:t>
      </w:r>
      <w:r w:rsidR="00615150">
        <w:t>depicted by figure 5.25 below show the extraction of the maximum and minimum value of the y axis.</w:t>
      </w:r>
    </w:p>
    <w:p w14:paraId="36493830" w14:textId="64161C21" w:rsidR="006400AB" w:rsidRDefault="006400AB" w:rsidP="006400AB">
      <w:pPr>
        <w:pStyle w:val="BodyTextIndent"/>
        <w:ind w:firstLine="0"/>
        <w:jc w:val="center"/>
      </w:pPr>
      <w:r w:rsidRPr="003F6A66">
        <w:rPr>
          <w:noProof/>
        </w:rPr>
        <mc:AlternateContent>
          <mc:Choice Requires="wps">
            <w:drawing>
              <wp:inline distT="0" distB="0" distL="0" distR="0" wp14:anchorId="17654E56" wp14:editId="247AE8C0">
                <wp:extent cx="4037611" cy="3080385"/>
                <wp:effectExtent l="0" t="0" r="20320" b="10160"/>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611" cy="3080385"/>
                        </a:xfrm>
                        <a:prstGeom prst="rect">
                          <a:avLst/>
                        </a:prstGeom>
                        <a:solidFill>
                          <a:srgbClr val="FFFFFF"/>
                        </a:solidFill>
                        <a:ln w="9525">
                          <a:solidFill>
                            <a:srgbClr val="000000"/>
                          </a:solidFill>
                          <a:miter lim="800000"/>
                          <a:headEnd/>
                          <a:tailEnd/>
                        </a:ln>
                      </wps:spPr>
                      <wps:txbx>
                        <w:txbxContent>
                          <w:p w14:paraId="79FBC78A" w14:textId="1FD150DC" w:rsidR="00034D66" w:rsidRPr="006400AB" w:rsidRDefault="00034D66" w:rsidP="006400AB">
                            <w:pPr>
                              <w:rPr>
                                <w:lang w:val="en-ID"/>
                              </w:rPr>
                            </w:pPr>
                            <w:r>
                              <w:rPr>
                                <w:lang w:val="en-ID"/>
                              </w:rPr>
                              <w:t>…</w:t>
                            </w:r>
                            <w:r>
                              <w:rPr>
                                <w:i/>
                                <w:iCs/>
                                <w:lang w:val="en-ID"/>
                              </w:rPr>
                              <w:t># The Maximum and Minimum Value for The y Axis</w:t>
                            </w:r>
                            <w:r w:rsidRPr="00A40FBD">
                              <w:rPr>
                                <w:lang w:val="en-ID"/>
                              </w:rPr>
                              <w:br/>
                              <w:t xml:space="preserve">    max_score = np.max(y)</w:t>
                            </w:r>
                            <w:r w:rsidRPr="00A40FBD">
                              <w:rPr>
                                <w:lang w:val="en-ID"/>
                              </w:rPr>
                              <w:br/>
                              <w:t xml:space="preserve">    min_score = np.min(y)</w:t>
                            </w:r>
                            <w:r w:rsidRPr="00A40FBD">
                              <w:rPr>
                                <w:lang w:val="en-ID"/>
                              </w:rPr>
                              <w:br/>
                              <w:t xml:space="preserve">    max_index = np.where(y == max_score)</w:t>
                            </w:r>
                            <w:r w:rsidRPr="00A40FBD">
                              <w:rPr>
                                <w:lang w:val="en-ID"/>
                              </w:rPr>
                              <w:br/>
                              <w:t xml:space="preserve">    min_index = np.where(y == min_score)</w:t>
                            </w:r>
                          </w:p>
                        </w:txbxContent>
                      </wps:txbx>
                      <wps:bodyPr rot="0" vert="horz" wrap="square" lIns="91440" tIns="45720" rIns="91440" bIns="45720" anchor="t" anchorCtr="0" upright="1">
                        <a:spAutoFit/>
                      </wps:bodyPr>
                    </wps:wsp>
                  </a:graphicData>
                </a:graphic>
              </wp:inline>
            </w:drawing>
          </mc:Choice>
          <mc:Fallback>
            <w:pict>
              <v:shape w14:anchorId="17654E56" id="_x0000_s1105" type="#_x0000_t202" style="width:317.9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">
                <v:textbox style="mso-fit-shape-to-text:t">
                  <w:txbxContent>
                    <w:p w14:paraId="79FBC78A" w14:textId="1FD150DC" w:rsidR="00034D66" w:rsidRPr="006400AB" w:rsidRDefault="00034D66" w:rsidP="006400AB">
                      <w:pPr>
                        <w:rPr>
                          <w:lang w:val="en-ID"/>
                        </w:rPr>
                      </w:pPr>
                      <w:r>
                        <w:rPr>
                          <w:lang w:val="en-ID"/>
                        </w:rPr>
                        <w:t>…</w:t>
                      </w:r>
                      <w:r>
                        <w:rPr>
                          <w:i/>
                          <w:iCs/>
                          <w:lang w:val="en-ID"/>
                        </w:rPr>
                        <w:t># The Maximum and Minimum Value for The y Axis</w:t>
                      </w:r>
                      <w:r w:rsidRPr="00A40FBD">
                        <w:rPr>
                          <w:lang w:val="en-ID"/>
                        </w:rPr>
                        <w:br/>
                        <w:t xml:space="preserve">    max_score = np.max(y)</w:t>
                      </w:r>
                      <w:r w:rsidRPr="00A40FBD">
                        <w:rPr>
                          <w:lang w:val="en-ID"/>
                        </w:rPr>
                        <w:br/>
                        <w:t xml:space="preserve">    min_score = np.min(y)</w:t>
                      </w:r>
                      <w:r w:rsidRPr="00A40FBD">
                        <w:rPr>
                          <w:lang w:val="en-ID"/>
                        </w:rPr>
                        <w:br/>
                        <w:t xml:space="preserve">    max_index = np.where(y == max_score)</w:t>
                      </w:r>
                      <w:r w:rsidRPr="00A40FBD">
                        <w:rPr>
                          <w:lang w:val="en-ID"/>
                        </w:rPr>
                        <w:br/>
                        <w:t xml:space="preserve">    min_index = np.where(y == min_score)</w:t>
                      </w:r>
                    </w:p>
                  </w:txbxContent>
                </v:textbox>
                <w10:anchorlock/>
              </v:shape>
            </w:pict>
          </mc:Fallback>
        </mc:AlternateContent>
      </w:r>
    </w:p>
    <w:p w14:paraId="6F7F013A" w14:textId="633BC852" w:rsidR="007D0EF8" w:rsidRDefault="007D0EF8" w:rsidP="007D0EF8">
      <w:pPr>
        <w:pStyle w:val="figureTitle"/>
      </w:pPr>
      <w:bookmarkStart w:id="186" w:name="_Toc34915161"/>
      <w:r>
        <w:t>The 2</w:t>
      </w:r>
      <w:r w:rsidRPr="007D0EF8">
        <w:rPr>
          <w:vertAlign w:val="superscript"/>
        </w:rPr>
        <w:t>nd</w:t>
      </w:r>
      <w:r>
        <w:t xml:space="preserve"> Section of The Plot Function</w:t>
      </w:r>
      <w:bookmarkEnd w:id="186"/>
    </w:p>
    <w:p w14:paraId="3F41FAD3" w14:textId="75808886" w:rsidR="006400AB" w:rsidRDefault="006400AB" w:rsidP="006400AB">
      <w:pPr>
        <w:pStyle w:val="BodyTextIndent"/>
        <w:ind w:firstLine="0"/>
        <w:jc w:val="center"/>
      </w:pPr>
    </w:p>
    <w:p w14:paraId="5F028220" w14:textId="33BFC480" w:rsidR="006400AB" w:rsidRPr="00820438" w:rsidRDefault="00615150" w:rsidP="006400AB">
      <w:pPr>
        <w:pStyle w:val="BodyTextIndent"/>
        <w:ind w:firstLine="0"/>
      </w:pPr>
      <w:r>
        <w:lastRenderedPageBreak/>
        <w:tab/>
        <w:t xml:space="preserve">Plotting two kind of graph is handled in a similar manner, </w:t>
      </w:r>
      <w:r w:rsidR="00A7551B">
        <w:t xml:space="preserve">both scores history and averages </w:t>
      </w:r>
      <w:r>
        <w:t>graph</w:t>
      </w:r>
      <w:r w:rsidR="00A7551B">
        <w:t>’s</w:t>
      </w:r>
      <w:r>
        <w:t xml:space="preserve"> x-axis and y-axis are filled with the number of </w:t>
      </w:r>
      <w:r w:rsidR="00A7551B">
        <w:t>episodes</w:t>
      </w:r>
      <w:r>
        <w:t xml:space="preserve">, </w:t>
      </w:r>
      <w:r w:rsidR="00A7551B">
        <w:t xml:space="preserve">stored in the </w:t>
      </w:r>
      <w:r w:rsidR="00A7551B">
        <w:rPr>
          <w:i/>
          <w:iCs/>
        </w:rPr>
        <w:t xml:space="preserve">x </w:t>
      </w:r>
      <w:r w:rsidR="00A7551B">
        <w:t>variable,</w:t>
      </w:r>
      <w:r>
        <w:t xml:space="preserve"> and the epsilons value</w:t>
      </w:r>
      <w:r w:rsidR="00A7551B">
        <w:t xml:space="preserve">, stored in the </w:t>
      </w:r>
      <w:r w:rsidR="00A7551B">
        <w:rPr>
          <w:i/>
          <w:iCs/>
        </w:rPr>
        <w:t xml:space="preserve">z </w:t>
      </w:r>
      <w:r w:rsidR="00A7551B">
        <w:t>variable.</w:t>
      </w:r>
      <w:r w:rsidR="00820438">
        <w:t xml:space="preserve"> A built in matplotlib function called </w:t>
      </w:r>
      <w:r w:rsidR="00820438">
        <w:rPr>
          <w:i/>
          <w:iCs/>
        </w:rPr>
        <w:t>plot</w:t>
      </w:r>
      <w:r w:rsidR="00820438">
        <w:t xml:space="preserve"> is called to create a basic line graph. The creation of the graph that visualize the reduction of epsilon value is handled through the code depicted by figure 5.26 below.</w:t>
      </w:r>
    </w:p>
    <w:p w14:paraId="193EE722" w14:textId="0193F1AE" w:rsidR="00A7551B" w:rsidRDefault="00A7551B" w:rsidP="007D0EF8">
      <w:pPr>
        <w:pStyle w:val="BodyTextIndent"/>
        <w:ind w:firstLine="0"/>
        <w:jc w:val="center"/>
      </w:pPr>
      <w:r w:rsidRPr="003F6A66">
        <w:rPr>
          <w:noProof/>
        </w:rPr>
        <mc:AlternateContent>
          <mc:Choice Requires="wps">
            <w:drawing>
              <wp:inline distT="0" distB="0" distL="0" distR="0" wp14:anchorId="07518F20" wp14:editId="406A8965">
                <wp:extent cx="3182587" cy="3080385"/>
                <wp:effectExtent l="0" t="0" r="18415" b="10160"/>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587" cy="3080385"/>
                        </a:xfrm>
                        <a:prstGeom prst="rect">
                          <a:avLst/>
                        </a:prstGeom>
                        <a:solidFill>
                          <a:srgbClr val="FFFFFF"/>
                        </a:solidFill>
                        <a:ln w="9525">
                          <a:solidFill>
                            <a:srgbClr val="000000"/>
                          </a:solidFill>
                          <a:miter lim="800000"/>
                          <a:headEnd/>
                          <a:tailEnd/>
                        </a:ln>
                      </wps:spPr>
                      <wps:txbx>
                        <w:txbxContent>
                          <w:p w14:paraId="440DD880" w14:textId="3A123173" w:rsidR="00034D66" w:rsidRPr="006400AB" w:rsidRDefault="00034D66" w:rsidP="00A7551B">
                            <w:pPr>
                              <w:rPr>
                                <w:lang w:val="en-ID"/>
                              </w:rPr>
                            </w:pPr>
                            <w:r>
                              <w:rPr>
                                <w:lang w:val="en-ID"/>
                              </w:rPr>
                              <w:t>…</w:t>
                            </w:r>
                            <w:r>
                              <w:rPr>
                                <w:i/>
                                <w:iCs/>
                                <w:lang w:val="en-ID"/>
                              </w:rPr>
                              <w:t># The First Plot’s Axes – Epsilon’s Reduction</w:t>
                            </w:r>
                            <w:r w:rsidRPr="00A40FBD">
                              <w:rPr>
                                <w:lang w:val="en-ID"/>
                              </w:rPr>
                              <w:br/>
                              <w:t xml:space="preserve">    </w:t>
                            </w:r>
                            <w:r w:rsidRPr="00A7551B">
                              <w:rPr>
                                <w:lang w:val="en-ID"/>
                              </w:rPr>
                              <w:t>ax.plot(x, z, color="C0")</w:t>
                            </w:r>
                            <w:r w:rsidRPr="00A7551B">
                              <w:rPr>
                                <w:lang w:val="en-ID"/>
                              </w:rPr>
                              <w:br/>
                            </w:r>
                            <w:r w:rsidRPr="00A40FBD">
                              <w:rPr>
                                <w:lang w:val="en-ID"/>
                              </w:rPr>
                              <w:t xml:space="preserve">    </w:t>
                            </w:r>
                            <w:r w:rsidRPr="00A7551B">
                              <w:rPr>
                                <w:lang w:val="en-ID"/>
                              </w:rPr>
                              <w:t>ax.set_xlabel("Game", color="C0")</w:t>
                            </w:r>
                            <w:r w:rsidRPr="00A7551B">
                              <w:rPr>
                                <w:lang w:val="en-ID"/>
                              </w:rPr>
                              <w:br/>
                            </w:r>
                            <w:r w:rsidRPr="00A40FBD">
                              <w:rPr>
                                <w:lang w:val="en-ID"/>
                              </w:rPr>
                              <w:t xml:space="preserve">    </w:t>
                            </w:r>
                            <w:r w:rsidRPr="00A7551B">
                              <w:rPr>
                                <w:lang w:val="en-ID"/>
                              </w:rPr>
                              <w:t>ax.set_ylabel("Epsilon", color="C0")</w:t>
                            </w:r>
                            <w:r w:rsidRPr="00A7551B">
                              <w:rPr>
                                <w:lang w:val="en-ID"/>
                              </w:rPr>
                              <w:br/>
                            </w:r>
                            <w:r w:rsidRPr="00A40FBD">
                              <w:rPr>
                                <w:lang w:val="en-ID"/>
                              </w:rPr>
                              <w:t xml:space="preserve">    </w:t>
                            </w:r>
                            <w:r w:rsidRPr="00A7551B">
                              <w:rPr>
                                <w:lang w:val="en-ID"/>
                              </w:rPr>
                              <w:t>ax.tick_params(axis='x', colors="C0")</w:t>
                            </w:r>
                            <w:r w:rsidRPr="00A7551B">
                              <w:rPr>
                                <w:lang w:val="en-ID"/>
                              </w:rPr>
                              <w:br/>
                            </w:r>
                            <w:r w:rsidRPr="00A40FBD">
                              <w:rPr>
                                <w:lang w:val="en-ID"/>
                              </w:rPr>
                              <w:t xml:space="preserve">    </w:t>
                            </w:r>
                            <w:r w:rsidRPr="00A7551B">
                              <w:rPr>
                                <w:lang w:val="en-ID"/>
                              </w:rPr>
                              <w:t>ax.tick_params(axis='y', colors="C0")</w:t>
                            </w:r>
                          </w:p>
                        </w:txbxContent>
                      </wps:txbx>
                      <wps:bodyPr rot="0" vert="horz" wrap="square" lIns="91440" tIns="45720" rIns="91440" bIns="45720" anchor="t" anchorCtr="0" upright="1">
                        <a:spAutoFit/>
                      </wps:bodyPr>
                    </wps:wsp>
                  </a:graphicData>
                </a:graphic>
              </wp:inline>
            </w:drawing>
          </mc:Choice>
          <mc:Fallback>
            <w:pict>
              <v:shape w14:anchorId="07518F20" id="_x0000_s1106" type="#_x0000_t202" style="width:250.6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">
                <v:textbox style="mso-fit-shape-to-text:t">
                  <w:txbxContent>
                    <w:p w14:paraId="440DD880" w14:textId="3A123173" w:rsidR="00034D66" w:rsidRPr="006400AB" w:rsidRDefault="00034D66" w:rsidP="00A7551B">
                      <w:pPr>
                        <w:rPr>
                          <w:lang w:val="en-ID"/>
                        </w:rPr>
                      </w:pPr>
                      <w:r>
                        <w:rPr>
                          <w:lang w:val="en-ID"/>
                        </w:rPr>
                        <w:t>…</w:t>
                      </w:r>
                      <w:r>
                        <w:rPr>
                          <w:i/>
                          <w:iCs/>
                          <w:lang w:val="en-ID"/>
                        </w:rPr>
                        <w:t># The First Plot’s Axes – Epsilon’s Reduction</w:t>
                      </w:r>
                      <w:r w:rsidRPr="00A40FBD">
                        <w:rPr>
                          <w:lang w:val="en-ID"/>
                        </w:rPr>
                        <w:br/>
                        <w:t xml:space="preserve">    </w:t>
                      </w:r>
                      <w:r w:rsidRPr="00A7551B">
                        <w:rPr>
                          <w:lang w:val="en-ID"/>
                        </w:rPr>
                        <w:t>ax.plot(x, z, color="C0")</w:t>
                      </w:r>
                      <w:r w:rsidRPr="00A7551B">
                        <w:rPr>
                          <w:lang w:val="en-ID"/>
                        </w:rPr>
                        <w:br/>
                      </w:r>
                      <w:r w:rsidRPr="00A40FBD">
                        <w:rPr>
                          <w:lang w:val="en-ID"/>
                        </w:rPr>
                        <w:t xml:space="preserve">    </w:t>
                      </w:r>
                      <w:r w:rsidRPr="00A7551B">
                        <w:rPr>
                          <w:lang w:val="en-ID"/>
                        </w:rPr>
                        <w:t>ax.set_xlabel("Game", color="C0")</w:t>
                      </w:r>
                      <w:r w:rsidRPr="00A7551B">
                        <w:rPr>
                          <w:lang w:val="en-ID"/>
                        </w:rPr>
                        <w:br/>
                      </w:r>
                      <w:r w:rsidRPr="00A40FBD">
                        <w:rPr>
                          <w:lang w:val="en-ID"/>
                        </w:rPr>
                        <w:t xml:space="preserve">    </w:t>
                      </w:r>
                      <w:r w:rsidRPr="00A7551B">
                        <w:rPr>
                          <w:lang w:val="en-ID"/>
                        </w:rPr>
                        <w:t>ax.set_ylabel("Epsilon", color="C0")</w:t>
                      </w:r>
                      <w:r w:rsidRPr="00A7551B">
                        <w:rPr>
                          <w:lang w:val="en-ID"/>
                        </w:rPr>
                        <w:br/>
                      </w:r>
                      <w:r w:rsidRPr="00A40FBD">
                        <w:rPr>
                          <w:lang w:val="en-ID"/>
                        </w:rPr>
                        <w:t xml:space="preserve">    </w:t>
                      </w:r>
                      <w:r w:rsidRPr="00A7551B">
                        <w:rPr>
                          <w:lang w:val="en-ID"/>
                        </w:rPr>
                        <w:t>ax.tick_params(axis='x', colors="C0")</w:t>
                      </w:r>
                      <w:r w:rsidRPr="00A7551B">
                        <w:rPr>
                          <w:lang w:val="en-ID"/>
                        </w:rPr>
                        <w:br/>
                      </w:r>
                      <w:r w:rsidRPr="00A40FBD">
                        <w:rPr>
                          <w:lang w:val="en-ID"/>
                        </w:rPr>
                        <w:t xml:space="preserve">    </w:t>
                      </w:r>
                      <w:r w:rsidRPr="00A7551B">
                        <w:rPr>
                          <w:lang w:val="en-ID"/>
                        </w:rPr>
                        <w:t>ax.tick_params(axis='y', colors="C0")</w:t>
                      </w:r>
                    </w:p>
                  </w:txbxContent>
                </v:textbox>
                <w10:anchorlock/>
              </v:shape>
            </w:pict>
          </mc:Fallback>
        </mc:AlternateContent>
      </w:r>
    </w:p>
    <w:p w14:paraId="23AB4FA5" w14:textId="0BC7DD7E" w:rsidR="00A7551B" w:rsidRDefault="00160C28" w:rsidP="006400AB">
      <w:pPr>
        <w:pStyle w:val="figureTitle"/>
      </w:pPr>
      <w:bookmarkStart w:id="187" w:name="_Toc34915162"/>
      <w:r>
        <w:t>The 3</w:t>
      </w:r>
      <w:r w:rsidRPr="00160C28">
        <w:rPr>
          <w:vertAlign w:val="superscript"/>
        </w:rPr>
        <w:t>rd</w:t>
      </w:r>
      <w:r>
        <w:t xml:space="preserve"> Section of The Plot Function</w:t>
      </w:r>
      <w:bookmarkEnd w:id="187"/>
    </w:p>
    <w:p w14:paraId="0D88DCC1" w14:textId="77777777" w:rsidR="00160C28" w:rsidRPr="00160C28" w:rsidRDefault="00160C28" w:rsidP="00160C28"/>
    <w:p w14:paraId="4C49914C" w14:textId="47388167" w:rsidR="00A7551B" w:rsidRPr="006328A4" w:rsidRDefault="00A7551B" w:rsidP="006400AB">
      <w:pPr>
        <w:pStyle w:val="BodyTextIndent"/>
        <w:ind w:firstLine="0"/>
      </w:pPr>
      <w:r>
        <w:tab/>
        <w:t xml:space="preserve">The scores </w:t>
      </w:r>
      <w:r w:rsidR="006328A4">
        <w:t xml:space="preserve">history </w:t>
      </w:r>
      <w:r>
        <w:t xml:space="preserve">is created by </w:t>
      </w:r>
      <w:r w:rsidR="00820438">
        <w:t>mapping</w:t>
      </w:r>
      <w:r>
        <w:t xml:space="preserve"> the </w:t>
      </w:r>
      <w:r>
        <w:rPr>
          <w:i/>
          <w:iCs/>
        </w:rPr>
        <w:t xml:space="preserve">y </w:t>
      </w:r>
      <w:r>
        <w:t>variable into the s</w:t>
      </w:r>
      <w:r w:rsidR="00820438">
        <w:t xml:space="preserve">cattered dot graph. Creating a second graph in </w:t>
      </w:r>
      <w:r w:rsidR="006328A4">
        <w:t xml:space="preserve">a single graph figure require the utilization of the </w:t>
      </w:r>
      <w:r w:rsidR="006328A4">
        <w:rPr>
          <w:i/>
          <w:iCs/>
        </w:rPr>
        <w:t>ax2</w:t>
      </w:r>
      <w:r w:rsidR="006328A4">
        <w:t xml:space="preserve"> variable that will call </w:t>
      </w:r>
      <w:r w:rsidR="006328A4">
        <w:rPr>
          <w:i/>
          <w:iCs/>
        </w:rPr>
        <w:t>scatter</w:t>
      </w:r>
      <w:r w:rsidR="006328A4">
        <w:t xml:space="preserve"> method from matplotlib library. Another matplotlib function, </w:t>
      </w:r>
      <w:r w:rsidR="006328A4">
        <w:rPr>
          <w:i/>
          <w:iCs/>
        </w:rPr>
        <w:t>text</w:t>
      </w:r>
      <w:r w:rsidR="006328A4">
        <w:t>, is utilized to gives info regarding the maximum and minimum occurring scores.</w:t>
      </w:r>
      <w:r w:rsidR="00C23C53">
        <w:t xml:space="preserve"> The code to handle the scores history scatter graph is shown by figure 5.27 below.</w:t>
      </w:r>
    </w:p>
    <w:p w14:paraId="773380E8" w14:textId="039642C4" w:rsidR="00A7551B" w:rsidRDefault="00A7551B" w:rsidP="007D0EF8">
      <w:pPr>
        <w:pStyle w:val="BodyTextIndent"/>
        <w:ind w:firstLine="0"/>
        <w:jc w:val="center"/>
      </w:pPr>
      <w:r w:rsidRPr="003F6A66">
        <w:rPr>
          <w:noProof/>
        </w:rPr>
        <mc:AlternateContent>
          <mc:Choice Requires="wps">
            <w:drawing>
              <wp:inline distT="0" distB="0" distL="0" distR="0" wp14:anchorId="24B7FCC4" wp14:editId="2A9B6D05">
                <wp:extent cx="3752602" cy="3080385"/>
                <wp:effectExtent l="0" t="0" r="19685" b="25400"/>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02" cy="3080385"/>
                        </a:xfrm>
                        <a:prstGeom prst="rect">
                          <a:avLst/>
                        </a:prstGeom>
                        <a:solidFill>
                          <a:srgbClr val="FFFFFF"/>
                        </a:solidFill>
                        <a:ln w="9525">
                          <a:solidFill>
                            <a:srgbClr val="000000"/>
                          </a:solidFill>
                          <a:miter lim="800000"/>
                          <a:headEnd/>
                          <a:tailEnd/>
                        </a:ln>
                      </wps:spPr>
                      <wps:txbx>
                        <w:txbxContent>
                          <w:p w14:paraId="742E00DD" w14:textId="6C2FB24B" w:rsidR="00034D66" w:rsidRPr="006328A4" w:rsidRDefault="00034D66" w:rsidP="006328A4">
                            <w:pPr>
                              <w:rPr>
                                <w:lang w:val="en-ID"/>
                              </w:rPr>
                            </w:pPr>
                            <w:r>
                              <w:rPr>
                                <w:lang w:val="en-ID"/>
                              </w:rPr>
                              <w:t>…</w:t>
                            </w:r>
                            <w:r>
                              <w:rPr>
                                <w:i/>
                                <w:iCs/>
                                <w:lang w:val="en-ID"/>
                              </w:rPr>
                              <w:t># The Scores History Scatter Graph</w:t>
                            </w:r>
                            <w:r w:rsidRPr="00A40FBD">
                              <w:rPr>
                                <w:lang w:val="en-ID"/>
                              </w:rPr>
                              <w:br/>
                            </w:r>
                            <w:r w:rsidRPr="006328A4">
                              <w:rPr>
                                <w:lang w:val="en-ID"/>
                              </w:rPr>
                              <w:t xml:space="preserve">    if mode == 0:</w:t>
                            </w:r>
                          </w:p>
                          <w:p w14:paraId="23E408C3" w14:textId="77777777" w:rsidR="00034D66" w:rsidRPr="006328A4" w:rsidRDefault="00034D66" w:rsidP="006328A4">
                            <w:pPr>
                              <w:rPr>
                                <w:lang w:val="en-ID"/>
                              </w:rPr>
                            </w:pPr>
                            <w:r w:rsidRPr="006328A4">
                              <w:rPr>
                                <w:lang w:val="en-ID"/>
                              </w:rPr>
                              <w:t xml:space="preserve">        max_score_str = 'Max Score=' + str(max_score)</w:t>
                            </w:r>
                          </w:p>
                          <w:p w14:paraId="7E30D8A8" w14:textId="77777777" w:rsidR="00034D66" w:rsidRPr="006328A4" w:rsidRDefault="00034D66" w:rsidP="006328A4">
                            <w:pPr>
                              <w:rPr>
                                <w:lang w:val="en-ID"/>
                              </w:rPr>
                            </w:pPr>
                            <w:r w:rsidRPr="006328A4">
                              <w:rPr>
                                <w:lang w:val="en-ID"/>
                              </w:rPr>
                              <w:t xml:space="preserve">        min_score_str = 'Min Score=' + str(min_score)</w:t>
                            </w:r>
                          </w:p>
                          <w:p w14:paraId="32F4B199" w14:textId="77777777" w:rsidR="00034D66" w:rsidRPr="006328A4" w:rsidRDefault="00034D66" w:rsidP="006328A4">
                            <w:pPr>
                              <w:rPr>
                                <w:lang w:val="en-ID"/>
                              </w:rPr>
                            </w:pPr>
                            <w:r w:rsidRPr="006328A4">
                              <w:rPr>
                                <w:lang w:val="en-ID"/>
                              </w:rPr>
                              <w:t xml:space="preserve">        plt.text(0, max_score, max_score_str)</w:t>
                            </w:r>
                          </w:p>
                          <w:p w14:paraId="704E0B21" w14:textId="77777777" w:rsidR="00034D66" w:rsidRPr="006328A4" w:rsidRDefault="00034D66" w:rsidP="006328A4">
                            <w:pPr>
                              <w:rPr>
                                <w:lang w:val="en-ID"/>
                              </w:rPr>
                            </w:pPr>
                            <w:r w:rsidRPr="006328A4">
                              <w:rPr>
                                <w:lang w:val="en-ID"/>
                              </w:rPr>
                              <w:t xml:space="preserve">        plt.text(0, max_score - 300, min_score_str)</w:t>
                            </w:r>
                          </w:p>
                          <w:p w14:paraId="05162AE5" w14:textId="7D0DD4F0" w:rsidR="00034D66" w:rsidRPr="006400AB" w:rsidRDefault="00034D66" w:rsidP="006328A4">
                            <w:pPr>
                              <w:rPr>
                                <w:lang w:val="en-ID"/>
                              </w:rPr>
                            </w:pPr>
                            <w:r w:rsidRPr="006328A4">
                              <w:rPr>
                                <w:lang w:val="en-ID"/>
                              </w:rPr>
                              <w:t xml:space="preserve">        ax2.scatter(x, y, color="C1")</w:t>
                            </w:r>
                          </w:p>
                        </w:txbxContent>
                      </wps:txbx>
                      <wps:bodyPr rot="0" vert="horz" wrap="square" lIns="91440" tIns="45720" rIns="91440" bIns="45720" anchor="t" anchorCtr="0" upright="1">
                        <a:spAutoFit/>
                      </wps:bodyPr>
                    </wps:wsp>
                  </a:graphicData>
                </a:graphic>
              </wp:inline>
            </w:drawing>
          </mc:Choice>
          <mc:Fallback>
            <w:pict>
              <v:shape w14:anchorId="24B7FCC4" id="_x0000_s1107" type="#_x0000_t202" style="width:295.5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">
                <v:textbox style="mso-fit-shape-to-text:t">
                  <w:txbxContent>
                    <w:p w14:paraId="742E00DD" w14:textId="6C2FB24B" w:rsidR="00034D66" w:rsidRPr="006328A4" w:rsidRDefault="00034D66" w:rsidP="006328A4">
                      <w:pPr>
                        <w:rPr>
                          <w:lang w:val="en-ID"/>
                        </w:rPr>
                      </w:pPr>
                      <w:r>
                        <w:rPr>
                          <w:lang w:val="en-ID"/>
                        </w:rPr>
                        <w:t>…</w:t>
                      </w:r>
                      <w:r>
                        <w:rPr>
                          <w:i/>
                          <w:iCs/>
                          <w:lang w:val="en-ID"/>
                        </w:rPr>
                        <w:t># The Scores History Scatter Graph</w:t>
                      </w:r>
                      <w:r w:rsidRPr="00A40FBD">
                        <w:rPr>
                          <w:lang w:val="en-ID"/>
                        </w:rPr>
                        <w:br/>
                      </w:r>
                      <w:r w:rsidRPr="006328A4">
                        <w:rPr>
                          <w:lang w:val="en-ID"/>
                        </w:rPr>
                        <w:t xml:space="preserve">    if mode == 0:</w:t>
                      </w:r>
                    </w:p>
                    <w:p w14:paraId="23E408C3" w14:textId="77777777" w:rsidR="00034D66" w:rsidRPr="006328A4" w:rsidRDefault="00034D66" w:rsidP="006328A4">
                      <w:pPr>
                        <w:rPr>
                          <w:lang w:val="en-ID"/>
                        </w:rPr>
                      </w:pPr>
                      <w:r w:rsidRPr="006328A4">
                        <w:rPr>
                          <w:lang w:val="en-ID"/>
                        </w:rPr>
                        <w:t xml:space="preserve">        max_score_str = 'Max Score=' + str(max_score)</w:t>
                      </w:r>
                    </w:p>
                    <w:p w14:paraId="7E30D8A8" w14:textId="77777777" w:rsidR="00034D66" w:rsidRPr="006328A4" w:rsidRDefault="00034D66" w:rsidP="006328A4">
                      <w:pPr>
                        <w:rPr>
                          <w:lang w:val="en-ID"/>
                        </w:rPr>
                      </w:pPr>
                      <w:r w:rsidRPr="006328A4">
                        <w:rPr>
                          <w:lang w:val="en-ID"/>
                        </w:rPr>
                        <w:t xml:space="preserve">        min_score_str = 'Min Score=' + str(min_score)</w:t>
                      </w:r>
                    </w:p>
                    <w:p w14:paraId="32F4B199" w14:textId="77777777" w:rsidR="00034D66" w:rsidRPr="006328A4" w:rsidRDefault="00034D66" w:rsidP="006328A4">
                      <w:pPr>
                        <w:rPr>
                          <w:lang w:val="en-ID"/>
                        </w:rPr>
                      </w:pPr>
                      <w:r w:rsidRPr="006328A4">
                        <w:rPr>
                          <w:lang w:val="en-ID"/>
                        </w:rPr>
                        <w:t xml:space="preserve">        plt.text(0, max_score, max_score_str)</w:t>
                      </w:r>
                    </w:p>
                    <w:p w14:paraId="704E0B21" w14:textId="77777777" w:rsidR="00034D66" w:rsidRPr="006328A4" w:rsidRDefault="00034D66" w:rsidP="006328A4">
                      <w:pPr>
                        <w:rPr>
                          <w:lang w:val="en-ID"/>
                        </w:rPr>
                      </w:pPr>
                      <w:r w:rsidRPr="006328A4">
                        <w:rPr>
                          <w:lang w:val="en-ID"/>
                        </w:rPr>
                        <w:t xml:space="preserve">        plt.text(0, max_score - 300, min_score_str)</w:t>
                      </w:r>
                    </w:p>
                    <w:p w14:paraId="05162AE5" w14:textId="7D0DD4F0" w:rsidR="00034D66" w:rsidRPr="006400AB" w:rsidRDefault="00034D66" w:rsidP="006328A4">
                      <w:pPr>
                        <w:rPr>
                          <w:lang w:val="en-ID"/>
                        </w:rPr>
                      </w:pPr>
                      <w:r w:rsidRPr="006328A4">
                        <w:rPr>
                          <w:lang w:val="en-ID"/>
                        </w:rPr>
                        <w:t xml:space="preserve">        ax2.scatter(x, y, color="C1")</w:t>
                      </w:r>
                    </w:p>
                  </w:txbxContent>
                </v:textbox>
                <w10:anchorlock/>
              </v:shape>
            </w:pict>
          </mc:Fallback>
        </mc:AlternateContent>
      </w:r>
    </w:p>
    <w:p w14:paraId="5AA0A03C" w14:textId="42B48A1A" w:rsidR="00160C28" w:rsidRPr="00160C28" w:rsidRDefault="00160C28" w:rsidP="00160C28">
      <w:pPr>
        <w:pStyle w:val="figureTitle"/>
      </w:pPr>
      <w:bookmarkStart w:id="188" w:name="_Toc34915163"/>
      <w:r>
        <w:t>The 4</w:t>
      </w:r>
      <w:r w:rsidRPr="00160C28">
        <w:rPr>
          <w:vertAlign w:val="superscript"/>
        </w:rPr>
        <w:t>th</w:t>
      </w:r>
      <w:r>
        <w:t xml:space="preserve"> Section of The Plot Function</w:t>
      </w:r>
      <w:bookmarkEnd w:id="188"/>
    </w:p>
    <w:p w14:paraId="4E1C0B59" w14:textId="1C741F5A" w:rsidR="006328A4" w:rsidRPr="00C23C53" w:rsidRDefault="006328A4" w:rsidP="006400AB">
      <w:pPr>
        <w:pStyle w:val="BodyTextIndent"/>
        <w:ind w:firstLine="0"/>
      </w:pPr>
      <w:r>
        <w:lastRenderedPageBreak/>
        <w:tab/>
      </w:r>
      <w:r w:rsidR="00C23C53">
        <w:t xml:space="preserve">The average scores history is handled similar with the scores graph. The mechanism to obtain the averages score is handled by utilizing numpy built in </w:t>
      </w:r>
      <w:r w:rsidR="00C23C53">
        <w:rPr>
          <w:i/>
          <w:iCs/>
        </w:rPr>
        <w:t xml:space="preserve">mean </w:t>
      </w:r>
      <w:r w:rsidR="00C23C53">
        <w:t xml:space="preserve">function to directly get the score’s average from the </w:t>
      </w:r>
      <w:r w:rsidR="00C23C53">
        <w:rPr>
          <w:i/>
          <w:iCs/>
        </w:rPr>
        <w:t xml:space="preserve">y </w:t>
      </w:r>
      <w:r w:rsidR="00C23C53">
        <w:t>variables. The code below depicted by figure 5.28 shown the process to create averages score history scatter graph.</w:t>
      </w:r>
    </w:p>
    <w:p w14:paraId="23D962BA" w14:textId="13B00F6B" w:rsidR="006328A4" w:rsidRDefault="006328A4" w:rsidP="007D0EF8">
      <w:pPr>
        <w:pStyle w:val="BodyTextIndent"/>
        <w:ind w:firstLine="0"/>
        <w:jc w:val="center"/>
      </w:pPr>
      <w:r w:rsidRPr="003F6A66">
        <w:rPr>
          <w:noProof/>
        </w:rPr>
        <mc:AlternateContent>
          <mc:Choice Requires="wps">
            <w:drawing>
              <wp:inline distT="0" distB="0" distL="0" distR="0" wp14:anchorId="20CCAFB9" wp14:editId="17CCC625">
                <wp:extent cx="4144488" cy="3681351"/>
                <wp:effectExtent l="0" t="0" r="27940" b="14605"/>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488" cy="3681351"/>
                        </a:xfrm>
                        <a:prstGeom prst="rect">
                          <a:avLst/>
                        </a:prstGeom>
                        <a:solidFill>
                          <a:srgbClr val="FFFFFF"/>
                        </a:solidFill>
                        <a:ln w="9525">
                          <a:solidFill>
                            <a:srgbClr val="000000"/>
                          </a:solidFill>
                          <a:miter lim="800000"/>
                          <a:headEnd/>
                          <a:tailEnd/>
                        </a:ln>
                      </wps:spPr>
                      <wps:txbx>
                        <w:txbxContent>
                          <w:p w14:paraId="5E5C5FDB" w14:textId="45AF66B8" w:rsidR="00034D66" w:rsidRPr="00C23C53" w:rsidRDefault="00034D66" w:rsidP="00C23C53">
                            <w:pPr>
                              <w:rPr>
                                <w:lang w:val="en-ID"/>
                              </w:rPr>
                            </w:pPr>
                            <w:r w:rsidRPr="006328A4">
                              <w:rPr>
                                <w:lang w:val="en-ID"/>
                              </w:rPr>
                              <w:t xml:space="preserve">    </w:t>
                            </w:r>
                            <w:r w:rsidRPr="00C23C53">
                              <w:rPr>
                                <w:i/>
                                <w:iCs/>
                                <w:lang w:val="en-ID"/>
                              </w:rPr>
                              <w:t>elif</w:t>
                            </w:r>
                            <w:r w:rsidRPr="00C23C53">
                              <w:rPr>
                                <w:b/>
                                <w:bCs/>
                                <w:lang w:val="en-ID"/>
                              </w:rPr>
                              <w:t xml:space="preserve"> </w:t>
                            </w:r>
                            <w:r w:rsidRPr="00C23C53">
                              <w:rPr>
                                <w:lang w:val="en-ID"/>
                              </w:rPr>
                              <w:t>mode == 1:</w:t>
                            </w:r>
                            <w:r w:rsidRPr="00C23C53">
                              <w:rPr>
                                <w:lang w:val="en-ID"/>
                              </w:rPr>
                              <w:br/>
                            </w:r>
                            <w:r w:rsidRPr="006328A4">
                              <w:rPr>
                                <w:lang w:val="en-ID"/>
                              </w:rPr>
                              <w:t xml:space="preserve">    </w:t>
                            </w:r>
                            <w:r w:rsidRPr="00C23C53">
                              <w:rPr>
                                <w:lang w:val="en-ID"/>
                              </w:rPr>
                              <w:t xml:space="preserve">    </w:t>
                            </w:r>
                            <w:r w:rsidRPr="00C23C53">
                              <w:rPr>
                                <w:i/>
                                <w:iCs/>
                                <w:lang w:val="en-ID"/>
                              </w:rPr>
                              <w:t># The Average Scores History Scatter Graph</w:t>
                            </w:r>
                            <w:r w:rsidRPr="00C23C53">
                              <w:rPr>
                                <w:i/>
                                <w:iCs/>
                                <w:lang w:val="en-ID"/>
                              </w:rPr>
                              <w:br/>
                            </w:r>
                            <w:r w:rsidRPr="006328A4">
                              <w:rPr>
                                <w:lang w:val="en-ID"/>
                              </w:rPr>
                              <w:t xml:space="preserve">    </w:t>
                            </w:r>
                            <w:r w:rsidRPr="00C23C53">
                              <w:rPr>
                                <w:i/>
                                <w:iCs/>
                                <w:lang w:val="en-ID"/>
                              </w:rPr>
                              <w:t xml:space="preserve">    </w:t>
                            </w:r>
                            <w:r w:rsidRPr="00C23C53">
                              <w:rPr>
                                <w:lang w:val="en-ID"/>
                              </w:rPr>
                              <w:t>N = len(y)</w:t>
                            </w:r>
                            <w:r w:rsidRPr="00C23C53">
                              <w:rPr>
                                <w:lang w:val="en-ID"/>
                              </w:rPr>
                              <w:br/>
                              <w:t xml:space="preserve"> </w:t>
                            </w:r>
                            <w:r w:rsidRPr="006328A4">
                              <w:rPr>
                                <w:lang w:val="en-ID"/>
                              </w:rPr>
                              <w:t xml:space="preserve">    </w:t>
                            </w:r>
                            <w:r w:rsidRPr="00C23C53">
                              <w:rPr>
                                <w:lang w:val="en-ID"/>
                              </w:rPr>
                              <w:t xml:space="preserve">   running_avg = np.empty(N)</w:t>
                            </w:r>
                            <w:r w:rsidRPr="00C23C53">
                              <w:rPr>
                                <w:lang w:val="en-ID"/>
                              </w:rPr>
                              <w:br/>
                              <w:t xml:space="preserve"> </w:t>
                            </w:r>
                            <w:r w:rsidRPr="006328A4">
                              <w:rPr>
                                <w:lang w:val="en-ID"/>
                              </w:rPr>
                              <w:t xml:space="preserve">    </w:t>
                            </w:r>
                            <w:r w:rsidRPr="00C23C53">
                              <w:rPr>
                                <w:lang w:val="en-ID"/>
                              </w:rPr>
                              <w:t xml:space="preserve">   </w:t>
                            </w:r>
                            <w:r w:rsidRPr="00C23C53">
                              <w:rPr>
                                <w:i/>
                                <w:iCs/>
                                <w:lang w:val="en-ID"/>
                              </w:rPr>
                              <w:t>for</w:t>
                            </w:r>
                            <w:r w:rsidRPr="00C23C53">
                              <w:rPr>
                                <w:b/>
                                <w:bCs/>
                                <w:lang w:val="en-ID"/>
                              </w:rPr>
                              <w:t xml:space="preserve"> </w:t>
                            </w:r>
                            <w:r w:rsidRPr="00C23C53">
                              <w:rPr>
                                <w:lang w:val="en-ID"/>
                              </w:rPr>
                              <w:t xml:space="preserve">t </w:t>
                            </w:r>
                            <w:r w:rsidRPr="00C23C53">
                              <w:rPr>
                                <w:i/>
                                <w:iCs/>
                                <w:lang w:val="en-ID"/>
                              </w:rPr>
                              <w:t>in</w:t>
                            </w:r>
                            <w:r w:rsidRPr="00C23C53">
                              <w:rPr>
                                <w:b/>
                                <w:bCs/>
                                <w:lang w:val="en-ID"/>
                              </w:rPr>
                              <w:t xml:space="preserve"> </w:t>
                            </w:r>
                            <w:r w:rsidRPr="00C23C53">
                              <w:rPr>
                                <w:lang w:val="en-ID"/>
                              </w:rPr>
                              <w:t>range(N):</w:t>
                            </w:r>
                            <w:r w:rsidRPr="00C23C53">
                              <w:rPr>
                                <w:lang w:val="en-ID"/>
                              </w:rPr>
                              <w:br/>
                              <w:t xml:space="preserve">  </w:t>
                            </w:r>
                            <w:r w:rsidRPr="006328A4">
                              <w:rPr>
                                <w:lang w:val="en-ID"/>
                              </w:rPr>
                              <w:t xml:space="preserve">    </w:t>
                            </w:r>
                            <w:r w:rsidRPr="00C23C53">
                              <w:rPr>
                                <w:lang w:val="en-ID"/>
                              </w:rPr>
                              <w:t xml:space="preserve">      running_avg[t] = np.mean(y[max(0, t - 20):(t + 1)])</w:t>
                            </w:r>
                            <w:r w:rsidRPr="00C23C53">
                              <w:rPr>
                                <w:lang w:val="en-ID"/>
                              </w:rPr>
                              <w:br/>
                            </w:r>
                            <w:r w:rsidRPr="00C23C53">
                              <w:rPr>
                                <w:lang w:val="en-ID"/>
                              </w:rPr>
                              <w:br/>
                              <w:t xml:space="preserve"> </w:t>
                            </w:r>
                            <w:r w:rsidRPr="006328A4">
                              <w:rPr>
                                <w:lang w:val="en-ID"/>
                              </w:rPr>
                              <w:t xml:space="preserve">    </w:t>
                            </w:r>
                            <w:r w:rsidRPr="00C23C53">
                              <w:rPr>
                                <w:lang w:val="en-ID"/>
                              </w:rPr>
                              <w:t xml:space="preserve">   max_avg_score = np.max(running_avg)</w:t>
                            </w:r>
                            <w:r w:rsidRPr="00C23C53">
                              <w:rPr>
                                <w:lang w:val="en-ID"/>
                              </w:rPr>
                              <w:br/>
                              <w:t xml:space="preserve"> </w:t>
                            </w:r>
                            <w:r w:rsidRPr="006328A4">
                              <w:rPr>
                                <w:lang w:val="en-ID"/>
                              </w:rPr>
                              <w:t xml:space="preserve">    </w:t>
                            </w:r>
                            <w:r w:rsidRPr="00C23C53">
                              <w:rPr>
                                <w:lang w:val="en-ID"/>
                              </w:rPr>
                              <w:t xml:space="preserve">   min_avg_score = np.min(running_avg)</w:t>
                            </w:r>
                            <w:r w:rsidRPr="00C23C53">
                              <w:rPr>
                                <w:lang w:val="en-ID"/>
                              </w:rPr>
                              <w:br/>
                              <w:t xml:space="preserve"> </w:t>
                            </w:r>
                            <w:r w:rsidRPr="006328A4">
                              <w:rPr>
                                <w:lang w:val="en-ID"/>
                              </w:rPr>
                              <w:t xml:space="preserve">    </w:t>
                            </w:r>
                            <w:r w:rsidRPr="00C23C53">
                              <w:rPr>
                                <w:lang w:val="en-ID"/>
                              </w:rPr>
                              <w:t xml:space="preserve">   print('avg:', max_avg_score, ' ', min_avg_score)</w:t>
                            </w:r>
                            <w:r w:rsidRPr="00C23C53">
                              <w:rPr>
                                <w:lang w:val="en-ID"/>
                              </w:rPr>
                              <w:br/>
                            </w:r>
                            <w:r w:rsidRPr="00C23C53">
                              <w:rPr>
                                <w:lang w:val="en-ID"/>
                              </w:rPr>
                              <w:br/>
                            </w:r>
                            <w:r w:rsidRPr="006328A4">
                              <w:rPr>
                                <w:lang w:val="en-ID"/>
                              </w:rPr>
                              <w:t xml:space="preserve">    </w:t>
                            </w:r>
                            <w:r w:rsidRPr="00C23C53">
                              <w:rPr>
                                <w:lang w:val="en-ID"/>
                              </w:rPr>
                              <w:t xml:space="preserve">    max_avg_index = np.where(y == max_avg_score)</w:t>
                            </w:r>
                            <w:r w:rsidRPr="00C23C53">
                              <w:rPr>
                                <w:lang w:val="en-ID"/>
                              </w:rPr>
                              <w:br/>
                            </w:r>
                            <w:r w:rsidRPr="006328A4">
                              <w:rPr>
                                <w:lang w:val="en-ID"/>
                              </w:rPr>
                              <w:t xml:space="preserve">    </w:t>
                            </w:r>
                            <w:r w:rsidRPr="00C23C53">
                              <w:rPr>
                                <w:lang w:val="en-ID"/>
                              </w:rPr>
                              <w:t xml:space="preserve">    min_avg_index = np.where(y == min_avg_score)</w:t>
                            </w:r>
                            <w:r w:rsidRPr="00C23C53">
                              <w:rPr>
                                <w:lang w:val="en-ID"/>
                              </w:rPr>
                              <w:br/>
                              <w:t xml:space="preserve"> </w:t>
                            </w:r>
                            <w:r w:rsidRPr="006328A4">
                              <w:rPr>
                                <w:lang w:val="en-ID"/>
                              </w:rPr>
                              <w:t xml:space="preserve">    </w:t>
                            </w:r>
                            <w:r w:rsidRPr="00C23C53">
                              <w:rPr>
                                <w:lang w:val="en-ID"/>
                              </w:rPr>
                              <w:t xml:space="preserve">   print('avg:', max_avg_index, ' ', min_avg_index)</w:t>
                            </w:r>
                            <w:r w:rsidRPr="00C23C53">
                              <w:rPr>
                                <w:lang w:val="en-ID"/>
                              </w:rPr>
                              <w:br/>
                            </w:r>
                            <w:r w:rsidRPr="00C23C53">
                              <w:rPr>
                                <w:lang w:val="en-ID"/>
                              </w:rPr>
                              <w:br/>
                              <w:t xml:space="preserve">  </w:t>
                            </w:r>
                            <w:r w:rsidRPr="006328A4">
                              <w:rPr>
                                <w:lang w:val="en-ID"/>
                              </w:rPr>
                              <w:t xml:space="preserve">    </w:t>
                            </w:r>
                            <w:r w:rsidRPr="00C23C53">
                              <w:rPr>
                                <w:lang w:val="en-ID"/>
                              </w:rPr>
                              <w:t xml:space="preserve">  max_avg_score_str = 'Max Score=' + str(max_avg_score)</w:t>
                            </w:r>
                            <w:r w:rsidRPr="00C23C53">
                              <w:rPr>
                                <w:lang w:val="en-ID"/>
                              </w:rPr>
                              <w:br/>
                              <w:t xml:space="preserve">  </w:t>
                            </w:r>
                            <w:r w:rsidRPr="006328A4">
                              <w:rPr>
                                <w:lang w:val="en-ID"/>
                              </w:rPr>
                              <w:t xml:space="preserve">    </w:t>
                            </w:r>
                            <w:r w:rsidRPr="00C23C53">
                              <w:rPr>
                                <w:lang w:val="en-ID"/>
                              </w:rPr>
                              <w:t xml:space="preserve">  min_avg_score_str = 'Min Score=' + str(min_avg_score)</w:t>
                            </w:r>
                            <w:r w:rsidRPr="00C23C53">
                              <w:rPr>
                                <w:lang w:val="en-ID"/>
                              </w:rPr>
                              <w:br/>
                              <w:t xml:space="preserve">  </w:t>
                            </w:r>
                            <w:r w:rsidRPr="006328A4">
                              <w:rPr>
                                <w:lang w:val="en-ID"/>
                              </w:rPr>
                              <w:t xml:space="preserve">    </w:t>
                            </w:r>
                            <w:r w:rsidRPr="00C23C53">
                              <w:rPr>
                                <w:lang w:val="en-ID"/>
                              </w:rPr>
                              <w:t xml:space="preserve">  plt.text(0, max_avg_score, max_avg_score_str)</w:t>
                            </w:r>
                            <w:r w:rsidRPr="00C23C53">
                              <w:rPr>
                                <w:lang w:val="en-ID"/>
                              </w:rPr>
                              <w:br/>
                              <w:t xml:space="preserve">  </w:t>
                            </w:r>
                            <w:r w:rsidRPr="006328A4">
                              <w:rPr>
                                <w:lang w:val="en-ID"/>
                              </w:rPr>
                              <w:t xml:space="preserve">    </w:t>
                            </w:r>
                            <w:r w:rsidRPr="00C23C53">
                              <w:rPr>
                                <w:lang w:val="en-ID"/>
                              </w:rPr>
                              <w:t xml:space="preserve">  plt.text(0, max_avg_score - 80, min_avg_score_str)</w:t>
                            </w:r>
                            <w:r w:rsidRPr="00C23C53">
                              <w:rPr>
                                <w:lang w:val="en-ID"/>
                              </w:rPr>
                              <w:br/>
                              <w:t xml:space="preserve">  </w:t>
                            </w:r>
                            <w:r w:rsidRPr="006328A4">
                              <w:rPr>
                                <w:lang w:val="en-ID"/>
                              </w:rPr>
                              <w:t xml:space="preserve">    </w:t>
                            </w:r>
                            <w:r w:rsidRPr="00C23C53">
                              <w:rPr>
                                <w:lang w:val="en-ID"/>
                              </w:rPr>
                              <w:t xml:space="preserve">  ax2.scatter(x, running_avg, color="C1")</w:t>
                            </w:r>
                          </w:p>
                          <w:p w14:paraId="7C7460F5" w14:textId="43563C84" w:rsidR="00034D66" w:rsidRPr="006400AB" w:rsidRDefault="00034D66" w:rsidP="006328A4">
                            <w:pPr>
                              <w:rPr>
                                <w:lang w:val="en-ID"/>
                              </w:rPr>
                            </w:pPr>
                          </w:p>
                        </w:txbxContent>
                      </wps:txbx>
                      <wps:bodyPr rot="0" vert="horz" wrap="square" lIns="91440" tIns="45720" rIns="91440" bIns="45720" anchor="t" anchorCtr="0" upright="1">
                        <a:noAutofit/>
                      </wps:bodyPr>
                    </wps:wsp>
                  </a:graphicData>
                </a:graphic>
              </wp:inline>
            </w:drawing>
          </mc:Choice>
          <mc:Fallback>
            <w:pict>
              <v:shape w14:anchorId="20CCAFB9" id="_x0000_s1108" type="#_x0000_t202" style="width:326.35pt;height:2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">
                <v:textbox>
                  <w:txbxContent>
                    <w:p w14:paraId="5E5C5FDB" w14:textId="45AF66B8" w:rsidR="00034D66" w:rsidRPr="00C23C53" w:rsidRDefault="00034D66" w:rsidP="00C23C53">
                      <w:pPr>
                        <w:rPr>
                          <w:lang w:val="en-ID"/>
                        </w:rPr>
                      </w:pPr>
                      <w:r w:rsidRPr="006328A4">
                        <w:rPr>
                          <w:lang w:val="en-ID"/>
                        </w:rPr>
                        <w:t xml:space="preserve">    </w:t>
                      </w:r>
                      <w:r w:rsidRPr="00C23C53">
                        <w:rPr>
                          <w:i/>
                          <w:iCs/>
                          <w:lang w:val="en-ID"/>
                        </w:rPr>
                        <w:t>elif</w:t>
                      </w:r>
                      <w:r w:rsidRPr="00C23C53">
                        <w:rPr>
                          <w:b/>
                          <w:bCs/>
                          <w:lang w:val="en-ID"/>
                        </w:rPr>
                        <w:t xml:space="preserve"> </w:t>
                      </w:r>
                      <w:r w:rsidRPr="00C23C53">
                        <w:rPr>
                          <w:lang w:val="en-ID"/>
                        </w:rPr>
                        <w:t>mode == 1:</w:t>
                      </w:r>
                      <w:r w:rsidRPr="00C23C53">
                        <w:rPr>
                          <w:lang w:val="en-ID"/>
                        </w:rPr>
                        <w:br/>
                      </w:r>
                      <w:r w:rsidRPr="006328A4">
                        <w:rPr>
                          <w:lang w:val="en-ID"/>
                        </w:rPr>
                        <w:t xml:space="preserve">    </w:t>
                      </w:r>
                      <w:r w:rsidRPr="00C23C53">
                        <w:rPr>
                          <w:lang w:val="en-ID"/>
                        </w:rPr>
                        <w:t xml:space="preserve">    </w:t>
                      </w:r>
                      <w:r w:rsidRPr="00C23C53">
                        <w:rPr>
                          <w:i/>
                          <w:iCs/>
                          <w:lang w:val="en-ID"/>
                        </w:rPr>
                        <w:t># The Average Scores History Scatter Graph</w:t>
                      </w:r>
                      <w:r w:rsidRPr="00C23C53">
                        <w:rPr>
                          <w:i/>
                          <w:iCs/>
                          <w:lang w:val="en-ID"/>
                        </w:rPr>
                        <w:br/>
                      </w:r>
                      <w:r w:rsidRPr="006328A4">
                        <w:rPr>
                          <w:lang w:val="en-ID"/>
                        </w:rPr>
                        <w:t xml:space="preserve">    </w:t>
                      </w:r>
                      <w:r w:rsidRPr="00C23C53">
                        <w:rPr>
                          <w:i/>
                          <w:iCs/>
                          <w:lang w:val="en-ID"/>
                        </w:rPr>
                        <w:t xml:space="preserve">    </w:t>
                      </w:r>
                      <w:r w:rsidRPr="00C23C53">
                        <w:rPr>
                          <w:lang w:val="en-ID"/>
                        </w:rPr>
                        <w:t>N = len(y)</w:t>
                      </w:r>
                      <w:r w:rsidRPr="00C23C53">
                        <w:rPr>
                          <w:lang w:val="en-ID"/>
                        </w:rPr>
                        <w:br/>
                        <w:t xml:space="preserve"> </w:t>
                      </w:r>
                      <w:r w:rsidRPr="006328A4">
                        <w:rPr>
                          <w:lang w:val="en-ID"/>
                        </w:rPr>
                        <w:t xml:space="preserve">    </w:t>
                      </w:r>
                      <w:r w:rsidRPr="00C23C53">
                        <w:rPr>
                          <w:lang w:val="en-ID"/>
                        </w:rPr>
                        <w:t xml:space="preserve">   running_avg = np.empty(N)</w:t>
                      </w:r>
                      <w:r w:rsidRPr="00C23C53">
                        <w:rPr>
                          <w:lang w:val="en-ID"/>
                        </w:rPr>
                        <w:br/>
                        <w:t xml:space="preserve"> </w:t>
                      </w:r>
                      <w:r w:rsidRPr="006328A4">
                        <w:rPr>
                          <w:lang w:val="en-ID"/>
                        </w:rPr>
                        <w:t xml:space="preserve">    </w:t>
                      </w:r>
                      <w:r w:rsidRPr="00C23C53">
                        <w:rPr>
                          <w:lang w:val="en-ID"/>
                        </w:rPr>
                        <w:t xml:space="preserve">   </w:t>
                      </w:r>
                      <w:r w:rsidRPr="00C23C53">
                        <w:rPr>
                          <w:i/>
                          <w:iCs/>
                          <w:lang w:val="en-ID"/>
                        </w:rPr>
                        <w:t>for</w:t>
                      </w:r>
                      <w:r w:rsidRPr="00C23C53">
                        <w:rPr>
                          <w:b/>
                          <w:bCs/>
                          <w:lang w:val="en-ID"/>
                        </w:rPr>
                        <w:t xml:space="preserve"> </w:t>
                      </w:r>
                      <w:r w:rsidRPr="00C23C53">
                        <w:rPr>
                          <w:lang w:val="en-ID"/>
                        </w:rPr>
                        <w:t xml:space="preserve">t </w:t>
                      </w:r>
                      <w:r w:rsidRPr="00C23C53">
                        <w:rPr>
                          <w:i/>
                          <w:iCs/>
                          <w:lang w:val="en-ID"/>
                        </w:rPr>
                        <w:t>in</w:t>
                      </w:r>
                      <w:r w:rsidRPr="00C23C53">
                        <w:rPr>
                          <w:b/>
                          <w:bCs/>
                          <w:lang w:val="en-ID"/>
                        </w:rPr>
                        <w:t xml:space="preserve"> </w:t>
                      </w:r>
                      <w:r w:rsidRPr="00C23C53">
                        <w:rPr>
                          <w:lang w:val="en-ID"/>
                        </w:rPr>
                        <w:t>range(N):</w:t>
                      </w:r>
                      <w:r w:rsidRPr="00C23C53">
                        <w:rPr>
                          <w:lang w:val="en-ID"/>
                        </w:rPr>
                        <w:br/>
                        <w:t xml:space="preserve">  </w:t>
                      </w:r>
                      <w:r w:rsidRPr="006328A4">
                        <w:rPr>
                          <w:lang w:val="en-ID"/>
                        </w:rPr>
                        <w:t xml:space="preserve">    </w:t>
                      </w:r>
                      <w:r w:rsidRPr="00C23C53">
                        <w:rPr>
                          <w:lang w:val="en-ID"/>
                        </w:rPr>
                        <w:t xml:space="preserve">      running_avg[t] = np.mean(y[max(0, t - 20):(t + 1)])</w:t>
                      </w:r>
                      <w:r w:rsidRPr="00C23C53">
                        <w:rPr>
                          <w:lang w:val="en-ID"/>
                        </w:rPr>
                        <w:br/>
                      </w:r>
                      <w:r w:rsidRPr="00C23C53">
                        <w:rPr>
                          <w:lang w:val="en-ID"/>
                        </w:rPr>
                        <w:br/>
                        <w:t xml:space="preserve"> </w:t>
                      </w:r>
                      <w:r w:rsidRPr="006328A4">
                        <w:rPr>
                          <w:lang w:val="en-ID"/>
                        </w:rPr>
                        <w:t xml:space="preserve">    </w:t>
                      </w:r>
                      <w:r w:rsidRPr="00C23C53">
                        <w:rPr>
                          <w:lang w:val="en-ID"/>
                        </w:rPr>
                        <w:t xml:space="preserve">   max_avg_score = np.max(running_avg)</w:t>
                      </w:r>
                      <w:r w:rsidRPr="00C23C53">
                        <w:rPr>
                          <w:lang w:val="en-ID"/>
                        </w:rPr>
                        <w:br/>
                        <w:t xml:space="preserve"> </w:t>
                      </w:r>
                      <w:r w:rsidRPr="006328A4">
                        <w:rPr>
                          <w:lang w:val="en-ID"/>
                        </w:rPr>
                        <w:t xml:space="preserve">    </w:t>
                      </w:r>
                      <w:r w:rsidRPr="00C23C53">
                        <w:rPr>
                          <w:lang w:val="en-ID"/>
                        </w:rPr>
                        <w:t xml:space="preserve">   min_avg_score = np.min(running_avg)</w:t>
                      </w:r>
                      <w:r w:rsidRPr="00C23C53">
                        <w:rPr>
                          <w:lang w:val="en-ID"/>
                        </w:rPr>
                        <w:br/>
                        <w:t xml:space="preserve"> </w:t>
                      </w:r>
                      <w:r w:rsidRPr="006328A4">
                        <w:rPr>
                          <w:lang w:val="en-ID"/>
                        </w:rPr>
                        <w:t xml:space="preserve">    </w:t>
                      </w:r>
                      <w:r w:rsidRPr="00C23C53">
                        <w:rPr>
                          <w:lang w:val="en-ID"/>
                        </w:rPr>
                        <w:t xml:space="preserve">   print('avg:', max_avg_score, ' ', min_avg_score)</w:t>
                      </w:r>
                      <w:r w:rsidRPr="00C23C53">
                        <w:rPr>
                          <w:lang w:val="en-ID"/>
                        </w:rPr>
                        <w:br/>
                      </w:r>
                      <w:r w:rsidRPr="00C23C53">
                        <w:rPr>
                          <w:lang w:val="en-ID"/>
                        </w:rPr>
                        <w:br/>
                      </w:r>
                      <w:r w:rsidRPr="006328A4">
                        <w:rPr>
                          <w:lang w:val="en-ID"/>
                        </w:rPr>
                        <w:t xml:space="preserve">    </w:t>
                      </w:r>
                      <w:r w:rsidRPr="00C23C53">
                        <w:rPr>
                          <w:lang w:val="en-ID"/>
                        </w:rPr>
                        <w:t xml:space="preserve">    max_avg_index = np.where(y == max_avg_score)</w:t>
                      </w:r>
                      <w:r w:rsidRPr="00C23C53">
                        <w:rPr>
                          <w:lang w:val="en-ID"/>
                        </w:rPr>
                        <w:br/>
                      </w:r>
                      <w:r w:rsidRPr="006328A4">
                        <w:rPr>
                          <w:lang w:val="en-ID"/>
                        </w:rPr>
                        <w:t xml:space="preserve">    </w:t>
                      </w:r>
                      <w:r w:rsidRPr="00C23C53">
                        <w:rPr>
                          <w:lang w:val="en-ID"/>
                        </w:rPr>
                        <w:t xml:space="preserve">    min_avg_index = np.where(y == min_avg_score)</w:t>
                      </w:r>
                      <w:r w:rsidRPr="00C23C53">
                        <w:rPr>
                          <w:lang w:val="en-ID"/>
                        </w:rPr>
                        <w:br/>
                        <w:t xml:space="preserve"> </w:t>
                      </w:r>
                      <w:r w:rsidRPr="006328A4">
                        <w:rPr>
                          <w:lang w:val="en-ID"/>
                        </w:rPr>
                        <w:t xml:space="preserve">    </w:t>
                      </w:r>
                      <w:r w:rsidRPr="00C23C53">
                        <w:rPr>
                          <w:lang w:val="en-ID"/>
                        </w:rPr>
                        <w:t xml:space="preserve">   print('avg:', max_avg_index, ' ', min_avg_index)</w:t>
                      </w:r>
                      <w:r w:rsidRPr="00C23C53">
                        <w:rPr>
                          <w:lang w:val="en-ID"/>
                        </w:rPr>
                        <w:br/>
                      </w:r>
                      <w:r w:rsidRPr="00C23C53">
                        <w:rPr>
                          <w:lang w:val="en-ID"/>
                        </w:rPr>
                        <w:br/>
                        <w:t xml:space="preserve">  </w:t>
                      </w:r>
                      <w:r w:rsidRPr="006328A4">
                        <w:rPr>
                          <w:lang w:val="en-ID"/>
                        </w:rPr>
                        <w:t xml:space="preserve">    </w:t>
                      </w:r>
                      <w:r w:rsidRPr="00C23C53">
                        <w:rPr>
                          <w:lang w:val="en-ID"/>
                        </w:rPr>
                        <w:t xml:space="preserve">  max_avg_score_str = 'Max Score=' + str(max_avg_score)</w:t>
                      </w:r>
                      <w:r w:rsidRPr="00C23C53">
                        <w:rPr>
                          <w:lang w:val="en-ID"/>
                        </w:rPr>
                        <w:br/>
                        <w:t xml:space="preserve">  </w:t>
                      </w:r>
                      <w:r w:rsidRPr="006328A4">
                        <w:rPr>
                          <w:lang w:val="en-ID"/>
                        </w:rPr>
                        <w:t xml:space="preserve">    </w:t>
                      </w:r>
                      <w:r w:rsidRPr="00C23C53">
                        <w:rPr>
                          <w:lang w:val="en-ID"/>
                        </w:rPr>
                        <w:t xml:space="preserve">  min_avg_score_str = 'Min Score=' + str(min_avg_score)</w:t>
                      </w:r>
                      <w:r w:rsidRPr="00C23C53">
                        <w:rPr>
                          <w:lang w:val="en-ID"/>
                        </w:rPr>
                        <w:br/>
                        <w:t xml:space="preserve">  </w:t>
                      </w:r>
                      <w:r w:rsidRPr="006328A4">
                        <w:rPr>
                          <w:lang w:val="en-ID"/>
                        </w:rPr>
                        <w:t xml:space="preserve">    </w:t>
                      </w:r>
                      <w:r w:rsidRPr="00C23C53">
                        <w:rPr>
                          <w:lang w:val="en-ID"/>
                        </w:rPr>
                        <w:t xml:space="preserve">  plt.text(0, max_avg_score, max_avg_score_str)</w:t>
                      </w:r>
                      <w:r w:rsidRPr="00C23C53">
                        <w:rPr>
                          <w:lang w:val="en-ID"/>
                        </w:rPr>
                        <w:br/>
                        <w:t xml:space="preserve">  </w:t>
                      </w:r>
                      <w:r w:rsidRPr="006328A4">
                        <w:rPr>
                          <w:lang w:val="en-ID"/>
                        </w:rPr>
                        <w:t xml:space="preserve">    </w:t>
                      </w:r>
                      <w:r w:rsidRPr="00C23C53">
                        <w:rPr>
                          <w:lang w:val="en-ID"/>
                        </w:rPr>
                        <w:t xml:space="preserve">  plt.text(0, max_avg_score - 80, min_avg_score_str)</w:t>
                      </w:r>
                      <w:r w:rsidRPr="00C23C53">
                        <w:rPr>
                          <w:lang w:val="en-ID"/>
                        </w:rPr>
                        <w:br/>
                        <w:t xml:space="preserve">  </w:t>
                      </w:r>
                      <w:r w:rsidRPr="006328A4">
                        <w:rPr>
                          <w:lang w:val="en-ID"/>
                        </w:rPr>
                        <w:t xml:space="preserve">    </w:t>
                      </w:r>
                      <w:r w:rsidRPr="00C23C53">
                        <w:rPr>
                          <w:lang w:val="en-ID"/>
                        </w:rPr>
                        <w:t xml:space="preserve">  ax2.scatter(x, running_avg, color="C1")</w:t>
                      </w:r>
                    </w:p>
                    <w:p w14:paraId="7C7460F5" w14:textId="43563C84" w:rsidR="00034D66" w:rsidRPr="006400AB" w:rsidRDefault="00034D66" w:rsidP="006328A4">
                      <w:pPr>
                        <w:rPr>
                          <w:lang w:val="en-ID"/>
                        </w:rPr>
                      </w:pPr>
                    </w:p>
                  </w:txbxContent>
                </v:textbox>
                <w10:anchorlock/>
              </v:shape>
            </w:pict>
          </mc:Fallback>
        </mc:AlternateContent>
      </w:r>
    </w:p>
    <w:p w14:paraId="2322D081" w14:textId="48D01E64" w:rsidR="00160C28" w:rsidRDefault="00160C28" w:rsidP="00160C28">
      <w:pPr>
        <w:pStyle w:val="figureTitle"/>
      </w:pPr>
      <w:bookmarkStart w:id="189" w:name="_Toc34915164"/>
      <w:r>
        <w:t>The 5</w:t>
      </w:r>
      <w:r w:rsidRPr="00160C28">
        <w:rPr>
          <w:vertAlign w:val="superscript"/>
        </w:rPr>
        <w:t>th</w:t>
      </w:r>
      <w:r>
        <w:t xml:space="preserve"> Section of The Plot Function</w:t>
      </w:r>
      <w:bookmarkEnd w:id="189"/>
    </w:p>
    <w:p w14:paraId="644C2DC5" w14:textId="5984DDB8" w:rsidR="00372F0F" w:rsidRDefault="00372F0F" w:rsidP="006400AB">
      <w:pPr>
        <w:pStyle w:val="BodyTextIndent"/>
        <w:ind w:firstLine="0"/>
      </w:pPr>
    </w:p>
    <w:p w14:paraId="593ABF0C" w14:textId="7520B874" w:rsidR="00372F0F" w:rsidRDefault="00372F0F" w:rsidP="006400AB">
      <w:pPr>
        <w:pStyle w:val="BodyTextIndent"/>
        <w:ind w:firstLine="0"/>
      </w:pPr>
      <w:r>
        <w:tab/>
      </w:r>
      <w:r w:rsidR="008D7BE3">
        <w:t xml:space="preserve">Setting up the scattered graph y-axis is handled outside of the if block. The scatter graph’s x-axis is hidden to prevent overlay. The y-axis is set to the right position of the figure to also prevent overlay with the epsilon value that is located at the left-hand side. </w:t>
      </w:r>
      <w:r w:rsidR="008D7BE3">
        <w:lastRenderedPageBreak/>
        <w:t>The color code for the scattered graph then is set into a different one with the line graph. The setting of the scattered graph is shown through the figure 5.29 below.</w:t>
      </w:r>
    </w:p>
    <w:p w14:paraId="44644A5C" w14:textId="58996AEE" w:rsidR="00372F0F" w:rsidRDefault="00372F0F" w:rsidP="007D0EF8">
      <w:pPr>
        <w:pStyle w:val="BodyTextIndent"/>
        <w:ind w:firstLine="0"/>
        <w:jc w:val="center"/>
      </w:pPr>
      <w:r w:rsidRPr="003F6A66">
        <w:rPr>
          <w:noProof/>
        </w:rPr>
        <mc:AlternateContent>
          <mc:Choice Requires="wps">
            <w:drawing>
              <wp:inline distT="0" distB="0" distL="0" distR="0" wp14:anchorId="4093A906" wp14:editId="7BC82C9F">
                <wp:extent cx="3752602" cy="3080385"/>
                <wp:effectExtent l="0" t="0" r="19685" b="25400"/>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02" cy="3080385"/>
                        </a:xfrm>
                        <a:prstGeom prst="rect">
                          <a:avLst/>
                        </a:prstGeom>
                        <a:solidFill>
                          <a:srgbClr val="FFFFFF"/>
                        </a:solidFill>
                        <a:ln w="9525">
                          <a:solidFill>
                            <a:srgbClr val="000000"/>
                          </a:solidFill>
                          <a:miter lim="800000"/>
                          <a:headEnd/>
                          <a:tailEnd/>
                        </a:ln>
                      </wps:spPr>
                      <wps:txbx>
                        <w:txbxContent>
                          <w:p w14:paraId="223C9BA3" w14:textId="6B7601CC" w:rsidR="00034D66" w:rsidRPr="006400AB" w:rsidRDefault="00034D66" w:rsidP="00372F0F">
                            <w:pPr>
                              <w:rPr>
                                <w:lang w:val="en-ID"/>
                              </w:rPr>
                            </w:pPr>
                            <w:r>
                              <w:rPr>
                                <w:lang w:val="en-ID"/>
                              </w:rPr>
                              <w:t>…</w:t>
                            </w:r>
                            <w:r w:rsidRPr="00372F0F">
                              <w:rPr>
                                <w:lang w:val="en-ID"/>
                              </w:rPr>
                              <w:t>ax2.axes.get_xaxis().set_visible(</w:t>
                            </w:r>
                            <w:r w:rsidRPr="00372F0F">
                              <w:rPr>
                                <w:i/>
                                <w:iCs/>
                                <w:lang w:val="en-ID"/>
                              </w:rPr>
                              <w:t>False</w:t>
                            </w:r>
                            <w:r w:rsidRPr="00372F0F">
                              <w:rPr>
                                <w:lang w:val="en-ID"/>
                              </w:rPr>
                              <w:t>)</w:t>
                            </w:r>
                            <w:r w:rsidRPr="00372F0F">
                              <w:rPr>
                                <w:lang w:val="en-ID"/>
                              </w:rPr>
                              <w:br/>
                            </w:r>
                            <w:r>
                              <w:rPr>
                                <w:lang w:val="en-ID"/>
                              </w:rPr>
                              <w:t>…</w:t>
                            </w:r>
                            <w:r w:rsidRPr="00372F0F">
                              <w:rPr>
                                <w:lang w:val="en-ID"/>
                              </w:rPr>
                              <w:t>ax2.yaxis.tick_right()</w:t>
                            </w:r>
                            <w:r w:rsidRPr="00372F0F">
                              <w:rPr>
                                <w:lang w:val="en-ID"/>
                              </w:rPr>
                              <w:br/>
                            </w:r>
                            <w:r>
                              <w:rPr>
                                <w:lang w:val="en-ID"/>
                              </w:rPr>
                              <w:t>…</w:t>
                            </w:r>
                            <w:r w:rsidRPr="00372F0F">
                              <w:rPr>
                                <w:lang w:val="en-ID"/>
                              </w:rPr>
                              <w:t>ax2.set_ylabel('Score', color="C1")</w:t>
                            </w:r>
                            <w:r w:rsidRPr="00372F0F">
                              <w:rPr>
                                <w:lang w:val="en-ID"/>
                              </w:rPr>
                              <w:br/>
                            </w:r>
                            <w:r>
                              <w:rPr>
                                <w:lang w:val="en-ID"/>
                              </w:rPr>
                              <w:t>…</w:t>
                            </w:r>
                            <w:r w:rsidRPr="00372F0F">
                              <w:rPr>
                                <w:lang w:val="en-ID"/>
                              </w:rPr>
                              <w:t>ax2.yaxis.set_label_position('right')</w:t>
                            </w:r>
                            <w:r w:rsidRPr="00372F0F">
                              <w:rPr>
                                <w:lang w:val="en-ID"/>
                              </w:rPr>
                              <w:br/>
                            </w:r>
                            <w:r>
                              <w:rPr>
                                <w:lang w:val="en-ID"/>
                              </w:rPr>
                              <w:t>…</w:t>
                            </w:r>
                            <w:r w:rsidRPr="00372F0F">
                              <w:rPr>
                                <w:lang w:val="en-ID"/>
                              </w:rPr>
                              <w:t>ax2.tick_params(axis='y', colors="C1")</w:t>
                            </w:r>
                          </w:p>
                        </w:txbxContent>
                      </wps:txbx>
                      <wps:bodyPr rot="0" vert="horz" wrap="square" lIns="91440" tIns="45720" rIns="91440" bIns="45720" anchor="t" anchorCtr="0" upright="1">
                        <a:spAutoFit/>
                      </wps:bodyPr>
                    </wps:wsp>
                  </a:graphicData>
                </a:graphic>
              </wp:inline>
            </w:drawing>
          </mc:Choice>
          <mc:Fallback>
            <w:pict>
              <v:shape w14:anchorId="4093A906" id="_x0000_s1109" type="#_x0000_t202" style="width:295.5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">
                <v:textbox style="mso-fit-shape-to-text:t">
                  <w:txbxContent>
                    <w:p w14:paraId="223C9BA3" w14:textId="6B7601CC" w:rsidR="00034D66" w:rsidRPr="006400AB" w:rsidRDefault="00034D66" w:rsidP="00372F0F">
                      <w:pPr>
                        <w:rPr>
                          <w:lang w:val="en-ID"/>
                        </w:rPr>
                      </w:pPr>
                      <w:r>
                        <w:rPr>
                          <w:lang w:val="en-ID"/>
                        </w:rPr>
                        <w:t>…</w:t>
                      </w:r>
                      <w:r w:rsidRPr="00372F0F">
                        <w:rPr>
                          <w:lang w:val="en-ID"/>
                        </w:rPr>
                        <w:t>ax2.axes.get_xaxis().set_visible(</w:t>
                      </w:r>
                      <w:r w:rsidRPr="00372F0F">
                        <w:rPr>
                          <w:i/>
                          <w:iCs/>
                          <w:lang w:val="en-ID"/>
                        </w:rPr>
                        <w:t>False</w:t>
                      </w:r>
                      <w:r w:rsidRPr="00372F0F">
                        <w:rPr>
                          <w:lang w:val="en-ID"/>
                        </w:rPr>
                        <w:t>)</w:t>
                      </w:r>
                      <w:r w:rsidRPr="00372F0F">
                        <w:rPr>
                          <w:lang w:val="en-ID"/>
                        </w:rPr>
                        <w:br/>
                      </w:r>
                      <w:r>
                        <w:rPr>
                          <w:lang w:val="en-ID"/>
                        </w:rPr>
                        <w:t>…</w:t>
                      </w:r>
                      <w:r w:rsidRPr="00372F0F">
                        <w:rPr>
                          <w:lang w:val="en-ID"/>
                        </w:rPr>
                        <w:t>ax2.yaxis.tick_right()</w:t>
                      </w:r>
                      <w:r w:rsidRPr="00372F0F">
                        <w:rPr>
                          <w:lang w:val="en-ID"/>
                        </w:rPr>
                        <w:br/>
                      </w:r>
                      <w:r>
                        <w:rPr>
                          <w:lang w:val="en-ID"/>
                        </w:rPr>
                        <w:t>…</w:t>
                      </w:r>
                      <w:r w:rsidRPr="00372F0F">
                        <w:rPr>
                          <w:lang w:val="en-ID"/>
                        </w:rPr>
                        <w:t>ax2.set_ylabel('Score', color="C1")</w:t>
                      </w:r>
                      <w:r w:rsidRPr="00372F0F">
                        <w:rPr>
                          <w:lang w:val="en-ID"/>
                        </w:rPr>
                        <w:br/>
                      </w:r>
                      <w:r>
                        <w:rPr>
                          <w:lang w:val="en-ID"/>
                        </w:rPr>
                        <w:t>…</w:t>
                      </w:r>
                      <w:r w:rsidRPr="00372F0F">
                        <w:rPr>
                          <w:lang w:val="en-ID"/>
                        </w:rPr>
                        <w:t>ax2.yaxis.set_label_position('right')</w:t>
                      </w:r>
                      <w:r w:rsidRPr="00372F0F">
                        <w:rPr>
                          <w:lang w:val="en-ID"/>
                        </w:rPr>
                        <w:br/>
                      </w:r>
                      <w:r>
                        <w:rPr>
                          <w:lang w:val="en-ID"/>
                        </w:rPr>
                        <w:t>…</w:t>
                      </w:r>
                      <w:r w:rsidRPr="00372F0F">
                        <w:rPr>
                          <w:lang w:val="en-ID"/>
                        </w:rPr>
                        <w:t>ax2.tick_params(axis='y', colors="C1")</w:t>
                      </w:r>
                    </w:p>
                  </w:txbxContent>
                </v:textbox>
                <w10:anchorlock/>
              </v:shape>
            </w:pict>
          </mc:Fallback>
        </mc:AlternateContent>
      </w:r>
    </w:p>
    <w:p w14:paraId="10A8015C" w14:textId="774CD04D" w:rsidR="00C92309" w:rsidRDefault="001A7305" w:rsidP="006400AB">
      <w:pPr>
        <w:pStyle w:val="figureTitle"/>
      </w:pPr>
      <w:bookmarkStart w:id="190" w:name="_Toc34915165"/>
      <w:r>
        <w:t>The 6</w:t>
      </w:r>
      <w:r w:rsidRPr="001A7305">
        <w:rPr>
          <w:vertAlign w:val="superscript"/>
        </w:rPr>
        <w:t>th</w:t>
      </w:r>
      <w:r>
        <w:t xml:space="preserve"> Section of The Plot Function</w:t>
      </w:r>
      <w:bookmarkEnd w:id="190"/>
    </w:p>
    <w:p w14:paraId="44EE97B3" w14:textId="77777777" w:rsidR="001A7305" w:rsidRPr="001A7305" w:rsidRDefault="001A7305" w:rsidP="001A7305"/>
    <w:p w14:paraId="3CB40B8C" w14:textId="356745EF" w:rsidR="00C92309" w:rsidRPr="00C92309" w:rsidRDefault="00C92309" w:rsidP="006400AB">
      <w:pPr>
        <w:pStyle w:val="BodyTextIndent"/>
        <w:ind w:firstLine="0"/>
      </w:pPr>
      <w:r>
        <w:tab/>
      </w:r>
      <w:bookmarkStart w:id="191" w:name="_Hlk34872696"/>
      <w:r>
        <w:t xml:space="preserve">The figure will not only be shown to the user but it will be saved to the local storage as well. The last section of the plotting function shown by figure 5.30 is to set the figure’s title and to save the figure </w:t>
      </w:r>
      <w:bookmarkEnd w:id="191"/>
      <w:r>
        <w:t>to the local storage syst</w:t>
      </w:r>
      <w:r w:rsidR="00864914" w:rsidRPr="00B44836">
        <w:rPr>
          <w:i/>
          <w:iCs/>
          <w:lang w:val="en-ID"/>
        </w:rPr>
        <w:t>def</w:t>
      </w:r>
      <w:r w:rsidR="00864914" w:rsidRPr="00B44836">
        <w:rPr>
          <w:b/>
          <w:bCs/>
          <w:lang w:val="en-ID"/>
        </w:rPr>
        <w:t xml:space="preserve"> </w:t>
      </w:r>
      <w:r>
        <w:t xml:space="preserve">em only if a filename is provided. The figure is saved first before it is shown to the user so that the </w:t>
      </w:r>
      <w:r>
        <w:rPr>
          <w:i/>
          <w:iCs/>
        </w:rPr>
        <w:t>plt</w:t>
      </w:r>
      <w:r>
        <w:t xml:space="preserve"> variable which contains the figure will not be emptied by the </w:t>
      </w:r>
      <w:r>
        <w:rPr>
          <w:i/>
          <w:iCs/>
        </w:rPr>
        <w:t>show</w:t>
      </w:r>
      <w:r>
        <w:t xml:space="preserve"> function.</w:t>
      </w:r>
    </w:p>
    <w:p w14:paraId="660CC1FA" w14:textId="3C69120B" w:rsidR="002F6A3A" w:rsidRDefault="00C92309" w:rsidP="002F6A3A">
      <w:pPr>
        <w:pStyle w:val="BodyTextIndent"/>
        <w:ind w:firstLine="0"/>
        <w:jc w:val="center"/>
      </w:pPr>
      <w:r w:rsidRPr="003F6A66">
        <w:rPr>
          <w:noProof/>
        </w:rPr>
        <mc:AlternateContent>
          <mc:Choice Requires="wps">
            <w:drawing>
              <wp:inline distT="0" distB="0" distL="0" distR="0" wp14:anchorId="1CD48B24" wp14:editId="20EAB5E7">
                <wp:extent cx="3752602" cy="3080385"/>
                <wp:effectExtent l="0" t="0" r="19685" b="25400"/>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02" cy="3080385"/>
                        </a:xfrm>
                        <a:prstGeom prst="rect">
                          <a:avLst/>
                        </a:prstGeom>
                        <a:solidFill>
                          <a:srgbClr val="FFFFFF"/>
                        </a:solidFill>
                        <a:ln w="9525">
                          <a:solidFill>
                            <a:srgbClr val="000000"/>
                          </a:solidFill>
                          <a:miter lim="800000"/>
                          <a:headEnd/>
                          <a:tailEnd/>
                        </a:ln>
                      </wps:spPr>
                      <wps:txbx>
                        <w:txbxContent>
                          <w:p w14:paraId="4EF8644F" w14:textId="0A98EB20" w:rsidR="00034D66" w:rsidRPr="006400AB" w:rsidRDefault="00034D66" w:rsidP="00C92309">
                            <w:pPr>
                              <w:rPr>
                                <w:lang w:val="en-ID"/>
                              </w:rPr>
                            </w:pPr>
                            <w:r>
                              <w:rPr>
                                <w:lang w:val="en-ID"/>
                              </w:rPr>
                              <w:t>…</w:t>
                            </w:r>
                            <w:r w:rsidRPr="00C92309">
                              <w:rPr>
                                <w:lang w:val="en-ID"/>
                              </w:rPr>
                              <w:br/>
                            </w:r>
                            <w:r>
                              <w:rPr>
                                <w:lang w:val="en-ID"/>
                              </w:rPr>
                              <w:t>…</w:t>
                            </w:r>
                            <w:r w:rsidRPr="00C92309">
                              <w:rPr>
                                <w:lang w:val="en-ID"/>
                              </w:rPr>
                              <w:t>ax.set_title(filename)</w:t>
                            </w:r>
                            <w:r w:rsidRPr="00C92309">
                              <w:rPr>
                                <w:lang w:val="en-ID"/>
                              </w:rPr>
                              <w:br/>
                            </w:r>
                            <w:r>
                              <w:rPr>
                                <w:lang w:val="en-ID"/>
                              </w:rPr>
                              <w:t>…</w:t>
                            </w:r>
                            <w:r w:rsidRPr="00C92309">
                              <w:rPr>
                                <w:lang w:val="en-ID"/>
                              </w:rPr>
                              <w:t>if filename is not None:</w:t>
                            </w:r>
                            <w:r w:rsidRPr="00C92309">
                              <w:rPr>
                                <w:lang w:val="en-ID"/>
                              </w:rPr>
                              <w:br/>
                              <w:t xml:space="preserve">   </w:t>
                            </w:r>
                            <w:r>
                              <w:rPr>
                                <w:lang w:val="en-ID"/>
                              </w:rPr>
                              <w:t>…</w:t>
                            </w:r>
                            <w:r w:rsidRPr="00C92309">
                              <w:rPr>
                                <w:lang w:val="en-ID"/>
                              </w:rPr>
                              <w:t xml:space="preserve"> plt.savefig(filename)</w:t>
                            </w:r>
                            <w:r w:rsidRPr="00C92309">
                              <w:rPr>
                                <w:lang w:val="en-ID"/>
                              </w:rPr>
                              <w:br/>
                            </w:r>
                            <w:r>
                              <w:rPr>
                                <w:lang w:val="en-ID"/>
                              </w:rPr>
                              <w:t>…</w:t>
                            </w:r>
                            <w:r w:rsidRPr="00C92309">
                              <w:rPr>
                                <w:lang w:val="en-ID"/>
                              </w:rPr>
                              <w:t>plt.show()</w:t>
                            </w:r>
                          </w:p>
                        </w:txbxContent>
                      </wps:txbx>
                      <wps:bodyPr rot="0" vert="horz" wrap="square" lIns="91440" tIns="45720" rIns="91440" bIns="45720" anchor="t" anchorCtr="0" upright="1">
                        <a:spAutoFit/>
                      </wps:bodyPr>
                    </wps:wsp>
                  </a:graphicData>
                </a:graphic>
              </wp:inline>
            </w:drawing>
          </mc:Choice>
          <mc:Fallback>
            <w:pict>
              <v:shape w14:anchorId="1CD48B24" id="_x0000_s1110" type="#_x0000_t202" style="width:295.5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">
                <v:textbox style="mso-fit-shape-to-text:t">
                  <w:txbxContent>
                    <w:p w14:paraId="4EF8644F" w14:textId="0A98EB20" w:rsidR="00034D66" w:rsidRPr="006400AB" w:rsidRDefault="00034D66" w:rsidP="00C92309">
                      <w:pPr>
                        <w:rPr>
                          <w:lang w:val="en-ID"/>
                        </w:rPr>
                      </w:pPr>
                      <w:r>
                        <w:rPr>
                          <w:lang w:val="en-ID"/>
                        </w:rPr>
                        <w:t>…</w:t>
                      </w:r>
                      <w:r w:rsidRPr="00C92309">
                        <w:rPr>
                          <w:lang w:val="en-ID"/>
                        </w:rPr>
                        <w:br/>
                      </w:r>
                      <w:r>
                        <w:rPr>
                          <w:lang w:val="en-ID"/>
                        </w:rPr>
                        <w:t>…</w:t>
                      </w:r>
                      <w:r w:rsidRPr="00C92309">
                        <w:rPr>
                          <w:lang w:val="en-ID"/>
                        </w:rPr>
                        <w:t>ax.set_title(filename)</w:t>
                      </w:r>
                      <w:r w:rsidRPr="00C92309">
                        <w:rPr>
                          <w:lang w:val="en-ID"/>
                        </w:rPr>
                        <w:br/>
                      </w:r>
                      <w:r>
                        <w:rPr>
                          <w:lang w:val="en-ID"/>
                        </w:rPr>
                        <w:t>…</w:t>
                      </w:r>
                      <w:r w:rsidRPr="00C92309">
                        <w:rPr>
                          <w:lang w:val="en-ID"/>
                        </w:rPr>
                        <w:t>if filename is not None:</w:t>
                      </w:r>
                      <w:r w:rsidRPr="00C92309">
                        <w:rPr>
                          <w:lang w:val="en-ID"/>
                        </w:rPr>
                        <w:br/>
                        <w:t xml:space="preserve">   </w:t>
                      </w:r>
                      <w:r>
                        <w:rPr>
                          <w:lang w:val="en-ID"/>
                        </w:rPr>
                        <w:t>…</w:t>
                      </w:r>
                      <w:r w:rsidRPr="00C92309">
                        <w:rPr>
                          <w:lang w:val="en-ID"/>
                        </w:rPr>
                        <w:t xml:space="preserve"> plt.savefig(filename)</w:t>
                      </w:r>
                      <w:r w:rsidRPr="00C92309">
                        <w:rPr>
                          <w:lang w:val="en-ID"/>
                        </w:rPr>
                        <w:br/>
                      </w:r>
                      <w:r>
                        <w:rPr>
                          <w:lang w:val="en-ID"/>
                        </w:rPr>
                        <w:t>…</w:t>
                      </w:r>
                      <w:r w:rsidRPr="00C92309">
                        <w:rPr>
                          <w:lang w:val="en-ID"/>
                        </w:rPr>
                        <w:t>plt.show()</w:t>
                      </w:r>
                    </w:p>
                  </w:txbxContent>
                </v:textbox>
                <w10:anchorlock/>
              </v:shape>
            </w:pict>
          </mc:Fallback>
        </mc:AlternateContent>
      </w:r>
      <w:r w:rsidR="002F6A3A" w:rsidRPr="002F6A3A">
        <w:t xml:space="preserve"> </w:t>
      </w:r>
    </w:p>
    <w:p w14:paraId="127A900E" w14:textId="50E79939" w:rsidR="002F6A3A" w:rsidRDefault="002F6A3A" w:rsidP="002F6A3A">
      <w:pPr>
        <w:pStyle w:val="figureTitle"/>
      </w:pPr>
      <w:bookmarkStart w:id="192" w:name="_Toc34915166"/>
      <w:r>
        <w:t>The 7</w:t>
      </w:r>
      <w:r w:rsidRPr="002F6A3A">
        <w:rPr>
          <w:vertAlign w:val="superscript"/>
        </w:rPr>
        <w:t>th</w:t>
      </w:r>
      <w:r>
        <w:t xml:space="preserve"> Section of The Plot Function</w:t>
      </w:r>
      <w:bookmarkEnd w:id="192"/>
    </w:p>
    <w:p w14:paraId="02F522B6" w14:textId="77777777" w:rsidR="002F6A3A" w:rsidRPr="001A7305" w:rsidRDefault="002F6A3A" w:rsidP="002F6A3A"/>
    <w:p w14:paraId="11414762" w14:textId="54425931" w:rsidR="002F6A3A" w:rsidRDefault="00C239EE" w:rsidP="00C239EE">
      <w:pPr>
        <w:pStyle w:val="BodyTextIndent"/>
      </w:pPr>
      <w:r>
        <w:t xml:space="preserve">As discussed above, the plotting function created is set to produce a figure which has two different graphs. The full code of the plotting function is shown through the figure 5.31 and 5.32 below. </w:t>
      </w:r>
    </w:p>
    <w:p w14:paraId="19B3A779" w14:textId="1EB9AD1F" w:rsidR="00B44836" w:rsidRDefault="00B44836" w:rsidP="00C46C88">
      <w:pPr>
        <w:pStyle w:val="BodyTextIndent"/>
        <w:ind w:firstLine="0"/>
        <w:jc w:val="center"/>
      </w:pPr>
      <w:r w:rsidRPr="003F6A66">
        <w:rPr>
          <w:noProof/>
        </w:rPr>
        <w:lastRenderedPageBreak/>
        <mc:AlternateContent>
          <mc:Choice Requires="wps">
            <w:drawing>
              <wp:inline distT="0" distB="0" distL="0" distR="0" wp14:anchorId="3783A178" wp14:editId="1A072240">
                <wp:extent cx="5518298" cy="6166884"/>
                <wp:effectExtent l="0" t="0" r="25400" b="2476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298" cy="6166884"/>
                        </a:xfrm>
                        <a:prstGeom prst="rect">
                          <a:avLst/>
                        </a:prstGeom>
                        <a:solidFill>
                          <a:srgbClr val="FFFFFF"/>
                        </a:solidFill>
                        <a:ln w="9525">
                          <a:solidFill>
                            <a:srgbClr val="000000"/>
                          </a:solidFill>
                          <a:miter lim="800000"/>
                          <a:headEnd/>
                          <a:tailEnd/>
                        </a:ln>
                      </wps:spPr>
                      <wps:txbx>
                        <w:txbxContent>
                          <w:p w14:paraId="45444FDF" w14:textId="55F2BD29" w:rsidR="00034D66" w:rsidRPr="00B44836" w:rsidRDefault="00034D66" w:rsidP="00B44836">
                            <w:pPr>
                              <w:rPr>
                                <w:lang w:val="en-ID"/>
                              </w:rPr>
                            </w:pPr>
                            <w:r w:rsidRPr="00B44836">
                              <w:rPr>
                                <w:lang w:val="en-ID"/>
                              </w:rPr>
                              <w:t>plot(x, y, z=</w:t>
                            </w:r>
                            <w:r w:rsidRPr="00B44836">
                              <w:rPr>
                                <w:i/>
                                <w:iCs/>
                                <w:lang w:val="en-ID"/>
                              </w:rPr>
                              <w:t>None</w:t>
                            </w:r>
                            <w:r w:rsidRPr="00B44836">
                              <w:rPr>
                                <w:lang w:val="en-ID"/>
                              </w:rPr>
                              <w:t>, mode=</w:t>
                            </w:r>
                            <w:r w:rsidRPr="00B44836">
                              <w:rPr>
                                <w:i/>
                                <w:iCs/>
                                <w:lang w:val="en-ID"/>
                              </w:rPr>
                              <w:t>None</w:t>
                            </w:r>
                            <w:r w:rsidRPr="00B44836">
                              <w:rPr>
                                <w:lang w:val="en-ID"/>
                              </w:rPr>
                              <w:t>, filename=</w:t>
                            </w:r>
                            <w:r w:rsidRPr="00B44836">
                              <w:rPr>
                                <w:i/>
                                <w:iCs/>
                                <w:lang w:val="en-ID"/>
                              </w:rPr>
                              <w:t>None</w:t>
                            </w:r>
                            <w:r w:rsidRPr="00B44836">
                              <w:rPr>
                                <w:lang w:val="en-ID"/>
                              </w:rPr>
                              <w:t>):</w:t>
                            </w:r>
                            <w:r w:rsidRPr="00B44836">
                              <w:rPr>
                                <w:lang w:val="en-ID"/>
                              </w:rPr>
                              <w:br/>
                              <w:t xml:space="preserve">    fig = plt.figure()</w:t>
                            </w:r>
                            <w:r w:rsidRPr="00B44836">
                              <w:rPr>
                                <w:lang w:val="en-ID"/>
                              </w:rPr>
                              <w:br/>
                              <w:t xml:space="preserve">    ax = fig.add_subplot(111, label="1")</w:t>
                            </w:r>
                            <w:r w:rsidRPr="00B44836">
                              <w:rPr>
                                <w:lang w:val="en-ID"/>
                              </w:rPr>
                              <w:br/>
                              <w:t xml:space="preserve">    ax2 = fig.add_subplot(111, label="2", frame_on=</w:t>
                            </w:r>
                            <w:r w:rsidRPr="00B44836">
                              <w:rPr>
                                <w:i/>
                                <w:iCs/>
                                <w:lang w:val="en-ID"/>
                              </w:rPr>
                              <w:t>False</w:t>
                            </w:r>
                            <w:r w:rsidRPr="00B44836">
                              <w:rPr>
                                <w:lang w:val="en-ID"/>
                              </w:rPr>
                              <w:t>)</w:t>
                            </w:r>
                            <w:r w:rsidRPr="00B44836">
                              <w:rPr>
                                <w:lang w:val="en-ID"/>
                              </w:rPr>
                              <w:br/>
                            </w:r>
                            <w:r w:rsidRPr="00B44836">
                              <w:rPr>
                                <w:lang w:val="en-ID"/>
                              </w:rPr>
                              <w:br/>
                              <w:t xml:space="preserve">    max_score = np.max(y)</w:t>
                            </w:r>
                            <w:r w:rsidRPr="00B44836">
                              <w:rPr>
                                <w:lang w:val="en-ID"/>
                              </w:rPr>
                              <w:br/>
                              <w:t xml:space="preserve">    min_score = np.min(y)</w:t>
                            </w:r>
                            <w:r w:rsidRPr="00B44836">
                              <w:rPr>
                                <w:lang w:val="en-ID"/>
                              </w:rPr>
                              <w:br/>
                              <w:t xml:space="preserve">    max_index = np.where(y == max_score)</w:t>
                            </w:r>
                            <w:r w:rsidRPr="00B44836">
                              <w:rPr>
                                <w:lang w:val="en-ID"/>
                              </w:rPr>
                              <w:br/>
                              <w:t xml:space="preserve">    min_index = np.where(y == min_score)</w:t>
                            </w:r>
                            <w:r w:rsidRPr="00B44836">
                              <w:rPr>
                                <w:lang w:val="en-ID"/>
                              </w:rPr>
                              <w:br/>
                            </w:r>
                            <w:r w:rsidRPr="00B44836">
                              <w:rPr>
                                <w:lang w:val="en-ID"/>
                              </w:rPr>
                              <w:br/>
                              <w:t xml:space="preserve">    </w:t>
                            </w:r>
                            <w:r w:rsidRPr="00B44836">
                              <w:rPr>
                                <w:i/>
                                <w:iCs/>
                                <w:lang w:val="en-ID"/>
                              </w:rPr>
                              <w:t># ax | x = eps, yl = epsilon, bl</w:t>
                            </w:r>
                            <w:r w:rsidRPr="00B44836">
                              <w:rPr>
                                <w:i/>
                                <w:iCs/>
                                <w:lang w:val="en-ID"/>
                              </w:rPr>
                              <w:br/>
                              <w:t xml:space="preserve">    # ax | x = eps, yr = scores, yo</w:t>
                            </w:r>
                            <w:r w:rsidRPr="00B44836">
                              <w:rPr>
                                <w:i/>
                                <w:iCs/>
                                <w:lang w:val="en-ID"/>
                              </w:rPr>
                              <w:br/>
                              <w:t xml:space="preserve">    </w:t>
                            </w:r>
                            <w:r w:rsidRPr="00B44836">
                              <w:rPr>
                                <w:lang w:val="en-ID"/>
                              </w:rPr>
                              <w:t>ax.plot(x, z, color="C0")</w:t>
                            </w:r>
                            <w:r w:rsidRPr="00B44836">
                              <w:rPr>
                                <w:lang w:val="en-ID"/>
                              </w:rPr>
                              <w:br/>
                              <w:t xml:space="preserve">    ax.set_xlabel("Game", color="C0")</w:t>
                            </w:r>
                            <w:r w:rsidRPr="00B44836">
                              <w:rPr>
                                <w:lang w:val="en-ID"/>
                              </w:rPr>
                              <w:br/>
                              <w:t xml:space="preserve">    ax.set_ylabel("Epsilon", color="C0")</w:t>
                            </w:r>
                            <w:r w:rsidRPr="00B44836">
                              <w:rPr>
                                <w:lang w:val="en-ID"/>
                              </w:rPr>
                              <w:br/>
                              <w:t xml:space="preserve">    ax.tick_params(axis='x', colors="C0")</w:t>
                            </w:r>
                            <w:r w:rsidRPr="00B44836">
                              <w:rPr>
                                <w:lang w:val="en-ID"/>
                              </w:rPr>
                              <w:br/>
                              <w:t xml:space="preserve">    ax.tick_params(axis='y', colors="C0")</w:t>
                            </w:r>
                            <w:r w:rsidRPr="00B44836">
                              <w:rPr>
                                <w:lang w:val="en-ID"/>
                              </w:rPr>
                              <w:br/>
                            </w:r>
                            <w:r w:rsidRPr="00B44836">
                              <w:rPr>
                                <w:lang w:val="en-ID"/>
                              </w:rPr>
                              <w:br/>
                              <w:t xml:space="preserve">    </w:t>
                            </w:r>
                            <w:r w:rsidRPr="00B44836">
                              <w:rPr>
                                <w:i/>
                                <w:iCs/>
                                <w:lang w:val="en-ID"/>
                              </w:rPr>
                              <w:t>if</w:t>
                            </w:r>
                            <w:r w:rsidRPr="00B44836">
                              <w:rPr>
                                <w:b/>
                                <w:bCs/>
                                <w:lang w:val="en-ID"/>
                              </w:rPr>
                              <w:t xml:space="preserve"> </w:t>
                            </w:r>
                            <w:r w:rsidRPr="00B44836">
                              <w:rPr>
                                <w:lang w:val="en-ID"/>
                              </w:rPr>
                              <w:t>mode == 0:</w:t>
                            </w:r>
                            <w:r w:rsidRPr="00B44836">
                              <w:rPr>
                                <w:lang w:val="en-ID"/>
                              </w:rPr>
                              <w:br/>
                              <w:t xml:space="preserve">        </w:t>
                            </w:r>
                            <w:r w:rsidRPr="00B44836">
                              <w:rPr>
                                <w:i/>
                                <w:iCs/>
                                <w:lang w:val="en-ID"/>
                              </w:rPr>
                              <w:t># The Scores History Scatter Graph</w:t>
                            </w:r>
                            <w:r w:rsidRPr="00B44836">
                              <w:rPr>
                                <w:i/>
                                <w:iCs/>
                                <w:lang w:val="en-ID"/>
                              </w:rPr>
                              <w:br/>
                              <w:t xml:space="preserve">        </w:t>
                            </w:r>
                            <w:r w:rsidRPr="00B44836">
                              <w:rPr>
                                <w:lang w:val="en-ID"/>
                              </w:rPr>
                              <w:t>print('train:', max_score, ' ', min_score)</w:t>
                            </w:r>
                            <w:r w:rsidRPr="00B44836">
                              <w:rPr>
                                <w:lang w:val="en-ID"/>
                              </w:rPr>
                              <w:br/>
                              <w:t xml:space="preserve">        print('train:', max_index, ' ', min_index)</w:t>
                            </w:r>
                            <w:r w:rsidRPr="00B44836">
                              <w:rPr>
                                <w:lang w:val="en-ID"/>
                              </w:rPr>
                              <w:br/>
                            </w:r>
                            <w:r w:rsidRPr="00B44836">
                              <w:rPr>
                                <w:lang w:val="en-ID"/>
                              </w:rPr>
                              <w:br/>
                              <w:t xml:space="preserve">        max_score_str = 'Max Score=' + str(max_score)</w:t>
                            </w:r>
                            <w:r w:rsidRPr="00B44836">
                              <w:rPr>
                                <w:lang w:val="en-ID"/>
                              </w:rPr>
                              <w:br/>
                              <w:t xml:space="preserve">        min_score_str = 'Min Score=' + str(min_score)</w:t>
                            </w:r>
                            <w:r w:rsidRPr="00B44836">
                              <w:rPr>
                                <w:lang w:val="en-ID"/>
                              </w:rPr>
                              <w:br/>
                              <w:t xml:space="preserve">        plt.text(0, max_score, max_score_str)</w:t>
                            </w:r>
                            <w:r w:rsidRPr="00B44836">
                              <w:rPr>
                                <w:lang w:val="en-ID"/>
                              </w:rPr>
                              <w:br/>
                              <w:t xml:space="preserve">        plt.text(0, max_score - 300, min_score_str)</w:t>
                            </w:r>
                            <w:r w:rsidRPr="00B44836">
                              <w:rPr>
                                <w:lang w:val="en-ID"/>
                              </w:rPr>
                              <w:br/>
                              <w:t xml:space="preserve">        ax2.scatter(x, y, color="C1")</w:t>
                            </w:r>
                            <w:r w:rsidRPr="00B44836">
                              <w:rPr>
                                <w:lang w:val="en-ID"/>
                              </w:rPr>
                              <w:br/>
                              <w:t xml:space="preserve">    </w:t>
                            </w:r>
                            <w:r w:rsidRPr="00B44836">
                              <w:rPr>
                                <w:i/>
                                <w:iCs/>
                                <w:lang w:val="en-ID"/>
                              </w:rPr>
                              <w:t>elif</w:t>
                            </w:r>
                            <w:r w:rsidRPr="00B44836">
                              <w:rPr>
                                <w:b/>
                                <w:bCs/>
                                <w:lang w:val="en-ID"/>
                              </w:rPr>
                              <w:t xml:space="preserve"> </w:t>
                            </w:r>
                            <w:r w:rsidRPr="00B44836">
                              <w:rPr>
                                <w:lang w:val="en-ID"/>
                              </w:rPr>
                              <w:t>mode == 1:</w:t>
                            </w:r>
                            <w:r w:rsidRPr="00B44836">
                              <w:rPr>
                                <w:lang w:val="en-ID"/>
                              </w:rPr>
                              <w:br/>
                              <w:t xml:space="preserve">        </w:t>
                            </w:r>
                            <w:r w:rsidRPr="00B44836">
                              <w:rPr>
                                <w:i/>
                                <w:iCs/>
                                <w:lang w:val="en-ID"/>
                              </w:rPr>
                              <w:t># The Average Scores History Scatter Graph</w:t>
                            </w:r>
                            <w:r w:rsidRPr="00B44836">
                              <w:rPr>
                                <w:i/>
                                <w:iCs/>
                                <w:lang w:val="en-ID"/>
                              </w:rPr>
                              <w:br/>
                              <w:t xml:space="preserve">        </w:t>
                            </w:r>
                            <w:r w:rsidRPr="00B44836">
                              <w:rPr>
                                <w:lang w:val="en-ID"/>
                              </w:rPr>
                              <w:t>N = len(y)</w:t>
                            </w:r>
                            <w:r w:rsidRPr="00B44836">
                              <w:rPr>
                                <w:lang w:val="en-ID"/>
                              </w:rPr>
                              <w:br/>
                              <w:t xml:space="preserve">        running_avg = np.empty(N)</w:t>
                            </w:r>
                            <w:r w:rsidRPr="00B44836">
                              <w:rPr>
                                <w:lang w:val="en-ID"/>
                              </w:rPr>
                              <w:br/>
                              <w:t xml:space="preserve">        </w:t>
                            </w:r>
                            <w:r w:rsidRPr="00B44836">
                              <w:rPr>
                                <w:i/>
                                <w:iCs/>
                                <w:lang w:val="en-ID"/>
                              </w:rPr>
                              <w:t>for</w:t>
                            </w:r>
                            <w:r w:rsidRPr="00B44836">
                              <w:rPr>
                                <w:b/>
                                <w:bCs/>
                                <w:lang w:val="en-ID"/>
                              </w:rPr>
                              <w:t xml:space="preserve"> </w:t>
                            </w:r>
                            <w:r w:rsidRPr="00B44836">
                              <w:rPr>
                                <w:lang w:val="en-ID"/>
                              </w:rPr>
                              <w:t xml:space="preserve">t </w:t>
                            </w:r>
                            <w:r w:rsidRPr="00B44836">
                              <w:rPr>
                                <w:i/>
                                <w:iCs/>
                                <w:lang w:val="en-ID"/>
                              </w:rPr>
                              <w:t>in</w:t>
                            </w:r>
                            <w:r w:rsidRPr="00B44836">
                              <w:rPr>
                                <w:b/>
                                <w:bCs/>
                                <w:lang w:val="en-ID"/>
                              </w:rPr>
                              <w:t xml:space="preserve"> </w:t>
                            </w:r>
                            <w:r w:rsidRPr="00B44836">
                              <w:rPr>
                                <w:lang w:val="en-ID"/>
                              </w:rPr>
                              <w:t>range(N):</w:t>
                            </w:r>
                            <w:r w:rsidRPr="00B44836">
                              <w:rPr>
                                <w:lang w:val="en-ID"/>
                              </w:rPr>
                              <w:br/>
                              <w:t xml:space="preserve">            running_avg[t] = np.mean(y[max(0, t - 20):(t + 1)])</w:t>
                            </w:r>
                            <w:r w:rsidRPr="00B44836">
                              <w:rPr>
                                <w:lang w:val="en-ID"/>
                              </w:rPr>
                              <w:br/>
                            </w:r>
                            <w:r w:rsidRPr="00B44836">
                              <w:rPr>
                                <w:lang w:val="en-ID"/>
                              </w:rPr>
                              <w:br/>
                            </w:r>
                          </w:p>
                          <w:p w14:paraId="1C2C89BA" w14:textId="00FB56F9" w:rsidR="00034D66" w:rsidRPr="006400AB" w:rsidRDefault="00034D66" w:rsidP="00B44836">
                            <w:pPr>
                              <w:rPr>
                                <w:lang w:val="en-ID"/>
                              </w:rPr>
                            </w:pPr>
                          </w:p>
                        </w:txbxContent>
                      </wps:txbx>
                      <wps:bodyPr rot="0" vert="horz" wrap="square" lIns="91440" tIns="45720" rIns="91440" bIns="45720" anchor="t" anchorCtr="0" upright="1">
                        <a:noAutofit/>
                      </wps:bodyPr>
                    </wps:wsp>
                  </a:graphicData>
                </a:graphic>
              </wp:inline>
            </w:drawing>
          </mc:Choice>
          <mc:Fallback>
            <w:pict>
              <v:shape w14:anchorId="3783A178" id="_x0000_s1111" type="#_x0000_t202" style="width:434.5pt;height:4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">
                <v:textbox>
                  <w:txbxContent>
                    <w:p w14:paraId="45444FDF" w14:textId="55F2BD29" w:rsidR="00034D66" w:rsidRPr="00B44836" w:rsidRDefault="00034D66" w:rsidP="00B44836">
                      <w:pPr>
                        <w:rPr>
                          <w:lang w:val="en-ID"/>
                        </w:rPr>
                      </w:pPr>
                      <w:r w:rsidRPr="00B44836">
                        <w:rPr>
                          <w:lang w:val="en-ID"/>
                        </w:rPr>
                        <w:t>plot(x, y, z=</w:t>
                      </w:r>
                      <w:r w:rsidRPr="00B44836">
                        <w:rPr>
                          <w:i/>
                          <w:iCs/>
                          <w:lang w:val="en-ID"/>
                        </w:rPr>
                        <w:t>None</w:t>
                      </w:r>
                      <w:r w:rsidRPr="00B44836">
                        <w:rPr>
                          <w:lang w:val="en-ID"/>
                        </w:rPr>
                        <w:t>, mode=</w:t>
                      </w:r>
                      <w:r w:rsidRPr="00B44836">
                        <w:rPr>
                          <w:i/>
                          <w:iCs/>
                          <w:lang w:val="en-ID"/>
                        </w:rPr>
                        <w:t>None</w:t>
                      </w:r>
                      <w:r w:rsidRPr="00B44836">
                        <w:rPr>
                          <w:lang w:val="en-ID"/>
                        </w:rPr>
                        <w:t>, filename=</w:t>
                      </w:r>
                      <w:r w:rsidRPr="00B44836">
                        <w:rPr>
                          <w:i/>
                          <w:iCs/>
                          <w:lang w:val="en-ID"/>
                        </w:rPr>
                        <w:t>None</w:t>
                      </w:r>
                      <w:r w:rsidRPr="00B44836">
                        <w:rPr>
                          <w:lang w:val="en-ID"/>
                        </w:rPr>
                        <w:t>):</w:t>
                      </w:r>
                      <w:r w:rsidRPr="00B44836">
                        <w:rPr>
                          <w:lang w:val="en-ID"/>
                        </w:rPr>
                        <w:br/>
                        <w:t xml:space="preserve">    fig = plt.figure()</w:t>
                      </w:r>
                      <w:r w:rsidRPr="00B44836">
                        <w:rPr>
                          <w:lang w:val="en-ID"/>
                        </w:rPr>
                        <w:br/>
                        <w:t xml:space="preserve">    ax = fig.add_subplot(111, label="1")</w:t>
                      </w:r>
                      <w:r w:rsidRPr="00B44836">
                        <w:rPr>
                          <w:lang w:val="en-ID"/>
                        </w:rPr>
                        <w:br/>
                        <w:t xml:space="preserve">    ax2 = fig.add_subplot(111, label="2", frame_on=</w:t>
                      </w:r>
                      <w:r w:rsidRPr="00B44836">
                        <w:rPr>
                          <w:i/>
                          <w:iCs/>
                          <w:lang w:val="en-ID"/>
                        </w:rPr>
                        <w:t>False</w:t>
                      </w:r>
                      <w:r w:rsidRPr="00B44836">
                        <w:rPr>
                          <w:lang w:val="en-ID"/>
                        </w:rPr>
                        <w:t>)</w:t>
                      </w:r>
                      <w:r w:rsidRPr="00B44836">
                        <w:rPr>
                          <w:lang w:val="en-ID"/>
                        </w:rPr>
                        <w:br/>
                      </w:r>
                      <w:r w:rsidRPr="00B44836">
                        <w:rPr>
                          <w:lang w:val="en-ID"/>
                        </w:rPr>
                        <w:br/>
                        <w:t xml:space="preserve">    max_score = np.max(y)</w:t>
                      </w:r>
                      <w:r w:rsidRPr="00B44836">
                        <w:rPr>
                          <w:lang w:val="en-ID"/>
                        </w:rPr>
                        <w:br/>
                        <w:t xml:space="preserve">    min_score = np.min(y)</w:t>
                      </w:r>
                      <w:r w:rsidRPr="00B44836">
                        <w:rPr>
                          <w:lang w:val="en-ID"/>
                        </w:rPr>
                        <w:br/>
                        <w:t xml:space="preserve">    max_index = np.where(y == max_score)</w:t>
                      </w:r>
                      <w:r w:rsidRPr="00B44836">
                        <w:rPr>
                          <w:lang w:val="en-ID"/>
                        </w:rPr>
                        <w:br/>
                        <w:t xml:space="preserve">    min_index = np.where(y == min_score)</w:t>
                      </w:r>
                      <w:r w:rsidRPr="00B44836">
                        <w:rPr>
                          <w:lang w:val="en-ID"/>
                        </w:rPr>
                        <w:br/>
                      </w:r>
                      <w:r w:rsidRPr="00B44836">
                        <w:rPr>
                          <w:lang w:val="en-ID"/>
                        </w:rPr>
                        <w:br/>
                        <w:t xml:space="preserve">    </w:t>
                      </w:r>
                      <w:r w:rsidRPr="00B44836">
                        <w:rPr>
                          <w:i/>
                          <w:iCs/>
                          <w:lang w:val="en-ID"/>
                        </w:rPr>
                        <w:t># ax | x = eps, yl = epsilon, bl</w:t>
                      </w:r>
                      <w:r w:rsidRPr="00B44836">
                        <w:rPr>
                          <w:i/>
                          <w:iCs/>
                          <w:lang w:val="en-ID"/>
                        </w:rPr>
                        <w:br/>
                        <w:t xml:space="preserve">    # ax | x = eps, yr = scores, yo</w:t>
                      </w:r>
                      <w:r w:rsidRPr="00B44836">
                        <w:rPr>
                          <w:i/>
                          <w:iCs/>
                          <w:lang w:val="en-ID"/>
                        </w:rPr>
                        <w:br/>
                        <w:t xml:space="preserve">    </w:t>
                      </w:r>
                      <w:r w:rsidRPr="00B44836">
                        <w:rPr>
                          <w:lang w:val="en-ID"/>
                        </w:rPr>
                        <w:t>ax.plot(x, z, color="C0")</w:t>
                      </w:r>
                      <w:r w:rsidRPr="00B44836">
                        <w:rPr>
                          <w:lang w:val="en-ID"/>
                        </w:rPr>
                        <w:br/>
                        <w:t xml:space="preserve">    ax.set_xlabel("Game", color="C0")</w:t>
                      </w:r>
                      <w:r w:rsidRPr="00B44836">
                        <w:rPr>
                          <w:lang w:val="en-ID"/>
                        </w:rPr>
                        <w:br/>
                        <w:t xml:space="preserve">    ax.set_ylabel("Epsilon", color="C0")</w:t>
                      </w:r>
                      <w:r w:rsidRPr="00B44836">
                        <w:rPr>
                          <w:lang w:val="en-ID"/>
                        </w:rPr>
                        <w:br/>
                        <w:t xml:space="preserve">    ax.tick_params(axis='x', colors="C0")</w:t>
                      </w:r>
                      <w:r w:rsidRPr="00B44836">
                        <w:rPr>
                          <w:lang w:val="en-ID"/>
                        </w:rPr>
                        <w:br/>
                        <w:t xml:space="preserve">    ax.tick_params(axis='y', colors="C0")</w:t>
                      </w:r>
                      <w:r w:rsidRPr="00B44836">
                        <w:rPr>
                          <w:lang w:val="en-ID"/>
                        </w:rPr>
                        <w:br/>
                      </w:r>
                      <w:r w:rsidRPr="00B44836">
                        <w:rPr>
                          <w:lang w:val="en-ID"/>
                        </w:rPr>
                        <w:br/>
                        <w:t xml:space="preserve">    </w:t>
                      </w:r>
                      <w:r w:rsidRPr="00B44836">
                        <w:rPr>
                          <w:i/>
                          <w:iCs/>
                          <w:lang w:val="en-ID"/>
                        </w:rPr>
                        <w:t>if</w:t>
                      </w:r>
                      <w:r w:rsidRPr="00B44836">
                        <w:rPr>
                          <w:b/>
                          <w:bCs/>
                          <w:lang w:val="en-ID"/>
                        </w:rPr>
                        <w:t xml:space="preserve"> </w:t>
                      </w:r>
                      <w:r w:rsidRPr="00B44836">
                        <w:rPr>
                          <w:lang w:val="en-ID"/>
                        </w:rPr>
                        <w:t>mode == 0:</w:t>
                      </w:r>
                      <w:r w:rsidRPr="00B44836">
                        <w:rPr>
                          <w:lang w:val="en-ID"/>
                        </w:rPr>
                        <w:br/>
                        <w:t xml:space="preserve">        </w:t>
                      </w:r>
                      <w:r w:rsidRPr="00B44836">
                        <w:rPr>
                          <w:i/>
                          <w:iCs/>
                          <w:lang w:val="en-ID"/>
                        </w:rPr>
                        <w:t># The Scores History Scatter Graph</w:t>
                      </w:r>
                      <w:r w:rsidRPr="00B44836">
                        <w:rPr>
                          <w:i/>
                          <w:iCs/>
                          <w:lang w:val="en-ID"/>
                        </w:rPr>
                        <w:br/>
                        <w:t xml:space="preserve">        </w:t>
                      </w:r>
                      <w:r w:rsidRPr="00B44836">
                        <w:rPr>
                          <w:lang w:val="en-ID"/>
                        </w:rPr>
                        <w:t>print('train:', max_score, ' ', min_score)</w:t>
                      </w:r>
                      <w:r w:rsidRPr="00B44836">
                        <w:rPr>
                          <w:lang w:val="en-ID"/>
                        </w:rPr>
                        <w:br/>
                        <w:t xml:space="preserve">        print('train:', max_index, ' ', min_index)</w:t>
                      </w:r>
                      <w:r w:rsidRPr="00B44836">
                        <w:rPr>
                          <w:lang w:val="en-ID"/>
                        </w:rPr>
                        <w:br/>
                      </w:r>
                      <w:r w:rsidRPr="00B44836">
                        <w:rPr>
                          <w:lang w:val="en-ID"/>
                        </w:rPr>
                        <w:br/>
                        <w:t xml:space="preserve">        max_score_str = 'Max Score=' + str(max_score)</w:t>
                      </w:r>
                      <w:r w:rsidRPr="00B44836">
                        <w:rPr>
                          <w:lang w:val="en-ID"/>
                        </w:rPr>
                        <w:br/>
                        <w:t xml:space="preserve">        min_score_str = 'Min Score=' + str(min_score)</w:t>
                      </w:r>
                      <w:r w:rsidRPr="00B44836">
                        <w:rPr>
                          <w:lang w:val="en-ID"/>
                        </w:rPr>
                        <w:br/>
                        <w:t xml:space="preserve">        plt.text(0, max_score, max_score_str)</w:t>
                      </w:r>
                      <w:r w:rsidRPr="00B44836">
                        <w:rPr>
                          <w:lang w:val="en-ID"/>
                        </w:rPr>
                        <w:br/>
                        <w:t xml:space="preserve">        plt.text(0, max_score - 300, min_score_str)</w:t>
                      </w:r>
                      <w:r w:rsidRPr="00B44836">
                        <w:rPr>
                          <w:lang w:val="en-ID"/>
                        </w:rPr>
                        <w:br/>
                        <w:t xml:space="preserve">        ax2.scatter(x, y, color="C1")</w:t>
                      </w:r>
                      <w:r w:rsidRPr="00B44836">
                        <w:rPr>
                          <w:lang w:val="en-ID"/>
                        </w:rPr>
                        <w:br/>
                        <w:t xml:space="preserve">    </w:t>
                      </w:r>
                      <w:r w:rsidRPr="00B44836">
                        <w:rPr>
                          <w:i/>
                          <w:iCs/>
                          <w:lang w:val="en-ID"/>
                        </w:rPr>
                        <w:t>elif</w:t>
                      </w:r>
                      <w:r w:rsidRPr="00B44836">
                        <w:rPr>
                          <w:b/>
                          <w:bCs/>
                          <w:lang w:val="en-ID"/>
                        </w:rPr>
                        <w:t xml:space="preserve"> </w:t>
                      </w:r>
                      <w:r w:rsidRPr="00B44836">
                        <w:rPr>
                          <w:lang w:val="en-ID"/>
                        </w:rPr>
                        <w:t>mode == 1:</w:t>
                      </w:r>
                      <w:r w:rsidRPr="00B44836">
                        <w:rPr>
                          <w:lang w:val="en-ID"/>
                        </w:rPr>
                        <w:br/>
                        <w:t xml:space="preserve">        </w:t>
                      </w:r>
                      <w:r w:rsidRPr="00B44836">
                        <w:rPr>
                          <w:i/>
                          <w:iCs/>
                          <w:lang w:val="en-ID"/>
                        </w:rPr>
                        <w:t># The Average Scores History Scatter Graph</w:t>
                      </w:r>
                      <w:r w:rsidRPr="00B44836">
                        <w:rPr>
                          <w:i/>
                          <w:iCs/>
                          <w:lang w:val="en-ID"/>
                        </w:rPr>
                        <w:br/>
                        <w:t xml:space="preserve">        </w:t>
                      </w:r>
                      <w:r w:rsidRPr="00B44836">
                        <w:rPr>
                          <w:lang w:val="en-ID"/>
                        </w:rPr>
                        <w:t>N = len(y)</w:t>
                      </w:r>
                      <w:r w:rsidRPr="00B44836">
                        <w:rPr>
                          <w:lang w:val="en-ID"/>
                        </w:rPr>
                        <w:br/>
                        <w:t xml:space="preserve">        running_avg = np.empty(N)</w:t>
                      </w:r>
                      <w:r w:rsidRPr="00B44836">
                        <w:rPr>
                          <w:lang w:val="en-ID"/>
                        </w:rPr>
                        <w:br/>
                        <w:t xml:space="preserve">        </w:t>
                      </w:r>
                      <w:r w:rsidRPr="00B44836">
                        <w:rPr>
                          <w:i/>
                          <w:iCs/>
                          <w:lang w:val="en-ID"/>
                        </w:rPr>
                        <w:t>for</w:t>
                      </w:r>
                      <w:r w:rsidRPr="00B44836">
                        <w:rPr>
                          <w:b/>
                          <w:bCs/>
                          <w:lang w:val="en-ID"/>
                        </w:rPr>
                        <w:t xml:space="preserve"> </w:t>
                      </w:r>
                      <w:r w:rsidRPr="00B44836">
                        <w:rPr>
                          <w:lang w:val="en-ID"/>
                        </w:rPr>
                        <w:t xml:space="preserve">t </w:t>
                      </w:r>
                      <w:r w:rsidRPr="00B44836">
                        <w:rPr>
                          <w:i/>
                          <w:iCs/>
                          <w:lang w:val="en-ID"/>
                        </w:rPr>
                        <w:t>in</w:t>
                      </w:r>
                      <w:r w:rsidRPr="00B44836">
                        <w:rPr>
                          <w:b/>
                          <w:bCs/>
                          <w:lang w:val="en-ID"/>
                        </w:rPr>
                        <w:t xml:space="preserve"> </w:t>
                      </w:r>
                      <w:r w:rsidRPr="00B44836">
                        <w:rPr>
                          <w:lang w:val="en-ID"/>
                        </w:rPr>
                        <w:t>range(N):</w:t>
                      </w:r>
                      <w:r w:rsidRPr="00B44836">
                        <w:rPr>
                          <w:lang w:val="en-ID"/>
                        </w:rPr>
                        <w:br/>
                        <w:t xml:space="preserve">            running_avg[t] = np.mean(y[max(0, t - 20):(t + 1)])</w:t>
                      </w:r>
                      <w:r w:rsidRPr="00B44836">
                        <w:rPr>
                          <w:lang w:val="en-ID"/>
                        </w:rPr>
                        <w:br/>
                      </w:r>
                      <w:r w:rsidRPr="00B44836">
                        <w:rPr>
                          <w:lang w:val="en-ID"/>
                        </w:rPr>
                        <w:br/>
                      </w:r>
                    </w:p>
                    <w:p w14:paraId="1C2C89BA" w14:textId="00FB56F9" w:rsidR="00034D66" w:rsidRPr="006400AB" w:rsidRDefault="00034D66" w:rsidP="00B44836">
                      <w:pPr>
                        <w:rPr>
                          <w:lang w:val="en-ID"/>
                        </w:rPr>
                      </w:pPr>
                    </w:p>
                  </w:txbxContent>
                </v:textbox>
                <w10:anchorlock/>
              </v:shape>
            </w:pict>
          </mc:Fallback>
        </mc:AlternateContent>
      </w:r>
    </w:p>
    <w:p w14:paraId="6920FE6F" w14:textId="04F42079" w:rsidR="00C46C88" w:rsidRDefault="00C46C88" w:rsidP="00C46C88">
      <w:pPr>
        <w:pStyle w:val="figureTitle"/>
      </w:pPr>
      <w:bookmarkStart w:id="193" w:name="_Toc34915167"/>
      <w:r>
        <w:t>The Plotting Function (Part 1)</w:t>
      </w:r>
      <w:bookmarkEnd w:id="193"/>
    </w:p>
    <w:p w14:paraId="382B311F" w14:textId="65086A68" w:rsidR="00CA4C03" w:rsidRDefault="00C239EE" w:rsidP="00C46C88">
      <w:pPr>
        <w:pStyle w:val="BodyTextIndent"/>
        <w:ind w:firstLine="0"/>
        <w:jc w:val="center"/>
      </w:pPr>
      <w:r w:rsidRPr="003F6A66">
        <w:rPr>
          <w:noProof/>
        </w:rPr>
        <w:lastRenderedPageBreak/>
        <mc:AlternateContent>
          <mc:Choice Requires="wps">
            <w:drawing>
              <wp:inline distT="0" distB="0" distL="0" distR="0" wp14:anchorId="2FA99CAE" wp14:editId="14921888">
                <wp:extent cx="3752602" cy="4742121"/>
                <wp:effectExtent l="0" t="0" r="19685" b="20955"/>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02" cy="4742121"/>
                        </a:xfrm>
                        <a:prstGeom prst="rect">
                          <a:avLst/>
                        </a:prstGeom>
                        <a:solidFill>
                          <a:srgbClr val="FFFFFF"/>
                        </a:solidFill>
                        <a:ln w="9525">
                          <a:solidFill>
                            <a:srgbClr val="000000"/>
                          </a:solidFill>
                          <a:miter lim="800000"/>
                          <a:headEnd/>
                          <a:tailEnd/>
                        </a:ln>
                      </wps:spPr>
                      <wps:txbx>
                        <w:txbxContent>
                          <w:p w14:paraId="2FCC00EE" w14:textId="77777777" w:rsidR="00034D66" w:rsidRPr="00B44836" w:rsidRDefault="00034D66" w:rsidP="00C239EE">
                            <w:pPr>
                              <w:rPr>
                                <w:lang w:val="en-ID"/>
                              </w:rPr>
                            </w:pPr>
                            <w:r w:rsidRPr="00B44836">
                              <w:rPr>
                                <w:lang w:val="en-ID"/>
                              </w:rPr>
                              <w:t xml:space="preserve">        max_avg_score = np.max(running_avg)</w:t>
                            </w:r>
                            <w:r w:rsidRPr="00B44836">
                              <w:rPr>
                                <w:lang w:val="en-ID"/>
                              </w:rPr>
                              <w:br/>
                              <w:t xml:space="preserve">        min_avg_score = np.min(running_avg)</w:t>
                            </w:r>
                            <w:r w:rsidRPr="00B44836">
                              <w:rPr>
                                <w:lang w:val="en-ID"/>
                              </w:rPr>
                              <w:br/>
                              <w:t xml:space="preserve">        print('avg:', max_avg_score, ' ', min_avg_score)</w:t>
                            </w:r>
                            <w:r w:rsidRPr="00B44836">
                              <w:rPr>
                                <w:lang w:val="en-ID"/>
                              </w:rPr>
                              <w:br/>
                            </w:r>
                            <w:r w:rsidRPr="00B44836">
                              <w:rPr>
                                <w:lang w:val="en-ID"/>
                              </w:rPr>
                              <w:br/>
                              <w:t xml:space="preserve">        max_avg_index = np.where(y == max_avg_score)</w:t>
                            </w:r>
                            <w:r w:rsidRPr="00B44836">
                              <w:rPr>
                                <w:lang w:val="en-ID"/>
                              </w:rPr>
                              <w:br/>
                              <w:t xml:space="preserve">        min_avg_index = np.where(y == min_avg_score)</w:t>
                            </w:r>
                            <w:r w:rsidRPr="00B44836">
                              <w:rPr>
                                <w:lang w:val="en-ID"/>
                              </w:rPr>
                              <w:br/>
                              <w:t xml:space="preserve">        print('avg:', max_avg_index, ' ', min_avg_index)</w:t>
                            </w:r>
                            <w:r w:rsidRPr="00B44836">
                              <w:rPr>
                                <w:lang w:val="en-ID"/>
                              </w:rPr>
                              <w:br/>
                            </w:r>
                            <w:r w:rsidRPr="00B44836">
                              <w:rPr>
                                <w:lang w:val="en-ID"/>
                              </w:rPr>
                              <w:br/>
                              <w:t xml:space="preserve">        max_avg_score_str = 'Max Score=' + str(max_avg_score)</w:t>
                            </w:r>
                            <w:r w:rsidRPr="00B44836">
                              <w:rPr>
                                <w:lang w:val="en-ID"/>
                              </w:rPr>
                              <w:br/>
                              <w:t xml:space="preserve">        min_avg_score_str = 'Min Score=' + str(min_avg_score)</w:t>
                            </w:r>
                            <w:r w:rsidRPr="00B44836">
                              <w:rPr>
                                <w:lang w:val="en-ID"/>
                              </w:rPr>
                              <w:br/>
                              <w:t xml:space="preserve">        plt.text(0, max_avg_score, max_avg_score_str)</w:t>
                            </w:r>
                            <w:r w:rsidRPr="00B44836">
                              <w:rPr>
                                <w:lang w:val="en-ID"/>
                              </w:rPr>
                              <w:br/>
                              <w:t xml:space="preserve">        plt.text(0, max_avg_score - 80, min_avg_score_str)</w:t>
                            </w:r>
                            <w:r w:rsidRPr="00B44836">
                              <w:rPr>
                                <w:lang w:val="en-ID"/>
                              </w:rPr>
                              <w:br/>
                              <w:t xml:space="preserve">        ax2.scatter(x, running_avg, color="C1")</w:t>
                            </w:r>
                            <w:r w:rsidRPr="00B44836">
                              <w:rPr>
                                <w:lang w:val="en-ID"/>
                              </w:rPr>
                              <w:br/>
                            </w:r>
                            <w:r w:rsidRPr="00B44836">
                              <w:rPr>
                                <w:lang w:val="en-ID"/>
                              </w:rPr>
                              <w:br/>
                              <w:t xml:space="preserve">    ax2.axes.get_xaxis().set_visible(</w:t>
                            </w:r>
                            <w:r w:rsidRPr="00B44836">
                              <w:rPr>
                                <w:i/>
                                <w:iCs/>
                                <w:lang w:val="en-ID"/>
                              </w:rPr>
                              <w:t>False</w:t>
                            </w:r>
                            <w:r w:rsidRPr="00B44836">
                              <w:rPr>
                                <w:lang w:val="en-ID"/>
                              </w:rPr>
                              <w:t>)</w:t>
                            </w:r>
                            <w:r w:rsidRPr="00B44836">
                              <w:rPr>
                                <w:lang w:val="en-ID"/>
                              </w:rPr>
                              <w:br/>
                              <w:t xml:space="preserve">    ax2.yaxis.tick_right()</w:t>
                            </w:r>
                            <w:r w:rsidRPr="00B44836">
                              <w:rPr>
                                <w:lang w:val="en-ID"/>
                              </w:rPr>
                              <w:br/>
                              <w:t xml:space="preserve">    ax2.set_ylabel('Score', color="C1")</w:t>
                            </w:r>
                            <w:r w:rsidRPr="00B44836">
                              <w:rPr>
                                <w:lang w:val="en-ID"/>
                              </w:rPr>
                              <w:br/>
                              <w:t xml:space="preserve">    ax2.yaxis.set_label_position('right')</w:t>
                            </w:r>
                            <w:r w:rsidRPr="00B44836">
                              <w:rPr>
                                <w:lang w:val="en-ID"/>
                              </w:rPr>
                              <w:br/>
                              <w:t xml:space="preserve">    ax2.tick_params(axis='y', colors="C1")</w:t>
                            </w:r>
                            <w:r w:rsidRPr="00B44836">
                              <w:rPr>
                                <w:lang w:val="en-ID"/>
                              </w:rPr>
                              <w:br/>
                            </w:r>
                            <w:r w:rsidRPr="00B44836">
                              <w:rPr>
                                <w:lang w:val="en-ID"/>
                              </w:rPr>
                              <w:br/>
                              <w:t xml:space="preserve">    ax.set_title(filename)</w:t>
                            </w:r>
                            <w:r w:rsidRPr="00B44836">
                              <w:rPr>
                                <w:lang w:val="en-ID"/>
                              </w:rPr>
                              <w:br/>
                              <w:t xml:space="preserve">    </w:t>
                            </w:r>
                            <w:r w:rsidRPr="00B44836">
                              <w:rPr>
                                <w:i/>
                                <w:iCs/>
                                <w:lang w:val="en-ID"/>
                              </w:rPr>
                              <w:t>if</w:t>
                            </w:r>
                            <w:r w:rsidRPr="00B44836">
                              <w:rPr>
                                <w:b/>
                                <w:bCs/>
                                <w:lang w:val="en-ID"/>
                              </w:rPr>
                              <w:t xml:space="preserve"> </w:t>
                            </w:r>
                            <w:r w:rsidRPr="00B44836">
                              <w:rPr>
                                <w:lang w:val="en-ID"/>
                              </w:rPr>
                              <w:t xml:space="preserve">filename </w:t>
                            </w:r>
                            <w:r w:rsidRPr="00B44836">
                              <w:rPr>
                                <w:i/>
                                <w:iCs/>
                                <w:lang w:val="en-ID"/>
                              </w:rPr>
                              <w:t>is not None</w:t>
                            </w:r>
                            <w:r w:rsidRPr="00B44836">
                              <w:rPr>
                                <w:lang w:val="en-ID"/>
                              </w:rPr>
                              <w:t>:</w:t>
                            </w:r>
                            <w:r w:rsidRPr="00B44836">
                              <w:rPr>
                                <w:lang w:val="en-ID"/>
                              </w:rPr>
                              <w:br/>
                              <w:t xml:space="preserve">        plt.savefig(filename)</w:t>
                            </w:r>
                            <w:r w:rsidRPr="00B44836">
                              <w:rPr>
                                <w:lang w:val="en-ID"/>
                              </w:rPr>
                              <w:br/>
                              <w:t xml:space="preserve">    plt.show()</w:t>
                            </w:r>
                          </w:p>
                          <w:p w14:paraId="404C6DF9" w14:textId="77777777" w:rsidR="00034D66" w:rsidRPr="006400AB" w:rsidRDefault="00034D66" w:rsidP="00C239EE">
                            <w:pPr>
                              <w:rPr>
                                <w:lang w:val="en-ID"/>
                              </w:rPr>
                            </w:pPr>
                          </w:p>
                          <w:p w14:paraId="4F23B62F" w14:textId="77777777" w:rsidR="00034D66" w:rsidRPr="006400AB" w:rsidRDefault="00034D66" w:rsidP="00C239EE">
                            <w:pPr>
                              <w:rPr>
                                <w:lang w:val="en-ID"/>
                              </w:rPr>
                            </w:pPr>
                          </w:p>
                        </w:txbxContent>
                      </wps:txbx>
                      <wps:bodyPr rot="0" vert="horz" wrap="square" lIns="91440" tIns="45720" rIns="91440" bIns="45720" anchor="t" anchorCtr="0" upright="1">
                        <a:noAutofit/>
                      </wps:bodyPr>
                    </wps:wsp>
                  </a:graphicData>
                </a:graphic>
              </wp:inline>
            </w:drawing>
          </mc:Choice>
          <mc:Fallback>
            <w:pict>
              <v:shape w14:anchorId="2FA99CAE" id="_x0000_s1112" type="#_x0000_t202" style="width:295.5pt;height:37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">
                <v:textbox>
                  <w:txbxContent>
                    <w:p w14:paraId="2FCC00EE" w14:textId="77777777" w:rsidR="00034D66" w:rsidRPr="00B44836" w:rsidRDefault="00034D66" w:rsidP="00C239EE">
                      <w:pPr>
                        <w:rPr>
                          <w:lang w:val="en-ID"/>
                        </w:rPr>
                      </w:pPr>
                      <w:r w:rsidRPr="00B44836">
                        <w:rPr>
                          <w:lang w:val="en-ID"/>
                        </w:rPr>
                        <w:t xml:space="preserve">        max_avg_score = np.max(running_avg)</w:t>
                      </w:r>
                      <w:r w:rsidRPr="00B44836">
                        <w:rPr>
                          <w:lang w:val="en-ID"/>
                        </w:rPr>
                        <w:br/>
                        <w:t xml:space="preserve">        min_avg_score = np.min(running_avg)</w:t>
                      </w:r>
                      <w:r w:rsidRPr="00B44836">
                        <w:rPr>
                          <w:lang w:val="en-ID"/>
                        </w:rPr>
                        <w:br/>
                        <w:t xml:space="preserve">        print('avg:', max_avg_score, ' ', min_avg_score)</w:t>
                      </w:r>
                      <w:r w:rsidRPr="00B44836">
                        <w:rPr>
                          <w:lang w:val="en-ID"/>
                        </w:rPr>
                        <w:br/>
                      </w:r>
                      <w:r w:rsidRPr="00B44836">
                        <w:rPr>
                          <w:lang w:val="en-ID"/>
                        </w:rPr>
                        <w:br/>
                        <w:t xml:space="preserve">        max_avg_index = np.where(y == max_avg_score)</w:t>
                      </w:r>
                      <w:r w:rsidRPr="00B44836">
                        <w:rPr>
                          <w:lang w:val="en-ID"/>
                        </w:rPr>
                        <w:br/>
                        <w:t xml:space="preserve">        min_avg_index = np.where(y == min_avg_score)</w:t>
                      </w:r>
                      <w:r w:rsidRPr="00B44836">
                        <w:rPr>
                          <w:lang w:val="en-ID"/>
                        </w:rPr>
                        <w:br/>
                        <w:t xml:space="preserve">        print('avg:', max_avg_index, ' ', min_avg_index)</w:t>
                      </w:r>
                      <w:r w:rsidRPr="00B44836">
                        <w:rPr>
                          <w:lang w:val="en-ID"/>
                        </w:rPr>
                        <w:br/>
                      </w:r>
                      <w:r w:rsidRPr="00B44836">
                        <w:rPr>
                          <w:lang w:val="en-ID"/>
                        </w:rPr>
                        <w:br/>
                        <w:t xml:space="preserve">        max_avg_score_str = 'Max Score=' + str(max_avg_score)</w:t>
                      </w:r>
                      <w:r w:rsidRPr="00B44836">
                        <w:rPr>
                          <w:lang w:val="en-ID"/>
                        </w:rPr>
                        <w:br/>
                        <w:t xml:space="preserve">        min_avg_score_str = 'Min Score=' + str(min_avg_score)</w:t>
                      </w:r>
                      <w:r w:rsidRPr="00B44836">
                        <w:rPr>
                          <w:lang w:val="en-ID"/>
                        </w:rPr>
                        <w:br/>
                        <w:t xml:space="preserve">        plt.text(0, max_avg_score, max_avg_score_str)</w:t>
                      </w:r>
                      <w:r w:rsidRPr="00B44836">
                        <w:rPr>
                          <w:lang w:val="en-ID"/>
                        </w:rPr>
                        <w:br/>
                        <w:t xml:space="preserve">        plt.text(0, max_avg_score - 80, min_avg_score_str)</w:t>
                      </w:r>
                      <w:r w:rsidRPr="00B44836">
                        <w:rPr>
                          <w:lang w:val="en-ID"/>
                        </w:rPr>
                        <w:br/>
                        <w:t xml:space="preserve">        ax2.scatter(x, running_avg, color="C1")</w:t>
                      </w:r>
                      <w:r w:rsidRPr="00B44836">
                        <w:rPr>
                          <w:lang w:val="en-ID"/>
                        </w:rPr>
                        <w:br/>
                      </w:r>
                      <w:r w:rsidRPr="00B44836">
                        <w:rPr>
                          <w:lang w:val="en-ID"/>
                        </w:rPr>
                        <w:br/>
                        <w:t xml:space="preserve">    ax2.axes.get_xaxis().set_visible(</w:t>
                      </w:r>
                      <w:r w:rsidRPr="00B44836">
                        <w:rPr>
                          <w:i/>
                          <w:iCs/>
                          <w:lang w:val="en-ID"/>
                        </w:rPr>
                        <w:t>False</w:t>
                      </w:r>
                      <w:r w:rsidRPr="00B44836">
                        <w:rPr>
                          <w:lang w:val="en-ID"/>
                        </w:rPr>
                        <w:t>)</w:t>
                      </w:r>
                      <w:r w:rsidRPr="00B44836">
                        <w:rPr>
                          <w:lang w:val="en-ID"/>
                        </w:rPr>
                        <w:br/>
                        <w:t xml:space="preserve">    ax2.yaxis.tick_right()</w:t>
                      </w:r>
                      <w:r w:rsidRPr="00B44836">
                        <w:rPr>
                          <w:lang w:val="en-ID"/>
                        </w:rPr>
                        <w:br/>
                        <w:t xml:space="preserve">    ax2.set_ylabel('Score', color="C1")</w:t>
                      </w:r>
                      <w:r w:rsidRPr="00B44836">
                        <w:rPr>
                          <w:lang w:val="en-ID"/>
                        </w:rPr>
                        <w:br/>
                        <w:t xml:space="preserve">    ax2.yaxis.set_label_position('right')</w:t>
                      </w:r>
                      <w:r w:rsidRPr="00B44836">
                        <w:rPr>
                          <w:lang w:val="en-ID"/>
                        </w:rPr>
                        <w:br/>
                        <w:t xml:space="preserve">    ax2.tick_params(axis='y', colors="C1")</w:t>
                      </w:r>
                      <w:r w:rsidRPr="00B44836">
                        <w:rPr>
                          <w:lang w:val="en-ID"/>
                        </w:rPr>
                        <w:br/>
                      </w:r>
                      <w:r w:rsidRPr="00B44836">
                        <w:rPr>
                          <w:lang w:val="en-ID"/>
                        </w:rPr>
                        <w:br/>
                        <w:t xml:space="preserve">    ax.set_title(filename)</w:t>
                      </w:r>
                      <w:r w:rsidRPr="00B44836">
                        <w:rPr>
                          <w:lang w:val="en-ID"/>
                        </w:rPr>
                        <w:br/>
                        <w:t xml:space="preserve">    </w:t>
                      </w:r>
                      <w:r w:rsidRPr="00B44836">
                        <w:rPr>
                          <w:i/>
                          <w:iCs/>
                          <w:lang w:val="en-ID"/>
                        </w:rPr>
                        <w:t>if</w:t>
                      </w:r>
                      <w:r w:rsidRPr="00B44836">
                        <w:rPr>
                          <w:b/>
                          <w:bCs/>
                          <w:lang w:val="en-ID"/>
                        </w:rPr>
                        <w:t xml:space="preserve"> </w:t>
                      </w:r>
                      <w:r w:rsidRPr="00B44836">
                        <w:rPr>
                          <w:lang w:val="en-ID"/>
                        </w:rPr>
                        <w:t xml:space="preserve">filename </w:t>
                      </w:r>
                      <w:r w:rsidRPr="00B44836">
                        <w:rPr>
                          <w:i/>
                          <w:iCs/>
                          <w:lang w:val="en-ID"/>
                        </w:rPr>
                        <w:t>is not None</w:t>
                      </w:r>
                      <w:r w:rsidRPr="00B44836">
                        <w:rPr>
                          <w:lang w:val="en-ID"/>
                        </w:rPr>
                        <w:t>:</w:t>
                      </w:r>
                      <w:r w:rsidRPr="00B44836">
                        <w:rPr>
                          <w:lang w:val="en-ID"/>
                        </w:rPr>
                        <w:br/>
                        <w:t xml:space="preserve">        plt.savefig(filename)</w:t>
                      </w:r>
                      <w:r w:rsidRPr="00B44836">
                        <w:rPr>
                          <w:lang w:val="en-ID"/>
                        </w:rPr>
                        <w:br/>
                        <w:t xml:space="preserve">    plt.show()</w:t>
                      </w:r>
                    </w:p>
                    <w:p w14:paraId="404C6DF9" w14:textId="77777777" w:rsidR="00034D66" w:rsidRPr="006400AB" w:rsidRDefault="00034D66" w:rsidP="00C239EE">
                      <w:pPr>
                        <w:rPr>
                          <w:lang w:val="en-ID"/>
                        </w:rPr>
                      </w:pPr>
                    </w:p>
                    <w:p w14:paraId="4F23B62F" w14:textId="77777777" w:rsidR="00034D66" w:rsidRPr="006400AB" w:rsidRDefault="00034D66" w:rsidP="00C239EE">
                      <w:pPr>
                        <w:rPr>
                          <w:lang w:val="en-ID"/>
                        </w:rPr>
                      </w:pPr>
                    </w:p>
                  </w:txbxContent>
                </v:textbox>
                <w10:anchorlock/>
              </v:shape>
            </w:pict>
          </mc:Fallback>
        </mc:AlternateContent>
      </w:r>
    </w:p>
    <w:p w14:paraId="0EE71032" w14:textId="4F173342" w:rsidR="00C46C88" w:rsidRDefault="00C46C88" w:rsidP="002F6A3A">
      <w:pPr>
        <w:pStyle w:val="figureTitle"/>
      </w:pPr>
      <w:bookmarkStart w:id="194" w:name="_Toc34915168"/>
      <w:r>
        <w:t>The Plotting Function (Part 2)</w:t>
      </w:r>
      <w:bookmarkEnd w:id="194"/>
    </w:p>
    <w:p w14:paraId="48165394" w14:textId="77777777" w:rsidR="00C46C88" w:rsidRPr="00C46C88" w:rsidRDefault="00C46C88" w:rsidP="00C46C88"/>
    <w:p w14:paraId="774C95A1" w14:textId="105C34FA" w:rsidR="00C962F0" w:rsidRPr="003F6A66" w:rsidRDefault="00C962F0" w:rsidP="002F6A3A">
      <w:pPr>
        <w:pStyle w:val="Heading2"/>
      </w:pPr>
      <w:bookmarkStart w:id="195" w:name="_Toc34915098"/>
      <w:r w:rsidRPr="003F6A66">
        <w:t xml:space="preserve">The </w:t>
      </w:r>
      <w:r w:rsidR="00D70A49">
        <w:t>Evaluation</w:t>
      </w:r>
      <w:r w:rsidRPr="003F6A66">
        <w:t xml:space="preserve"> Function</w:t>
      </w:r>
      <w:bookmarkEnd w:id="195"/>
    </w:p>
    <w:p w14:paraId="2680A530" w14:textId="425C621F" w:rsidR="0049334F" w:rsidRDefault="007B6DBA" w:rsidP="00A970DC">
      <w:pPr>
        <w:pStyle w:val="BodyTextIndent"/>
      </w:pPr>
      <w:r w:rsidRPr="003F6A66">
        <w:t xml:space="preserve">The </w:t>
      </w:r>
      <w:r w:rsidR="00962582">
        <w:t>evaluation function is created to evaluate the agent’s performance throughout the training session.</w:t>
      </w:r>
      <w:r w:rsidR="00A970DC">
        <w:t xml:space="preserve"> The function purpose is to calculates the maximum mean score that could be obtain by the agent. </w:t>
      </w:r>
      <w:r w:rsidR="0049334F">
        <w:t xml:space="preserve">The first </w:t>
      </w:r>
      <w:r w:rsidR="00136595">
        <w:t>section</w:t>
      </w:r>
      <w:r w:rsidR="0049334F">
        <w:t xml:space="preserve"> of this function is to initialize the needed </w:t>
      </w:r>
      <w:r w:rsidR="0049334F">
        <w:lastRenderedPageBreak/>
        <w:t>variable for evaluation purpose that will be thoroughly discussed in the following paragraph.</w:t>
      </w:r>
      <w:r w:rsidR="00337CE3">
        <w:t xml:space="preserve"> Below presented </w:t>
      </w:r>
      <w:r w:rsidR="00136595">
        <w:t xml:space="preserve">by the figure </w:t>
      </w:r>
      <w:r w:rsidR="002D7EBE">
        <w:t>5.</w:t>
      </w:r>
      <w:r w:rsidR="005A3AB5">
        <w:t>3</w:t>
      </w:r>
      <w:r w:rsidR="002D7EBE">
        <w:t>3</w:t>
      </w:r>
      <w:r w:rsidR="00136595">
        <w:t xml:space="preserve"> is </w:t>
      </w:r>
      <w:r w:rsidR="00337CE3">
        <w:t>the first section of the evaluation function, the initialization phase.</w:t>
      </w:r>
    </w:p>
    <w:p w14:paraId="09DA0CA2" w14:textId="77777777" w:rsidR="007D027A" w:rsidRDefault="00337CE3" w:rsidP="00A273C6">
      <w:pPr>
        <w:pStyle w:val="BodyTextIndent"/>
        <w:keepNext/>
        <w:ind w:firstLine="0"/>
        <w:jc w:val="center"/>
      </w:pPr>
      <w:r>
        <w:rPr>
          <w:noProof/>
        </w:rPr>
        <mc:AlternateContent>
          <mc:Choice Requires="wps">
            <w:drawing>
              <wp:inline distT="0" distB="0" distL="0" distR="0" wp14:anchorId="7CCB2967" wp14:editId="76688232">
                <wp:extent cx="4038600" cy="2731325"/>
                <wp:effectExtent l="0" t="0" r="19050" b="1206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731325"/>
                        </a:xfrm>
                        <a:prstGeom prst="rect">
                          <a:avLst/>
                        </a:prstGeom>
                        <a:solidFill>
                          <a:srgbClr val="FFFFFF"/>
                        </a:solidFill>
                        <a:ln w="9525">
                          <a:solidFill>
                            <a:srgbClr val="000000"/>
                          </a:solidFill>
                          <a:miter lim="800000"/>
                          <a:headEnd/>
                          <a:tailEnd/>
                        </a:ln>
                      </wps:spPr>
                      <wps:txbx>
                        <w:txbxContent>
                          <w:p w14:paraId="3A11E83C" w14:textId="746FAC97" w:rsidR="00034D66" w:rsidRDefault="00034D66" w:rsidP="00337CE3">
                            <w:r>
                              <w:t>max_mean_score = 0</w:t>
                            </w:r>
                            <w:r>
                              <w:br/>
                            </w:r>
                            <w:r>
                              <w:rPr>
                                <w:i/>
                                <w:iCs/>
                              </w:rPr>
                              <w:t xml:space="preserve">def </w:t>
                            </w:r>
                            <w:r>
                              <w:t>evaluate(DQA):</w:t>
                            </w:r>
                            <w:r>
                              <w:br/>
                              <w:t xml:space="preserve">    </w:t>
                            </w:r>
                            <w:r>
                              <w:rPr>
                                <w:i/>
                                <w:iCs/>
                              </w:rPr>
                              <w:t xml:space="preserve">global </w:t>
                            </w:r>
                            <w:r>
                              <w:t>max_mean_score</w:t>
                            </w:r>
                            <w:r>
                              <w:br/>
                              <w:t xml:space="preserve">    env = gym.make(ENV_ID)</w:t>
                            </w:r>
                            <w:r>
                              <w:rPr>
                                <w:i/>
                                <w:iCs/>
                              </w:rPr>
                              <w:t xml:space="preserve"> </w:t>
                            </w:r>
                            <w:r>
                              <w:rPr>
                                <w:i/>
                                <w:iCs/>
                              </w:rPr>
                              <w:br/>
                              <w:t xml:space="preserve">    </w:t>
                            </w:r>
                            <w:r>
                              <w:t xml:space="preserve">scores = </w:t>
                            </w:r>
                            <w:r>
                              <w:rPr>
                                <w:i/>
                                <w:iCs/>
                              </w:rPr>
                              <w:t>list</w:t>
                            </w:r>
                            <w:r>
                              <w:t>()</w:t>
                            </w:r>
                            <w:r>
                              <w:br/>
                              <w:t xml:space="preserve">    episode = 0</w:t>
                            </w:r>
                            <w:r>
                              <w:br/>
                            </w:r>
                            <w:r>
                              <w:br/>
                              <w:t xml:space="preserve">    </w:t>
                            </w:r>
                            <w:r>
                              <w:rPr>
                                <w:i/>
                                <w:iCs/>
                              </w:rPr>
                              <w:t xml:space="preserve">while </w:t>
                            </w:r>
                            <w:r>
                              <w:t>episode &lt; 10000:</w:t>
                            </w:r>
                            <w:r>
                              <w:br/>
                              <w:t xml:space="preserve">        obs = preprocess(env.reset())</w:t>
                            </w:r>
                            <w:r>
                              <w:br/>
                              <w:t xml:space="preserve">        </w:t>
                            </w:r>
                            <w:r>
                              <w:rPr>
                                <w:i/>
                                <w:iCs/>
                              </w:rPr>
                              <w:t># Initialize the first state with the same 4 images</w:t>
                            </w:r>
                            <w:r>
                              <w:rPr>
                                <w:i/>
                                <w:iCs/>
                              </w:rPr>
                              <w:br/>
                              <w:t xml:space="preserve">        </w:t>
                            </w:r>
                            <w:r>
                              <w:t>current_state = np.array([obs, obs, obs, obs])</w:t>
                            </w:r>
                            <w:r>
                              <w:br/>
                              <w:t xml:space="preserve">        t = 0</w:t>
                            </w:r>
                            <w:r>
                              <w:br/>
                              <w:t xml:space="preserve">        score = 0</w:t>
                            </w:r>
                            <w:r>
                              <w:br/>
                              <w:t xml:space="preserve">        live = 3</w:t>
                            </w:r>
                            <w:r>
                              <w:br/>
                              <w:t xml:space="preserve">        done = </w:t>
                            </w:r>
                            <w:r>
                              <w:rPr>
                                <w:i/>
                                <w:iCs/>
                              </w:rPr>
                              <w:t>False</w:t>
                            </w:r>
                          </w:p>
                        </w:txbxContent>
                      </wps:txbx>
                      <wps:bodyPr rot="0" vert="horz" wrap="square" lIns="91440" tIns="45720" rIns="91440" bIns="45720" anchor="t" anchorCtr="0" upright="1">
                        <a:noAutofit/>
                      </wps:bodyPr>
                    </wps:wsp>
                  </a:graphicData>
                </a:graphic>
              </wp:inline>
            </w:drawing>
          </mc:Choice>
          <mc:Fallback>
            <w:pict>
              <v:shape w14:anchorId="7CCB2967" id="Text Box 3" o:spid="_x0000_s1113" type="#_x0000_t202" style="width:318pt;height:21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">
                <v:textbox>
                  <w:txbxContent>
                    <w:p w14:paraId="3A11E83C" w14:textId="746FAC97" w:rsidR="00034D66" w:rsidRDefault="00034D66" w:rsidP="00337CE3">
                      <w:r>
                        <w:t>max_mean_score = 0</w:t>
                      </w:r>
                      <w:r>
                        <w:br/>
                      </w:r>
                      <w:r>
                        <w:rPr>
                          <w:i/>
                          <w:iCs/>
                        </w:rPr>
                        <w:t xml:space="preserve">def </w:t>
                      </w:r>
                      <w:r>
                        <w:t>evaluate(DQA):</w:t>
                      </w:r>
                      <w:r>
                        <w:br/>
                        <w:t xml:space="preserve">    </w:t>
                      </w:r>
                      <w:r>
                        <w:rPr>
                          <w:i/>
                          <w:iCs/>
                        </w:rPr>
                        <w:t xml:space="preserve">global </w:t>
                      </w:r>
                      <w:r>
                        <w:t>max_mean_score</w:t>
                      </w:r>
                      <w:r>
                        <w:br/>
                        <w:t xml:space="preserve">    env = gym.make(ENV_ID)</w:t>
                      </w:r>
                      <w:r>
                        <w:rPr>
                          <w:i/>
                          <w:iCs/>
                        </w:rPr>
                        <w:t xml:space="preserve"> </w:t>
                      </w:r>
                      <w:r>
                        <w:rPr>
                          <w:i/>
                          <w:iCs/>
                        </w:rPr>
                        <w:br/>
                        <w:t xml:space="preserve">    </w:t>
                      </w:r>
                      <w:r>
                        <w:t xml:space="preserve">scores = </w:t>
                      </w:r>
                      <w:r>
                        <w:rPr>
                          <w:i/>
                          <w:iCs/>
                        </w:rPr>
                        <w:t>list</w:t>
                      </w:r>
                      <w:r>
                        <w:t>()</w:t>
                      </w:r>
                      <w:r>
                        <w:br/>
                        <w:t xml:space="preserve">    episode = 0</w:t>
                      </w:r>
                      <w:r>
                        <w:br/>
                      </w:r>
                      <w:r>
                        <w:br/>
                        <w:t xml:space="preserve">    </w:t>
                      </w:r>
                      <w:r>
                        <w:rPr>
                          <w:i/>
                          <w:iCs/>
                        </w:rPr>
                        <w:t xml:space="preserve">while </w:t>
                      </w:r>
                      <w:r>
                        <w:t>episode &lt; 10000:</w:t>
                      </w:r>
                      <w:r>
                        <w:br/>
                        <w:t xml:space="preserve">        obs = preprocess(env.reset())</w:t>
                      </w:r>
                      <w:r>
                        <w:br/>
                        <w:t xml:space="preserve">        </w:t>
                      </w:r>
                      <w:r>
                        <w:rPr>
                          <w:i/>
                          <w:iCs/>
                        </w:rPr>
                        <w:t># Initialize the first state with the same 4 images</w:t>
                      </w:r>
                      <w:r>
                        <w:rPr>
                          <w:i/>
                          <w:iCs/>
                        </w:rPr>
                        <w:br/>
                        <w:t xml:space="preserve">        </w:t>
                      </w:r>
                      <w:r>
                        <w:t>current_state = np.array([obs, obs, obs, obs])</w:t>
                      </w:r>
                      <w:r>
                        <w:br/>
                        <w:t xml:space="preserve">        t = 0</w:t>
                      </w:r>
                      <w:r>
                        <w:br/>
                        <w:t xml:space="preserve">        score = 0</w:t>
                      </w:r>
                      <w:r>
                        <w:br/>
                        <w:t xml:space="preserve">        live = 3</w:t>
                      </w:r>
                      <w:r>
                        <w:br/>
                        <w:t xml:space="preserve">        done = </w:t>
                      </w:r>
                      <w:r>
                        <w:rPr>
                          <w:i/>
                          <w:iCs/>
                        </w:rPr>
                        <w:t>False</w:t>
                      </w:r>
                    </w:p>
                  </w:txbxContent>
                </v:textbox>
                <w10:anchorlock/>
              </v:shape>
            </w:pict>
          </mc:Fallback>
        </mc:AlternateContent>
      </w:r>
    </w:p>
    <w:p w14:paraId="47D90D44" w14:textId="262C6BF6" w:rsidR="00EF1AEE" w:rsidRPr="003F6A66" w:rsidRDefault="00EF1AEE" w:rsidP="00EF1AEE">
      <w:pPr>
        <w:pStyle w:val="figureTitle"/>
      </w:pPr>
      <w:bookmarkStart w:id="196" w:name="_Toc34865760"/>
      <w:bookmarkStart w:id="197" w:name="_Toc34915169"/>
      <w:r>
        <w:t>The 1</w:t>
      </w:r>
      <w:r w:rsidRPr="00EF1AEE">
        <w:rPr>
          <w:vertAlign w:val="superscript"/>
        </w:rPr>
        <w:t>st</w:t>
      </w:r>
      <w:r>
        <w:t xml:space="preserve"> Section of Evaluate Function</w:t>
      </w:r>
      <w:bookmarkEnd w:id="196"/>
      <w:bookmarkEnd w:id="197"/>
    </w:p>
    <w:p w14:paraId="668FCCC3" w14:textId="77777777" w:rsidR="00BA274B" w:rsidRPr="00BA274B" w:rsidRDefault="00BA274B" w:rsidP="00BA274B"/>
    <w:p w14:paraId="689D79AE" w14:textId="317F5DE8" w:rsidR="00A970DC" w:rsidRDefault="00A970DC" w:rsidP="00A970DC">
      <w:pPr>
        <w:pStyle w:val="BodyTextIndent"/>
      </w:pPr>
      <w:r>
        <w:t xml:space="preserve">The maximum mean score then will be stored in the global variable called </w:t>
      </w:r>
      <w:r w:rsidRPr="0049334F">
        <w:t>max_mean_score</w:t>
      </w:r>
      <w:r>
        <w:t>. In the beginning of the function, the environment</w:t>
      </w:r>
      <w:r w:rsidR="0049334F">
        <w:t xml:space="preserve"> (env)</w:t>
      </w:r>
      <w:r>
        <w:t>, score list</w:t>
      </w:r>
      <w:r w:rsidR="0049334F">
        <w:t xml:space="preserve"> (scores)</w:t>
      </w:r>
      <w:r>
        <w:t>, and an episode counter</w:t>
      </w:r>
      <w:r w:rsidR="0049334F">
        <w:t xml:space="preserve"> (episode)</w:t>
      </w:r>
      <w:r>
        <w:t xml:space="preserve"> will be initialized.</w:t>
      </w:r>
    </w:p>
    <w:p w14:paraId="77D4352C" w14:textId="7573B443" w:rsidR="00A970DC" w:rsidRDefault="00A970DC" w:rsidP="00A970DC">
      <w:pPr>
        <w:pStyle w:val="BodyTextIndent"/>
      </w:pPr>
      <w:r>
        <w:t xml:space="preserve">Then, the evaluation will start by calling out a </w:t>
      </w:r>
      <w:r>
        <w:rPr>
          <w:i/>
          <w:iCs/>
        </w:rPr>
        <w:t>while loop</w:t>
      </w:r>
      <w:r>
        <w:t xml:space="preserve"> to handle episode looping until 10000 iteration. Inside the loop, the observation will be initialized with Ms.</w:t>
      </w:r>
      <w:r w:rsidR="003764F8">
        <w:t xml:space="preserve"> </w:t>
      </w:r>
      <w:r>
        <w:t xml:space="preserve">PacMan environment by using gym’s make function. The observation is stored into </w:t>
      </w:r>
      <w:r>
        <w:rPr>
          <w:i/>
          <w:iCs/>
        </w:rPr>
        <w:t>obs</w:t>
      </w:r>
      <w:r>
        <w:t xml:space="preserve"> variable. The current state</w:t>
      </w:r>
      <w:r w:rsidR="00EE2C5D">
        <w:t xml:space="preserve"> (current_state)</w:t>
      </w:r>
      <w:r>
        <w:t xml:space="preserve"> is represented with a same consecutive four</w:t>
      </w:r>
      <w:r w:rsidR="00C63C77">
        <w:t xml:space="preserve"> preprocessed</w:t>
      </w:r>
      <w:r>
        <w:t xml:space="preserve"> </w:t>
      </w:r>
      <w:r>
        <w:lastRenderedPageBreak/>
        <w:t>images of the initial Ms. PacMan state.</w:t>
      </w:r>
      <w:r w:rsidR="00C63C77">
        <w:t xml:space="preserve"> The four preprocessed images that are stored in this variable is shown </w:t>
      </w:r>
      <w:r w:rsidR="00DF49D0">
        <w:t xml:space="preserve">in figure </w:t>
      </w:r>
      <w:r w:rsidR="002D7EBE">
        <w:t>5.</w:t>
      </w:r>
      <w:r w:rsidR="005A3AB5">
        <w:t>3</w:t>
      </w:r>
      <w:r w:rsidR="002D7EBE">
        <w:t>4</w:t>
      </w:r>
      <w:r w:rsidR="00C63C77">
        <w:t>.</w:t>
      </w:r>
    </w:p>
    <w:p w14:paraId="459C7B34" w14:textId="77777777" w:rsidR="007D027A" w:rsidRDefault="007D027A" w:rsidP="007D027A">
      <w:pPr>
        <w:pStyle w:val="BodyTextIndent"/>
        <w:keepNext/>
        <w:ind w:firstLine="0"/>
        <w:jc w:val="center"/>
      </w:pPr>
      <w:r w:rsidRPr="007D027A">
        <w:rPr>
          <w:noProof/>
        </w:rPr>
        <w:drawing>
          <wp:inline distT="0" distB="0" distL="0" distR="0" wp14:anchorId="268CDB0D" wp14:editId="04818D26">
            <wp:extent cx="4780801" cy="1247775"/>
            <wp:effectExtent l="0" t="0" r="127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1191" cy="1250487"/>
                    </a:xfrm>
                    <a:prstGeom prst="rect">
                      <a:avLst/>
                    </a:prstGeom>
                  </pic:spPr>
                </pic:pic>
              </a:graphicData>
            </a:graphic>
          </wp:inline>
        </w:drawing>
      </w:r>
    </w:p>
    <w:p w14:paraId="0CAEB8DB" w14:textId="3393D3D5" w:rsidR="00EF1AEE" w:rsidRPr="003F6A66" w:rsidRDefault="00EF1AEE" w:rsidP="00EF1AEE">
      <w:pPr>
        <w:pStyle w:val="figureTitle"/>
      </w:pPr>
      <w:bookmarkStart w:id="198" w:name="_Toc34865761"/>
      <w:bookmarkStart w:id="199" w:name="_Toc34915170"/>
      <w:r>
        <w:t>The Preprocessed and Stacked initial game frames</w:t>
      </w:r>
      <w:bookmarkEnd w:id="198"/>
      <w:bookmarkEnd w:id="199"/>
    </w:p>
    <w:p w14:paraId="6F3D7E6D" w14:textId="77777777" w:rsidR="00BA274B" w:rsidRPr="00BA274B" w:rsidRDefault="00BA274B" w:rsidP="00BA274B"/>
    <w:p w14:paraId="54686072" w14:textId="4C542C47" w:rsidR="00EE2C5D" w:rsidRDefault="00C63C77" w:rsidP="00C63C77">
      <w:pPr>
        <w:pStyle w:val="BodyTextIndent"/>
      </w:pPr>
      <w:r>
        <w:t xml:space="preserve">The preprocessed image means that the actual RGB color scheme images was converted and resize into a smaller size with grayscale color scheme. </w:t>
      </w:r>
      <w:r w:rsidR="00EE2C5D">
        <w:t xml:space="preserve">The preprocess function </w:t>
      </w:r>
      <w:r w:rsidR="00282F4D">
        <w:t>takes</w:t>
      </w:r>
      <w:r w:rsidR="00EE2C5D">
        <w:t xml:space="preserve"> the observation image</w:t>
      </w:r>
      <w:r w:rsidR="00740F3B">
        <w:t>, crop the unnecessary black part around the score display,</w:t>
      </w:r>
      <w:r w:rsidR="00EE2C5D">
        <w:t xml:space="preserve"> and converted it </w:t>
      </w:r>
      <w:r w:rsidR="00282F4D">
        <w:t xml:space="preserve">into an array image with converted color scheme. The code which handles this process is shown </w:t>
      </w:r>
      <w:r w:rsidR="0056292F">
        <w:t xml:space="preserve">in figure </w:t>
      </w:r>
      <w:r w:rsidR="002D7EBE">
        <w:t>5.</w:t>
      </w:r>
      <w:r w:rsidR="005A3AB5">
        <w:t>3</w:t>
      </w:r>
      <w:r w:rsidR="002D7EBE">
        <w:t>5</w:t>
      </w:r>
      <w:r w:rsidR="00BB3B82">
        <w:t>.</w:t>
      </w:r>
    </w:p>
    <w:p w14:paraId="1636883F" w14:textId="77777777" w:rsidR="007D027A" w:rsidRDefault="00282F4D" w:rsidP="00A273C6">
      <w:pPr>
        <w:pStyle w:val="BodyTextIndent"/>
        <w:keepNext/>
        <w:jc w:val="center"/>
      </w:pPr>
      <w:r w:rsidRPr="003F6A66">
        <w:rPr>
          <w:noProof/>
        </w:rPr>
        <mc:AlternateContent>
          <mc:Choice Requires="wps">
            <w:drawing>
              <wp:inline distT="0" distB="0" distL="0" distR="0" wp14:anchorId="3D8460C6" wp14:editId="17254AEA">
                <wp:extent cx="4672834" cy="1047750"/>
                <wp:effectExtent l="0" t="0" r="13970" b="19050"/>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834" cy="1047750"/>
                        </a:xfrm>
                        <a:prstGeom prst="rect">
                          <a:avLst/>
                        </a:prstGeom>
                        <a:solidFill>
                          <a:srgbClr val="FFFFFF"/>
                        </a:solidFill>
                        <a:ln w="9525">
                          <a:solidFill>
                            <a:srgbClr val="000000"/>
                          </a:solidFill>
                          <a:miter lim="800000"/>
                          <a:headEnd/>
                          <a:tailEnd/>
                        </a:ln>
                      </wps:spPr>
                      <wps:txbx>
                        <w:txbxContent>
                          <w:p w14:paraId="1EBC8B48" w14:textId="0AAAB6D3" w:rsidR="00034D66" w:rsidRDefault="00034D66" w:rsidP="00282F4D">
                            <w:r w:rsidRPr="00224FBC">
                              <w:rPr>
                                <w:i/>
                                <w:iCs/>
                              </w:rPr>
                              <w:t xml:space="preserve">def </w:t>
                            </w:r>
                            <w:r w:rsidRPr="00224FBC">
                              <w:t>preprocess(observation):</w:t>
                            </w:r>
                          </w:p>
                          <w:p w14:paraId="79E7CBD6" w14:textId="77777777" w:rsidR="00034D66" w:rsidRDefault="00034D66" w:rsidP="00740F3B">
                            <w:pPr>
                              <w:rPr>
                                <w:lang w:val="en-ID"/>
                              </w:rPr>
                            </w:pPr>
                            <w:r>
                              <w:rPr>
                                <w:i/>
                                <w:iCs/>
                                <w:lang w:val="en-ID"/>
                              </w:rPr>
                              <w:t xml:space="preserve">    </w:t>
                            </w:r>
                            <w:r w:rsidRPr="00740F3B">
                              <w:rPr>
                                <w:i/>
                                <w:iCs/>
                                <w:lang w:val="en-ID"/>
                              </w:rPr>
                              <w:t xml:space="preserve">global </w:t>
                            </w:r>
                            <w:r w:rsidRPr="00740F3B">
                              <w:rPr>
                                <w:lang w:val="en-ID"/>
                              </w:rPr>
                              <w:t>IMG_SIZE</w:t>
                            </w:r>
                            <w:r w:rsidRPr="00740F3B">
                              <w:rPr>
                                <w:lang w:val="en-ID"/>
                              </w:rPr>
                              <w:br/>
                            </w:r>
                            <w:r>
                              <w:rPr>
                                <w:lang w:val="en-ID"/>
                              </w:rPr>
                              <w:t xml:space="preserve">    </w:t>
                            </w:r>
                            <w:r w:rsidRPr="00740F3B">
                              <w:rPr>
                                <w:lang w:val="en-ID"/>
                              </w:rPr>
                              <w:t>image = observation[1:176:2, ::2]</w:t>
                            </w:r>
                            <w:r w:rsidRPr="00740F3B">
                              <w:rPr>
                                <w:lang w:val="en-ID"/>
                              </w:rPr>
                              <w:br/>
                            </w:r>
                            <w:r>
                              <w:rPr>
                                <w:lang w:val="en-ID"/>
                              </w:rPr>
                              <w:t xml:space="preserve">    </w:t>
                            </w:r>
                            <w:r w:rsidRPr="00740F3B">
                              <w:rPr>
                                <w:lang w:val="en-ID"/>
                              </w:rPr>
                              <w:t>image = Image.fromarray(image,</w:t>
                            </w:r>
                          </w:p>
                          <w:p w14:paraId="26293554" w14:textId="12C73A9B" w:rsidR="00034D66" w:rsidRPr="00740F3B" w:rsidRDefault="00034D66" w:rsidP="00740F3B">
                            <w:pPr>
                              <w:rPr>
                                <w:lang w:val="en-ID"/>
                              </w:rPr>
                            </w:pPr>
                            <w:r>
                              <w:rPr>
                                <w:lang w:val="en-ID"/>
                              </w:rPr>
                              <w:t xml:space="preserve">                  ’</w:t>
                            </w:r>
                            <w:r w:rsidRPr="00740F3B">
                              <w:rPr>
                                <w:lang w:val="en-ID"/>
                              </w:rPr>
                              <w:t>RGB').convert('L').resize(IMG_SIZE)</w:t>
                            </w:r>
                          </w:p>
                          <w:p w14:paraId="7A61F352" w14:textId="1584E0A5" w:rsidR="00034D66" w:rsidRDefault="00034D66" w:rsidP="00282F4D"/>
                        </w:txbxContent>
                      </wps:txbx>
                      <wps:bodyPr rot="0" vert="horz" wrap="square" lIns="91440" tIns="45720" rIns="91440" bIns="45720" anchor="t" anchorCtr="0" upright="1">
                        <a:noAutofit/>
                      </wps:bodyPr>
                    </wps:wsp>
                  </a:graphicData>
                </a:graphic>
              </wp:inline>
            </w:drawing>
          </mc:Choice>
          <mc:Fallback>
            <w:pict>
              <v:shape w14:anchorId="3D8460C6" id="_x0000_s1114" type="#_x0000_t202" style="width:367.9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">
                <v:textbox>
                  <w:txbxContent>
                    <w:p w14:paraId="1EBC8B48" w14:textId="0AAAB6D3" w:rsidR="00034D66" w:rsidRDefault="00034D66" w:rsidP="00282F4D">
                      <w:r w:rsidRPr="00224FBC">
                        <w:rPr>
                          <w:i/>
                          <w:iCs/>
                        </w:rPr>
                        <w:t xml:space="preserve">def </w:t>
                      </w:r>
                      <w:r w:rsidRPr="00224FBC">
                        <w:t>preprocess(observation):</w:t>
                      </w:r>
                    </w:p>
                    <w:p w14:paraId="79E7CBD6" w14:textId="77777777" w:rsidR="00034D66" w:rsidRDefault="00034D66" w:rsidP="00740F3B">
                      <w:pPr>
                        <w:rPr>
                          <w:lang w:val="en-ID"/>
                        </w:rPr>
                      </w:pPr>
                      <w:r>
                        <w:rPr>
                          <w:i/>
                          <w:iCs/>
                          <w:lang w:val="en-ID"/>
                        </w:rPr>
                        <w:t xml:space="preserve">    </w:t>
                      </w:r>
                      <w:r w:rsidRPr="00740F3B">
                        <w:rPr>
                          <w:i/>
                          <w:iCs/>
                          <w:lang w:val="en-ID"/>
                        </w:rPr>
                        <w:t xml:space="preserve">global </w:t>
                      </w:r>
                      <w:r w:rsidRPr="00740F3B">
                        <w:rPr>
                          <w:lang w:val="en-ID"/>
                        </w:rPr>
                        <w:t>IMG_SIZE</w:t>
                      </w:r>
                      <w:r w:rsidRPr="00740F3B">
                        <w:rPr>
                          <w:lang w:val="en-ID"/>
                        </w:rPr>
                        <w:br/>
                      </w:r>
                      <w:r>
                        <w:rPr>
                          <w:lang w:val="en-ID"/>
                        </w:rPr>
                        <w:t xml:space="preserve">    </w:t>
                      </w:r>
                      <w:r w:rsidRPr="00740F3B">
                        <w:rPr>
                          <w:lang w:val="en-ID"/>
                        </w:rPr>
                        <w:t>image = observation[1:176:2, ::2]</w:t>
                      </w:r>
                      <w:r w:rsidRPr="00740F3B">
                        <w:rPr>
                          <w:lang w:val="en-ID"/>
                        </w:rPr>
                        <w:br/>
                      </w:r>
                      <w:r>
                        <w:rPr>
                          <w:lang w:val="en-ID"/>
                        </w:rPr>
                        <w:t xml:space="preserve">    </w:t>
                      </w:r>
                      <w:r w:rsidRPr="00740F3B">
                        <w:rPr>
                          <w:lang w:val="en-ID"/>
                        </w:rPr>
                        <w:t>image = Image.fromarray(image,</w:t>
                      </w:r>
                    </w:p>
                    <w:p w14:paraId="26293554" w14:textId="12C73A9B" w:rsidR="00034D66" w:rsidRPr="00740F3B" w:rsidRDefault="00034D66" w:rsidP="00740F3B">
                      <w:pPr>
                        <w:rPr>
                          <w:lang w:val="en-ID"/>
                        </w:rPr>
                      </w:pPr>
                      <w:r>
                        <w:rPr>
                          <w:lang w:val="en-ID"/>
                        </w:rPr>
                        <w:t xml:space="preserve">                  ’</w:t>
                      </w:r>
                      <w:r w:rsidRPr="00740F3B">
                        <w:rPr>
                          <w:lang w:val="en-ID"/>
                        </w:rPr>
                        <w:t>RGB').convert('L').resize(IMG_SIZE)</w:t>
                      </w:r>
                    </w:p>
                    <w:p w14:paraId="7A61F352" w14:textId="1584E0A5" w:rsidR="00034D66" w:rsidRDefault="00034D66" w:rsidP="00282F4D"/>
                  </w:txbxContent>
                </v:textbox>
                <w10:anchorlock/>
              </v:shape>
            </w:pict>
          </mc:Fallback>
        </mc:AlternateContent>
      </w:r>
    </w:p>
    <w:p w14:paraId="74501664" w14:textId="5EC37D67" w:rsidR="00EF1AEE" w:rsidRPr="003F6A66" w:rsidRDefault="00EF1AEE" w:rsidP="00EF1AEE">
      <w:pPr>
        <w:pStyle w:val="figureTitle"/>
      </w:pPr>
      <w:bookmarkStart w:id="200" w:name="_Toc34865762"/>
      <w:bookmarkStart w:id="201" w:name="_Toc34915171"/>
      <w:r>
        <w:t>The 1</w:t>
      </w:r>
      <w:r w:rsidRPr="00EF1AEE">
        <w:rPr>
          <w:vertAlign w:val="superscript"/>
        </w:rPr>
        <w:t>st</w:t>
      </w:r>
      <w:r>
        <w:t xml:space="preserve"> Section of Preprocess Function</w:t>
      </w:r>
      <w:bookmarkEnd w:id="200"/>
      <w:bookmarkEnd w:id="201"/>
    </w:p>
    <w:p w14:paraId="3B9996FD" w14:textId="06CC4B6C" w:rsidR="00282F4D" w:rsidRDefault="00282F4D" w:rsidP="00C63C77">
      <w:pPr>
        <w:pStyle w:val="BodyTextIndent"/>
      </w:pPr>
    </w:p>
    <w:p w14:paraId="66761A71" w14:textId="58A26CEF" w:rsidR="00282F4D" w:rsidRDefault="00282F4D" w:rsidP="00C63C77">
      <w:pPr>
        <w:pStyle w:val="BodyTextIndent"/>
      </w:pPr>
      <w:r>
        <w:t xml:space="preserve">The result of the image color scheme conversion and resize is shown through the figure </w:t>
      </w:r>
      <w:r w:rsidR="002D7EBE">
        <w:t>5.</w:t>
      </w:r>
      <w:r w:rsidR="005A3AB5">
        <w:t>3</w:t>
      </w:r>
      <w:r w:rsidR="002D7EBE">
        <w:t>6</w:t>
      </w:r>
      <w:r>
        <w:t>.</w:t>
      </w:r>
      <w:r w:rsidR="0040617C" w:rsidRPr="0040617C">
        <w:rPr>
          <w:noProof/>
        </w:rPr>
        <w:t xml:space="preserve"> </w:t>
      </w:r>
    </w:p>
    <w:p w14:paraId="2F75A03F" w14:textId="77777777" w:rsidR="007D027A" w:rsidRDefault="007D027A" w:rsidP="00C46C88">
      <w:pPr>
        <w:pStyle w:val="BodyTextIndent"/>
        <w:keepNext/>
        <w:ind w:firstLine="0"/>
        <w:jc w:val="center"/>
      </w:pPr>
      <w:r w:rsidRPr="007D027A">
        <w:rPr>
          <w:noProof/>
        </w:rPr>
        <w:lastRenderedPageBreak/>
        <w:drawing>
          <wp:inline distT="0" distB="0" distL="0" distR="0" wp14:anchorId="226A74AC" wp14:editId="1FAAB3E5">
            <wp:extent cx="3306725" cy="225124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3552" cy="2262702"/>
                    </a:xfrm>
                    <a:prstGeom prst="rect">
                      <a:avLst/>
                    </a:prstGeom>
                  </pic:spPr>
                </pic:pic>
              </a:graphicData>
            </a:graphic>
          </wp:inline>
        </w:drawing>
      </w:r>
    </w:p>
    <w:p w14:paraId="691F759F" w14:textId="75C52740" w:rsidR="0027691D" w:rsidRPr="003F6A66" w:rsidRDefault="0027691D" w:rsidP="0027691D">
      <w:pPr>
        <w:pStyle w:val="figureTitle"/>
      </w:pPr>
      <w:bookmarkStart w:id="202" w:name="_Toc34865763"/>
      <w:bookmarkStart w:id="203" w:name="_Toc34915172"/>
      <w:r>
        <w:t>The Transformation of Real Game Frame into Preprocessed Frame</w:t>
      </w:r>
      <w:bookmarkEnd w:id="202"/>
      <w:bookmarkEnd w:id="203"/>
    </w:p>
    <w:p w14:paraId="79A635A9" w14:textId="77777777" w:rsidR="00BA274B" w:rsidRPr="00BA274B" w:rsidRDefault="00BA274B" w:rsidP="00BA274B"/>
    <w:p w14:paraId="48F7ACAE" w14:textId="77777777" w:rsidR="007D027A" w:rsidRPr="007D027A" w:rsidRDefault="007D027A" w:rsidP="007D027A"/>
    <w:p w14:paraId="14398F28" w14:textId="49DA1EDC" w:rsidR="00B47E3C" w:rsidRDefault="00B47E3C" w:rsidP="00C63C77">
      <w:pPr>
        <w:pStyle w:val="BodyTextIndent"/>
      </w:pPr>
      <w:r>
        <w:t xml:space="preserve">The result of the preprocessed frame then will be returned as an array of integer by using numpy library. The code to return the data is shown </w:t>
      </w:r>
      <w:r w:rsidR="0056292F">
        <w:t xml:space="preserve">in the figure </w:t>
      </w:r>
      <w:r w:rsidR="002D7EBE">
        <w:t>5.</w:t>
      </w:r>
      <w:r w:rsidR="005A3AB5">
        <w:t>3</w:t>
      </w:r>
      <w:r w:rsidR="002D7EBE">
        <w:t>7</w:t>
      </w:r>
      <w:r w:rsidR="0056292F">
        <w:t>.</w:t>
      </w:r>
    </w:p>
    <w:p w14:paraId="5F993930" w14:textId="77777777" w:rsidR="007D027A" w:rsidRDefault="00282F4D" w:rsidP="00A273C6">
      <w:pPr>
        <w:pStyle w:val="BodyTextIndent"/>
        <w:keepNext/>
        <w:ind w:firstLine="0"/>
        <w:jc w:val="center"/>
      </w:pPr>
      <w:r w:rsidRPr="003F6A66">
        <w:rPr>
          <w:noProof/>
        </w:rPr>
        <mc:AlternateContent>
          <mc:Choice Requires="wps">
            <w:drawing>
              <wp:inline distT="0" distB="0" distL="0" distR="0" wp14:anchorId="5397EFD9" wp14:editId="50C9BE4E">
                <wp:extent cx="3638550" cy="3080385"/>
                <wp:effectExtent l="0" t="0" r="19050" b="25400"/>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3080385"/>
                        </a:xfrm>
                        <a:prstGeom prst="rect">
                          <a:avLst/>
                        </a:prstGeom>
                        <a:solidFill>
                          <a:srgbClr val="FFFFFF"/>
                        </a:solidFill>
                        <a:ln w="9525">
                          <a:solidFill>
                            <a:srgbClr val="000000"/>
                          </a:solidFill>
                          <a:miter lim="800000"/>
                          <a:headEnd/>
                          <a:tailEnd/>
                        </a:ln>
                      </wps:spPr>
                      <wps:txbx>
                        <w:txbxContent>
                          <w:p w14:paraId="2B4D5A3F" w14:textId="5E40A4A3" w:rsidR="00034D66" w:rsidRDefault="00034D66" w:rsidP="00282F4D">
                            <w:r w:rsidRPr="00224FBC">
                              <w:t xml:space="preserve">    </w:t>
                            </w:r>
                            <w:r w:rsidRPr="00740F3B">
                              <w:rPr>
                                <w:i/>
                                <w:iCs/>
                                <w:lang w:val="en-ID"/>
                              </w:rPr>
                              <w:t xml:space="preserve">return </w:t>
                            </w:r>
                            <w:r w:rsidRPr="00740F3B">
                              <w:rPr>
                                <w:lang w:val="en-ID"/>
                              </w:rPr>
                              <w:t>np.asarray(image.getdata(), dtype=np.uint8).reshape(image.size[1], image.size[0])</w:t>
                            </w:r>
                          </w:p>
                        </w:txbxContent>
                      </wps:txbx>
                      <wps:bodyPr rot="0" vert="horz" wrap="square" lIns="91440" tIns="45720" rIns="91440" bIns="45720" anchor="t" anchorCtr="0" upright="1">
                        <a:spAutoFit/>
                      </wps:bodyPr>
                    </wps:wsp>
                  </a:graphicData>
                </a:graphic>
              </wp:inline>
            </w:drawing>
          </mc:Choice>
          <mc:Fallback>
            <w:pict>
              <v:shape w14:anchorId="5397EFD9" id="_x0000_s1115" type="#_x0000_t202" style="width:286.5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">
                <v:textbox style="mso-fit-shape-to-text:t">
                  <w:txbxContent>
                    <w:p w14:paraId="2B4D5A3F" w14:textId="5E40A4A3" w:rsidR="00034D66" w:rsidRDefault="00034D66" w:rsidP="00282F4D">
                      <w:r w:rsidRPr="00224FBC">
                        <w:t xml:space="preserve">    </w:t>
                      </w:r>
                      <w:r w:rsidRPr="00740F3B">
                        <w:rPr>
                          <w:i/>
                          <w:iCs/>
                          <w:lang w:val="en-ID"/>
                        </w:rPr>
                        <w:t xml:space="preserve">return </w:t>
                      </w:r>
                      <w:r w:rsidRPr="00740F3B">
                        <w:rPr>
                          <w:lang w:val="en-ID"/>
                        </w:rPr>
                        <w:t>np.asarray(image.getdata(), dtype=np.uint8).reshape(image.size[1], image.size[0])</w:t>
                      </w:r>
                    </w:p>
                  </w:txbxContent>
                </v:textbox>
                <w10:anchorlock/>
              </v:shape>
            </w:pict>
          </mc:Fallback>
        </mc:AlternateContent>
      </w:r>
    </w:p>
    <w:p w14:paraId="277FBFC2" w14:textId="148487C7" w:rsidR="0027691D" w:rsidRPr="003F6A66" w:rsidRDefault="0027691D" w:rsidP="0027691D">
      <w:pPr>
        <w:pStyle w:val="figureTitle"/>
      </w:pPr>
      <w:bookmarkStart w:id="204" w:name="_Toc34865764"/>
      <w:bookmarkStart w:id="205" w:name="_Toc34915173"/>
      <w:r>
        <w:t>The 2</w:t>
      </w:r>
      <w:r w:rsidRPr="0027691D">
        <w:rPr>
          <w:vertAlign w:val="superscript"/>
        </w:rPr>
        <w:t>nd</w:t>
      </w:r>
      <w:r>
        <w:t xml:space="preserve"> Section of Preprocess Function</w:t>
      </w:r>
      <w:bookmarkEnd w:id="204"/>
      <w:bookmarkEnd w:id="205"/>
    </w:p>
    <w:p w14:paraId="561538E8" w14:textId="77777777" w:rsidR="00BA274B" w:rsidRPr="00BA274B" w:rsidRDefault="00BA274B" w:rsidP="00BA274B"/>
    <w:p w14:paraId="4FFB89B6" w14:textId="0768C2E4" w:rsidR="00C63C77" w:rsidRDefault="00C63C77" w:rsidP="007D027A">
      <w:pPr>
        <w:pStyle w:val="BodyTextIndent"/>
      </w:pPr>
      <w:r>
        <w:t xml:space="preserve">After the current state have been initialized, the other variable which are timestep (t), current score (Score), live counter (live), and the end of episode Boolean (done) are initialized. </w:t>
      </w:r>
    </w:p>
    <w:p w14:paraId="7A1687C5" w14:textId="311C6468" w:rsidR="00337CE3" w:rsidRDefault="0049334F" w:rsidP="002F4858">
      <w:pPr>
        <w:pStyle w:val="BodyTextIndent"/>
        <w:rPr>
          <w:noProof/>
        </w:rPr>
      </w:pPr>
      <w:r>
        <w:t>The se</w:t>
      </w:r>
      <w:r w:rsidR="002F4858">
        <w:t xml:space="preserve">cond </w:t>
      </w:r>
      <w:r w:rsidR="007D027A">
        <w:t>section</w:t>
      </w:r>
      <w:r w:rsidR="002F4858">
        <w:t xml:space="preserve"> of the evaluation function is started when the agent start to play Ms.PacMan. This phase is marks by the second appearance of </w:t>
      </w:r>
      <w:r w:rsidR="002F4858">
        <w:rPr>
          <w:i/>
          <w:iCs/>
        </w:rPr>
        <w:t>while loop</w:t>
      </w:r>
      <w:r w:rsidR="002F4858">
        <w:t xml:space="preserve"> function which is based on the end of episode boolean (done) and the live counter variable (live) which means that an episode will end if the agent reach the terminal state or if the agent run out </w:t>
      </w:r>
      <w:r w:rsidR="002F4858">
        <w:lastRenderedPageBreak/>
        <w:t>of Ms.PacMan’s live.</w:t>
      </w:r>
      <w:r w:rsidR="00337CE3" w:rsidRPr="00337CE3">
        <w:rPr>
          <w:noProof/>
        </w:rPr>
        <w:t xml:space="preserve"> </w:t>
      </w:r>
      <w:r w:rsidR="00337CE3">
        <w:rPr>
          <w:noProof/>
        </w:rPr>
        <w:t xml:space="preserve">The figure </w:t>
      </w:r>
      <w:r w:rsidR="002D7EBE">
        <w:rPr>
          <w:noProof/>
        </w:rPr>
        <w:t>5.</w:t>
      </w:r>
      <w:r w:rsidR="005A3AB5">
        <w:rPr>
          <w:noProof/>
        </w:rPr>
        <w:t>3</w:t>
      </w:r>
      <w:r w:rsidR="002D7EBE">
        <w:rPr>
          <w:noProof/>
        </w:rPr>
        <w:t>8</w:t>
      </w:r>
      <w:r w:rsidR="00337CE3">
        <w:rPr>
          <w:noProof/>
        </w:rPr>
        <w:t xml:space="preserve"> shows the code of the second </w:t>
      </w:r>
      <w:r w:rsidR="0056292F">
        <w:rPr>
          <w:noProof/>
        </w:rPr>
        <w:t>section</w:t>
      </w:r>
      <w:r w:rsidR="00337CE3">
        <w:rPr>
          <w:noProof/>
        </w:rPr>
        <w:t xml:space="preserve"> </w:t>
      </w:r>
      <w:r w:rsidR="0056292F">
        <w:rPr>
          <w:noProof/>
        </w:rPr>
        <w:t>o</w:t>
      </w:r>
      <w:r w:rsidR="00337CE3">
        <w:rPr>
          <w:noProof/>
        </w:rPr>
        <w:t>f the evaluation function which contains the second loop.</w:t>
      </w:r>
    </w:p>
    <w:p w14:paraId="38D463FB" w14:textId="77777777" w:rsidR="007D027A" w:rsidRDefault="00337CE3" w:rsidP="00A273C6">
      <w:pPr>
        <w:pStyle w:val="BodyTextIndent"/>
        <w:keepNext/>
        <w:jc w:val="center"/>
      </w:pPr>
      <w:r w:rsidRPr="003F6A66">
        <w:rPr>
          <w:noProof/>
        </w:rPr>
        <mc:AlternateContent>
          <mc:Choice Requires="wps">
            <w:drawing>
              <wp:inline distT="0" distB="0" distL="0" distR="0" wp14:anchorId="46FF9277" wp14:editId="5CCE64AB">
                <wp:extent cx="4698124" cy="1933575"/>
                <wp:effectExtent l="0" t="0" r="26670" b="28575"/>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124" cy="1933575"/>
                        </a:xfrm>
                        <a:prstGeom prst="rect">
                          <a:avLst/>
                        </a:prstGeom>
                        <a:solidFill>
                          <a:srgbClr val="FFFFFF"/>
                        </a:solidFill>
                        <a:ln w="9525">
                          <a:solidFill>
                            <a:srgbClr val="000000"/>
                          </a:solidFill>
                          <a:miter lim="800000"/>
                          <a:headEnd/>
                          <a:tailEnd/>
                        </a:ln>
                      </wps:spPr>
                      <wps:txbx>
                        <w:txbxContent>
                          <w:p w14:paraId="3FD1EFB3" w14:textId="77777777" w:rsidR="00034D66" w:rsidRDefault="00034D66" w:rsidP="00337CE3">
                            <w:r w:rsidRPr="00224FBC">
                              <w:rPr>
                                <w:i/>
                                <w:iCs/>
                              </w:rPr>
                              <w:t xml:space="preserve">        # Start episode</w:t>
                            </w:r>
                            <w:r w:rsidRPr="00224FBC">
                              <w:rPr>
                                <w:i/>
                                <w:iCs/>
                              </w:rPr>
                              <w:br/>
                              <w:t xml:space="preserve">        while not </w:t>
                            </w:r>
                            <w:r w:rsidRPr="00224FBC">
                              <w:t xml:space="preserve">done </w:t>
                            </w:r>
                            <w:r w:rsidRPr="00224FBC">
                              <w:rPr>
                                <w:i/>
                                <w:iCs/>
                              </w:rPr>
                              <w:t xml:space="preserve">or </w:t>
                            </w:r>
                            <w:r w:rsidRPr="00224FBC">
                              <w:t>live &gt; 0:</w:t>
                            </w:r>
                            <w:r w:rsidRPr="00224FBC">
                              <w:br/>
                              <w:t xml:space="preserve">            action = DQA.choose_action(np.asarray([current_state]), testing=</w:t>
                            </w:r>
                            <w:r w:rsidRPr="00224FBC">
                              <w:rPr>
                                <w:i/>
                                <w:iCs/>
                              </w:rPr>
                              <w:t>True</w:t>
                            </w:r>
                            <w:r w:rsidRPr="00224FBC">
                              <w:t>)</w:t>
                            </w:r>
                            <w:r w:rsidRPr="00224FBC">
                              <w:br/>
                              <w:t xml:space="preserve">            obs, reward, done, info = env.step(action)</w:t>
                            </w:r>
                            <w:r w:rsidRPr="00224FBC">
                              <w:br/>
                              <w:t xml:space="preserve">            live = info['ale.lives']</w:t>
                            </w:r>
                            <w:r w:rsidRPr="00224FBC">
                              <w:br/>
                              <w:t xml:space="preserve">            obs = preprocess(obs)</w:t>
                            </w:r>
                            <w:r w:rsidRPr="00224FBC">
                              <w:br/>
                              <w:t xml:space="preserve">            current_state = shift(current_state, obs)</w:t>
                            </w:r>
                            <w:r w:rsidRPr="00224FBC">
                              <w:br/>
                              <w:t xml:space="preserve">            score += reward</w:t>
                            </w:r>
                            <w:r w:rsidRPr="00224FBC">
                              <w:br/>
                              <w:t xml:space="preserve">            t += 1</w:t>
                            </w:r>
                            <w:r w:rsidRPr="00224FBC">
                              <w:br/>
                            </w:r>
                          </w:p>
                        </w:txbxContent>
                      </wps:txbx>
                      <wps:bodyPr rot="0" vert="horz" wrap="square" lIns="91440" tIns="45720" rIns="91440" bIns="45720" anchor="t" anchorCtr="0" upright="1">
                        <a:noAutofit/>
                      </wps:bodyPr>
                    </wps:wsp>
                  </a:graphicData>
                </a:graphic>
              </wp:inline>
            </w:drawing>
          </mc:Choice>
          <mc:Fallback>
            <w:pict>
              <v:shape w14:anchorId="46FF9277" id="_x0000_s1116" type="#_x0000_t202" style="width:369.9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">
                <v:textbox>
                  <w:txbxContent>
                    <w:p w14:paraId="3FD1EFB3" w14:textId="77777777" w:rsidR="00034D66" w:rsidRDefault="00034D66" w:rsidP="00337CE3">
                      <w:r w:rsidRPr="00224FBC">
                        <w:rPr>
                          <w:i/>
                          <w:iCs/>
                        </w:rPr>
                        <w:t xml:space="preserve">        # Start episode</w:t>
                      </w:r>
                      <w:r w:rsidRPr="00224FBC">
                        <w:rPr>
                          <w:i/>
                          <w:iCs/>
                        </w:rPr>
                        <w:br/>
                        <w:t xml:space="preserve">        while not </w:t>
                      </w:r>
                      <w:r w:rsidRPr="00224FBC">
                        <w:t xml:space="preserve">done </w:t>
                      </w:r>
                      <w:r w:rsidRPr="00224FBC">
                        <w:rPr>
                          <w:i/>
                          <w:iCs/>
                        </w:rPr>
                        <w:t xml:space="preserve">or </w:t>
                      </w:r>
                      <w:r w:rsidRPr="00224FBC">
                        <w:t>live &gt; 0:</w:t>
                      </w:r>
                      <w:r w:rsidRPr="00224FBC">
                        <w:br/>
                        <w:t xml:space="preserve">            action = DQA.choose_action(np.asarray([current_state]), testing=</w:t>
                      </w:r>
                      <w:r w:rsidRPr="00224FBC">
                        <w:rPr>
                          <w:i/>
                          <w:iCs/>
                        </w:rPr>
                        <w:t>True</w:t>
                      </w:r>
                      <w:r w:rsidRPr="00224FBC">
                        <w:t>)</w:t>
                      </w:r>
                      <w:r w:rsidRPr="00224FBC">
                        <w:br/>
                        <w:t xml:space="preserve">            obs, reward, done, info = env.step(action)</w:t>
                      </w:r>
                      <w:r w:rsidRPr="00224FBC">
                        <w:br/>
                        <w:t xml:space="preserve">            live = info['ale.lives']</w:t>
                      </w:r>
                      <w:r w:rsidRPr="00224FBC">
                        <w:br/>
                        <w:t xml:space="preserve">            obs = preprocess(obs)</w:t>
                      </w:r>
                      <w:r w:rsidRPr="00224FBC">
                        <w:br/>
                        <w:t xml:space="preserve">            current_state = shift(current_state, obs)</w:t>
                      </w:r>
                      <w:r w:rsidRPr="00224FBC">
                        <w:br/>
                        <w:t xml:space="preserve">            score += reward</w:t>
                      </w:r>
                      <w:r w:rsidRPr="00224FBC">
                        <w:br/>
                        <w:t xml:space="preserve">            t += 1</w:t>
                      </w:r>
                      <w:r w:rsidRPr="00224FBC">
                        <w:br/>
                      </w:r>
                    </w:p>
                  </w:txbxContent>
                </v:textbox>
                <w10:anchorlock/>
              </v:shape>
            </w:pict>
          </mc:Fallback>
        </mc:AlternateContent>
      </w:r>
    </w:p>
    <w:p w14:paraId="3B59AB4B" w14:textId="330C14AF" w:rsidR="0027691D" w:rsidRPr="003F6A66" w:rsidRDefault="0027691D" w:rsidP="0027691D">
      <w:pPr>
        <w:pStyle w:val="figureTitle"/>
      </w:pPr>
      <w:bookmarkStart w:id="206" w:name="_Toc34865765"/>
      <w:bookmarkStart w:id="207" w:name="_Toc34915174"/>
      <w:r>
        <w:t>The 2</w:t>
      </w:r>
      <w:r w:rsidRPr="0027691D">
        <w:rPr>
          <w:vertAlign w:val="superscript"/>
        </w:rPr>
        <w:t>nd</w:t>
      </w:r>
      <w:r>
        <w:t xml:space="preserve"> Section of Evaluate Function</w:t>
      </w:r>
      <w:bookmarkEnd w:id="206"/>
      <w:bookmarkEnd w:id="207"/>
    </w:p>
    <w:p w14:paraId="5ED166FE" w14:textId="77777777" w:rsidR="00BA274B" w:rsidRPr="00BA274B" w:rsidRDefault="00BA274B" w:rsidP="00BA274B"/>
    <w:p w14:paraId="4C12C452" w14:textId="05950536" w:rsidR="002F4858" w:rsidRDefault="002F4858" w:rsidP="002F4858">
      <w:pPr>
        <w:pStyle w:val="BodyTextIndent"/>
      </w:pPr>
      <w:r>
        <w:t xml:space="preserve">The agent </w:t>
      </w:r>
      <w:r w:rsidR="00E213D6">
        <w:t>calls</w:t>
      </w:r>
      <w:r>
        <w:t xml:space="preserve"> the choose action function to choose a random action</w:t>
      </w:r>
      <w:r w:rsidR="00E213D6">
        <w:t>, which is set into testing mode,</w:t>
      </w:r>
      <w:r>
        <w:t xml:space="preserve"> based on the choose action mechanism that is already discussed in the </w:t>
      </w:r>
      <w:r w:rsidR="00C068CE">
        <w:t xml:space="preserve">agent’s class section. </w:t>
      </w:r>
    </w:p>
    <w:p w14:paraId="582DC8FC" w14:textId="4B205E51" w:rsidR="00E213D6" w:rsidRDefault="00E412FC" w:rsidP="00E213D6">
      <w:pPr>
        <w:pStyle w:val="BodyTextIndent"/>
      </w:pPr>
      <w:r>
        <w:t xml:space="preserve">The obs, reward, done, and info variable store the result of the agent’s taken action. Live variable stored the information of the agent’s live count. After taking an action, the next observation will be preprocessed again, then the current_state stack of consecutive four images will be updated. The update is handled by the </w:t>
      </w:r>
      <w:r>
        <w:rPr>
          <w:i/>
          <w:iCs/>
        </w:rPr>
        <w:t xml:space="preserve">shift </w:t>
      </w:r>
      <w:r>
        <w:t>function</w:t>
      </w:r>
      <w:r w:rsidR="0056292F">
        <w:t xml:space="preserve">, shown by figure </w:t>
      </w:r>
      <w:r w:rsidR="002D7EBE">
        <w:t>5.</w:t>
      </w:r>
      <w:r w:rsidR="005A3AB5">
        <w:t>3</w:t>
      </w:r>
      <w:r w:rsidR="002D7EBE">
        <w:t>9</w:t>
      </w:r>
      <w:r w:rsidR="00A1548E">
        <w:t>,</w:t>
      </w:r>
      <w:r>
        <w:t xml:space="preserve"> that will create a sense of motion so that the neural network could extract the feature of the moving game’s frame. </w:t>
      </w:r>
    </w:p>
    <w:p w14:paraId="150F1508" w14:textId="77777777" w:rsidR="007D027A" w:rsidRDefault="00E213D6" w:rsidP="00A273C6">
      <w:pPr>
        <w:pStyle w:val="BodyTextIndent"/>
        <w:keepNext/>
        <w:jc w:val="center"/>
      </w:pPr>
      <w:r w:rsidRPr="003F6A66">
        <w:rPr>
          <w:noProof/>
        </w:rPr>
        <w:lastRenderedPageBreak/>
        <mc:AlternateContent>
          <mc:Choice Requires="wps">
            <w:drawing>
              <wp:inline distT="0" distB="0" distL="0" distR="0" wp14:anchorId="3FB480A8" wp14:editId="0A3F961A">
                <wp:extent cx="4048125" cy="3080385"/>
                <wp:effectExtent l="0" t="0" r="28575" b="2540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3080385"/>
                        </a:xfrm>
                        <a:prstGeom prst="rect">
                          <a:avLst/>
                        </a:prstGeom>
                        <a:solidFill>
                          <a:srgbClr val="FFFFFF"/>
                        </a:solidFill>
                        <a:ln w="9525">
                          <a:solidFill>
                            <a:srgbClr val="000000"/>
                          </a:solidFill>
                          <a:miter lim="800000"/>
                          <a:headEnd/>
                          <a:tailEnd/>
                        </a:ln>
                      </wps:spPr>
                      <wps:txbx>
                        <w:txbxContent>
                          <w:p w14:paraId="12300B4A" w14:textId="77777777" w:rsidR="00034D66" w:rsidRDefault="00034D66" w:rsidP="00E213D6">
                            <w:r w:rsidRPr="00224FBC">
                              <w:rPr>
                                <w:i/>
                                <w:iCs/>
                              </w:rPr>
                              <w:t xml:space="preserve">def </w:t>
                            </w:r>
                            <w:r w:rsidRPr="00224FBC">
                              <w:t>shift(current_stack, observation):</w:t>
                            </w:r>
                            <w:r w:rsidRPr="00224FBC">
                              <w:br/>
                              <w:t xml:space="preserve">    </w:t>
                            </w:r>
                            <w:r w:rsidRPr="00224FBC">
                              <w:rPr>
                                <w:i/>
                                <w:iCs/>
                              </w:rPr>
                              <w:t xml:space="preserve">return </w:t>
                            </w:r>
                            <w:r w:rsidRPr="00224FBC">
                              <w:t>np.append(current_stack[1:], [observation], axis=0)</w:t>
                            </w:r>
                          </w:p>
                        </w:txbxContent>
                      </wps:txbx>
                      <wps:bodyPr rot="0" vert="horz" wrap="square" lIns="91440" tIns="45720" rIns="91440" bIns="45720" anchor="t" anchorCtr="0" upright="1">
                        <a:spAutoFit/>
                      </wps:bodyPr>
                    </wps:wsp>
                  </a:graphicData>
                </a:graphic>
              </wp:inline>
            </w:drawing>
          </mc:Choice>
          <mc:Fallback>
            <w:pict>
              <v:shape w14:anchorId="3FB480A8" id="_x0000_s1117" type="#_x0000_t202" style="width:318.75pt;height:2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">
                <v:textbox style="mso-fit-shape-to-text:t">
                  <w:txbxContent>
                    <w:p w14:paraId="12300B4A" w14:textId="77777777" w:rsidR="00034D66" w:rsidRDefault="00034D66" w:rsidP="00E213D6">
                      <w:r w:rsidRPr="00224FBC">
                        <w:rPr>
                          <w:i/>
                          <w:iCs/>
                        </w:rPr>
                        <w:t xml:space="preserve">def </w:t>
                      </w:r>
                      <w:r w:rsidRPr="00224FBC">
                        <w:t>shift(current_stack, observation):</w:t>
                      </w:r>
                      <w:r w:rsidRPr="00224FBC">
                        <w:br/>
                        <w:t xml:space="preserve">    </w:t>
                      </w:r>
                      <w:r w:rsidRPr="00224FBC">
                        <w:rPr>
                          <w:i/>
                          <w:iCs/>
                        </w:rPr>
                        <w:t xml:space="preserve">return </w:t>
                      </w:r>
                      <w:r w:rsidRPr="00224FBC">
                        <w:t>np.append(current_stack[1:], [observation], axis=0)</w:t>
                      </w:r>
                    </w:p>
                  </w:txbxContent>
                </v:textbox>
                <w10:anchorlock/>
              </v:shape>
            </w:pict>
          </mc:Fallback>
        </mc:AlternateContent>
      </w:r>
    </w:p>
    <w:p w14:paraId="7F766AD7" w14:textId="32600D20" w:rsidR="001A40CF" w:rsidRPr="003F6A66" w:rsidRDefault="001A40CF" w:rsidP="001A40CF">
      <w:pPr>
        <w:pStyle w:val="figureTitle"/>
      </w:pPr>
      <w:bookmarkStart w:id="208" w:name="_Toc34865766"/>
      <w:bookmarkStart w:id="209" w:name="_Toc34915175"/>
      <w:r>
        <w:t>The Shift Function</w:t>
      </w:r>
      <w:bookmarkEnd w:id="208"/>
      <w:bookmarkEnd w:id="209"/>
    </w:p>
    <w:p w14:paraId="5006D717" w14:textId="77777777" w:rsidR="00BA274B" w:rsidRPr="00BA274B" w:rsidRDefault="00BA274B" w:rsidP="00BA274B"/>
    <w:p w14:paraId="2630F714" w14:textId="2D4C3095" w:rsidR="00E412FC" w:rsidRDefault="000441E3" w:rsidP="00E412FC">
      <w:pPr>
        <w:pStyle w:val="BodyTextIndent"/>
      </w:pPr>
      <w:r>
        <w:t xml:space="preserve">Shift function will </w:t>
      </w:r>
      <w:r w:rsidR="00AE0E13">
        <w:t>shift</w:t>
      </w:r>
      <w:r>
        <w:t xml:space="preserve"> the four images which means the last stored images will be deleted leaving an empty space for the newest state to be stored. The process of shifting the states </w:t>
      </w:r>
      <w:r w:rsidR="001069E5">
        <w:t xml:space="preserve">is </w:t>
      </w:r>
      <w:r>
        <w:t>illustrated through the figure</w:t>
      </w:r>
      <w:r w:rsidR="001069E5">
        <w:t xml:space="preserve"> </w:t>
      </w:r>
      <w:r w:rsidR="002D7EBE">
        <w:t>5.</w:t>
      </w:r>
      <w:r w:rsidR="005A3AB5">
        <w:t>4</w:t>
      </w:r>
      <w:r w:rsidR="002D7EBE">
        <w:t>0</w:t>
      </w:r>
      <w:r w:rsidR="001069E5">
        <w:t xml:space="preserve"> </w:t>
      </w:r>
      <w:r>
        <w:t>below.</w:t>
      </w:r>
    </w:p>
    <w:p w14:paraId="329503AA" w14:textId="1664F3EF" w:rsidR="005B09D5" w:rsidRDefault="00CA6ED7" w:rsidP="00A273C6">
      <w:pPr>
        <w:pStyle w:val="BodyTextIndent"/>
        <w:keepNext/>
        <w:jc w:val="center"/>
      </w:pPr>
      <w:r>
        <w:rPr>
          <w:noProof/>
        </w:rPr>
        <mc:AlternateContent>
          <mc:Choice Requires="wps">
            <w:drawing>
              <wp:anchor distT="0" distB="0" distL="114300" distR="114300" simplePos="0" relativeHeight="251649024" behindDoc="0" locked="0" layoutInCell="1" allowOverlap="1" wp14:anchorId="452B09D8" wp14:editId="21F460EE">
                <wp:simplePos x="0" y="0"/>
                <wp:positionH relativeFrom="column">
                  <wp:posOffset>3344072</wp:posOffset>
                </wp:positionH>
                <wp:positionV relativeFrom="paragraph">
                  <wp:posOffset>3362325</wp:posOffset>
                </wp:positionV>
                <wp:extent cx="857250" cy="87630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857250" cy="876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FA4CB" id="Rectangle 106" o:spid="_x0000_s1026" style="position:absolute;margin-left:263.3pt;margin-top:264.75pt;width:67.5pt;height: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ZTmnAIAAJI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" filled="f" strokecolor="red" strokeweight="2.25pt"/>
            </w:pict>
          </mc:Fallback>
        </mc:AlternateContent>
      </w:r>
      <w:r w:rsidR="00EF7D31">
        <w:rPr>
          <w:noProof/>
        </w:rPr>
        <mc:AlternateContent>
          <mc:Choice Requires="wps">
            <w:drawing>
              <wp:anchor distT="0" distB="0" distL="114300" distR="114300" simplePos="0" relativeHeight="251644928" behindDoc="0" locked="0" layoutInCell="1" allowOverlap="1" wp14:anchorId="01F365E4" wp14:editId="42C7467F">
                <wp:simplePos x="0" y="0"/>
                <wp:positionH relativeFrom="column">
                  <wp:posOffset>769945</wp:posOffset>
                </wp:positionH>
                <wp:positionV relativeFrom="paragraph">
                  <wp:posOffset>3363123</wp:posOffset>
                </wp:positionV>
                <wp:extent cx="2466975" cy="87630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2466975" cy="876300"/>
                        </a:xfrm>
                        <a:prstGeom prst="rect">
                          <a:avLst/>
                        </a:prstGeom>
                        <a:noFill/>
                        <a:ln w="285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239A" id="Rectangle 101" o:spid="_x0000_s1026" style="position:absolute;margin-left:60.65pt;margin-top:264.8pt;width:194.25pt;height: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" filled="f" strokecolor="#747070 [1614]" strokeweight="2.25pt"/>
            </w:pict>
          </mc:Fallback>
        </mc:AlternateContent>
      </w:r>
      <w:r w:rsidR="00EF7D31">
        <w:rPr>
          <w:noProof/>
        </w:rPr>
        <mc:AlternateContent>
          <mc:Choice Requires="wps">
            <w:drawing>
              <wp:anchor distT="0" distB="0" distL="114300" distR="114300" simplePos="0" relativeHeight="251642880" behindDoc="0" locked="0" layoutInCell="1" allowOverlap="1" wp14:anchorId="46270B6C" wp14:editId="47F1BCF5">
                <wp:simplePos x="0" y="0"/>
                <wp:positionH relativeFrom="page">
                  <wp:posOffset>3038228</wp:posOffset>
                </wp:positionH>
                <wp:positionV relativeFrom="paragraph">
                  <wp:posOffset>361950</wp:posOffset>
                </wp:positionV>
                <wp:extent cx="2476500" cy="876300"/>
                <wp:effectExtent l="19050" t="19050" r="19050" b="19050"/>
                <wp:wrapNone/>
                <wp:docPr id="91" name="Rectangle 91"/>
                <wp:cNvGraphicFramePr/>
                <a:graphic xmlns:a="http://schemas.openxmlformats.org/drawingml/2006/main">
                  <a:graphicData uri="http://schemas.microsoft.com/office/word/2010/wordprocessingShape">
                    <wps:wsp>
                      <wps:cNvSpPr/>
                      <wps:spPr>
                        <a:xfrm>
                          <a:off x="0" y="0"/>
                          <a:ext cx="2476500" cy="876300"/>
                        </a:xfrm>
                        <a:prstGeom prst="rect">
                          <a:avLst/>
                        </a:prstGeom>
                        <a:noFill/>
                        <a:ln w="285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26771" id="Rectangle 91" o:spid="_x0000_s1026" style="position:absolute;margin-left:239.25pt;margin-top:28.5pt;width:195pt;height:69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" filled="f" strokecolor="#747070 [1614]" strokeweight="2.25pt">
                <w10:wrap anchorx="page"/>
              </v:rect>
            </w:pict>
          </mc:Fallback>
        </mc:AlternateContent>
      </w:r>
      <w:r w:rsidR="00EF7D31">
        <w:rPr>
          <w:noProof/>
        </w:rPr>
        <mc:AlternateContent>
          <mc:Choice Requires="wps">
            <w:drawing>
              <wp:anchor distT="0" distB="0" distL="114300" distR="114300" simplePos="0" relativeHeight="251646976" behindDoc="0" locked="0" layoutInCell="1" allowOverlap="1" wp14:anchorId="0A59A987" wp14:editId="08B1BA51">
                <wp:simplePos x="0" y="0"/>
                <wp:positionH relativeFrom="column">
                  <wp:posOffset>792167</wp:posOffset>
                </wp:positionH>
                <wp:positionV relativeFrom="paragraph">
                  <wp:posOffset>1685925</wp:posOffset>
                </wp:positionV>
                <wp:extent cx="866775" cy="885825"/>
                <wp:effectExtent l="19050" t="19050" r="28575" b="28575"/>
                <wp:wrapNone/>
                <wp:docPr id="105" name="Rectangle 105"/>
                <wp:cNvGraphicFramePr/>
                <a:graphic xmlns:a="http://schemas.openxmlformats.org/drawingml/2006/main">
                  <a:graphicData uri="http://schemas.microsoft.com/office/word/2010/wordprocessingShape">
                    <wps:wsp>
                      <wps:cNvSpPr/>
                      <wps:spPr>
                        <a:xfrm>
                          <a:off x="0" y="0"/>
                          <a:ext cx="866775" cy="885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3302" id="Rectangle 105" o:spid="_x0000_s1026" style="position:absolute;margin-left:62.4pt;margin-top:132.75pt;width:68.25pt;height:69.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" filled="f" strokecolor="red" strokeweight="2.25pt"/>
            </w:pict>
          </mc:Fallback>
        </mc:AlternateContent>
      </w:r>
      <w:r w:rsidR="000441E3">
        <w:rPr>
          <w:noProof/>
        </w:rPr>
        <mc:AlternateContent>
          <mc:Choice Requires="wps">
            <w:drawing>
              <wp:inline distT="0" distB="0" distL="0" distR="0" wp14:anchorId="4B81E9B5" wp14:editId="69A8A1D9">
                <wp:extent cx="4457700" cy="43434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4343400"/>
                        </a:xfrm>
                        <a:prstGeom prst="rect">
                          <a:avLst/>
                        </a:prstGeom>
                        <a:solidFill>
                          <a:srgbClr val="FFFFFF"/>
                        </a:solidFill>
                        <a:ln w="9525">
                          <a:solidFill>
                            <a:srgbClr val="000000"/>
                          </a:solidFill>
                          <a:miter lim="800000"/>
                          <a:headEnd/>
                          <a:tailEnd/>
                        </a:ln>
                      </wps:spPr>
                      <wps:txbx>
                        <w:txbxContent>
                          <w:p w14:paraId="351CF45F" w14:textId="1BB17F4F" w:rsidR="00034D66" w:rsidRDefault="00034D66">
                            <w:r>
                              <w:t>Array of the initial state of Ms. PacMan game</w:t>
                            </w:r>
                          </w:p>
                          <w:p w14:paraId="5D268E45" w14:textId="77777777" w:rsidR="00034D66" w:rsidRDefault="00034D66"/>
                          <w:p w14:paraId="2371A09B" w14:textId="0BFBF5D2" w:rsidR="00034D66" w:rsidRDefault="00034D66">
                            <w:r>
                              <w:rPr>
                                <w:noProof/>
                              </w:rPr>
                              <w:drawing>
                                <wp:inline distT="0" distB="0" distL="0" distR="0" wp14:anchorId="2150F828" wp14:editId="06C7BADF">
                                  <wp:extent cx="800100" cy="8001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t xml:space="preserve">  </w:t>
                            </w:r>
                            <w:r>
                              <w:rPr>
                                <w:noProof/>
                              </w:rPr>
                              <w:drawing>
                                <wp:inline distT="0" distB="0" distL="0" distR="0" wp14:anchorId="1BA30CA6" wp14:editId="5928F879">
                                  <wp:extent cx="800100" cy="8001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noProof/>
                              </w:rPr>
                              <w:drawing>
                                <wp:inline distT="0" distB="0" distL="0" distR="0" wp14:anchorId="011B1FC9" wp14:editId="089F2250">
                                  <wp:extent cx="800100" cy="8001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noProof/>
                              </w:rPr>
                              <w:drawing>
                                <wp:inline distT="0" distB="0" distL="0" distR="0" wp14:anchorId="0FE1DEC4" wp14:editId="672BB2C2">
                                  <wp:extent cx="800100" cy="8001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59ADA8C1" w14:textId="77777777" w:rsidR="00034D66" w:rsidRDefault="00034D66"/>
                          <w:p w14:paraId="00A0775F" w14:textId="2344B815" w:rsidR="00034D66" w:rsidRDefault="00034D66">
                            <w:r>
                              <w:t>The new state to be stored in the current state’s variable</w:t>
                            </w:r>
                          </w:p>
                          <w:p w14:paraId="1E56BCCC" w14:textId="77777777" w:rsidR="00034D66" w:rsidRDefault="00034D66"/>
                          <w:p w14:paraId="620EEC8E" w14:textId="527C56DA" w:rsidR="00034D66" w:rsidRDefault="00034D66">
                            <w:r>
                              <w:rPr>
                                <w:noProof/>
                              </w:rPr>
                              <w:drawing>
                                <wp:inline distT="0" distB="0" distL="0" distR="0" wp14:anchorId="071CC5CF" wp14:editId="188EAA6E">
                                  <wp:extent cx="800100" cy="8001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reprocess_2.png"/>
                                          <pic:cNvPicPr/>
                                        </pic:nvPicPr>
                                        <pic:blipFill>
                                          <a:blip r:embed="rId48">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5964B005" w14:textId="13893551" w:rsidR="00034D66" w:rsidRDefault="00034D66"/>
                          <w:p w14:paraId="11CF3367" w14:textId="1FBFBF1F" w:rsidR="00034D66" w:rsidRDefault="00034D66">
                            <w:r>
                              <w:t xml:space="preserve">The last three state from the array, indicated by the grey box, will be copied and appended (overwrite) to the current state array along with the new state image in the end of the array. </w:t>
                            </w:r>
                          </w:p>
                          <w:p w14:paraId="3EDB5E9D" w14:textId="7340619C" w:rsidR="00034D66" w:rsidRDefault="00034D66"/>
                          <w:p w14:paraId="18409A3D" w14:textId="318A13A3" w:rsidR="00034D66" w:rsidRDefault="00034D66">
                            <w:r>
                              <w:rPr>
                                <w:noProof/>
                              </w:rPr>
                              <w:drawing>
                                <wp:inline distT="0" distB="0" distL="0" distR="0" wp14:anchorId="3CA0FFBA" wp14:editId="077F6328">
                                  <wp:extent cx="800100" cy="8001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noProof/>
                              </w:rPr>
                              <w:drawing>
                                <wp:inline distT="0" distB="0" distL="0" distR="0" wp14:anchorId="6BA8B6A1" wp14:editId="427323CB">
                                  <wp:extent cx="800100" cy="8001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noProof/>
                              </w:rPr>
                              <w:drawing>
                                <wp:inline distT="0" distB="0" distL="0" distR="0" wp14:anchorId="39B5AEBC" wp14:editId="09FD2776">
                                  <wp:extent cx="800100" cy="8001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t xml:space="preserve">    </w:t>
                            </w:r>
                            <w:r>
                              <w:rPr>
                                <w:noProof/>
                              </w:rPr>
                              <w:drawing>
                                <wp:inline distT="0" distB="0" distL="0" distR="0" wp14:anchorId="7D4F02CF" wp14:editId="5B2BA939">
                                  <wp:extent cx="800100" cy="8001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reprocess_2.png"/>
                                          <pic:cNvPicPr/>
                                        </pic:nvPicPr>
                                        <pic:blipFill>
                                          <a:blip r:embed="rId48">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B81E9B5" id="_x0000_s1118" type="#_x0000_t202" style="width:351pt;height: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">
                <v:textbox>
                  <w:txbxContent>
                    <w:p w14:paraId="351CF45F" w14:textId="1BB17F4F" w:rsidR="00034D66" w:rsidRDefault="00034D66">
                      <w:r>
                        <w:t>Array of the initial state of Ms. PacMan game</w:t>
                      </w:r>
                    </w:p>
                    <w:p w14:paraId="5D268E45" w14:textId="77777777" w:rsidR="00034D66" w:rsidRDefault="00034D66"/>
                    <w:p w14:paraId="2371A09B" w14:textId="0BFBF5D2" w:rsidR="00034D66" w:rsidRDefault="00034D66">
                      <w:r>
                        <w:rPr>
                          <w:noProof/>
                        </w:rPr>
                        <w:drawing>
                          <wp:inline distT="0" distB="0" distL="0" distR="0" wp14:anchorId="2150F828" wp14:editId="06C7BADF">
                            <wp:extent cx="800100" cy="8001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t xml:space="preserve">  </w:t>
                      </w:r>
                      <w:r>
                        <w:rPr>
                          <w:noProof/>
                        </w:rPr>
                        <w:drawing>
                          <wp:inline distT="0" distB="0" distL="0" distR="0" wp14:anchorId="1BA30CA6" wp14:editId="5928F879">
                            <wp:extent cx="800100" cy="8001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noProof/>
                        </w:rPr>
                        <w:drawing>
                          <wp:inline distT="0" distB="0" distL="0" distR="0" wp14:anchorId="011B1FC9" wp14:editId="089F2250">
                            <wp:extent cx="800100" cy="8001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noProof/>
                        </w:rPr>
                        <w:drawing>
                          <wp:inline distT="0" distB="0" distL="0" distR="0" wp14:anchorId="0FE1DEC4" wp14:editId="672BB2C2">
                            <wp:extent cx="800100" cy="8001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59ADA8C1" w14:textId="77777777" w:rsidR="00034D66" w:rsidRDefault="00034D66"/>
                    <w:p w14:paraId="00A0775F" w14:textId="2344B815" w:rsidR="00034D66" w:rsidRDefault="00034D66">
                      <w:r>
                        <w:t>The new state to be stored in the current state’s variable</w:t>
                      </w:r>
                    </w:p>
                    <w:p w14:paraId="1E56BCCC" w14:textId="77777777" w:rsidR="00034D66" w:rsidRDefault="00034D66"/>
                    <w:p w14:paraId="620EEC8E" w14:textId="527C56DA" w:rsidR="00034D66" w:rsidRDefault="00034D66">
                      <w:r>
                        <w:rPr>
                          <w:noProof/>
                        </w:rPr>
                        <w:drawing>
                          <wp:inline distT="0" distB="0" distL="0" distR="0" wp14:anchorId="071CC5CF" wp14:editId="188EAA6E">
                            <wp:extent cx="800100" cy="8001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reprocess_2.png"/>
                                    <pic:cNvPicPr/>
                                  </pic:nvPicPr>
                                  <pic:blipFill>
                                    <a:blip r:embed="rId48">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5964B005" w14:textId="13893551" w:rsidR="00034D66" w:rsidRDefault="00034D66"/>
                    <w:p w14:paraId="11CF3367" w14:textId="1FBFBF1F" w:rsidR="00034D66" w:rsidRDefault="00034D66">
                      <w:r>
                        <w:t xml:space="preserve">The last three state from the array, indicated by the grey box, will be copied and appended (overwrite) to the current state array along with the new state image in the end of the array. </w:t>
                      </w:r>
                    </w:p>
                    <w:p w14:paraId="3EDB5E9D" w14:textId="7340619C" w:rsidR="00034D66" w:rsidRDefault="00034D66"/>
                    <w:p w14:paraId="18409A3D" w14:textId="318A13A3" w:rsidR="00034D66" w:rsidRDefault="00034D66">
                      <w:r>
                        <w:rPr>
                          <w:noProof/>
                        </w:rPr>
                        <w:drawing>
                          <wp:inline distT="0" distB="0" distL="0" distR="0" wp14:anchorId="3CA0FFBA" wp14:editId="077F6328">
                            <wp:extent cx="800100" cy="8001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noProof/>
                        </w:rPr>
                        <w:drawing>
                          <wp:inline distT="0" distB="0" distL="0" distR="0" wp14:anchorId="6BA8B6A1" wp14:editId="427323CB">
                            <wp:extent cx="800100" cy="8001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noProof/>
                        </w:rPr>
                        <w:drawing>
                          <wp:inline distT="0" distB="0" distL="0" distR="0" wp14:anchorId="39B5AEBC" wp14:editId="09FD2776">
                            <wp:extent cx="800100" cy="8001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reprocess_1.png"/>
                                    <pic:cNvPicPr/>
                                  </pic:nvPicPr>
                                  <pic:blipFill>
                                    <a:blip r:embed="rId47">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t xml:space="preserve">    </w:t>
                      </w:r>
                      <w:r>
                        <w:rPr>
                          <w:noProof/>
                        </w:rPr>
                        <w:drawing>
                          <wp:inline distT="0" distB="0" distL="0" distR="0" wp14:anchorId="7D4F02CF" wp14:editId="5B2BA939">
                            <wp:extent cx="800100" cy="8001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reprocess_2.png"/>
                                    <pic:cNvPicPr/>
                                  </pic:nvPicPr>
                                  <pic:blipFill>
                                    <a:blip r:embed="rId48">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txbxContent>
                </v:textbox>
                <w10:anchorlock/>
              </v:shape>
            </w:pict>
          </mc:Fallback>
        </mc:AlternateContent>
      </w:r>
    </w:p>
    <w:p w14:paraId="15FFEE04" w14:textId="5A28B557" w:rsidR="00EF7D31" w:rsidRPr="003F6A66" w:rsidRDefault="00EF7D31" w:rsidP="00EF7D31">
      <w:pPr>
        <w:pStyle w:val="figureTitle"/>
      </w:pPr>
      <w:bookmarkStart w:id="210" w:name="_Toc34865767"/>
      <w:bookmarkStart w:id="211" w:name="_Toc34915176"/>
      <w:r>
        <w:t>The Shifting Frame Mechanics</w:t>
      </w:r>
      <w:bookmarkEnd w:id="210"/>
      <w:bookmarkEnd w:id="211"/>
    </w:p>
    <w:p w14:paraId="0E9A782A" w14:textId="77777777" w:rsidR="00BA274B" w:rsidRPr="00BA274B" w:rsidRDefault="00BA274B" w:rsidP="00BA274B"/>
    <w:p w14:paraId="29CB3262" w14:textId="4E1759B7" w:rsidR="00E213D6" w:rsidRDefault="002876B3" w:rsidP="0066489F">
      <w:pPr>
        <w:pStyle w:val="BodyTextIndent"/>
      </w:pPr>
      <w:r>
        <w:lastRenderedPageBreak/>
        <w:t xml:space="preserve">The score is updated with the immediate reward that the agent </w:t>
      </w:r>
      <w:r w:rsidR="00CB12D1">
        <w:t>gets</w:t>
      </w:r>
      <w:r>
        <w:t xml:space="preserve"> from taking an action. Then, the algorithm will check whether the </w:t>
      </w:r>
      <w:r w:rsidR="00C5433D">
        <w:t>episodes reach its end by checking the done variable and the live counter. If the episode reaches it ends, then the score will be appended to the scores list and the episode counter will be incremented</w:t>
      </w:r>
      <w:r w:rsidR="001069E5">
        <w:t xml:space="preserve"> as shown by figure </w:t>
      </w:r>
      <w:r w:rsidR="002D7EBE">
        <w:t>5.</w:t>
      </w:r>
      <w:r w:rsidR="005A3AB5">
        <w:t>4</w:t>
      </w:r>
      <w:r w:rsidR="002D7EBE">
        <w:t>1</w:t>
      </w:r>
      <w:r w:rsidR="00C5433D">
        <w:t>.</w:t>
      </w:r>
    </w:p>
    <w:p w14:paraId="5E267CAA" w14:textId="77777777" w:rsidR="005B09D5" w:rsidRDefault="00D70A49" w:rsidP="00A273C6">
      <w:pPr>
        <w:pStyle w:val="BodyTextIndent"/>
        <w:keepNext/>
        <w:jc w:val="center"/>
      </w:pPr>
      <w:r w:rsidRPr="003F6A66">
        <w:rPr>
          <w:noProof/>
        </w:rPr>
        <mc:AlternateContent>
          <mc:Choice Requires="wps">
            <w:drawing>
              <wp:inline distT="0" distB="0" distL="0" distR="0" wp14:anchorId="01294A04" wp14:editId="777B8B77">
                <wp:extent cx="4698124" cy="1509823"/>
                <wp:effectExtent l="0" t="0" r="26670" b="1460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124" cy="1509823"/>
                        </a:xfrm>
                        <a:prstGeom prst="rect">
                          <a:avLst/>
                        </a:prstGeom>
                        <a:solidFill>
                          <a:srgbClr val="FFFFFF"/>
                        </a:solidFill>
                        <a:ln w="9525">
                          <a:solidFill>
                            <a:srgbClr val="000000"/>
                          </a:solidFill>
                          <a:miter lim="800000"/>
                          <a:headEnd/>
                          <a:tailEnd/>
                        </a:ln>
                      </wps:spPr>
                      <wps:txbx>
                        <w:txbxContent>
                          <w:p w14:paraId="79B1162A" w14:textId="368BA337" w:rsidR="00034D66" w:rsidRDefault="00034D66" w:rsidP="00D70A49">
                            <w:r w:rsidRPr="00224FBC">
                              <w:t xml:space="preserve">            </w:t>
                            </w:r>
                            <w:r w:rsidRPr="00224FBC">
                              <w:rPr>
                                <w:i/>
                                <w:iCs/>
                              </w:rPr>
                              <w:t># End episode</w:t>
                            </w:r>
                            <w:r w:rsidRPr="00224FBC">
                              <w:rPr>
                                <w:i/>
                                <w:iCs/>
                              </w:rPr>
                              <w:br/>
                              <w:t xml:space="preserve">            if </w:t>
                            </w:r>
                            <w:r w:rsidRPr="00224FBC">
                              <w:t xml:space="preserve">done </w:t>
                            </w:r>
                            <w:r w:rsidRPr="00224FBC">
                              <w:rPr>
                                <w:i/>
                                <w:iCs/>
                              </w:rPr>
                              <w:t xml:space="preserve">or </w:t>
                            </w:r>
                            <w:r w:rsidRPr="00224FBC">
                              <w:t>live &lt; 1:</w:t>
                            </w:r>
                            <w:r w:rsidRPr="00224FBC">
                              <w:br/>
                              <w:t xml:space="preserve">                episode += 1</w:t>
                            </w:r>
                            <w:r w:rsidRPr="00224FBC">
                              <w:rPr>
                                <w:i/>
                                <w:iCs/>
                              </w:rPr>
                              <w:br/>
                              <w:t xml:space="preserve">                </w:t>
                            </w:r>
                            <w:r w:rsidRPr="00224FBC">
                              <w:t xml:space="preserve">scores.append([t, score]) </w:t>
                            </w:r>
                          </w:p>
                          <w:p w14:paraId="1BEECED2" w14:textId="77777777" w:rsidR="00034D66" w:rsidRDefault="00034D66" w:rsidP="00C46C88">
                            <w:r w:rsidRPr="00224FBC">
                              <w:rPr>
                                <w:i/>
                                <w:iCs/>
                              </w:rPr>
                              <w:t xml:space="preserve">    </w:t>
                            </w:r>
                            <w:r w:rsidRPr="00224FBC">
                              <w:t>scores = np.asarray(scores)</w:t>
                            </w:r>
                            <w:r w:rsidRPr="00224FBC">
                              <w:br/>
                              <w:t xml:space="preserve">    max_indices = np.argwhere(scores[:, 1] == np.max(scores[:, 1])).ravel()</w:t>
                            </w:r>
                            <w:r w:rsidRPr="00224FBC">
                              <w:br/>
                              <w:t xml:space="preserve">    max_idx = np.random.choice(max_indices)</w:t>
                            </w:r>
                          </w:p>
                          <w:p w14:paraId="2601538B" w14:textId="77777777" w:rsidR="00034D66" w:rsidRDefault="00034D66" w:rsidP="00D70A49"/>
                        </w:txbxContent>
                      </wps:txbx>
                      <wps:bodyPr rot="0" vert="horz" wrap="square" lIns="91440" tIns="45720" rIns="91440" bIns="45720" anchor="t" anchorCtr="0" upright="1">
                        <a:noAutofit/>
                      </wps:bodyPr>
                    </wps:wsp>
                  </a:graphicData>
                </a:graphic>
              </wp:inline>
            </w:drawing>
          </mc:Choice>
          <mc:Fallback>
            <w:pict>
              <v:shape w14:anchorId="01294A04" id="_x0000_s1119" type="#_x0000_t202" style="width:369.9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">
                <v:textbox>
                  <w:txbxContent>
                    <w:p w14:paraId="79B1162A" w14:textId="368BA337" w:rsidR="00034D66" w:rsidRDefault="00034D66" w:rsidP="00D70A49">
                      <w:r w:rsidRPr="00224FBC">
                        <w:t xml:space="preserve">            </w:t>
                      </w:r>
                      <w:r w:rsidRPr="00224FBC">
                        <w:rPr>
                          <w:i/>
                          <w:iCs/>
                        </w:rPr>
                        <w:t># End episode</w:t>
                      </w:r>
                      <w:r w:rsidRPr="00224FBC">
                        <w:rPr>
                          <w:i/>
                          <w:iCs/>
                        </w:rPr>
                        <w:br/>
                        <w:t xml:space="preserve">            if </w:t>
                      </w:r>
                      <w:r w:rsidRPr="00224FBC">
                        <w:t xml:space="preserve">done </w:t>
                      </w:r>
                      <w:r w:rsidRPr="00224FBC">
                        <w:rPr>
                          <w:i/>
                          <w:iCs/>
                        </w:rPr>
                        <w:t xml:space="preserve">or </w:t>
                      </w:r>
                      <w:r w:rsidRPr="00224FBC">
                        <w:t>live &lt; 1:</w:t>
                      </w:r>
                      <w:r w:rsidRPr="00224FBC">
                        <w:br/>
                        <w:t xml:space="preserve">                episode += 1</w:t>
                      </w:r>
                      <w:r w:rsidRPr="00224FBC">
                        <w:rPr>
                          <w:i/>
                          <w:iCs/>
                        </w:rPr>
                        <w:br/>
                        <w:t xml:space="preserve">                </w:t>
                      </w:r>
                      <w:r w:rsidRPr="00224FBC">
                        <w:t xml:space="preserve">scores.append([t, score]) </w:t>
                      </w:r>
                    </w:p>
                    <w:p w14:paraId="1BEECED2" w14:textId="77777777" w:rsidR="00034D66" w:rsidRDefault="00034D66" w:rsidP="00C46C88">
                      <w:r w:rsidRPr="00224FBC">
                        <w:rPr>
                          <w:i/>
                          <w:iCs/>
                        </w:rPr>
                        <w:t xml:space="preserve">    </w:t>
                      </w:r>
                      <w:r w:rsidRPr="00224FBC">
                        <w:t>scores = np.asarray(scores)</w:t>
                      </w:r>
                      <w:r w:rsidRPr="00224FBC">
                        <w:br/>
                        <w:t xml:space="preserve">    max_indices = np.argwhere(scores[:, 1] == np.max(scores[:, 1])).ravel()</w:t>
                      </w:r>
                      <w:r w:rsidRPr="00224FBC">
                        <w:br/>
                        <w:t xml:space="preserve">    max_idx = np.random.choice(max_indices)</w:t>
                      </w:r>
                    </w:p>
                    <w:p w14:paraId="2601538B" w14:textId="77777777" w:rsidR="00034D66" w:rsidRDefault="00034D66" w:rsidP="00D70A49"/>
                  </w:txbxContent>
                </v:textbox>
                <w10:anchorlock/>
              </v:shape>
            </w:pict>
          </mc:Fallback>
        </mc:AlternateContent>
      </w:r>
    </w:p>
    <w:p w14:paraId="517918F8" w14:textId="0EEE47B8" w:rsidR="009524A7" w:rsidRPr="003F6A66" w:rsidRDefault="009524A7" w:rsidP="009524A7">
      <w:pPr>
        <w:pStyle w:val="figureTitle"/>
      </w:pPr>
      <w:bookmarkStart w:id="212" w:name="_Toc34865768"/>
      <w:bookmarkStart w:id="213" w:name="_Toc34915177"/>
      <w:r>
        <w:t>The 3</w:t>
      </w:r>
      <w:r w:rsidRPr="009524A7">
        <w:rPr>
          <w:vertAlign w:val="superscript"/>
        </w:rPr>
        <w:t>rd</w:t>
      </w:r>
      <w:r>
        <w:t xml:space="preserve"> Section of Evaluate Function</w:t>
      </w:r>
      <w:bookmarkEnd w:id="212"/>
      <w:bookmarkEnd w:id="213"/>
    </w:p>
    <w:p w14:paraId="5844DD88" w14:textId="77777777" w:rsidR="00BA274B" w:rsidRPr="00BA274B" w:rsidRDefault="00BA274B" w:rsidP="00BA274B"/>
    <w:p w14:paraId="15F40EAD" w14:textId="4531C322" w:rsidR="002F4858" w:rsidRDefault="00C5433D" w:rsidP="0066489F">
      <w:pPr>
        <w:pStyle w:val="BodyTextIndent"/>
      </w:pPr>
      <w:r>
        <w:t>The final phase</w:t>
      </w:r>
      <w:r w:rsidR="005A3AB5">
        <w:t>, depicted by figure 5.42,</w:t>
      </w:r>
      <w:r>
        <w:t xml:space="preserve"> of the evaluation function </w:t>
      </w:r>
      <w:r w:rsidR="005B09D5">
        <w:t xml:space="preserve">is located </w:t>
      </w:r>
      <w:r w:rsidR="00BA0C26">
        <w:t xml:space="preserve">outside </w:t>
      </w:r>
      <w:r w:rsidR="005B09D5">
        <w:t>the</w:t>
      </w:r>
      <w:r w:rsidR="00BA0C26">
        <w:t xml:space="preserve"> loops</w:t>
      </w:r>
      <w:r>
        <w:t>. The maximum score location in the array then will be taken. Then, the best average score that the agent could get</w:t>
      </w:r>
      <w:r w:rsidR="005A3AB5">
        <w:t xml:space="preserve"> is extracted</w:t>
      </w:r>
      <w:r>
        <w:t xml:space="preserve">. A checkpoint that </w:t>
      </w:r>
      <w:r w:rsidR="00BA0C26">
        <w:t>contains the weights is also created. The max score then</w:t>
      </w:r>
      <w:r w:rsidR="00F06C3E">
        <w:t xml:space="preserve"> will be</w:t>
      </w:r>
      <w:r w:rsidR="00BA0C26">
        <w:t xml:space="preserve"> returned which mark the end of the function. The f</w:t>
      </w:r>
      <w:r w:rsidR="005A3AB5">
        <w:t>ull code of the evaluation function is depicted by figure 5.43 and 5.44 below</w:t>
      </w:r>
      <w:r w:rsidR="00BA0C26">
        <w:t>.</w:t>
      </w:r>
    </w:p>
    <w:p w14:paraId="558E3997" w14:textId="77777777" w:rsidR="005B09D5" w:rsidRDefault="002F4858" w:rsidP="00A273C6">
      <w:pPr>
        <w:pStyle w:val="BodyTextIndent"/>
        <w:keepNext/>
        <w:ind w:firstLine="0"/>
        <w:jc w:val="center"/>
      </w:pPr>
      <w:r w:rsidRPr="003F6A66">
        <w:rPr>
          <w:noProof/>
        </w:rPr>
        <mc:AlternateContent>
          <mc:Choice Requires="wps">
            <w:drawing>
              <wp:inline distT="0" distB="0" distL="0" distR="0" wp14:anchorId="756D0949" wp14:editId="01BC7971">
                <wp:extent cx="5140912" cy="1031358"/>
                <wp:effectExtent l="0" t="0" r="22225" b="1651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912" cy="1031358"/>
                        </a:xfrm>
                        <a:prstGeom prst="rect">
                          <a:avLst/>
                        </a:prstGeom>
                        <a:solidFill>
                          <a:srgbClr val="FFFFFF"/>
                        </a:solidFill>
                        <a:ln w="9525">
                          <a:solidFill>
                            <a:srgbClr val="000000"/>
                          </a:solidFill>
                          <a:miter lim="800000"/>
                          <a:headEnd/>
                          <a:tailEnd/>
                        </a:ln>
                      </wps:spPr>
                      <wps:txbx>
                        <w:txbxContent>
                          <w:p w14:paraId="73F99E53" w14:textId="2D0EA350" w:rsidR="00034D66" w:rsidRDefault="00034D66" w:rsidP="002F4858">
                            <w:r w:rsidRPr="00224FBC">
                              <w:t xml:space="preserve">    </w:t>
                            </w:r>
                            <w:r w:rsidRPr="00224FBC">
                              <w:rPr>
                                <w:i/>
                                <w:iCs/>
                              </w:rPr>
                              <w:t># Save best model</w:t>
                            </w:r>
                            <w:r w:rsidRPr="00224FBC">
                              <w:rPr>
                                <w:i/>
                                <w:iCs/>
                              </w:rPr>
                              <w:br/>
                              <w:t xml:space="preserve">    if </w:t>
                            </w:r>
                            <w:r w:rsidRPr="00224FBC">
                              <w:t>max_mean_score &lt; np.mean(scores):</w:t>
                            </w:r>
                            <w:r w:rsidRPr="00224FBC">
                              <w:br/>
                              <w:t xml:space="preserve">        max_mean_score = np.mean(scores)</w:t>
                            </w:r>
                            <w:r w:rsidRPr="00224FBC">
                              <w:br/>
                              <w:t xml:space="preserve">        agent.networks.model.save</w:t>
                            </w:r>
                            <w:r>
                              <w:t>_weights</w:t>
                            </w:r>
                            <w:r w:rsidRPr="00224FBC">
                              <w:t>(</w:t>
                            </w:r>
                            <w:r w:rsidRPr="00224FBC">
                              <w:rPr>
                                <w:i/>
                                <w:iCs/>
                              </w:rPr>
                              <w:t>str</w:t>
                            </w:r>
                            <w:r w:rsidRPr="00224FBC">
                              <w:t>(scores[</w:t>
                            </w:r>
                            <w:r w:rsidRPr="00224FBC">
                              <w:rPr>
                                <w:i/>
                                <w:iCs/>
                              </w:rPr>
                              <w:t>len</w:t>
                            </w:r>
                            <w:r w:rsidRPr="00224FBC">
                              <w:t>(scores)-1]) + '_best.h5')</w:t>
                            </w:r>
                            <w:r w:rsidRPr="00224FBC">
                              <w:br/>
                              <w:t xml:space="preserve">    </w:t>
                            </w:r>
                            <w:r w:rsidRPr="00224FBC">
                              <w:rPr>
                                <w:i/>
                                <w:iCs/>
                              </w:rPr>
                              <w:t xml:space="preserve">return </w:t>
                            </w:r>
                            <w:r w:rsidRPr="00224FBC">
                              <w:t>scores[max_idx, :].ravel()</w:t>
                            </w:r>
                          </w:p>
                        </w:txbxContent>
                      </wps:txbx>
                      <wps:bodyPr rot="0" vert="horz" wrap="square" lIns="91440" tIns="45720" rIns="91440" bIns="45720" anchor="t" anchorCtr="0" upright="1">
                        <a:noAutofit/>
                      </wps:bodyPr>
                    </wps:wsp>
                  </a:graphicData>
                </a:graphic>
              </wp:inline>
            </w:drawing>
          </mc:Choice>
          <mc:Fallback>
            <w:pict>
              <v:shape w14:anchorId="756D0949" id="_x0000_s1120" type="#_x0000_t202" style="width:404.8pt;height:8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">
                <v:textbox>
                  <w:txbxContent>
                    <w:p w14:paraId="73F99E53" w14:textId="2D0EA350" w:rsidR="00034D66" w:rsidRDefault="00034D66" w:rsidP="002F4858">
                      <w:r w:rsidRPr="00224FBC">
                        <w:t xml:space="preserve">    </w:t>
                      </w:r>
                      <w:r w:rsidRPr="00224FBC">
                        <w:rPr>
                          <w:i/>
                          <w:iCs/>
                        </w:rPr>
                        <w:t># Save best model</w:t>
                      </w:r>
                      <w:r w:rsidRPr="00224FBC">
                        <w:rPr>
                          <w:i/>
                          <w:iCs/>
                        </w:rPr>
                        <w:br/>
                        <w:t xml:space="preserve">    if </w:t>
                      </w:r>
                      <w:r w:rsidRPr="00224FBC">
                        <w:t>max_mean_score &lt; np.mean(scores):</w:t>
                      </w:r>
                      <w:r w:rsidRPr="00224FBC">
                        <w:br/>
                        <w:t xml:space="preserve">        max_mean_score = np.mean(scores)</w:t>
                      </w:r>
                      <w:r w:rsidRPr="00224FBC">
                        <w:br/>
                        <w:t xml:space="preserve">        agent.networks.model.save</w:t>
                      </w:r>
                      <w:r>
                        <w:t>_weights</w:t>
                      </w:r>
                      <w:r w:rsidRPr="00224FBC">
                        <w:t>(</w:t>
                      </w:r>
                      <w:r w:rsidRPr="00224FBC">
                        <w:rPr>
                          <w:i/>
                          <w:iCs/>
                        </w:rPr>
                        <w:t>str</w:t>
                      </w:r>
                      <w:r w:rsidRPr="00224FBC">
                        <w:t>(scores[</w:t>
                      </w:r>
                      <w:r w:rsidRPr="00224FBC">
                        <w:rPr>
                          <w:i/>
                          <w:iCs/>
                        </w:rPr>
                        <w:t>len</w:t>
                      </w:r>
                      <w:r w:rsidRPr="00224FBC">
                        <w:t>(scores)-1]) + '_best.h5')</w:t>
                      </w:r>
                      <w:r w:rsidRPr="00224FBC">
                        <w:br/>
                        <w:t xml:space="preserve">    </w:t>
                      </w:r>
                      <w:r w:rsidRPr="00224FBC">
                        <w:rPr>
                          <w:i/>
                          <w:iCs/>
                        </w:rPr>
                        <w:t xml:space="preserve">return </w:t>
                      </w:r>
                      <w:r w:rsidRPr="00224FBC">
                        <w:t>scores[max_idx, :].ravel()</w:t>
                      </w:r>
                    </w:p>
                  </w:txbxContent>
                </v:textbox>
                <w10:anchorlock/>
              </v:shape>
            </w:pict>
          </mc:Fallback>
        </mc:AlternateContent>
      </w:r>
    </w:p>
    <w:p w14:paraId="66420DDF" w14:textId="3ACF06D4" w:rsidR="009524A7" w:rsidRPr="003F6A66" w:rsidRDefault="009524A7" w:rsidP="009524A7">
      <w:pPr>
        <w:pStyle w:val="figureTitle"/>
      </w:pPr>
      <w:bookmarkStart w:id="214" w:name="_Toc34865769"/>
      <w:bookmarkStart w:id="215" w:name="_Toc34915178"/>
      <w:r>
        <w:t>The 4</w:t>
      </w:r>
      <w:r w:rsidRPr="009524A7">
        <w:rPr>
          <w:vertAlign w:val="superscript"/>
        </w:rPr>
        <w:t>th</w:t>
      </w:r>
      <w:r>
        <w:t xml:space="preserve"> Section of Evaluate Function</w:t>
      </w:r>
      <w:bookmarkEnd w:id="214"/>
      <w:bookmarkEnd w:id="215"/>
    </w:p>
    <w:p w14:paraId="240E0DB2" w14:textId="77777777" w:rsidR="002375FB" w:rsidRDefault="00BA0C26" w:rsidP="002375FB">
      <w:pPr>
        <w:pStyle w:val="BodyTextIndent"/>
        <w:keepNext/>
        <w:ind w:firstLine="0"/>
        <w:jc w:val="center"/>
      </w:pPr>
      <w:r w:rsidRPr="003F6A66">
        <w:rPr>
          <w:noProof/>
        </w:rPr>
        <w:lastRenderedPageBreak/>
        <mc:AlternateContent>
          <mc:Choice Requires="wps">
            <w:drawing>
              <wp:inline distT="0" distB="0" distL="0" distR="0" wp14:anchorId="413A3B24" wp14:editId="5FAA6D27">
                <wp:extent cx="5140912" cy="5476875"/>
                <wp:effectExtent l="0" t="0" r="22225" b="285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912" cy="5476875"/>
                        </a:xfrm>
                        <a:prstGeom prst="rect">
                          <a:avLst/>
                        </a:prstGeom>
                        <a:solidFill>
                          <a:srgbClr val="FFFFFF"/>
                        </a:solidFill>
                        <a:ln w="9525">
                          <a:solidFill>
                            <a:srgbClr val="000000"/>
                          </a:solidFill>
                          <a:miter lim="800000"/>
                          <a:headEnd/>
                          <a:tailEnd/>
                        </a:ln>
                      </wps:spPr>
                      <wps:txbx>
                        <w:txbxContent>
                          <w:p w14:paraId="2E63AA77" w14:textId="2A45C64F" w:rsidR="00034D66" w:rsidRDefault="00034D66" w:rsidP="00BA0C26">
                            <w:r w:rsidRPr="00224FBC">
                              <w:rPr>
                                <w:i/>
                                <w:iCs/>
                              </w:rPr>
                              <w:t xml:space="preserve">def </w:t>
                            </w:r>
                            <w:r w:rsidRPr="00224FBC">
                              <w:t>evaluate(DQA):</w:t>
                            </w:r>
                            <w:r w:rsidRPr="00224FBC">
                              <w:br/>
                              <w:t xml:space="preserve">    </w:t>
                            </w:r>
                            <w:r w:rsidRPr="00224FBC">
                              <w:rPr>
                                <w:i/>
                                <w:iCs/>
                              </w:rPr>
                              <w:t xml:space="preserve">global </w:t>
                            </w:r>
                            <w:r w:rsidRPr="00224FBC">
                              <w:t>max_mean_score</w:t>
                            </w:r>
                            <w:r w:rsidRPr="00224FBC">
                              <w:br/>
                              <w:t xml:space="preserve">    env = gym.make(ENV_ID)</w:t>
                            </w:r>
                            <w:r w:rsidRPr="00224FBC">
                              <w:br/>
                              <w:t xml:space="preserve">    </w:t>
                            </w:r>
                            <w:r w:rsidRPr="00224FBC">
                              <w:rPr>
                                <w:i/>
                                <w:iCs/>
                              </w:rPr>
                              <w:t># env = Monitor(env, './videos', force=True, video_callable=lambda episode: True)</w:t>
                            </w:r>
                            <w:r w:rsidRPr="00224FBC">
                              <w:rPr>
                                <w:i/>
                                <w:iCs/>
                              </w:rPr>
                              <w:br/>
                              <w:t xml:space="preserve">    </w:t>
                            </w:r>
                            <w:r w:rsidRPr="00224FBC">
                              <w:t xml:space="preserve">scores = </w:t>
                            </w:r>
                            <w:r w:rsidRPr="00224FBC">
                              <w:rPr>
                                <w:i/>
                                <w:iCs/>
                              </w:rPr>
                              <w:t>list</w:t>
                            </w:r>
                            <w:r w:rsidRPr="00224FBC">
                              <w:t>()</w:t>
                            </w:r>
                            <w:r w:rsidRPr="00224FBC">
                              <w:br/>
                              <w:t xml:space="preserve">    frame_counter = 0</w:t>
                            </w:r>
                            <w:r w:rsidRPr="00224FBC">
                              <w:br/>
                              <w:t xml:space="preserve">    episode = 0</w:t>
                            </w:r>
                            <w:r w:rsidRPr="00224FBC">
                              <w:br/>
                            </w:r>
                            <w:r w:rsidRPr="00224FBC">
                              <w:br/>
                              <w:t xml:space="preserve">    </w:t>
                            </w:r>
                            <w:r w:rsidRPr="00224FBC">
                              <w:rPr>
                                <w:i/>
                                <w:iCs/>
                              </w:rPr>
                              <w:t xml:space="preserve">while </w:t>
                            </w:r>
                            <w:r w:rsidRPr="00224FBC">
                              <w:t>frame_counter &lt; 140000:</w:t>
                            </w:r>
                            <w:r w:rsidRPr="00224FBC">
                              <w:br/>
                              <w:t xml:space="preserve">        obs = preprocess(env.reset())</w:t>
                            </w:r>
                            <w:r w:rsidRPr="00224FBC">
                              <w:br/>
                            </w:r>
                            <w:r w:rsidRPr="00224FBC">
                              <w:br/>
                              <w:t xml:space="preserve">        frame_counter += 1</w:t>
                            </w:r>
                            <w:r w:rsidRPr="00224FBC">
                              <w:br/>
                              <w:t xml:space="preserve">        </w:t>
                            </w:r>
                            <w:r w:rsidRPr="00224FBC">
                              <w:rPr>
                                <w:i/>
                                <w:iCs/>
                              </w:rPr>
                              <w:t># Initialize the first state with the same 4 images</w:t>
                            </w:r>
                            <w:r w:rsidRPr="00224FBC">
                              <w:rPr>
                                <w:i/>
                                <w:iCs/>
                              </w:rPr>
                              <w:br/>
                              <w:t xml:space="preserve">        </w:t>
                            </w:r>
                            <w:r w:rsidRPr="00224FBC">
                              <w:t>current_state = np.array([obs, obs, obs, obs])</w:t>
                            </w:r>
                            <w:r w:rsidRPr="00224FBC">
                              <w:br/>
                              <w:t xml:space="preserve">        t = 0</w:t>
                            </w:r>
                            <w:r w:rsidRPr="00224FBC">
                              <w:br/>
                              <w:t xml:space="preserve">        score = 0</w:t>
                            </w:r>
                            <w:r w:rsidRPr="00224FBC">
                              <w:br/>
                              <w:t xml:space="preserve">        live = 3</w:t>
                            </w:r>
                            <w:r w:rsidRPr="00224FBC">
                              <w:br/>
                              <w:t xml:space="preserve">        done = </w:t>
                            </w:r>
                            <w:r w:rsidRPr="00224FBC">
                              <w:rPr>
                                <w:i/>
                                <w:iCs/>
                              </w:rPr>
                              <w:t>False</w:t>
                            </w:r>
                            <w:r w:rsidRPr="00224FBC">
                              <w:rPr>
                                <w:i/>
                                <w:iCs/>
                              </w:rPr>
                              <w:br/>
                            </w:r>
                            <w:r w:rsidRPr="00224FBC">
                              <w:rPr>
                                <w:i/>
                                <w:iCs/>
                              </w:rPr>
                              <w:br/>
                              <w:t xml:space="preserve">        # Start episode</w:t>
                            </w:r>
                            <w:r w:rsidRPr="00224FBC">
                              <w:rPr>
                                <w:i/>
                                <w:iCs/>
                              </w:rPr>
                              <w:br/>
                              <w:t xml:space="preserve">        while not </w:t>
                            </w:r>
                            <w:r w:rsidRPr="00224FBC">
                              <w:t xml:space="preserve">done </w:t>
                            </w:r>
                            <w:r w:rsidRPr="00224FBC">
                              <w:rPr>
                                <w:i/>
                                <w:iCs/>
                              </w:rPr>
                              <w:t xml:space="preserve">or </w:t>
                            </w:r>
                            <w:r w:rsidRPr="00224FBC">
                              <w:t>live &gt; 0:</w:t>
                            </w:r>
                            <w:r w:rsidRPr="00224FBC">
                              <w:br/>
                              <w:t xml:space="preserve">            action = DQA.choose_action(np.asarray([current_state]), testing=</w:t>
                            </w:r>
                            <w:r w:rsidRPr="00224FBC">
                              <w:rPr>
                                <w:i/>
                                <w:iCs/>
                              </w:rPr>
                              <w:t>True</w:t>
                            </w:r>
                            <w:r w:rsidRPr="00224FBC">
                              <w:t>)</w:t>
                            </w:r>
                            <w:r w:rsidRPr="00224FBC">
                              <w:br/>
                              <w:t xml:space="preserve">            obs, reward, done, info = env.step(action)</w:t>
                            </w:r>
                            <w:r w:rsidRPr="00224FBC">
                              <w:br/>
                              <w:t xml:space="preserve">            live = info['ale.lives']</w:t>
                            </w:r>
                            <w:r w:rsidRPr="00224FBC">
                              <w:br/>
                              <w:t xml:space="preserve">            obs = preprocess(obs)</w:t>
                            </w:r>
                            <w:r w:rsidRPr="00224FBC">
                              <w:br/>
                              <w:t xml:space="preserve">            current_state = shift(current_state, obs)</w:t>
                            </w:r>
                            <w:r w:rsidRPr="00224FBC">
                              <w:br/>
                              <w:t xml:space="preserve">            score += reward</w:t>
                            </w:r>
                            <w:r w:rsidRPr="00224FBC">
                              <w:br/>
                              <w:t xml:space="preserve">            t += 1</w:t>
                            </w:r>
                            <w:r w:rsidRPr="00224FBC">
                              <w:br/>
                              <w:t xml:space="preserve">            frame_counter += 1</w:t>
                            </w:r>
                            <w:r w:rsidRPr="00224FBC">
                              <w:br/>
                            </w:r>
                          </w:p>
                        </w:txbxContent>
                      </wps:txbx>
                      <wps:bodyPr rot="0" vert="horz" wrap="square" lIns="91440" tIns="45720" rIns="91440" bIns="45720" anchor="t" anchorCtr="0" upright="1">
                        <a:noAutofit/>
                      </wps:bodyPr>
                    </wps:wsp>
                  </a:graphicData>
                </a:graphic>
              </wp:inline>
            </w:drawing>
          </mc:Choice>
          <mc:Fallback>
            <w:pict>
              <v:shape w14:anchorId="413A3B24" id="_x0000_s1121" type="#_x0000_t202" style="width:404.8pt;height:4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">
                <v:textbox>
                  <w:txbxContent>
                    <w:p w14:paraId="2E63AA77" w14:textId="2A45C64F" w:rsidR="00034D66" w:rsidRDefault="00034D66" w:rsidP="00BA0C26">
                      <w:r w:rsidRPr="00224FBC">
                        <w:rPr>
                          <w:i/>
                          <w:iCs/>
                        </w:rPr>
                        <w:t xml:space="preserve">def </w:t>
                      </w:r>
                      <w:r w:rsidRPr="00224FBC">
                        <w:t>evaluate(DQA):</w:t>
                      </w:r>
                      <w:r w:rsidRPr="00224FBC">
                        <w:br/>
                        <w:t xml:space="preserve">    </w:t>
                      </w:r>
                      <w:r w:rsidRPr="00224FBC">
                        <w:rPr>
                          <w:i/>
                          <w:iCs/>
                        </w:rPr>
                        <w:t xml:space="preserve">global </w:t>
                      </w:r>
                      <w:r w:rsidRPr="00224FBC">
                        <w:t>max_mean_score</w:t>
                      </w:r>
                      <w:r w:rsidRPr="00224FBC">
                        <w:br/>
                        <w:t xml:space="preserve">    env = gym.make(ENV_ID)</w:t>
                      </w:r>
                      <w:r w:rsidRPr="00224FBC">
                        <w:br/>
                        <w:t xml:space="preserve">    </w:t>
                      </w:r>
                      <w:r w:rsidRPr="00224FBC">
                        <w:rPr>
                          <w:i/>
                          <w:iCs/>
                        </w:rPr>
                        <w:t># env = Monitor(env, './videos', force=True, video_callable=lambda episode: True)</w:t>
                      </w:r>
                      <w:r w:rsidRPr="00224FBC">
                        <w:rPr>
                          <w:i/>
                          <w:iCs/>
                        </w:rPr>
                        <w:br/>
                        <w:t xml:space="preserve">    </w:t>
                      </w:r>
                      <w:r w:rsidRPr="00224FBC">
                        <w:t xml:space="preserve">scores = </w:t>
                      </w:r>
                      <w:r w:rsidRPr="00224FBC">
                        <w:rPr>
                          <w:i/>
                          <w:iCs/>
                        </w:rPr>
                        <w:t>list</w:t>
                      </w:r>
                      <w:r w:rsidRPr="00224FBC">
                        <w:t>()</w:t>
                      </w:r>
                      <w:r w:rsidRPr="00224FBC">
                        <w:br/>
                        <w:t xml:space="preserve">    frame_counter = 0</w:t>
                      </w:r>
                      <w:r w:rsidRPr="00224FBC">
                        <w:br/>
                        <w:t xml:space="preserve">    episode = 0</w:t>
                      </w:r>
                      <w:r w:rsidRPr="00224FBC">
                        <w:br/>
                      </w:r>
                      <w:r w:rsidRPr="00224FBC">
                        <w:br/>
                        <w:t xml:space="preserve">    </w:t>
                      </w:r>
                      <w:r w:rsidRPr="00224FBC">
                        <w:rPr>
                          <w:i/>
                          <w:iCs/>
                        </w:rPr>
                        <w:t xml:space="preserve">while </w:t>
                      </w:r>
                      <w:r w:rsidRPr="00224FBC">
                        <w:t>frame_counter &lt; 140000:</w:t>
                      </w:r>
                      <w:r w:rsidRPr="00224FBC">
                        <w:br/>
                        <w:t xml:space="preserve">        obs = preprocess(env.reset())</w:t>
                      </w:r>
                      <w:r w:rsidRPr="00224FBC">
                        <w:br/>
                      </w:r>
                      <w:r w:rsidRPr="00224FBC">
                        <w:br/>
                        <w:t xml:space="preserve">        frame_counter += 1</w:t>
                      </w:r>
                      <w:r w:rsidRPr="00224FBC">
                        <w:br/>
                        <w:t xml:space="preserve">        </w:t>
                      </w:r>
                      <w:r w:rsidRPr="00224FBC">
                        <w:rPr>
                          <w:i/>
                          <w:iCs/>
                        </w:rPr>
                        <w:t># Initialize the first state with the same 4 images</w:t>
                      </w:r>
                      <w:r w:rsidRPr="00224FBC">
                        <w:rPr>
                          <w:i/>
                          <w:iCs/>
                        </w:rPr>
                        <w:br/>
                        <w:t xml:space="preserve">        </w:t>
                      </w:r>
                      <w:r w:rsidRPr="00224FBC">
                        <w:t>current_state = np.array([obs, obs, obs, obs])</w:t>
                      </w:r>
                      <w:r w:rsidRPr="00224FBC">
                        <w:br/>
                        <w:t xml:space="preserve">        t = 0</w:t>
                      </w:r>
                      <w:r w:rsidRPr="00224FBC">
                        <w:br/>
                        <w:t xml:space="preserve">        score = 0</w:t>
                      </w:r>
                      <w:r w:rsidRPr="00224FBC">
                        <w:br/>
                        <w:t xml:space="preserve">        live = 3</w:t>
                      </w:r>
                      <w:r w:rsidRPr="00224FBC">
                        <w:br/>
                        <w:t xml:space="preserve">        done = </w:t>
                      </w:r>
                      <w:r w:rsidRPr="00224FBC">
                        <w:rPr>
                          <w:i/>
                          <w:iCs/>
                        </w:rPr>
                        <w:t>False</w:t>
                      </w:r>
                      <w:r w:rsidRPr="00224FBC">
                        <w:rPr>
                          <w:i/>
                          <w:iCs/>
                        </w:rPr>
                        <w:br/>
                      </w:r>
                      <w:r w:rsidRPr="00224FBC">
                        <w:rPr>
                          <w:i/>
                          <w:iCs/>
                        </w:rPr>
                        <w:br/>
                        <w:t xml:space="preserve">        # Start episode</w:t>
                      </w:r>
                      <w:r w:rsidRPr="00224FBC">
                        <w:rPr>
                          <w:i/>
                          <w:iCs/>
                        </w:rPr>
                        <w:br/>
                        <w:t xml:space="preserve">        while not </w:t>
                      </w:r>
                      <w:r w:rsidRPr="00224FBC">
                        <w:t xml:space="preserve">done </w:t>
                      </w:r>
                      <w:r w:rsidRPr="00224FBC">
                        <w:rPr>
                          <w:i/>
                          <w:iCs/>
                        </w:rPr>
                        <w:t xml:space="preserve">or </w:t>
                      </w:r>
                      <w:r w:rsidRPr="00224FBC">
                        <w:t>live &gt; 0:</w:t>
                      </w:r>
                      <w:r w:rsidRPr="00224FBC">
                        <w:br/>
                        <w:t xml:space="preserve">            action = DQA.choose_action(np.asarray([current_state]), testing=</w:t>
                      </w:r>
                      <w:r w:rsidRPr="00224FBC">
                        <w:rPr>
                          <w:i/>
                          <w:iCs/>
                        </w:rPr>
                        <w:t>True</w:t>
                      </w:r>
                      <w:r w:rsidRPr="00224FBC">
                        <w:t>)</w:t>
                      </w:r>
                      <w:r w:rsidRPr="00224FBC">
                        <w:br/>
                        <w:t xml:space="preserve">            obs, reward, done, info = env.step(action)</w:t>
                      </w:r>
                      <w:r w:rsidRPr="00224FBC">
                        <w:br/>
                        <w:t xml:space="preserve">            live = info['ale.lives']</w:t>
                      </w:r>
                      <w:r w:rsidRPr="00224FBC">
                        <w:br/>
                        <w:t xml:space="preserve">            obs = preprocess(obs)</w:t>
                      </w:r>
                      <w:r w:rsidRPr="00224FBC">
                        <w:br/>
                        <w:t xml:space="preserve">            current_state = shift(current_state, obs)</w:t>
                      </w:r>
                      <w:r w:rsidRPr="00224FBC">
                        <w:br/>
                        <w:t xml:space="preserve">            score += reward</w:t>
                      </w:r>
                      <w:r w:rsidRPr="00224FBC">
                        <w:br/>
                        <w:t xml:space="preserve">            t += 1</w:t>
                      </w:r>
                      <w:r w:rsidRPr="00224FBC">
                        <w:br/>
                        <w:t xml:space="preserve">            frame_counter += 1</w:t>
                      </w:r>
                      <w:r w:rsidRPr="00224FBC">
                        <w:br/>
                      </w:r>
                    </w:p>
                  </w:txbxContent>
                </v:textbox>
                <w10:anchorlock/>
              </v:shape>
            </w:pict>
          </mc:Fallback>
        </mc:AlternateContent>
      </w:r>
    </w:p>
    <w:p w14:paraId="54EB5905" w14:textId="5CAE75DC" w:rsidR="00A21739" w:rsidRPr="003F6A66" w:rsidRDefault="00A21739" w:rsidP="00A21739">
      <w:pPr>
        <w:pStyle w:val="figureTitle"/>
      </w:pPr>
      <w:bookmarkStart w:id="216" w:name="_Toc34865770"/>
      <w:bookmarkStart w:id="217" w:name="_Toc34915179"/>
      <w:r>
        <w:t>The Evaluate Function (Part 1)</w:t>
      </w:r>
      <w:bookmarkEnd w:id="216"/>
      <w:bookmarkEnd w:id="217"/>
    </w:p>
    <w:p w14:paraId="522F74DA" w14:textId="4609AF1B" w:rsidR="00BA0C26" w:rsidRDefault="00BA0C26" w:rsidP="00C5433D">
      <w:pPr>
        <w:pStyle w:val="BodyTextIndent"/>
        <w:ind w:firstLine="0"/>
      </w:pPr>
    </w:p>
    <w:p w14:paraId="7C8F8276" w14:textId="4F4BE61B" w:rsidR="00BA0C26" w:rsidRDefault="00BA0C26" w:rsidP="00F72597">
      <w:pPr>
        <w:pStyle w:val="BodyTextIndent"/>
        <w:ind w:firstLine="0"/>
        <w:jc w:val="center"/>
      </w:pPr>
      <w:r w:rsidRPr="003F6A66">
        <w:rPr>
          <w:noProof/>
        </w:rPr>
        <w:lastRenderedPageBreak/>
        <mc:AlternateContent>
          <mc:Choice Requires="wps">
            <w:drawing>
              <wp:inline distT="0" distB="0" distL="0" distR="0" wp14:anchorId="55553773" wp14:editId="13104A67">
                <wp:extent cx="4962525" cy="3705225"/>
                <wp:effectExtent l="0" t="0" r="28575" b="285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3705225"/>
                        </a:xfrm>
                        <a:prstGeom prst="rect">
                          <a:avLst/>
                        </a:prstGeom>
                        <a:solidFill>
                          <a:srgbClr val="FFFFFF"/>
                        </a:solidFill>
                        <a:ln w="9525">
                          <a:solidFill>
                            <a:srgbClr val="000000"/>
                          </a:solidFill>
                          <a:miter lim="800000"/>
                          <a:headEnd/>
                          <a:tailEnd/>
                        </a:ln>
                      </wps:spPr>
                      <wps:txbx>
                        <w:txbxContent>
                          <w:p w14:paraId="288CD909" w14:textId="09BF1CD1" w:rsidR="00034D66" w:rsidRDefault="00034D66" w:rsidP="00BA0C26">
                            <w:r w:rsidRPr="00224FBC">
                              <w:t xml:space="preserve">            </w:t>
                            </w:r>
                            <w:r w:rsidRPr="00224FBC">
                              <w:rPr>
                                <w:i/>
                                <w:iCs/>
                              </w:rPr>
                              <w:t># End episode</w:t>
                            </w:r>
                            <w:r w:rsidRPr="00224FBC">
                              <w:rPr>
                                <w:i/>
                                <w:iCs/>
                              </w:rPr>
                              <w:br/>
                              <w:t xml:space="preserve">            if </w:t>
                            </w:r>
                            <w:r w:rsidRPr="00224FBC">
                              <w:t xml:space="preserve">done </w:t>
                            </w:r>
                            <w:r w:rsidRPr="00224FBC">
                              <w:rPr>
                                <w:i/>
                                <w:iCs/>
                              </w:rPr>
                              <w:t xml:space="preserve">or </w:t>
                            </w:r>
                            <w:r w:rsidRPr="00224FBC">
                              <w:t>live &lt; 1:</w:t>
                            </w:r>
                            <w:r w:rsidRPr="00224FBC">
                              <w:br/>
                              <w:t xml:space="preserve">                episode += 1</w:t>
                            </w:r>
                            <w:r w:rsidRPr="00224FBC">
                              <w:br/>
                              <w:t xml:space="preserve">                </w:t>
                            </w:r>
                            <w:r w:rsidRPr="00224FBC">
                              <w:rPr>
                                <w:i/>
                                <w:iCs/>
                              </w:rPr>
                              <w:t># print('Evaluate Episode %d end\n---------------\nFrame counter: %d\n' %</w:t>
                            </w:r>
                            <w:r w:rsidRPr="00224FBC">
                              <w:rPr>
                                <w:i/>
                                <w:iCs/>
                              </w:rPr>
                              <w:br/>
                              <w:t xml:space="preserve">                      # (episode, frame_counter))</w:t>
                            </w:r>
                            <w:r w:rsidRPr="00224FBC">
                              <w:rPr>
                                <w:i/>
                                <w:iCs/>
                              </w:rPr>
                              <w:br/>
                              <w:t xml:space="preserve">                #print('Length: %d\n, Score: %f\n\n' % (t, score))</w:t>
                            </w:r>
                            <w:r w:rsidRPr="00224FBC">
                              <w:rPr>
                                <w:i/>
                                <w:iCs/>
                              </w:rPr>
                              <w:br/>
                              <w:t xml:space="preserve">                </w:t>
                            </w:r>
                            <w:r w:rsidRPr="00224FBC">
                              <w:t>scores.append([t, score])</w:t>
                            </w:r>
                            <w:r w:rsidRPr="00224FBC">
                              <w:br/>
                            </w:r>
                            <w:r w:rsidRPr="00224FBC">
                              <w:br/>
                              <w:t xml:space="preserve">    </w:t>
                            </w:r>
                            <w:r w:rsidRPr="00224FBC">
                              <w:rPr>
                                <w:i/>
                                <w:iCs/>
                              </w:rPr>
                              <w:t># clear_output()</w:t>
                            </w:r>
                            <w:r w:rsidRPr="00224FBC">
                              <w:rPr>
                                <w:i/>
                                <w:iCs/>
                              </w:rPr>
                              <w:br/>
                              <w:t xml:space="preserve">    </w:t>
                            </w:r>
                            <w:r w:rsidRPr="00224FBC">
                              <w:t>scores = np.asarray(scores)</w:t>
                            </w:r>
                            <w:r w:rsidRPr="00224FBC">
                              <w:br/>
                              <w:t xml:space="preserve">    max_indices = np.argwhere(scores[:, 1] == np.max(scores[:, 1])).ravel()</w:t>
                            </w:r>
                            <w:r w:rsidRPr="00224FBC">
                              <w:br/>
                              <w:t xml:space="preserve">    max_idx = np.random.choice(max_indices)</w:t>
                            </w:r>
                            <w:r w:rsidRPr="00224FBC">
                              <w:br/>
                            </w:r>
                            <w:r w:rsidRPr="00224FBC">
                              <w:br/>
                              <w:t xml:space="preserve">    </w:t>
                            </w:r>
                            <w:r w:rsidRPr="00224FBC">
                              <w:rPr>
                                <w:i/>
                                <w:iCs/>
                              </w:rPr>
                              <w:t># Save best model</w:t>
                            </w:r>
                            <w:r w:rsidRPr="00224FBC">
                              <w:rPr>
                                <w:i/>
                                <w:iCs/>
                              </w:rPr>
                              <w:br/>
                              <w:t xml:space="preserve">    if </w:t>
                            </w:r>
                            <w:r w:rsidRPr="00224FBC">
                              <w:t>max_mean_score &lt; np.mean(scores):</w:t>
                            </w:r>
                            <w:r w:rsidRPr="00224FBC">
                              <w:br/>
                              <w:t xml:space="preserve">        max_mean_score = np.mean(scores)</w:t>
                            </w:r>
                            <w:r w:rsidRPr="00224FBC">
                              <w:br/>
                              <w:t xml:space="preserve">        agent.networks.model.save(</w:t>
                            </w:r>
                            <w:r w:rsidRPr="00224FBC">
                              <w:rPr>
                                <w:i/>
                                <w:iCs/>
                              </w:rPr>
                              <w:t>str</w:t>
                            </w:r>
                            <w:r w:rsidRPr="00224FBC">
                              <w:t>(scores[</w:t>
                            </w:r>
                            <w:r w:rsidRPr="00224FBC">
                              <w:rPr>
                                <w:i/>
                                <w:iCs/>
                              </w:rPr>
                              <w:t>len</w:t>
                            </w:r>
                            <w:r w:rsidRPr="00224FBC">
                              <w:t>(scores)-1]) + '_best.h5')</w:t>
                            </w:r>
                            <w:r w:rsidRPr="00224FBC">
                              <w:br/>
                            </w:r>
                            <w:r w:rsidRPr="00224FBC">
                              <w:br/>
                              <w:t xml:space="preserve">    </w:t>
                            </w:r>
                            <w:r w:rsidRPr="00224FBC">
                              <w:rPr>
                                <w:i/>
                                <w:iCs/>
                              </w:rPr>
                              <w:t xml:space="preserve">return </w:t>
                            </w:r>
                            <w:r w:rsidRPr="00224FBC">
                              <w:t>scores[max_idx, :].ravel()</w:t>
                            </w:r>
                            <w:r w:rsidRPr="00224FBC">
                              <w:br/>
                            </w:r>
                          </w:p>
                        </w:txbxContent>
                      </wps:txbx>
                      <wps:bodyPr rot="0" vert="horz" wrap="square" lIns="91440" tIns="45720" rIns="91440" bIns="45720" anchor="t" anchorCtr="0" upright="1">
                        <a:noAutofit/>
                      </wps:bodyPr>
                    </wps:wsp>
                  </a:graphicData>
                </a:graphic>
              </wp:inline>
            </w:drawing>
          </mc:Choice>
          <mc:Fallback>
            <w:pict>
              <v:shape w14:anchorId="55553773" id="_x0000_s1122" type="#_x0000_t202" style="width:390.75pt;height:2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">
                <v:textbox>
                  <w:txbxContent>
                    <w:p w14:paraId="288CD909" w14:textId="09BF1CD1" w:rsidR="00034D66" w:rsidRDefault="00034D66" w:rsidP="00BA0C26">
                      <w:r w:rsidRPr="00224FBC">
                        <w:t xml:space="preserve">            </w:t>
                      </w:r>
                      <w:r w:rsidRPr="00224FBC">
                        <w:rPr>
                          <w:i/>
                          <w:iCs/>
                        </w:rPr>
                        <w:t># End episode</w:t>
                      </w:r>
                      <w:r w:rsidRPr="00224FBC">
                        <w:rPr>
                          <w:i/>
                          <w:iCs/>
                        </w:rPr>
                        <w:br/>
                        <w:t xml:space="preserve">            if </w:t>
                      </w:r>
                      <w:r w:rsidRPr="00224FBC">
                        <w:t xml:space="preserve">done </w:t>
                      </w:r>
                      <w:r w:rsidRPr="00224FBC">
                        <w:rPr>
                          <w:i/>
                          <w:iCs/>
                        </w:rPr>
                        <w:t xml:space="preserve">or </w:t>
                      </w:r>
                      <w:r w:rsidRPr="00224FBC">
                        <w:t>live &lt; 1:</w:t>
                      </w:r>
                      <w:r w:rsidRPr="00224FBC">
                        <w:br/>
                        <w:t xml:space="preserve">                episode += 1</w:t>
                      </w:r>
                      <w:r w:rsidRPr="00224FBC">
                        <w:br/>
                        <w:t xml:space="preserve">                </w:t>
                      </w:r>
                      <w:r w:rsidRPr="00224FBC">
                        <w:rPr>
                          <w:i/>
                          <w:iCs/>
                        </w:rPr>
                        <w:t># print('Evaluate Episode %d end\n---------------\nFrame counter: %d\n' %</w:t>
                      </w:r>
                      <w:r w:rsidRPr="00224FBC">
                        <w:rPr>
                          <w:i/>
                          <w:iCs/>
                        </w:rPr>
                        <w:br/>
                        <w:t xml:space="preserve">                      # (episode, frame_counter))</w:t>
                      </w:r>
                      <w:r w:rsidRPr="00224FBC">
                        <w:rPr>
                          <w:i/>
                          <w:iCs/>
                        </w:rPr>
                        <w:br/>
                        <w:t xml:space="preserve">                #print('Length: %d\n, Score: %f\n\n' % (t, score))</w:t>
                      </w:r>
                      <w:r w:rsidRPr="00224FBC">
                        <w:rPr>
                          <w:i/>
                          <w:iCs/>
                        </w:rPr>
                        <w:br/>
                        <w:t xml:space="preserve">                </w:t>
                      </w:r>
                      <w:r w:rsidRPr="00224FBC">
                        <w:t>scores.append([t, score])</w:t>
                      </w:r>
                      <w:r w:rsidRPr="00224FBC">
                        <w:br/>
                      </w:r>
                      <w:r w:rsidRPr="00224FBC">
                        <w:br/>
                        <w:t xml:space="preserve">    </w:t>
                      </w:r>
                      <w:r w:rsidRPr="00224FBC">
                        <w:rPr>
                          <w:i/>
                          <w:iCs/>
                        </w:rPr>
                        <w:t># clear_output()</w:t>
                      </w:r>
                      <w:r w:rsidRPr="00224FBC">
                        <w:rPr>
                          <w:i/>
                          <w:iCs/>
                        </w:rPr>
                        <w:br/>
                        <w:t xml:space="preserve">    </w:t>
                      </w:r>
                      <w:r w:rsidRPr="00224FBC">
                        <w:t>scores = np.asarray(scores)</w:t>
                      </w:r>
                      <w:r w:rsidRPr="00224FBC">
                        <w:br/>
                        <w:t xml:space="preserve">    max_indices = np.argwhere(scores[:, 1] == np.max(scores[:, 1])).ravel()</w:t>
                      </w:r>
                      <w:r w:rsidRPr="00224FBC">
                        <w:br/>
                        <w:t xml:space="preserve">    max_idx = np.random.choice(max_indices)</w:t>
                      </w:r>
                      <w:r w:rsidRPr="00224FBC">
                        <w:br/>
                      </w:r>
                      <w:r w:rsidRPr="00224FBC">
                        <w:br/>
                        <w:t xml:space="preserve">    </w:t>
                      </w:r>
                      <w:r w:rsidRPr="00224FBC">
                        <w:rPr>
                          <w:i/>
                          <w:iCs/>
                        </w:rPr>
                        <w:t># Save best model</w:t>
                      </w:r>
                      <w:r w:rsidRPr="00224FBC">
                        <w:rPr>
                          <w:i/>
                          <w:iCs/>
                        </w:rPr>
                        <w:br/>
                        <w:t xml:space="preserve">    if </w:t>
                      </w:r>
                      <w:r w:rsidRPr="00224FBC">
                        <w:t>max_mean_score &lt; np.mean(scores):</w:t>
                      </w:r>
                      <w:r w:rsidRPr="00224FBC">
                        <w:br/>
                        <w:t xml:space="preserve">        max_mean_score = np.mean(scores)</w:t>
                      </w:r>
                      <w:r w:rsidRPr="00224FBC">
                        <w:br/>
                        <w:t xml:space="preserve">        agent.networks.model.save(</w:t>
                      </w:r>
                      <w:r w:rsidRPr="00224FBC">
                        <w:rPr>
                          <w:i/>
                          <w:iCs/>
                        </w:rPr>
                        <w:t>str</w:t>
                      </w:r>
                      <w:r w:rsidRPr="00224FBC">
                        <w:t>(scores[</w:t>
                      </w:r>
                      <w:r w:rsidRPr="00224FBC">
                        <w:rPr>
                          <w:i/>
                          <w:iCs/>
                        </w:rPr>
                        <w:t>len</w:t>
                      </w:r>
                      <w:r w:rsidRPr="00224FBC">
                        <w:t>(scores)-1]) + '_best.h5')</w:t>
                      </w:r>
                      <w:r w:rsidRPr="00224FBC">
                        <w:br/>
                      </w:r>
                      <w:r w:rsidRPr="00224FBC">
                        <w:br/>
                        <w:t xml:space="preserve">    </w:t>
                      </w:r>
                      <w:r w:rsidRPr="00224FBC">
                        <w:rPr>
                          <w:i/>
                          <w:iCs/>
                        </w:rPr>
                        <w:t xml:space="preserve">return </w:t>
                      </w:r>
                      <w:r w:rsidRPr="00224FBC">
                        <w:t>scores[max_idx, :].ravel()</w:t>
                      </w:r>
                      <w:r w:rsidRPr="00224FBC">
                        <w:br/>
                      </w:r>
                    </w:p>
                  </w:txbxContent>
                </v:textbox>
                <w10:anchorlock/>
              </v:shape>
            </w:pict>
          </mc:Fallback>
        </mc:AlternateContent>
      </w:r>
    </w:p>
    <w:p w14:paraId="2809C828" w14:textId="25D48311" w:rsidR="00A21739" w:rsidRPr="003F6A66" w:rsidRDefault="00A21739" w:rsidP="00A21739">
      <w:pPr>
        <w:pStyle w:val="figureTitle"/>
      </w:pPr>
      <w:bookmarkStart w:id="218" w:name="_Toc34865771"/>
      <w:bookmarkStart w:id="219" w:name="_Toc34915180"/>
      <w:r>
        <w:t>The Evaluate Function (Part 2)</w:t>
      </w:r>
      <w:bookmarkEnd w:id="218"/>
      <w:bookmarkEnd w:id="219"/>
    </w:p>
    <w:p w14:paraId="7C53727F" w14:textId="2BEC6C76" w:rsidR="00BA274B" w:rsidRPr="00BA274B" w:rsidRDefault="00BA274B" w:rsidP="00A129E8">
      <w:pPr>
        <w:pStyle w:val="Caption"/>
      </w:pPr>
    </w:p>
    <w:p w14:paraId="303F3655" w14:textId="097C42F3" w:rsidR="00D70A49" w:rsidRPr="003F6A66" w:rsidRDefault="00D70A49" w:rsidP="00D70A49">
      <w:pPr>
        <w:pStyle w:val="Heading2"/>
        <w:rPr>
          <w:rFonts w:cs="Times New Roman"/>
        </w:rPr>
      </w:pPr>
      <w:bookmarkStart w:id="220" w:name="_Toc34915099"/>
      <w:r w:rsidRPr="003F6A66">
        <w:rPr>
          <w:rFonts w:cs="Times New Roman"/>
        </w:rPr>
        <w:t>The Main Function</w:t>
      </w:r>
      <w:bookmarkEnd w:id="220"/>
    </w:p>
    <w:p w14:paraId="1CABF316" w14:textId="7759F088" w:rsidR="00D70A49" w:rsidRDefault="00D70A49" w:rsidP="00D70A49">
      <w:pPr>
        <w:pStyle w:val="BodyTextIndent"/>
      </w:pPr>
      <w:r w:rsidRPr="003F6A66">
        <w:t>The main function implements the Deep Q Network Algorithm</w:t>
      </w:r>
      <w:r w:rsidR="00BD059E">
        <w:t xml:space="preserve">. The first step to implement the main algorithm is to setup the environment and initialize all the needed variables. </w:t>
      </w:r>
      <w:r w:rsidR="004E4024">
        <w:t>The environment (env) variable hold</w:t>
      </w:r>
      <w:r w:rsidR="002375FB">
        <w:t xml:space="preserve"> </w:t>
      </w:r>
      <w:r w:rsidR="004E4024">
        <w:t xml:space="preserve">the environment by using make function from gym. A monitor then will be created to create the video file of an episode by using a Monitor function which also a built-in function from gym library. </w:t>
      </w:r>
    </w:p>
    <w:p w14:paraId="4D7843FA" w14:textId="61709D23" w:rsidR="004E4024" w:rsidRDefault="004E4024" w:rsidP="00D70A49">
      <w:pPr>
        <w:pStyle w:val="BodyTextIndent"/>
      </w:pPr>
      <w:r>
        <w:lastRenderedPageBreak/>
        <w:t>The agent class then initialized into the agent variable by calling the agent’s class constructor that is filled with the defined constant. Score (score_array), mean score (mean_array), state (state_array), and q (q_array) arrays then initialized alongside the episode (episode_counter) and frame (frame_counter) counter. The full initialization code is shown through the figure</w:t>
      </w:r>
      <w:r w:rsidR="001069E5">
        <w:t xml:space="preserve"> </w:t>
      </w:r>
      <w:r w:rsidR="002375FB">
        <w:t>5.</w:t>
      </w:r>
      <w:r w:rsidR="00832CAF">
        <w:t>4</w:t>
      </w:r>
      <w:r w:rsidR="002375FB">
        <w:t>5</w:t>
      </w:r>
      <w:r>
        <w:t xml:space="preserve"> below.</w:t>
      </w:r>
    </w:p>
    <w:p w14:paraId="2C0A00B3" w14:textId="77777777" w:rsidR="001069E5" w:rsidRDefault="00D70A49" w:rsidP="001069E5">
      <w:pPr>
        <w:pStyle w:val="BodyTextIndent"/>
        <w:keepNext/>
        <w:jc w:val="center"/>
      </w:pPr>
      <w:r w:rsidRPr="003F6A66">
        <w:rPr>
          <w:noProof/>
        </w:rPr>
        <mc:AlternateContent>
          <mc:Choice Requires="wps">
            <w:drawing>
              <wp:inline distT="0" distB="0" distL="0" distR="0" wp14:anchorId="35BF8636" wp14:editId="203E40D2">
                <wp:extent cx="5010150" cy="4702629"/>
                <wp:effectExtent l="0" t="0" r="19050" b="2222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4702629"/>
                        </a:xfrm>
                        <a:prstGeom prst="rect">
                          <a:avLst/>
                        </a:prstGeom>
                        <a:solidFill>
                          <a:srgbClr val="FFFFFF"/>
                        </a:solidFill>
                        <a:ln w="9525">
                          <a:solidFill>
                            <a:srgbClr val="000000"/>
                          </a:solidFill>
                          <a:miter lim="800000"/>
                          <a:headEnd/>
                          <a:tailEnd/>
                        </a:ln>
                      </wps:spPr>
                      <wps:txbx>
                        <w:txbxContent>
                          <w:p w14:paraId="012086A2" w14:textId="77777777" w:rsidR="00034D66" w:rsidRDefault="00034D66" w:rsidP="00D70A49">
                            <w:r w:rsidRPr="00224FBC">
                              <w:rPr>
                                <w:i/>
                                <w:iCs/>
                              </w:rPr>
                              <w:t># Setup</w:t>
                            </w:r>
                            <w:r w:rsidRPr="00224FBC">
                              <w:rPr>
                                <w:i/>
                                <w:iCs/>
                              </w:rPr>
                              <w:br/>
                              <w:t># Environment</w:t>
                            </w:r>
                            <w:r w:rsidRPr="00224FBC">
                              <w:rPr>
                                <w:i/>
                                <w:iCs/>
                              </w:rPr>
                              <w:br/>
                            </w:r>
                            <w:r w:rsidRPr="00224FBC">
                              <w:t>env = gym.make(ENV_ID)</w:t>
                            </w:r>
                            <w:r w:rsidRPr="00224FBC">
                              <w:br/>
                              <w:t>env = Monitor(env, './videos', force=</w:t>
                            </w:r>
                            <w:r w:rsidRPr="00224FBC">
                              <w:rPr>
                                <w:i/>
                                <w:iCs/>
                              </w:rPr>
                              <w:t>True</w:t>
                            </w:r>
                            <w:r w:rsidRPr="00224FBC">
                              <w:t>, video_callable=</w:t>
                            </w:r>
                            <w:r w:rsidRPr="00224FBC">
                              <w:rPr>
                                <w:i/>
                                <w:iCs/>
                              </w:rPr>
                              <w:t xml:space="preserve">lambda </w:t>
                            </w:r>
                            <w:r w:rsidRPr="00224FBC">
                              <w:t xml:space="preserve">episode: </w:t>
                            </w:r>
                            <w:r w:rsidRPr="00224FBC">
                              <w:rPr>
                                <w:i/>
                                <w:iCs/>
                              </w:rPr>
                              <w:t>True</w:t>
                            </w:r>
                            <w:r w:rsidRPr="00224FBC">
                              <w:t>)</w:t>
                            </w:r>
                            <w:r w:rsidRPr="00224FBC">
                              <w:br/>
                              <w:t xml:space="preserve">agent = Agent(env.action_space.n, learning_rate=ALPHA, </w:t>
                            </w:r>
                            <w:r w:rsidRPr="00224FBC">
                              <w:br/>
                              <w:t xml:space="preserve">              input_dimension=INPUT_DIMS, batch_size=BATCH_SIZE,</w:t>
                            </w:r>
                            <w:r w:rsidRPr="00224FBC">
                              <w:br/>
                              <w:t xml:space="preserve">              discount_factor=GAMMA, memory_size=MEMORY_SIZE, </w:t>
                            </w:r>
                          </w:p>
                          <w:p w14:paraId="7D66C5FA" w14:textId="48853311" w:rsidR="00034D66" w:rsidRDefault="00034D66" w:rsidP="004E4024">
                            <w:pPr>
                              <w:ind w:left="720"/>
                            </w:pPr>
                            <w:r>
                              <w:t xml:space="preserve">  </w:t>
                            </w:r>
                            <w:r w:rsidRPr="00224FBC">
                              <w:t>epsilon=EPSILON,</w:t>
                            </w:r>
                            <w:r>
                              <w:t xml:space="preserve"> </w:t>
                            </w:r>
                            <w:r w:rsidRPr="00224FBC">
                              <w:t xml:space="preserve">epsilon_decay=EPSILON_DECAY, </w:t>
                            </w:r>
                          </w:p>
                          <w:p w14:paraId="4384D58B" w14:textId="78779F30" w:rsidR="00034D66" w:rsidRPr="00443707" w:rsidRDefault="00034D66" w:rsidP="00443707">
                            <w:pPr>
                              <w:ind w:firstLine="720"/>
                              <w:rPr>
                                <w:i/>
                                <w:iCs/>
                                <w:lang w:val="en-ID"/>
                              </w:rPr>
                            </w:pPr>
                            <w:r>
                              <w:t xml:space="preserve">  </w:t>
                            </w:r>
                            <w:r w:rsidRPr="00224FBC">
                              <w:t>load_path="[811. 440.]_best.h5")</w:t>
                            </w:r>
                            <w:r w:rsidRPr="00224FBC">
                              <w:br/>
                            </w:r>
                            <w:r w:rsidRPr="00224FBC">
                              <w:br/>
                            </w:r>
                            <w:r w:rsidRPr="00224FBC">
                              <w:rPr>
                                <w:i/>
                                <w:iCs/>
                              </w:rPr>
                              <w:t>print</w:t>
                            </w:r>
                            <w:r w:rsidRPr="00224FBC">
                              <w:t>('Action space: ', env.action_space.n, '\n',</w:t>
                            </w:r>
                            <w:r w:rsidRPr="00224FBC">
                              <w:br/>
                              <w:t xml:space="preserve">      'Observation space: ', env.observation_space.shape, '\n')</w:t>
                            </w:r>
                            <w:r w:rsidRPr="00224FBC">
                              <w:br/>
                            </w:r>
                            <w:r w:rsidRPr="00443707">
                              <w:rPr>
                                <w:i/>
                                <w:iCs/>
                                <w:lang w:val="en-ID"/>
                              </w:rPr>
                              <w:t># Containers</w:t>
                            </w:r>
                            <w:r w:rsidRPr="00443707">
                              <w:rPr>
                                <w:i/>
                                <w:iCs/>
                                <w:lang w:val="en-ID"/>
                              </w:rPr>
                              <w:br/>
                            </w:r>
                            <w:r w:rsidRPr="00443707">
                              <w:rPr>
                                <w:lang w:val="en-ID"/>
                              </w:rPr>
                              <w:t>train_result = []</w:t>
                            </w:r>
                            <w:r w:rsidRPr="00443707">
                              <w:rPr>
                                <w:lang w:val="en-ID"/>
                              </w:rPr>
                              <w:br/>
                              <w:t>score_array = []</w:t>
                            </w:r>
                            <w:r w:rsidRPr="00443707">
                              <w:rPr>
                                <w:lang w:val="en-ID"/>
                              </w:rPr>
                              <w:br/>
                              <w:t>epsilons = []</w:t>
                            </w:r>
                            <w:r w:rsidRPr="00443707">
                              <w:rPr>
                                <w:i/>
                                <w:iCs/>
                                <w:lang w:val="en-ID"/>
                              </w:rPr>
                              <w:br/>
                            </w:r>
                            <w:r w:rsidRPr="00443707">
                              <w:rPr>
                                <w:i/>
                                <w:iCs/>
                                <w:lang w:val="en-ID"/>
                              </w:rPr>
                              <w:br/>
                              <w:t># Evaluation</w:t>
                            </w:r>
                            <w:r w:rsidRPr="00443707">
                              <w:rPr>
                                <w:i/>
                                <w:iCs/>
                                <w:lang w:val="en-ID"/>
                              </w:rPr>
                              <w:br/>
                            </w:r>
                            <w:r w:rsidRPr="00443707">
                              <w:rPr>
                                <w:lang w:val="en-ID"/>
                              </w:rPr>
                              <w:t>t_eval = []</w:t>
                            </w:r>
                            <w:r w:rsidRPr="00443707">
                              <w:rPr>
                                <w:lang w:val="en-ID"/>
                              </w:rPr>
                              <w:br/>
                              <w:t>score_eval = []</w:t>
                            </w:r>
                            <w:r w:rsidRPr="00443707">
                              <w:rPr>
                                <w:lang w:val="en-ID"/>
                              </w:rPr>
                              <w:br/>
                              <w:t>eps_eval = []</w:t>
                            </w:r>
                            <w:r w:rsidRPr="00443707">
                              <w:rPr>
                                <w:i/>
                                <w:iCs/>
                                <w:lang w:val="en-ID"/>
                              </w:rPr>
                              <w:br/>
                            </w:r>
                            <w:r w:rsidRPr="00443707">
                              <w:rPr>
                                <w:i/>
                                <w:iCs/>
                                <w:lang w:val="en-ID"/>
                              </w:rPr>
                              <w:br/>
                              <w:t># Counters</w:t>
                            </w:r>
                            <w:r w:rsidRPr="00443707">
                              <w:rPr>
                                <w:i/>
                                <w:iCs/>
                                <w:lang w:val="en-ID"/>
                              </w:rPr>
                              <w:br/>
                              <w:t>episode_counter = 0</w:t>
                            </w:r>
                            <w:r w:rsidRPr="00443707">
                              <w:rPr>
                                <w:i/>
                                <w:iCs/>
                                <w:lang w:val="en-ID"/>
                              </w:rPr>
                              <w:br/>
                              <w:t>frame_counter = 0</w:t>
                            </w:r>
                          </w:p>
                          <w:p w14:paraId="096DCF15" w14:textId="5A01213E" w:rsidR="00034D66" w:rsidRDefault="00034D66" w:rsidP="004E4024">
                            <w:pPr>
                              <w:ind w:firstLine="720"/>
                            </w:pPr>
                          </w:p>
                        </w:txbxContent>
                      </wps:txbx>
                      <wps:bodyPr rot="0" vert="horz" wrap="square" lIns="91440" tIns="45720" rIns="91440" bIns="45720" anchor="t" anchorCtr="0" upright="1">
                        <a:noAutofit/>
                      </wps:bodyPr>
                    </wps:wsp>
                  </a:graphicData>
                </a:graphic>
              </wp:inline>
            </w:drawing>
          </mc:Choice>
          <mc:Fallback>
            <w:pict>
              <v:shape w14:anchorId="35BF8636" id="_x0000_s1123" type="#_x0000_t202" style="width:394.5pt;height:37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3LQIAAFo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">
                <v:textbox>
                  <w:txbxContent>
                    <w:p w14:paraId="012086A2" w14:textId="77777777" w:rsidR="00034D66" w:rsidRDefault="00034D66" w:rsidP="00D70A49">
                      <w:r w:rsidRPr="00224FBC">
                        <w:rPr>
                          <w:i/>
                          <w:iCs/>
                        </w:rPr>
                        <w:t># Setup</w:t>
                      </w:r>
                      <w:r w:rsidRPr="00224FBC">
                        <w:rPr>
                          <w:i/>
                          <w:iCs/>
                        </w:rPr>
                        <w:br/>
                        <w:t># Environment</w:t>
                      </w:r>
                      <w:r w:rsidRPr="00224FBC">
                        <w:rPr>
                          <w:i/>
                          <w:iCs/>
                        </w:rPr>
                        <w:br/>
                      </w:r>
                      <w:r w:rsidRPr="00224FBC">
                        <w:t>env = gym.make(ENV_ID)</w:t>
                      </w:r>
                      <w:r w:rsidRPr="00224FBC">
                        <w:br/>
                        <w:t>env = Monitor(env, './videos', force=</w:t>
                      </w:r>
                      <w:r w:rsidRPr="00224FBC">
                        <w:rPr>
                          <w:i/>
                          <w:iCs/>
                        </w:rPr>
                        <w:t>True</w:t>
                      </w:r>
                      <w:r w:rsidRPr="00224FBC">
                        <w:t>, video_callable=</w:t>
                      </w:r>
                      <w:r w:rsidRPr="00224FBC">
                        <w:rPr>
                          <w:i/>
                          <w:iCs/>
                        </w:rPr>
                        <w:t xml:space="preserve">lambda </w:t>
                      </w:r>
                      <w:r w:rsidRPr="00224FBC">
                        <w:t xml:space="preserve">episode: </w:t>
                      </w:r>
                      <w:r w:rsidRPr="00224FBC">
                        <w:rPr>
                          <w:i/>
                          <w:iCs/>
                        </w:rPr>
                        <w:t>True</w:t>
                      </w:r>
                      <w:r w:rsidRPr="00224FBC">
                        <w:t>)</w:t>
                      </w:r>
                      <w:r w:rsidRPr="00224FBC">
                        <w:br/>
                        <w:t xml:space="preserve">agent = Agent(env.action_space.n, learning_rate=ALPHA, </w:t>
                      </w:r>
                      <w:r w:rsidRPr="00224FBC">
                        <w:br/>
                        <w:t xml:space="preserve">              input_dimension=INPUT_DIMS, batch_size=BATCH_SIZE,</w:t>
                      </w:r>
                      <w:r w:rsidRPr="00224FBC">
                        <w:br/>
                        <w:t xml:space="preserve">              discount_factor=GAMMA, memory_size=MEMORY_SIZE, </w:t>
                      </w:r>
                    </w:p>
                    <w:p w14:paraId="7D66C5FA" w14:textId="48853311" w:rsidR="00034D66" w:rsidRDefault="00034D66" w:rsidP="004E4024">
                      <w:pPr>
                        <w:ind w:left="720"/>
                      </w:pPr>
                      <w:r>
                        <w:t xml:space="preserve">  </w:t>
                      </w:r>
                      <w:r w:rsidRPr="00224FBC">
                        <w:t>epsilon=EPSILON,</w:t>
                      </w:r>
                      <w:r>
                        <w:t xml:space="preserve"> </w:t>
                      </w:r>
                      <w:r w:rsidRPr="00224FBC">
                        <w:t xml:space="preserve">epsilon_decay=EPSILON_DECAY, </w:t>
                      </w:r>
                    </w:p>
                    <w:p w14:paraId="4384D58B" w14:textId="78779F30" w:rsidR="00034D66" w:rsidRPr="00443707" w:rsidRDefault="00034D66" w:rsidP="00443707">
                      <w:pPr>
                        <w:ind w:firstLine="720"/>
                        <w:rPr>
                          <w:i/>
                          <w:iCs/>
                          <w:lang w:val="en-ID"/>
                        </w:rPr>
                      </w:pPr>
                      <w:r>
                        <w:t xml:space="preserve">  </w:t>
                      </w:r>
                      <w:r w:rsidRPr="00224FBC">
                        <w:t>load_path="[811. 440.]_best.h5")</w:t>
                      </w:r>
                      <w:r w:rsidRPr="00224FBC">
                        <w:br/>
                      </w:r>
                      <w:r w:rsidRPr="00224FBC">
                        <w:br/>
                      </w:r>
                      <w:r w:rsidRPr="00224FBC">
                        <w:rPr>
                          <w:i/>
                          <w:iCs/>
                        </w:rPr>
                        <w:t>print</w:t>
                      </w:r>
                      <w:r w:rsidRPr="00224FBC">
                        <w:t>('Action space: ', env.action_space.n, '\n',</w:t>
                      </w:r>
                      <w:r w:rsidRPr="00224FBC">
                        <w:br/>
                        <w:t xml:space="preserve">      'Observation space: ', env.observation_space.shape, '\n')</w:t>
                      </w:r>
                      <w:r w:rsidRPr="00224FBC">
                        <w:br/>
                      </w:r>
                      <w:r w:rsidRPr="00443707">
                        <w:rPr>
                          <w:i/>
                          <w:iCs/>
                          <w:lang w:val="en-ID"/>
                        </w:rPr>
                        <w:t># Containers</w:t>
                      </w:r>
                      <w:r w:rsidRPr="00443707">
                        <w:rPr>
                          <w:i/>
                          <w:iCs/>
                          <w:lang w:val="en-ID"/>
                        </w:rPr>
                        <w:br/>
                      </w:r>
                      <w:r w:rsidRPr="00443707">
                        <w:rPr>
                          <w:lang w:val="en-ID"/>
                        </w:rPr>
                        <w:t>train_result = []</w:t>
                      </w:r>
                      <w:r w:rsidRPr="00443707">
                        <w:rPr>
                          <w:lang w:val="en-ID"/>
                        </w:rPr>
                        <w:br/>
                        <w:t>score_array = []</w:t>
                      </w:r>
                      <w:r w:rsidRPr="00443707">
                        <w:rPr>
                          <w:lang w:val="en-ID"/>
                        </w:rPr>
                        <w:br/>
                        <w:t>epsilons = []</w:t>
                      </w:r>
                      <w:r w:rsidRPr="00443707">
                        <w:rPr>
                          <w:i/>
                          <w:iCs/>
                          <w:lang w:val="en-ID"/>
                        </w:rPr>
                        <w:br/>
                      </w:r>
                      <w:r w:rsidRPr="00443707">
                        <w:rPr>
                          <w:i/>
                          <w:iCs/>
                          <w:lang w:val="en-ID"/>
                        </w:rPr>
                        <w:br/>
                        <w:t># Evaluation</w:t>
                      </w:r>
                      <w:r w:rsidRPr="00443707">
                        <w:rPr>
                          <w:i/>
                          <w:iCs/>
                          <w:lang w:val="en-ID"/>
                        </w:rPr>
                        <w:br/>
                      </w:r>
                      <w:r w:rsidRPr="00443707">
                        <w:rPr>
                          <w:lang w:val="en-ID"/>
                        </w:rPr>
                        <w:t>t_eval = []</w:t>
                      </w:r>
                      <w:r w:rsidRPr="00443707">
                        <w:rPr>
                          <w:lang w:val="en-ID"/>
                        </w:rPr>
                        <w:br/>
                        <w:t>score_eval = []</w:t>
                      </w:r>
                      <w:r w:rsidRPr="00443707">
                        <w:rPr>
                          <w:lang w:val="en-ID"/>
                        </w:rPr>
                        <w:br/>
                        <w:t>eps_eval = []</w:t>
                      </w:r>
                      <w:r w:rsidRPr="00443707">
                        <w:rPr>
                          <w:i/>
                          <w:iCs/>
                          <w:lang w:val="en-ID"/>
                        </w:rPr>
                        <w:br/>
                      </w:r>
                      <w:r w:rsidRPr="00443707">
                        <w:rPr>
                          <w:i/>
                          <w:iCs/>
                          <w:lang w:val="en-ID"/>
                        </w:rPr>
                        <w:br/>
                        <w:t># Counters</w:t>
                      </w:r>
                      <w:r w:rsidRPr="00443707">
                        <w:rPr>
                          <w:i/>
                          <w:iCs/>
                          <w:lang w:val="en-ID"/>
                        </w:rPr>
                        <w:br/>
                        <w:t>episode_counter = 0</w:t>
                      </w:r>
                      <w:r w:rsidRPr="00443707">
                        <w:rPr>
                          <w:i/>
                          <w:iCs/>
                          <w:lang w:val="en-ID"/>
                        </w:rPr>
                        <w:br/>
                        <w:t>frame_counter = 0</w:t>
                      </w:r>
                    </w:p>
                    <w:p w14:paraId="096DCF15" w14:textId="5A01213E" w:rsidR="00034D66" w:rsidRDefault="00034D66" w:rsidP="004E4024">
                      <w:pPr>
                        <w:ind w:firstLine="720"/>
                      </w:pPr>
                    </w:p>
                  </w:txbxContent>
                </v:textbox>
                <w10:anchorlock/>
              </v:shape>
            </w:pict>
          </mc:Fallback>
        </mc:AlternateContent>
      </w:r>
    </w:p>
    <w:p w14:paraId="225BFE31" w14:textId="5A6FFC4F" w:rsidR="00181169" w:rsidRPr="003F6A66" w:rsidRDefault="00181169" w:rsidP="00181169">
      <w:pPr>
        <w:pStyle w:val="figureTitle"/>
      </w:pPr>
      <w:bookmarkStart w:id="221" w:name="_Toc34865772"/>
      <w:bookmarkStart w:id="222" w:name="_Toc34915181"/>
      <w:r>
        <w:t>The Main Setup</w:t>
      </w:r>
      <w:bookmarkEnd w:id="221"/>
      <w:bookmarkEnd w:id="222"/>
    </w:p>
    <w:p w14:paraId="037ED0D4" w14:textId="789646C7" w:rsidR="00D70A49" w:rsidRDefault="00D70A49" w:rsidP="001069E5">
      <w:pPr>
        <w:pStyle w:val="BodyTextIndent"/>
        <w:jc w:val="center"/>
      </w:pPr>
    </w:p>
    <w:p w14:paraId="382649F0" w14:textId="6BDF0098" w:rsidR="004E4024" w:rsidRDefault="004E4024" w:rsidP="00D70A49">
      <w:pPr>
        <w:pStyle w:val="BodyTextIndent"/>
      </w:pPr>
      <w:r>
        <w:t xml:space="preserve">The next section marks the start of an episode by </w:t>
      </w:r>
      <w:r w:rsidR="00CD4CE8">
        <w:t>creating a stacked of preprocessed four initial episode frames. Various loop variables are also being initialized in this first while loop such as score and reward variable to track the cumulative score and immediate reward while an episode is running, the live counter (live) to indicates the Ms.</w:t>
      </w:r>
      <w:r w:rsidR="002375FB">
        <w:t xml:space="preserve"> </w:t>
      </w:r>
      <w:r w:rsidR="00CD4CE8">
        <w:t>PacMan live which is three lives, and the timestep and frame counter. The info variable is an array that store the agent’s live information after the agent has taken an action by using step function from gym library. The code below</w:t>
      </w:r>
      <w:r w:rsidR="00BA540F">
        <w:t xml:space="preserve"> depicted in figure </w:t>
      </w:r>
      <w:r w:rsidR="002375FB">
        <w:t>5.</w:t>
      </w:r>
      <w:r w:rsidR="00832CAF">
        <w:t>4</w:t>
      </w:r>
      <w:r w:rsidR="002375FB">
        <w:t>6</w:t>
      </w:r>
      <w:r w:rsidR="00830ED9">
        <w:t xml:space="preserve"> </w:t>
      </w:r>
      <w:r w:rsidR="00CD4CE8">
        <w:t>shows the first while episode loop.</w:t>
      </w:r>
    </w:p>
    <w:p w14:paraId="2F9AFADA" w14:textId="77777777" w:rsidR="00BA540F" w:rsidRDefault="00D70A49" w:rsidP="00BA540F">
      <w:pPr>
        <w:pStyle w:val="BodyTextIndent"/>
        <w:keepNext/>
        <w:jc w:val="center"/>
      </w:pPr>
      <w:r w:rsidRPr="003F6A66">
        <w:rPr>
          <w:noProof/>
        </w:rPr>
        <mc:AlternateContent>
          <mc:Choice Requires="wps">
            <w:drawing>
              <wp:inline distT="0" distB="0" distL="0" distR="0" wp14:anchorId="1C2AD317" wp14:editId="5D51FD4D">
                <wp:extent cx="4909317" cy="2486025"/>
                <wp:effectExtent l="0" t="0" r="24765"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9317" cy="2486025"/>
                        </a:xfrm>
                        <a:prstGeom prst="rect">
                          <a:avLst/>
                        </a:prstGeom>
                        <a:solidFill>
                          <a:srgbClr val="FFFFFF"/>
                        </a:solidFill>
                        <a:ln w="9525">
                          <a:solidFill>
                            <a:srgbClr val="000000"/>
                          </a:solidFill>
                          <a:miter lim="800000"/>
                          <a:headEnd/>
                          <a:tailEnd/>
                        </a:ln>
                      </wps:spPr>
                      <wps:txbx>
                        <w:txbxContent>
                          <w:p w14:paraId="75430D15" w14:textId="5497C96C" w:rsidR="00034D66" w:rsidRDefault="00034D66" w:rsidP="00D70A49">
                            <w:r w:rsidRPr="00224FBC">
                              <w:rPr>
                                <w:i/>
                                <w:iCs/>
                              </w:rPr>
                              <w:t># Main</w:t>
                            </w:r>
                            <w:r w:rsidRPr="00224FBC">
                              <w:rPr>
                                <w:i/>
                                <w:iCs/>
                              </w:rPr>
                              <w:br/>
                              <w:t xml:space="preserve">while </w:t>
                            </w:r>
                            <w:r w:rsidRPr="00224FBC">
                              <w:t>episode_counter &lt; MAX_EPISODE:</w:t>
                            </w:r>
                            <w:r w:rsidRPr="00224FBC">
                              <w:br/>
                              <w:t xml:space="preserve">    score = 0</w:t>
                            </w:r>
                            <w:r w:rsidRPr="00224FBC">
                              <w:br/>
                              <w:t xml:space="preserve">    observation = preprocess(env.reset())</w:t>
                            </w:r>
                            <w:r w:rsidRPr="00224FBC">
                              <w:br/>
                              <w:t xml:space="preserve">    stacked_frames = np.array([observation, observation, observation, observation])</w:t>
                            </w:r>
                            <w:r w:rsidRPr="00224FBC">
                              <w:rPr>
                                <w:i/>
                                <w:iCs/>
                              </w:rPr>
                              <w:t xml:space="preserve"> </w:t>
                            </w:r>
                            <w:r w:rsidRPr="00224FBC">
                              <w:rPr>
                                <w:i/>
                                <w:iCs/>
                              </w:rPr>
                              <w:br/>
                            </w:r>
                            <w:r w:rsidRPr="00224FBC">
                              <w:rPr>
                                <w:i/>
                                <w:iCs/>
                              </w:rPr>
                              <w:br/>
                              <w:t xml:space="preserve">    </w:t>
                            </w:r>
                            <w:r w:rsidRPr="00224FBC">
                              <w:t>timestep = 0</w:t>
                            </w:r>
                            <w:r w:rsidRPr="00224FBC">
                              <w:br/>
                              <w:t xml:space="preserve">    done = </w:t>
                            </w:r>
                            <w:r w:rsidRPr="00224FBC">
                              <w:rPr>
                                <w:i/>
                                <w:iCs/>
                              </w:rPr>
                              <w:t>False</w:t>
                            </w:r>
                            <w:r w:rsidRPr="00224FBC">
                              <w:rPr>
                                <w:i/>
                                <w:iCs/>
                              </w:rPr>
                              <w:br/>
                              <w:t xml:space="preserve">    </w:t>
                            </w:r>
                            <w:r w:rsidRPr="00224FBC">
                              <w:t>frame_counter += 1</w:t>
                            </w:r>
                            <w:r w:rsidRPr="00224FBC">
                              <w:br/>
                              <w:t xml:space="preserve">    live = 3</w:t>
                            </w:r>
                            <w:r w:rsidRPr="00224FBC">
                              <w:br/>
                              <w:t xml:space="preserve">    reward = 0</w:t>
                            </w:r>
                            <w:r w:rsidRPr="00224FBC">
                              <w:br/>
                              <w:t xml:space="preserve">    info = []</w:t>
                            </w:r>
                          </w:p>
                        </w:txbxContent>
                      </wps:txbx>
                      <wps:bodyPr rot="0" vert="horz" wrap="square" lIns="91440" tIns="45720" rIns="91440" bIns="45720" anchor="t" anchorCtr="0" upright="1">
                        <a:noAutofit/>
                      </wps:bodyPr>
                    </wps:wsp>
                  </a:graphicData>
                </a:graphic>
              </wp:inline>
            </w:drawing>
          </mc:Choice>
          <mc:Fallback>
            <w:pict>
              <v:shape w14:anchorId="1C2AD317" id="_x0000_s1124" type="#_x0000_t202" style="width:386.55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5wLgIAAFo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">
                <v:textbox>
                  <w:txbxContent>
                    <w:p w14:paraId="75430D15" w14:textId="5497C96C" w:rsidR="00034D66" w:rsidRDefault="00034D66" w:rsidP="00D70A49">
                      <w:r w:rsidRPr="00224FBC">
                        <w:rPr>
                          <w:i/>
                          <w:iCs/>
                        </w:rPr>
                        <w:t># Main</w:t>
                      </w:r>
                      <w:r w:rsidRPr="00224FBC">
                        <w:rPr>
                          <w:i/>
                          <w:iCs/>
                        </w:rPr>
                        <w:br/>
                        <w:t xml:space="preserve">while </w:t>
                      </w:r>
                      <w:r w:rsidRPr="00224FBC">
                        <w:t>episode_counter &lt; MAX_EPISODE:</w:t>
                      </w:r>
                      <w:r w:rsidRPr="00224FBC">
                        <w:br/>
                        <w:t xml:space="preserve">    score = 0</w:t>
                      </w:r>
                      <w:r w:rsidRPr="00224FBC">
                        <w:br/>
                        <w:t xml:space="preserve">    observation = preprocess(env.reset())</w:t>
                      </w:r>
                      <w:r w:rsidRPr="00224FBC">
                        <w:br/>
                        <w:t xml:space="preserve">    stacked_frames = np.array([observation, observation, observation, observation])</w:t>
                      </w:r>
                      <w:r w:rsidRPr="00224FBC">
                        <w:rPr>
                          <w:i/>
                          <w:iCs/>
                        </w:rPr>
                        <w:t xml:space="preserve"> </w:t>
                      </w:r>
                      <w:r w:rsidRPr="00224FBC">
                        <w:rPr>
                          <w:i/>
                          <w:iCs/>
                        </w:rPr>
                        <w:br/>
                      </w:r>
                      <w:r w:rsidRPr="00224FBC">
                        <w:rPr>
                          <w:i/>
                          <w:iCs/>
                        </w:rPr>
                        <w:br/>
                        <w:t xml:space="preserve">    </w:t>
                      </w:r>
                      <w:r w:rsidRPr="00224FBC">
                        <w:t>timestep = 0</w:t>
                      </w:r>
                      <w:r w:rsidRPr="00224FBC">
                        <w:br/>
                        <w:t xml:space="preserve">    done = </w:t>
                      </w:r>
                      <w:r w:rsidRPr="00224FBC">
                        <w:rPr>
                          <w:i/>
                          <w:iCs/>
                        </w:rPr>
                        <w:t>False</w:t>
                      </w:r>
                      <w:r w:rsidRPr="00224FBC">
                        <w:rPr>
                          <w:i/>
                          <w:iCs/>
                        </w:rPr>
                        <w:br/>
                        <w:t xml:space="preserve">    </w:t>
                      </w:r>
                      <w:r w:rsidRPr="00224FBC">
                        <w:t>frame_counter += 1</w:t>
                      </w:r>
                      <w:r w:rsidRPr="00224FBC">
                        <w:br/>
                        <w:t xml:space="preserve">    live = 3</w:t>
                      </w:r>
                      <w:r w:rsidRPr="00224FBC">
                        <w:br/>
                        <w:t xml:space="preserve">    reward = 0</w:t>
                      </w:r>
                      <w:r w:rsidRPr="00224FBC">
                        <w:br/>
                        <w:t xml:space="preserve">    info = []</w:t>
                      </w:r>
                    </w:p>
                  </w:txbxContent>
                </v:textbox>
                <w10:anchorlock/>
              </v:shape>
            </w:pict>
          </mc:Fallback>
        </mc:AlternateContent>
      </w:r>
    </w:p>
    <w:p w14:paraId="52419A07" w14:textId="27E89C2C" w:rsidR="00FE0099" w:rsidRPr="003F6A66" w:rsidRDefault="00FE0099" w:rsidP="00FE0099">
      <w:pPr>
        <w:pStyle w:val="figureTitle"/>
      </w:pPr>
      <w:bookmarkStart w:id="223" w:name="_Toc34865773"/>
      <w:bookmarkStart w:id="224" w:name="_Toc34915182"/>
      <w:r>
        <w:t>The Main Episode Loop</w:t>
      </w:r>
      <w:bookmarkEnd w:id="223"/>
      <w:bookmarkEnd w:id="224"/>
    </w:p>
    <w:p w14:paraId="0885BFD8" w14:textId="74ED17FB" w:rsidR="00D70A49" w:rsidRDefault="00D70A49" w:rsidP="00D70A49">
      <w:pPr>
        <w:pStyle w:val="BodyTextIndent"/>
      </w:pPr>
    </w:p>
    <w:p w14:paraId="46BDF444" w14:textId="1A645B81" w:rsidR="004E4024" w:rsidRDefault="00CD4CE8" w:rsidP="00D70A49">
      <w:pPr>
        <w:pStyle w:val="BodyTextIndent"/>
      </w:pPr>
      <w:r>
        <w:t xml:space="preserve">The second loop will run as long as the agent did not exhaust their lives and do not reach the terminal state. The first part of this loop </w:t>
      </w:r>
      <w:r w:rsidR="00A77BE1">
        <w:t>has</w:t>
      </w:r>
      <w:r>
        <w:t xml:space="preserve"> a similar code with the evaluation </w:t>
      </w:r>
      <w:r>
        <w:lastRenderedPageBreak/>
        <w:t>agent second loop which is where the agent will take an action that will update the observation, reward, done, and info variable.</w:t>
      </w:r>
      <w:r w:rsidR="00A77BE1">
        <w:t xml:space="preserve"> The preprocessed image is saved by utilizing the PIL library function for documentation purpose. The full code is shown by figure </w:t>
      </w:r>
      <w:r w:rsidR="002375FB">
        <w:t>5.</w:t>
      </w:r>
      <w:r w:rsidR="00832CAF">
        <w:t>4</w:t>
      </w:r>
      <w:r w:rsidR="002375FB">
        <w:t>7</w:t>
      </w:r>
      <w:r w:rsidR="00A77BE1">
        <w:t>.</w:t>
      </w:r>
    </w:p>
    <w:p w14:paraId="257680F4" w14:textId="77777777" w:rsidR="00BA540F" w:rsidRDefault="004E4024" w:rsidP="00BA540F">
      <w:pPr>
        <w:pStyle w:val="BodyTextIndent"/>
        <w:keepNext/>
        <w:jc w:val="center"/>
      </w:pPr>
      <w:r w:rsidRPr="003F6A66">
        <w:rPr>
          <w:noProof/>
        </w:rPr>
        <mc:AlternateContent>
          <mc:Choice Requires="wps">
            <w:drawing>
              <wp:inline distT="0" distB="0" distL="0" distR="0" wp14:anchorId="11983E61" wp14:editId="2D3F46BA">
                <wp:extent cx="4909317" cy="3095625"/>
                <wp:effectExtent l="0" t="0" r="24765"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9317" cy="3095625"/>
                        </a:xfrm>
                        <a:prstGeom prst="rect">
                          <a:avLst/>
                        </a:prstGeom>
                        <a:solidFill>
                          <a:srgbClr val="FFFFFF"/>
                        </a:solidFill>
                        <a:ln w="9525">
                          <a:solidFill>
                            <a:srgbClr val="000000"/>
                          </a:solidFill>
                          <a:miter lim="800000"/>
                          <a:headEnd/>
                          <a:tailEnd/>
                        </a:ln>
                      </wps:spPr>
                      <wps:txbx>
                        <w:txbxContent>
                          <w:p w14:paraId="60D4A680" w14:textId="3E169140" w:rsidR="00034D66" w:rsidRDefault="00034D66" w:rsidP="004E4024">
                            <w:r w:rsidRPr="00224FBC">
                              <w:rPr>
                                <w:i/>
                                <w:iCs/>
                              </w:rPr>
                              <w:t xml:space="preserve">    while not </w:t>
                            </w:r>
                            <w:r w:rsidRPr="00224FBC">
                              <w:t xml:space="preserve">done </w:t>
                            </w:r>
                            <w:r w:rsidRPr="00224FBC">
                              <w:rPr>
                                <w:i/>
                                <w:iCs/>
                              </w:rPr>
                              <w:t xml:space="preserve">or </w:t>
                            </w:r>
                            <w:r w:rsidRPr="00224FBC">
                              <w:t>live &gt; 0:</w:t>
                            </w:r>
                            <w:r w:rsidRPr="00224FBC">
                              <w:rPr>
                                <w:i/>
                                <w:iCs/>
                              </w:rPr>
                              <w:t xml:space="preserve"> </w:t>
                            </w:r>
                            <w:r w:rsidRPr="00224FBC">
                              <w:rPr>
                                <w:i/>
                                <w:iCs/>
                              </w:rPr>
                              <w:br/>
                              <w:t xml:space="preserve">        # Choose an action</w:t>
                            </w:r>
                            <w:r w:rsidRPr="00224FBC">
                              <w:rPr>
                                <w:i/>
                                <w:iCs/>
                              </w:rPr>
                              <w:br/>
                              <w:t xml:space="preserve">        </w:t>
                            </w:r>
                            <w:r w:rsidRPr="00224FBC">
                              <w:t>action = agent.choose_action(np.asarray([stacked_frames]))</w:t>
                            </w:r>
                            <w:r w:rsidRPr="00224FBC">
                              <w:rPr>
                                <w:i/>
                                <w:iCs/>
                              </w:rPr>
                              <w:t xml:space="preserve"> </w:t>
                            </w:r>
                            <w:r w:rsidRPr="00224FBC">
                              <w:rPr>
                                <w:i/>
                                <w:iCs/>
                              </w:rPr>
                              <w:br/>
                              <w:t xml:space="preserve">        # env.render()</w:t>
                            </w:r>
                            <w:r w:rsidRPr="00224FBC">
                              <w:rPr>
                                <w:i/>
                                <w:iCs/>
                              </w:rPr>
                              <w:br/>
                            </w:r>
                            <w:r w:rsidRPr="00224FBC">
                              <w:rPr>
                                <w:i/>
                                <w:iCs/>
                              </w:rPr>
                              <w:br/>
                              <w:t xml:space="preserve">        # Get next observation area and shift the stacked frames</w:t>
                            </w:r>
                            <w:r w:rsidRPr="00224FBC">
                              <w:rPr>
                                <w:i/>
                                <w:iCs/>
                              </w:rPr>
                              <w:br/>
                              <w:t xml:space="preserve">        </w:t>
                            </w:r>
                            <w:r w:rsidRPr="00224FBC">
                              <w:t>observation, reward, done, info = env.step(action)</w:t>
                            </w:r>
                            <w:r w:rsidRPr="00224FBC">
                              <w:br/>
                              <w:t xml:space="preserve">        observation = preprocess(observation)</w:t>
                            </w:r>
                            <w:r w:rsidRPr="00224FBC">
                              <w:br/>
                            </w:r>
                            <w:r w:rsidRPr="00224FBC">
                              <w:br/>
                              <w:t xml:space="preserve">        im = Image.fromarray(np.uint8(observation))</w:t>
                            </w:r>
                            <w:r w:rsidRPr="00224FBC">
                              <w:br/>
                              <w:t xml:space="preserve">        </w:t>
                            </w:r>
                            <w:r w:rsidRPr="00224FBC">
                              <w:rPr>
                                <w:i/>
                                <w:iCs/>
                              </w:rPr>
                              <w:t xml:space="preserve">if </w:t>
                            </w:r>
                            <w:r w:rsidRPr="00224FBC">
                              <w:t>frame_counter &lt; 1000:</w:t>
                            </w:r>
                            <w:r w:rsidRPr="00224FBC">
                              <w:br/>
                              <w:t xml:space="preserve">            file_name = 'preprocess_' + </w:t>
                            </w:r>
                            <w:r w:rsidRPr="00224FBC">
                              <w:rPr>
                                <w:i/>
                                <w:iCs/>
                              </w:rPr>
                              <w:t>str</w:t>
                            </w:r>
                            <w:r w:rsidRPr="00224FBC">
                              <w:t>(frame_counter) + '.png'</w:t>
                            </w:r>
                            <w:r w:rsidRPr="00224FBC">
                              <w:br/>
                              <w:t xml:space="preserve">            im.save(file_name)</w:t>
                            </w:r>
                            <w:r w:rsidRPr="00224FBC">
                              <w:br/>
                              <w:t xml:space="preserve">        next_state = shift(stacked_frames, observation)</w:t>
                            </w:r>
                            <w:r w:rsidRPr="00224FBC">
                              <w:br/>
                              <w:t xml:space="preserve">        live = info['ale.lives']</w:t>
                            </w:r>
                            <w:r w:rsidRPr="00224FBC">
                              <w:br/>
                            </w:r>
                            <w:r w:rsidRPr="00224FBC">
                              <w:br/>
                              <w:t xml:space="preserve">        frame_counter += 1</w:t>
                            </w:r>
                          </w:p>
                        </w:txbxContent>
                      </wps:txbx>
                      <wps:bodyPr rot="0" vert="horz" wrap="square" lIns="91440" tIns="45720" rIns="91440" bIns="45720" anchor="t" anchorCtr="0" upright="1">
                        <a:noAutofit/>
                      </wps:bodyPr>
                    </wps:wsp>
                  </a:graphicData>
                </a:graphic>
              </wp:inline>
            </w:drawing>
          </mc:Choice>
          <mc:Fallback>
            <w:pict>
              <v:shape w14:anchorId="11983E61" id="_x0000_s1125" type="#_x0000_t202" style="width:386.55pt;height:2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">
                <v:textbox>
                  <w:txbxContent>
                    <w:p w14:paraId="60D4A680" w14:textId="3E169140" w:rsidR="00034D66" w:rsidRDefault="00034D66" w:rsidP="004E4024">
                      <w:r w:rsidRPr="00224FBC">
                        <w:rPr>
                          <w:i/>
                          <w:iCs/>
                        </w:rPr>
                        <w:t xml:space="preserve">    while not </w:t>
                      </w:r>
                      <w:r w:rsidRPr="00224FBC">
                        <w:t xml:space="preserve">done </w:t>
                      </w:r>
                      <w:r w:rsidRPr="00224FBC">
                        <w:rPr>
                          <w:i/>
                          <w:iCs/>
                        </w:rPr>
                        <w:t xml:space="preserve">or </w:t>
                      </w:r>
                      <w:r w:rsidRPr="00224FBC">
                        <w:t>live &gt; 0:</w:t>
                      </w:r>
                      <w:r w:rsidRPr="00224FBC">
                        <w:rPr>
                          <w:i/>
                          <w:iCs/>
                        </w:rPr>
                        <w:t xml:space="preserve"> </w:t>
                      </w:r>
                      <w:r w:rsidRPr="00224FBC">
                        <w:rPr>
                          <w:i/>
                          <w:iCs/>
                        </w:rPr>
                        <w:br/>
                        <w:t xml:space="preserve">        # Choose an action</w:t>
                      </w:r>
                      <w:r w:rsidRPr="00224FBC">
                        <w:rPr>
                          <w:i/>
                          <w:iCs/>
                        </w:rPr>
                        <w:br/>
                        <w:t xml:space="preserve">        </w:t>
                      </w:r>
                      <w:r w:rsidRPr="00224FBC">
                        <w:t>action = agent.choose_action(np.asarray([stacked_frames]))</w:t>
                      </w:r>
                      <w:r w:rsidRPr="00224FBC">
                        <w:rPr>
                          <w:i/>
                          <w:iCs/>
                        </w:rPr>
                        <w:t xml:space="preserve"> </w:t>
                      </w:r>
                      <w:r w:rsidRPr="00224FBC">
                        <w:rPr>
                          <w:i/>
                          <w:iCs/>
                        </w:rPr>
                        <w:br/>
                        <w:t xml:space="preserve">        # env.render()</w:t>
                      </w:r>
                      <w:r w:rsidRPr="00224FBC">
                        <w:rPr>
                          <w:i/>
                          <w:iCs/>
                        </w:rPr>
                        <w:br/>
                      </w:r>
                      <w:r w:rsidRPr="00224FBC">
                        <w:rPr>
                          <w:i/>
                          <w:iCs/>
                        </w:rPr>
                        <w:br/>
                        <w:t xml:space="preserve">        # Get next observation area and shift the stacked frames</w:t>
                      </w:r>
                      <w:r w:rsidRPr="00224FBC">
                        <w:rPr>
                          <w:i/>
                          <w:iCs/>
                        </w:rPr>
                        <w:br/>
                        <w:t xml:space="preserve">        </w:t>
                      </w:r>
                      <w:r w:rsidRPr="00224FBC">
                        <w:t>observation, reward, done, info = env.step(action)</w:t>
                      </w:r>
                      <w:r w:rsidRPr="00224FBC">
                        <w:br/>
                        <w:t xml:space="preserve">        observation = preprocess(observation)</w:t>
                      </w:r>
                      <w:r w:rsidRPr="00224FBC">
                        <w:br/>
                      </w:r>
                      <w:r w:rsidRPr="00224FBC">
                        <w:br/>
                        <w:t xml:space="preserve">        im = Image.fromarray(np.uint8(observation))</w:t>
                      </w:r>
                      <w:r w:rsidRPr="00224FBC">
                        <w:br/>
                        <w:t xml:space="preserve">        </w:t>
                      </w:r>
                      <w:r w:rsidRPr="00224FBC">
                        <w:rPr>
                          <w:i/>
                          <w:iCs/>
                        </w:rPr>
                        <w:t xml:space="preserve">if </w:t>
                      </w:r>
                      <w:r w:rsidRPr="00224FBC">
                        <w:t>frame_counter &lt; 1000:</w:t>
                      </w:r>
                      <w:r w:rsidRPr="00224FBC">
                        <w:br/>
                        <w:t xml:space="preserve">            file_name = 'preprocess_' + </w:t>
                      </w:r>
                      <w:r w:rsidRPr="00224FBC">
                        <w:rPr>
                          <w:i/>
                          <w:iCs/>
                        </w:rPr>
                        <w:t>str</w:t>
                      </w:r>
                      <w:r w:rsidRPr="00224FBC">
                        <w:t>(frame_counter) + '.png'</w:t>
                      </w:r>
                      <w:r w:rsidRPr="00224FBC">
                        <w:br/>
                        <w:t xml:space="preserve">            im.save(file_name)</w:t>
                      </w:r>
                      <w:r w:rsidRPr="00224FBC">
                        <w:br/>
                        <w:t xml:space="preserve">        next_state = shift(stacked_frames, observation)</w:t>
                      </w:r>
                      <w:r w:rsidRPr="00224FBC">
                        <w:br/>
                        <w:t xml:space="preserve">        live = info['ale.lives']</w:t>
                      </w:r>
                      <w:r w:rsidRPr="00224FBC">
                        <w:br/>
                      </w:r>
                      <w:r w:rsidRPr="00224FBC">
                        <w:br/>
                        <w:t xml:space="preserve">        frame_counter += 1</w:t>
                      </w:r>
                    </w:p>
                  </w:txbxContent>
                </v:textbox>
                <w10:anchorlock/>
              </v:shape>
            </w:pict>
          </mc:Fallback>
        </mc:AlternateContent>
      </w:r>
    </w:p>
    <w:p w14:paraId="4DD20E26" w14:textId="22256417" w:rsidR="00CD6491" w:rsidRDefault="00CD3289" w:rsidP="00A51049">
      <w:pPr>
        <w:pStyle w:val="figureTitle"/>
      </w:pPr>
      <w:bookmarkStart w:id="225" w:name="_Toc34865774"/>
      <w:bookmarkStart w:id="226" w:name="_Toc34915183"/>
      <w:r>
        <w:t xml:space="preserve">The Agent’s </w:t>
      </w:r>
      <w:r w:rsidR="009122DC">
        <w:t>Decision-Making</w:t>
      </w:r>
      <w:r>
        <w:t xml:space="preserve"> Mechanics</w:t>
      </w:r>
      <w:bookmarkEnd w:id="225"/>
      <w:bookmarkEnd w:id="226"/>
    </w:p>
    <w:p w14:paraId="71A7B22B" w14:textId="77777777" w:rsidR="00CD3289" w:rsidRPr="00CD3289" w:rsidRDefault="00CD3289" w:rsidP="00CD3289"/>
    <w:p w14:paraId="178C2538" w14:textId="268761FB" w:rsidR="00A77BE1" w:rsidRDefault="00A77BE1" w:rsidP="00D70A49">
      <w:pPr>
        <w:pStyle w:val="BodyTextIndent"/>
      </w:pPr>
      <w:r>
        <w:t xml:space="preserve">Various Atari games have different reward, to handle this inconsistency, the reward is clipped so to only </w:t>
      </w:r>
      <w:r w:rsidR="000308E5">
        <w:t>0 and 1. The experience is</w:t>
      </w:r>
      <w:r w:rsidR="00AC7485">
        <w:t xml:space="preserve"> stored </w:t>
      </w:r>
      <w:r w:rsidR="000308E5">
        <w:t xml:space="preserve">into the agent’s memory by calling the </w:t>
      </w:r>
      <w:r w:rsidR="000308E5">
        <w:rPr>
          <w:i/>
          <w:iCs/>
        </w:rPr>
        <w:t>store_transit</w:t>
      </w:r>
      <w:r w:rsidR="009122DC">
        <w:rPr>
          <w:i/>
          <w:iCs/>
        </w:rPr>
        <w:t>i</w:t>
      </w:r>
      <w:r w:rsidR="000308E5">
        <w:rPr>
          <w:i/>
          <w:iCs/>
        </w:rPr>
        <w:t>on</w:t>
      </w:r>
      <w:r w:rsidR="000308E5">
        <w:t xml:space="preserve"> function. </w:t>
      </w:r>
      <w:r w:rsidR="00E91FAD">
        <w:t xml:space="preserve">If </w:t>
      </w:r>
      <w:r w:rsidR="000308E5">
        <w:t>the memory has</w:t>
      </w:r>
      <w:r w:rsidR="00E91FAD">
        <w:t xml:space="preserve"> reach</w:t>
      </w:r>
      <w:r w:rsidR="000308E5">
        <w:t xml:space="preserve"> a certain length, where in this case is 200, the agent will start to learn, or start the neural network model training, for every four timesteps. The Q target weights then will be updated for every 500-training step and </w:t>
      </w:r>
      <w:r w:rsidR="000308E5">
        <w:lastRenderedPageBreak/>
        <w:t xml:space="preserve">the epsilon will be decayed overtime. </w:t>
      </w:r>
      <w:r w:rsidR="00A1548E">
        <w:t>Figure</w:t>
      </w:r>
      <w:r w:rsidR="00BA540F">
        <w:t xml:space="preserve"> </w:t>
      </w:r>
      <w:r w:rsidR="002375FB">
        <w:t>5.</w:t>
      </w:r>
      <w:r w:rsidR="00832CAF">
        <w:t>4</w:t>
      </w:r>
      <w:r w:rsidR="002375FB">
        <w:t>8</w:t>
      </w:r>
      <w:r w:rsidR="000308E5">
        <w:t xml:space="preserve"> below shows the code that handle the reward clipping and experience replay main calculation.</w:t>
      </w:r>
    </w:p>
    <w:p w14:paraId="1FA610F0" w14:textId="77777777" w:rsidR="00CD6491" w:rsidRDefault="000308E5" w:rsidP="005A719E">
      <w:pPr>
        <w:pStyle w:val="BodyTextIndent"/>
        <w:keepNext/>
        <w:ind w:firstLine="0"/>
        <w:jc w:val="center"/>
      </w:pPr>
      <w:r w:rsidRPr="003F6A66">
        <w:rPr>
          <w:noProof/>
        </w:rPr>
        <mc:AlternateContent>
          <mc:Choice Requires="wps">
            <w:drawing>
              <wp:inline distT="0" distB="0" distL="0" distR="0" wp14:anchorId="10791FCA" wp14:editId="102817C0">
                <wp:extent cx="5562600" cy="2470068"/>
                <wp:effectExtent l="0" t="0" r="19050" b="2603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470068"/>
                        </a:xfrm>
                        <a:prstGeom prst="rect">
                          <a:avLst/>
                        </a:prstGeom>
                        <a:solidFill>
                          <a:srgbClr val="FFFFFF"/>
                        </a:solidFill>
                        <a:ln w="9525">
                          <a:solidFill>
                            <a:srgbClr val="000000"/>
                          </a:solidFill>
                          <a:miter lim="800000"/>
                          <a:headEnd/>
                          <a:tailEnd/>
                        </a:ln>
                      </wps:spPr>
                      <wps:txbx>
                        <w:txbxContent>
                          <w:p w14:paraId="6878A5D3" w14:textId="2637101A" w:rsidR="00034D66" w:rsidRDefault="00034D66" w:rsidP="00443707">
                            <w:bookmarkStart w:id="227" w:name="_Hlk34913387"/>
                            <w:r w:rsidRPr="00354CC9">
                              <w:t xml:space="preserve">        </w:t>
                            </w:r>
                            <w:bookmarkEnd w:id="227"/>
                            <w:r w:rsidRPr="00354CC9">
                              <w:rPr>
                                <w:i/>
                                <w:iCs/>
                                <w:lang w:val="en-ID"/>
                              </w:rPr>
                              <w:t># Store experience</w:t>
                            </w:r>
                            <w:r w:rsidRPr="00354CC9">
                              <w:rPr>
                                <w:i/>
                                <w:iCs/>
                                <w:lang w:val="en-ID"/>
                              </w:rPr>
                              <w:br/>
                            </w:r>
                            <w:r w:rsidRPr="00354CC9">
                              <w:t xml:space="preserve">        </w:t>
                            </w:r>
                            <w:r w:rsidRPr="00354CC9">
                              <w:rPr>
                                <w:lang w:val="en-ID"/>
                              </w:rPr>
                              <w:t>clip = np.</w:t>
                            </w:r>
                            <w:r w:rsidRPr="00354CC9">
                              <w:rPr>
                                <w:i/>
                                <w:iCs/>
                                <w:lang w:val="en-ID"/>
                              </w:rPr>
                              <w:t>clip</w:t>
                            </w:r>
                            <w:r w:rsidRPr="00354CC9">
                              <w:rPr>
                                <w:lang w:val="en-ID"/>
                              </w:rPr>
                              <w:t>(reward, -1, 1)</w:t>
                            </w:r>
                            <w:r w:rsidRPr="00354CC9">
                              <w:rPr>
                                <w:lang w:val="en-ID"/>
                              </w:rPr>
                              <w:br/>
                            </w:r>
                            <w:r w:rsidRPr="00354CC9">
                              <w:t xml:space="preserve">        </w:t>
                            </w:r>
                            <w:r w:rsidRPr="00354CC9">
                              <w:rPr>
                                <w:lang w:val="en-ID"/>
                              </w:rPr>
                              <w:t>agent.store_transition(np.asarray([stacked_frames]), action,</w:t>
                            </w:r>
                            <w:r w:rsidRPr="00354CC9">
                              <w:rPr>
                                <w:lang w:val="en-ID"/>
                              </w:rPr>
                              <w:br/>
                              <w:t xml:space="preserve">  </w:t>
                            </w:r>
                            <w:r w:rsidRPr="00354CC9">
                              <w:t xml:space="preserve">        </w:t>
                            </w:r>
                            <w:r w:rsidRPr="00354CC9">
                              <w:rPr>
                                <w:lang w:val="en-ID"/>
                              </w:rPr>
                              <w:t xml:space="preserve">                     clip, np.asarray([next_state]), done)</w:t>
                            </w:r>
                            <w:r w:rsidRPr="00354CC9">
                              <w:rPr>
                                <w:lang w:val="en-ID"/>
                              </w:rPr>
                              <w:br/>
                            </w:r>
                            <w:r w:rsidRPr="00354CC9">
                              <w:rPr>
                                <w:lang w:val="en-ID"/>
                              </w:rPr>
                              <w:br/>
                            </w:r>
                            <w:r w:rsidRPr="00354CC9">
                              <w:rPr>
                                <w:i/>
                                <w:iCs/>
                              </w:rPr>
                              <w:t xml:space="preserve">        </w:t>
                            </w:r>
                            <w:r w:rsidRPr="00354CC9">
                              <w:rPr>
                                <w:i/>
                                <w:iCs/>
                                <w:lang w:val="en-ID"/>
                              </w:rPr>
                              <w:t># Train</w:t>
                            </w:r>
                            <w:r w:rsidRPr="00354CC9">
                              <w:rPr>
                                <w:i/>
                                <w:iCs/>
                                <w:lang w:val="en-ID"/>
                              </w:rPr>
                              <w:br/>
                            </w:r>
                            <w:r w:rsidRPr="00354CC9">
                              <w:t xml:space="preserve">        </w:t>
                            </w:r>
                            <w:r w:rsidRPr="00354CC9">
                              <w:rPr>
                                <w:i/>
                                <w:iCs/>
                                <w:lang w:val="en-ID"/>
                              </w:rPr>
                              <w:t>if len</w:t>
                            </w:r>
                            <w:r w:rsidRPr="00354CC9">
                              <w:rPr>
                                <w:lang w:val="en-ID"/>
                              </w:rPr>
                              <w:t>(agent.memory) &gt;= 1000:</w:t>
                            </w:r>
                            <w:r w:rsidRPr="00354CC9">
                              <w:rPr>
                                <w:lang w:val="en-ID"/>
                              </w:rPr>
                              <w:br/>
                              <w:t xml:space="preserve">  </w:t>
                            </w:r>
                            <w:r w:rsidRPr="00354CC9">
                              <w:t xml:space="preserve">        </w:t>
                            </w:r>
                            <w:r w:rsidRPr="00354CC9">
                              <w:rPr>
                                <w:lang w:val="en-ID"/>
                              </w:rPr>
                              <w:t xml:space="preserve">  if timestep % 4 == 0:</w:t>
                            </w:r>
                            <w:r w:rsidRPr="00354CC9">
                              <w:rPr>
                                <w:lang w:val="en-ID"/>
                              </w:rPr>
                              <w:br/>
                              <w:t xml:space="preserve">   </w:t>
                            </w:r>
                            <w:r w:rsidRPr="00354CC9">
                              <w:t xml:space="preserve">        </w:t>
                            </w:r>
                            <w:r w:rsidRPr="00354CC9">
                              <w:rPr>
                                <w:lang w:val="en-ID"/>
                              </w:rPr>
                              <w:t xml:space="preserve">     agent.learn()</w:t>
                            </w:r>
                            <w:r w:rsidRPr="00354CC9">
                              <w:rPr>
                                <w:lang w:val="en-ID"/>
                              </w:rPr>
                              <w:br/>
                            </w:r>
                            <w:r w:rsidRPr="00354CC9">
                              <w:rPr>
                                <w:lang w:val="en-ID"/>
                              </w:rPr>
                              <w:br/>
                            </w:r>
                            <w:r w:rsidRPr="00354CC9">
                              <w:t xml:space="preserve">        </w:t>
                            </w:r>
                            <w:r w:rsidRPr="00354CC9">
                              <w:rPr>
                                <w:i/>
                                <w:iCs/>
                                <w:lang w:val="en-ID"/>
                              </w:rPr>
                              <w:t>if</w:t>
                            </w:r>
                            <w:r w:rsidRPr="00354CC9">
                              <w:rPr>
                                <w:lang w:val="en-ID"/>
                              </w:rPr>
                              <w:t xml:space="preserve"> agent.training_count % 10000 == 0 </w:t>
                            </w:r>
                            <w:r w:rsidRPr="00354CC9">
                              <w:rPr>
                                <w:i/>
                                <w:iCs/>
                                <w:lang w:val="en-ID"/>
                              </w:rPr>
                              <w:t>and</w:t>
                            </w:r>
                            <w:r w:rsidRPr="00354CC9">
                              <w:rPr>
                                <w:lang w:val="en-ID"/>
                              </w:rPr>
                              <w:t xml:space="preserve"> agent.training_count &gt;= 10000:</w:t>
                            </w:r>
                            <w:r w:rsidRPr="00354CC9">
                              <w:rPr>
                                <w:lang w:val="en-ID"/>
                              </w:rPr>
                              <w:br/>
                              <w:t xml:space="preserve">   </w:t>
                            </w:r>
                            <w:r w:rsidRPr="00354CC9">
                              <w:t xml:space="preserve">        </w:t>
                            </w:r>
                            <w:r w:rsidRPr="00354CC9">
                              <w:rPr>
                                <w:lang w:val="en-ID"/>
                              </w:rPr>
                              <w:t xml:space="preserve"> agent.networks.target_model.set_weights(agent.networks.model.get_weights())</w:t>
                            </w:r>
                            <w:r w:rsidRPr="00354CC9">
                              <w:rPr>
                                <w:lang w:val="en-ID"/>
                              </w:rPr>
                              <w:br/>
                              <w:t xml:space="preserve">   </w:t>
                            </w:r>
                            <w:r w:rsidRPr="00354CC9">
                              <w:t xml:space="preserve">        </w:t>
                            </w:r>
                            <w:r w:rsidRPr="00354CC9">
                              <w:rPr>
                                <w:lang w:val="en-ID"/>
                              </w:rPr>
                              <w:t xml:space="preserve"> agent.update_epsilon()</w:t>
                            </w:r>
                            <w:r w:rsidRPr="00354CC9">
                              <w:rPr>
                                <w:lang w:val="en-ID"/>
                              </w:rPr>
                              <w:br/>
                            </w:r>
                          </w:p>
                        </w:txbxContent>
                      </wps:txbx>
                      <wps:bodyPr rot="0" vert="horz" wrap="square" lIns="91440" tIns="45720" rIns="91440" bIns="45720" anchor="t" anchorCtr="0" upright="1">
                        <a:noAutofit/>
                      </wps:bodyPr>
                    </wps:wsp>
                  </a:graphicData>
                </a:graphic>
              </wp:inline>
            </w:drawing>
          </mc:Choice>
          <mc:Fallback>
            <w:pict>
              <v:shape w14:anchorId="10791FCA" id="_x0000_s1126" type="#_x0000_t202" style="width:438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">
                <v:textbox>
                  <w:txbxContent>
                    <w:p w14:paraId="6878A5D3" w14:textId="2637101A" w:rsidR="00034D66" w:rsidRDefault="00034D66" w:rsidP="00443707">
                      <w:bookmarkStart w:id="228" w:name="_Hlk34913387"/>
                      <w:r w:rsidRPr="00354CC9">
                        <w:t xml:space="preserve">        </w:t>
                      </w:r>
                      <w:bookmarkEnd w:id="228"/>
                      <w:r w:rsidRPr="00354CC9">
                        <w:rPr>
                          <w:i/>
                          <w:iCs/>
                          <w:lang w:val="en-ID"/>
                        </w:rPr>
                        <w:t># Store experience</w:t>
                      </w:r>
                      <w:r w:rsidRPr="00354CC9">
                        <w:rPr>
                          <w:i/>
                          <w:iCs/>
                          <w:lang w:val="en-ID"/>
                        </w:rPr>
                        <w:br/>
                      </w:r>
                      <w:r w:rsidRPr="00354CC9">
                        <w:t xml:space="preserve">        </w:t>
                      </w:r>
                      <w:r w:rsidRPr="00354CC9">
                        <w:rPr>
                          <w:lang w:val="en-ID"/>
                        </w:rPr>
                        <w:t>clip = np.</w:t>
                      </w:r>
                      <w:r w:rsidRPr="00354CC9">
                        <w:rPr>
                          <w:i/>
                          <w:iCs/>
                          <w:lang w:val="en-ID"/>
                        </w:rPr>
                        <w:t>clip</w:t>
                      </w:r>
                      <w:r w:rsidRPr="00354CC9">
                        <w:rPr>
                          <w:lang w:val="en-ID"/>
                        </w:rPr>
                        <w:t>(reward, -1, 1)</w:t>
                      </w:r>
                      <w:r w:rsidRPr="00354CC9">
                        <w:rPr>
                          <w:lang w:val="en-ID"/>
                        </w:rPr>
                        <w:br/>
                      </w:r>
                      <w:r w:rsidRPr="00354CC9">
                        <w:t xml:space="preserve">        </w:t>
                      </w:r>
                      <w:r w:rsidRPr="00354CC9">
                        <w:rPr>
                          <w:lang w:val="en-ID"/>
                        </w:rPr>
                        <w:t>agent.store_transition(np.asarray([stacked_frames]), action,</w:t>
                      </w:r>
                      <w:r w:rsidRPr="00354CC9">
                        <w:rPr>
                          <w:lang w:val="en-ID"/>
                        </w:rPr>
                        <w:br/>
                        <w:t xml:space="preserve">  </w:t>
                      </w:r>
                      <w:r w:rsidRPr="00354CC9">
                        <w:t xml:space="preserve">        </w:t>
                      </w:r>
                      <w:r w:rsidRPr="00354CC9">
                        <w:rPr>
                          <w:lang w:val="en-ID"/>
                        </w:rPr>
                        <w:t xml:space="preserve">                     clip, np.asarray([next_state]), done)</w:t>
                      </w:r>
                      <w:r w:rsidRPr="00354CC9">
                        <w:rPr>
                          <w:lang w:val="en-ID"/>
                        </w:rPr>
                        <w:br/>
                      </w:r>
                      <w:r w:rsidRPr="00354CC9">
                        <w:rPr>
                          <w:lang w:val="en-ID"/>
                        </w:rPr>
                        <w:br/>
                      </w:r>
                      <w:r w:rsidRPr="00354CC9">
                        <w:rPr>
                          <w:i/>
                          <w:iCs/>
                        </w:rPr>
                        <w:t xml:space="preserve">        </w:t>
                      </w:r>
                      <w:r w:rsidRPr="00354CC9">
                        <w:rPr>
                          <w:i/>
                          <w:iCs/>
                          <w:lang w:val="en-ID"/>
                        </w:rPr>
                        <w:t># Train</w:t>
                      </w:r>
                      <w:r w:rsidRPr="00354CC9">
                        <w:rPr>
                          <w:i/>
                          <w:iCs/>
                          <w:lang w:val="en-ID"/>
                        </w:rPr>
                        <w:br/>
                      </w:r>
                      <w:r w:rsidRPr="00354CC9">
                        <w:t xml:space="preserve">        </w:t>
                      </w:r>
                      <w:r w:rsidRPr="00354CC9">
                        <w:rPr>
                          <w:i/>
                          <w:iCs/>
                          <w:lang w:val="en-ID"/>
                        </w:rPr>
                        <w:t>if len</w:t>
                      </w:r>
                      <w:r w:rsidRPr="00354CC9">
                        <w:rPr>
                          <w:lang w:val="en-ID"/>
                        </w:rPr>
                        <w:t>(agent.memory) &gt;= 1000:</w:t>
                      </w:r>
                      <w:r w:rsidRPr="00354CC9">
                        <w:rPr>
                          <w:lang w:val="en-ID"/>
                        </w:rPr>
                        <w:br/>
                        <w:t xml:space="preserve">  </w:t>
                      </w:r>
                      <w:r w:rsidRPr="00354CC9">
                        <w:t xml:space="preserve">        </w:t>
                      </w:r>
                      <w:r w:rsidRPr="00354CC9">
                        <w:rPr>
                          <w:lang w:val="en-ID"/>
                        </w:rPr>
                        <w:t xml:space="preserve">  if timestep % 4 == 0:</w:t>
                      </w:r>
                      <w:r w:rsidRPr="00354CC9">
                        <w:rPr>
                          <w:lang w:val="en-ID"/>
                        </w:rPr>
                        <w:br/>
                        <w:t xml:space="preserve">   </w:t>
                      </w:r>
                      <w:r w:rsidRPr="00354CC9">
                        <w:t xml:space="preserve">        </w:t>
                      </w:r>
                      <w:r w:rsidRPr="00354CC9">
                        <w:rPr>
                          <w:lang w:val="en-ID"/>
                        </w:rPr>
                        <w:t xml:space="preserve">     agent.learn()</w:t>
                      </w:r>
                      <w:r w:rsidRPr="00354CC9">
                        <w:rPr>
                          <w:lang w:val="en-ID"/>
                        </w:rPr>
                        <w:br/>
                      </w:r>
                      <w:r w:rsidRPr="00354CC9">
                        <w:rPr>
                          <w:lang w:val="en-ID"/>
                        </w:rPr>
                        <w:br/>
                      </w:r>
                      <w:r w:rsidRPr="00354CC9">
                        <w:t xml:space="preserve">        </w:t>
                      </w:r>
                      <w:r w:rsidRPr="00354CC9">
                        <w:rPr>
                          <w:i/>
                          <w:iCs/>
                          <w:lang w:val="en-ID"/>
                        </w:rPr>
                        <w:t>if</w:t>
                      </w:r>
                      <w:r w:rsidRPr="00354CC9">
                        <w:rPr>
                          <w:lang w:val="en-ID"/>
                        </w:rPr>
                        <w:t xml:space="preserve"> agent.training_count % 10000 == 0 </w:t>
                      </w:r>
                      <w:r w:rsidRPr="00354CC9">
                        <w:rPr>
                          <w:i/>
                          <w:iCs/>
                          <w:lang w:val="en-ID"/>
                        </w:rPr>
                        <w:t>and</w:t>
                      </w:r>
                      <w:r w:rsidRPr="00354CC9">
                        <w:rPr>
                          <w:lang w:val="en-ID"/>
                        </w:rPr>
                        <w:t xml:space="preserve"> agent.training_count &gt;= 10000:</w:t>
                      </w:r>
                      <w:r w:rsidRPr="00354CC9">
                        <w:rPr>
                          <w:lang w:val="en-ID"/>
                        </w:rPr>
                        <w:br/>
                        <w:t xml:space="preserve">   </w:t>
                      </w:r>
                      <w:r w:rsidRPr="00354CC9">
                        <w:t xml:space="preserve">        </w:t>
                      </w:r>
                      <w:r w:rsidRPr="00354CC9">
                        <w:rPr>
                          <w:lang w:val="en-ID"/>
                        </w:rPr>
                        <w:t xml:space="preserve"> agent.networks.target_model.set_weights(agent.networks.model.get_weights())</w:t>
                      </w:r>
                      <w:r w:rsidRPr="00354CC9">
                        <w:rPr>
                          <w:lang w:val="en-ID"/>
                        </w:rPr>
                        <w:br/>
                        <w:t xml:space="preserve">   </w:t>
                      </w:r>
                      <w:r w:rsidRPr="00354CC9">
                        <w:t xml:space="preserve">        </w:t>
                      </w:r>
                      <w:r w:rsidRPr="00354CC9">
                        <w:rPr>
                          <w:lang w:val="en-ID"/>
                        </w:rPr>
                        <w:t xml:space="preserve"> agent.update_epsilon()</w:t>
                      </w:r>
                      <w:r w:rsidRPr="00354CC9">
                        <w:rPr>
                          <w:lang w:val="en-ID"/>
                        </w:rPr>
                        <w:br/>
                      </w:r>
                    </w:p>
                  </w:txbxContent>
                </v:textbox>
                <w10:anchorlock/>
              </v:shape>
            </w:pict>
          </mc:Fallback>
        </mc:AlternateContent>
      </w:r>
    </w:p>
    <w:p w14:paraId="52EA8246" w14:textId="7FF8F17B" w:rsidR="00594702" w:rsidRPr="003F6A66" w:rsidRDefault="00594702" w:rsidP="00594702">
      <w:pPr>
        <w:pStyle w:val="figureTitle"/>
      </w:pPr>
      <w:bookmarkStart w:id="229" w:name="_Toc34865775"/>
      <w:bookmarkStart w:id="230" w:name="_Toc34915184"/>
      <w:r>
        <w:t>The Experience Replay and Training Mechanics</w:t>
      </w:r>
      <w:bookmarkEnd w:id="229"/>
      <w:bookmarkEnd w:id="230"/>
    </w:p>
    <w:p w14:paraId="3E3948C2" w14:textId="77777777" w:rsidR="00CD6491" w:rsidRPr="00CD6491" w:rsidRDefault="00CD6491" w:rsidP="00CD6491"/>
    <w:p w14:paraId="52E6AFE2" w14:textId="6F7225E5" w:rsidR="000F37FA" w:rsidRDefault="000308E5" w:rsidP="000F37FA">
      <w:pPr>
        <w:pStyle w:val="BodyTextIndent"/>
      </w:pPr>
      <w:r>
        <w:t xml:space="preserve">The evaluation will start to take place for every </w:t>
      </w:r>
      <w:r w:rsidR="00CE1025">
        <w:t>10</w:t>
      </w:r>
      <w:r>
        <w:t>000 game frames</w:t>
      </w:r>
      <w:r w:rsidR="00CD6491">
        <w:t xml:space="preserve"> at the end of the episode’s loop</w:t>
      </w:r>
      <w:r>
        <w:t xml:space="preserve">. </w:t>
      </w:r>
      <w:r w:rsidR="00BE1928">
        <w:t>The evaluation</w:t>
      </w:r>
      <w:r w:rsidR="00BB31DC">
        <w:t xml:space="preserve"> </w:t>
      </w:r>
      <w:r w:rsidR="00BE1928">
        <w:t xml:space="preserve">is done by running the agent throughout the game to obtain maximum average score. </w:t>
      </w:r>
      <w:r>
        <w:t xml:space="preserve">The </w:t>
      </w:r>
      <w:r w:rsidR="00C41314">
        <w:t xml:space="preserve">training and score evaluation </w:t>
      </w:r>
      <w:r>
        <w:t xml:space="preserve">variables </w:t>
      </w:r>
      <w:r w:rsidR="00C41314">
        <w:t xml:space="preserve">will hold the evaluations score. </w:t>
      </w:r>
      <w:r w:rsidR="00C26053">
        <w:t xml:space="preserve">The </w:t>
      </w:r>
      <w:r w:rsidR="002B6DA8">
        <w:t>second</w:t>
      </w:r>
      <w:r w:rsidR="00C26053">
        <w:t xml:space="preserve"> loop end with the </w:t>
      </w:r>
      <w:r w:rsidR="002B6DA8">
        <w:t>update of stacked frame, score, and timestep variables</w:t>
      </w:r>
      <w:r w:rsidR="00C26053">
        <w:t>.</w:t>
      </w:r>
      <w:r w:rsidR="002375FB">
        <w:t xml:space="preserve"> Figure 5.</w:t>
      </w:r>
      <w:r w:rsidR="00832CAF">
        <w:t>4</w:t>
      </w:r>
      <w:r w:rsidR="002375FB">
        <w:t>9 below shows the evaluation and testing mechanics codes.</w:t>
      </w:r>
      <w:r w:rsidR="000F37FA" w:rsidRPr="000F37FA">
        <w:t xml:space="preserve"> </w:t>
      </w:r>
    </w:p>
    <w:p w14:paraId="7460EECF" w14:textId="75219A93" w:rsidR="00C26053" w:rsidRPr="000308E5" w:rsidRDefault="000F37FA" w:rsidP="000F37FA">
      <w:pPr>
        <w:pStyle w:val="BodyTextIndent"/>
      </w:pPr>
      <w:r>
        <w:t xml:space="preserve">The </w:t>
      </w:r>
      <w:r>
        <w:t>last part of the first while loop</w:t>
      </w:r>
      <w:r w:rsidR="00BB31DC">
        <w:t>, depicted by figure 5.50,</w:t>
      </w:r>
      <w:r>
        <w:t xml:space="preserve"> is</w:t>
      </w:r>
      <w:r>
        <w:t xml:space="preserve"> ended by</w:t>
      </w:r>
      <w:r>
        <w:t xml:space="preserve"> </w:t>
      </w:r>
      <w:r w:rsidR="00BB31DC">
        <w:t>plotting function initialization and episode’s counter increment.</w:t>
      </w:r>
      <w:r w:rsidR="007774D4">
        <w:t xml:space="preserve"> The maximum average score obtain by the evaluation function is also printed at the end of the code.</w:t>
      </w:r>
      <w:r w:rsidR="00254D95">
        <w:t xml:space="preserve"> The example of the output log produced by the program is shown by figure 5.51.</w:t>
      </w:r>
    </w:p>
    <w:p w14:paraId="10D9AA33" w14:textId="77777777" w:rsidR="005A719E" w:rsidRDefault="00D70A49" w:rsidP="005A719E">
      <w:pPr>
        <w:pStyle w:val="BodyTextIndent"/>
        <w:keepNext/>
        <w:ind w:firstLine="0"/>
        <w:jc w:val="center"/>
      </w:pPr>
      <w:r w:rsidRPr="003F6A66">
        <w:rPr>
          <w:noProof/>
        </w:rPr>
        <w:lastRenderedPageBreak/>
        <mc:AlternateContent>
          <mc:Choice Requires="wps">
            <w:drawing>
              <wp:inline distT="0" distB="0" distL="0" distR="0" wp14:anchorId="709025B0" wp14:editId="0B5EEA36">
                <wp:extent cx="5524500" cy="1674421"/>
                <wp:effectExtent l="0" t="0" r="19050" b="2159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674421"/>
                        </a:xfrm>
                        <a:prstGeom prst="rect">
                          <a:avLst/>
                        </a:prstGeom>
                        <a:solidFill>
                          <a:srgbClr val="FFFFFF"/>
                        </a:solidFill>
                        <a:ln w="9525">
                          <a:solidFill>
                            <a:srgbClr val="000000"/>
                          </a:solidFill>
                          <a:miter lim="800000"/>
                          <a:headEnd/>
                          <a:tailEnd/>
                        </a:ln>
                      </wps:spPr>
                      <wps:txbx>
                        <w:txbxContent>
                          <w:p w14:paraId="7BF4131E" w14:textId="718DEF4E" w:rsidR="00034D66" w:rsidRPr="002B6DA8" w:rsidRDefault="00034D66" w:rsidP="002B6DA8">
                            <w:pPr>
                              <w:rPr>
                                <w:lang w:val="en-ID"/>
                              </w:rPr>
                            </w:pPr>
                            <w:r w:rsidRPr="00354CC9">
                              <w:t xml:space="preserve">        </w:t>
                            </w:r>
                            <w:r w:rsidRPr="00CD6491">
                              <w:rPr>
                                <w:i/>
                                <w:iCs/>
                                <w:lang w:val="en-ID"/>
                              </w:rPr>
                              <w:t xml:space="preserve">if </w:t>
                            </w:r>
                            <w:r w:rsidRPr="00CD6491">
                              <w:rPr>
                                <w:lang w:val="en-ID"/>
                              </w:rPr>
                              <w:t>frame_counter % 10000 == 0:</w:t>
                            </w:r>
                            <w:r w:rsidRPr="002B6DA8">
                              <w:rPr>
                                <w:rFonts w:ascii="Consolas" w:hAnsi="Consolas" w:cs="Courier New"/>
                                <w:caps/>
                                <w:color w:val="000000"/>
                                <w:sz w:val="20"/>
                                <w:szCs w:val="20"/>
                                <w:lang w:val="en-ID" w:eastAsia="en-ID"/>
                              </w:rPr>
                              <w:t xml:space="preserve"> </w:t>
                            </w:r>
                            <w:r w:rsidRPr="002B6DA8">
                              <w:rPr>
                                <w:lang w:val="en-ID"/>
                              </w:rPr>
                              <w:br/>
                            </w:r>
                            <w:r w:rsidRPr="00354CC9">
                              <w:rPr>
                                <w:lang w:val="en-ID"/>
                              </w:rPr>
                              <w:t xml:space="preserve">   </w:t>
                            </w:r>
                            <w:r w:rsidRPr="00354CC9">
                              <w:t xml:space="preserve">        </w:t>
                            </w:r>
                            <w:r w:rsidRPr="00354CC9">
                              <w:rPr>
                                <w:lang w:val="en-ID"/>
                              </w:rPr>
                              <w:t xml:space="preserve"> </w:t>
                            </w:r>
                            <w:r w:rsidRPr="002B6DA8">
                              <w:rPr>
                                <w:lang w:val="en-ID"/>
                              </w:rPr>
                              <w:t>t, s = evaluate(agent)</w:t>
                            </w:r>
                            <w:r w:rsidRPr="002B6DA8">
                              <w:rPr>
                                <w:lang w:val="en-ID"/>
                              </w:rPr>
                              <w:br/>
                            </w:r>
                            <w:r w:rsidRPr="00354CC9">
                              <w:rPr>
                                <w:lang w:val="en-ID"/>
                              </w:rPr>
                              <w:t xml:space="preserve">   </w:t>
                            </w:r>
                            <w:r w:rsidRPr="00354CC9">
                              <w:t xml:space="preserve">        </w:t>
                            </w:r>
                            <w:r w:rsidRPr="00354CC9">
                              <w:rPr>
                                <w:lang w:val="en-ID"/>
                              </w:rPr>
                              <w:t xml:space="preserve"> </w:t>
                            </w:r>
                            <w:r w:rsidRPr="002B6DA8">
                              <w:rPr>
                                <w:lang w:val="en-ID"/>
                              </w:rPr>
                              <w:t>t_eval.append(t)</w:t>
                            </w:r>
                            <w:r w:rsidRPr="002B6DA8">
                              <w:rPr>
                                <w:lang w:val="en-ID"/>
                              </w:rPr>
                              <w:br/>
                            </w:r>
                            <w:r w:rsidRPr="00354CC9">
                              <w:rPr>
                                <w:lang w:val="en-ID"/>
                              </w:rPr>
                              <w:t xml:space="preserve">   </w:t>
                            </w:r>
                            <w:r w:rsidRPr="00354CC9">
                              <w:t xml:space="preserve">        </w:t>
                            </w:r>
                            <w:r w:rsidRPr="00354CC9">
                              <w:rPr>
                                <w:lang w:val="en-ID"/>
                              </w:rPr>
                              <w:t xml:space="preserve"> </w:t>
                            </w:r>
                            <w:r w:rsidRPr="002B6DA8">
                              <w:rPr>
                                <w:lang w:val="en-ID"/>
                              </w:rPr>
                              <w:t>score_eval.append(s)</w:t>
                            </w:r>
                            <w:r w:rsidRPr="002B6DA8">
                              <w:rPr>
                                <w:lang w:val="en-ID"/>
                              </w:rPr>
                              <w:br/>
                            </w:r>
                            <w:r w:rsidRPr="00354CC9">
                              <w:rPr>
                                <w:lang w:val="en-ID"/>
                              </w:rPr>
                              <w:t xml:space="preserve">   </w:t>
                            </w:r>
                            <w:r w:rsidRPr="00354CC9">
                              <w:t xml:space="preserve">        </w:t>
                            </w:r>
                            <w:r w:rsidRPr="00354CC9">
                              <w:rPr>
                                <w:lang w:val="en-ID"/>
                              </w:rPr>
                              <w:t xml:space="preserve"> </w:t>
                            </w:r>
                            <w:r w:rsidRPr="002B6DA8">
                              <w:rPr>
                                <w:lang w:val="en-ID"/>
                              </w:rPr>
                              <w:t>eps_eval.append(episode_counter)</w:t>
                            </w:r>
                            <w:r w:rsidRPr="002B6DA8">
                              <w:rPr>
                                <w:lang w:val="en-ID"/>
                              </w:rPr>
                              <w:br/>
                            </w:r>
                            <w:r w:rsidRPr="002B6DA8">
                              <w:rPr>
                                <w:lang w:val="en-ID"/>
                              </w:rPr>
                              <w:br/>
                            </w:r>
                            <w:r w:rsidRPr="00354CC9">
                              <w:t xml:space="preserve">        </w:t>
                            </w:r>
                            <w:r w:rsidRPr="002B6DA8">
                              <w:rPr>
                                <w:lang w:val="en-ID"/>
                              </w:rPr>
                              <w:t>stacked_frames = next_state</w:t>
                            </w:r>
                            <w:r w:rsidRPr="002B6DA8">
                              <w:rPr>
                                <w:lang w:val="en-ID"/>
                              </w:rPr>
                              <w:br/>
                            </w:r>
                            <w:r w:rsidRPr="00354CC9">
                              <w:t xml:space="preserve">        </w:t>
                            </w:r>
                            <w:r w:rsidRPr="002B6DA8">
                              <w:rPr>
                                <w:lang w:val="en-ID"/>
                              </w:rPr>
                              <w:t>score += reward</w:t>
                            </w:r>
                            <w:r w:rsidRPr="002B6DA8">
                              <w:rPr>
                                <w:lang w:val="en-ID"/>
                              </w:rPr>
                              <w:br/>
                            </w:r>
                            <w:r w:rsidRPr="00354CC9">
                              <w:t xml:space="preserve">        </w:t>
                            </w:r>
                            <w:r w:rsidRPr="002B6DA8">
                              <w:rPr>
                                <w:lang w:val="en-ID"/>
                              </w:rPr>
                              <w:t>timestep += 1</w:t>
                            </w:r>
                          </w:p>
                          <w:p w14:paraId="0E33363D" w14:textId="46361E48" w:rsidR="00034D66" w:rsidRPr="002B6DA8" w:rsidRDefault="00034D66" w:rsidP="00D70A49"/>
                        </w:txbxContent>
                      </wps:txbx>
                      <wps:bodyPr rot="0" vert="horz" wrap="square" lIns="91440" tIns="45720" rIns="91440" bIns="45720" anchor="t" anchorCtr="0" upright="1">
                        <a:noAutofit/>
                      </wps:bodyPr>
                    </wps:wsp>
                  </a:graphicData>
                </a:graphic>
              </wp:inline>
            </w:drawing>
          </mc:Choice>
          <mc:Fallback>
            <w:pict>
              <v:shape w14:anchorId="709025B0" id="_x0000_s1127" type="#_x0000_t202" style="width:435pt;height:13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">
                <v:textbox>
                  <w:txbxContent>
                    <w:p w14:paraId="7BF4131E" w14:textId="718DEF4E" w:rsidR="00034D66" w:rsidRPr="002B6DA8" w:rsidRDefault="00034D66" w:rsidP="002B6DA8">
                      <w:pPr>
                        <w:rPr>
                          <w:lang w:val="en-ID"/>
                        </w:rPr>
                      </w:pPr>
                      <w:r w:rsidRPr="00354CC9">
                        <w:t xml:space="preserve">        </w:t>
                      </w:r>
                      <w:r w:rsidRPr="00CD6491">
                        <w:rPr>
                          <w:i/>
                          <w:iCs/>
                          <w:lang w:val="en-ID"/>
                        </w:rPr>
                        <w:t xml:space="preserve">if </w:t>
                      </w:r>
                      <w:r w:rsidRPr="00CD6491">
                        <w:rPr>
                          <w:lang w:val="en-ID"/>
                        </w:rPr>
                        <w:t>frame_counter % 10000 == 0:</w:t>
                      </w:r>
                      <w:r w:rsidRPr="002B6DA8">
                        <w:rPr>
                          <w:rFonts w:ascii="Consolas" w:hAnsi="Consolas" w:cs="Courier New"/>
                          <w:caps/>
                          <w:color w:val="000000"/>
                          <w:sz w:val="20"/>
                          <w:szCs w:val="20"/>
                          <w:lang w:val="en-ID" w:eastAsia="en-ID"/>
                        </w:rPr>
                        <w:t xml:space="preserve"> </w:t>
                      </w:r>
                      <w:r w:rsidRPr="002B6DA8">
                        <w:rPr>
                          <w:lang w:val="en-ID"/>
                        </w:rPr>
                        <w:br/>
                      </w:r>
                      <w:r w:rsidRPr="00354CC9">
                        <w:rPr>
                          <w:lang w:val="en-ID"/>
                        </w:rPr>
                        <w:t xml:space="preserve">   </w:t>
                      </w:r>
                      <w:r w:rsidRPr="00354CC9">
                        <w:t xml:space="preserve">        </w:t>
                      </w:r>
                      <w:r w:rsidRPr="00354CC9">
                        <w:rPr>
                          <w:lang w:val="en-ID"/>
                        </w:rPr>
                        <w:t xml:space="preserve"> </w:t>
                      </w:r>
                      <w:r w:rsidRPr="002B6DA8">
                        <w:rPr>
                          <w:lang w:val="en-ID"/>
                        </w:rPr>
                        <w:t>t, s = evaluate(agent)</w:t>
                      </w:r>
                      <w:r w:rsidRPr="002B6DA8">
                        <w:rPr>
                          <w:lang w:val="en-ID"/>
                        </w:rPr>
                        <w:br/>
                      </w:r>
                      <w:r w:rsidRPr="00354CC9">
                        <w:rPr>
                          <w:lang w:val="en-ID"/>
                        </w:rPr>
                        <w:t xml:space="preserve">   </w:t>
                      </w:r>
                      <w:r w:rsidRPr="00354CC9">
                        <w:t xml:space="preserve">        </w:t>
                      </w:r>
                      <w:r w:rsidRPr="00354CC9">
                        <w:rPr>
                          <w:lang w:val="en-ID"/>
                        </w:rPr>
                        <w:t xml:space="preserve"> </w:t>
                      </w:r>
                      <w:r w:rsidRPr="002B6DA8">
                        <w:rPr>
                          <w:lang w:val="en-ID"/>
                        </w:rPr>
                        <w:t>t_eval.append(t)</w:t>
                      </w:r>
                      <w:r w:rsidRPr="002B6DA8">
                        <w:rPr>
                          <w:lang w:val="en-ID"/>
                        </w:rPr>
                        <w:br/>
                      </w:r>
                      <w:r w:rsidRPr="00354CC9">
                        <w:rPr>
                          <w:lang w:val="en-ID"/>
                        </w:rPr>
                        <w:t xml:space="preserve">   </w:t>
                      </w:r>
                      <w:r w:rsidRPr="00354CC9">
                        <w:t xml:space="preserve">        </w:t>
                      </w:r>
                      <w:r w:rsidRPr="00354CC9">
                        <w:rPr>
                          <w:lang w:val="en-ID"/>
                        </w:rPr>
                        <w:t xml:space="preserve"> </w:t>
                      </w:r>
                      <w:r w:rsidRPr="002B6DA8">
                        <w:rPr>
                          <w:lang w:val="en-ID"/>
                        </w:rPr>
                        <w:t>score_eval.append(s)</w:t>
                      </w:r>
                      <w:r w:rsidRPr="002B6DA8">
                        <w:rPr>
                          <w:lang w:val="en-ID"/>
                        </w:rPr>
                        <w:br/>
                      </w:r>
                      <w:r w:rsidRPr="00354CC9">
                        <w:rPr>
                          <w:lang w:val="en-ID"/>
                        </w:rPr>
                        <w:t xml:space="preserve">   </w:t>
                      </w:r>
                      <w:r w:rsidRPr="00354CC9">
                        <w:t xml:space="preserve">        </w:t>
                      </w:r>
                      <w:r w:rsidRPr="00354CC9">
                        <w:rPr>
                          <w:lang w:val="en-ID"/>
                        </w:rPr>
                        <w:t xml:space="preserve"> </w:t>
                      </w:r>
                      <w:r w:rsidRPr="002B6DA8">
                        <w:rPr>
                          <w:lang w:val="en-ID"/>
                        </w:rPr>
                        <w:t>eps_eval.append(episode_counter)</w:t>
                      </w:r>
                      <w:r w:rsidRPr="002B6DA8">
                        <w:rPr>
                          <w:lang w:val="en-ID"/>
                        </w:rPr>
                        <w:br/>
                      </w:r>
                      <w:r w:rsidRPr="002B6DA8">
                        <w:rPr>
                          <w:lang w:val="en-ID"/>
                        </w:rPr>
                        <w:br/>
                      </w:r>
                      <w:r w:rsidRPr="00354CC9">
                        <w:t xml:space="preserve">        </w:t>
                      </w:r>
                      <w:r w:rsidRPr="002B6DA8">
                        <w:rPr>
                          <w:lang w:val="en-ID"/>
                        </w:rPr>
                        <w:t>stacked_frames = next_state</w:t>
                      </w:r>
                      <w:r w:rsidRPr="002B6DA8">
                        <w:rPr>
                          <w:lang w:val="en-ID"/>
                        </w:rPr>
                        <w:br/>
                      </w:r>
                      <w:r w:rsidRPr="00354CC9">
                        <w:t xml:space="preserve">        </w:t>
                      </w:r>
                      <w:r w:rsidRPr="002B6DA8">
                        <w:rPr>
                          <w:lang w:val="en-ID"/>
                        </w:rPr>
                        <w:t>score += reward</w:t>
                      </w:r>
                      <w:r w:rsidRPr="002B6DA8">
                        <w:rPr>
                          <w:lang w:val="en-ID"/>
                        </w:rPr>
                        <w:br/>
                      </w:r>
                      <w:r w:rsidRPr="00354CC9">
                        <w:t xml:space="preserve">        </w:t>
                      </w:r>
                      <w:r w:rsidRPr="002B6DA8">
                        <w:rPr>
                          <w:lang w:val="en-ID"/>
                        </w:rPr>
                        <w:t>timestep += 1</w:t>
                      </w:r>
                    </w:p>
                    <w:p w14:paraId="0E33363D" w14:textId="46361E48" w:rsidR="00034D66" w:rsidRPr="002B6DA8" w:rsidRDefault="00034D66" w:rsidP="00D70A49"/>
                  </w:txbxContent>
                </v:textbox>
                <w10:anchorlock/>
              </v:shape>
            </w:pict>
          </mc:Fallback>
        </mc:AlternateContent>
      </w:r>
    </w:p>
    <w:p w14:paraId="4910FAA5" w14:textId="61CED37A" w:rsidR="00D00EBE" w:rsidRPr="003F6A66" w:rsidRDefault="00D00EBE" w:rsidP="00D00EBE">
      <w:pPr>
        <w:pStyle w:val="figureTitle"/>
      </w:pPr>
      <w:bookmarkStart w:id="231" w:name="_Toc34865776"/>
      <w:bookmarkStart w:id="232" w:name="_Toc34915185"/>
      <w:r>
        <w:t>The</w:t>
      </w:r>
      <w:r w:rsidR="002B6DA8">
        <w:t xml:space="preserve"> Agent’s</w:t>
      </w:r>
      <w:r>
        <w:t xml:space="preserve"> Evaluation </w:t>
      </w:r>
      <w:r w:rsidR="00395BFB">
        <w:t>Mechanics</w:t>
      </w:r>
      <w:bookmarkEnd w:id="231"/>
      <w:bookmarkEnd w:id="232"/>
    </w:p>
    <w:p w14:paraId="01E4A388" w14:textId="77777777" w:rsidR="005A719E" w:rsidRPr="005A719E" w:rsidRDefault="005A719E" w:rsidP="005A719E"/>
    <w:p w14:paraId="0F2C8715" w14:textId="154EFD4F" w:rsidR="00034D66" w:rsidRDefault="00034D66" w:rsidP="00034D66">
      <w:pPr>
        <w:pStyle w:val="BodyTextIndent"/>
        <w:ind w:firstLine="0"/>
      </w:pPr>
      <w:r w:rsidRPr="003F6A66">
        <w:rPr>
          <w:noProof/>
        </w:rPr>
        <mc:AlternateContent>
          <mc:Choice Requires="wps">
            <w:drawing>
              <wp:inline distT="0" distB="0" distL="0" distR="0" wp14:anchorId="3D8AE210" wp14:editId="5C27AA0D">
                <wp:extent cx="5557652" cy="3954483"/>
                <wp:effectExtent l="0" t="0" r="24130" b="27305"/>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652" cy="3954483"/>
                        </a:xfrm>
                        <a:prstGeom prst="rect">
                          <a:avLst/>
                        </a:prstGeom>
                        <a:solidFill>
                          <a:srgbClr val="FFFFFF"/>
                        </a:solidFill>
                        <a:ln w="9525">
                          <a:solidFill>
                            <a:srgbClr val="000000"/>
                          </a:solidFill>
                          <a:miter lim="800000"/>
                          <a:headEnd/>
                          <a:tailEnd/>
                        </a:ln>
                      </wps:spPr>
                      <wps:txbx>
                        <w:txbxContent>
                          <w:p w14:paraId="4AC1FCAD" w14:textId="0EB7E9FD" w:rsidR="00034D66" w:rsidRPr="002B6DA8" w:rsidRDefault="00034D66" w:rsidP="00034D66">
                            <w:pPr>
                              <w:rPr>
                                <w:lang w:val="en-ID"/>
                              </w:rPr>
                            </w:pPr>
                            <w:r w:rsidRPr="00224FBC">
                              <w:rPr>
                                <w:i/>
                                <w:iCs/>
                              </w:rPr>
                              <w:t xml:space="preserve">    </w:t>
                            </w:r>
                            <w:r w:rsidRPr="002B6DA8">
                              <w:rPr>
                                <w:lang w:val="en-ID"/>
                              </w:rPr>
                              <w:t>score_array.append(score)</w:t>
                            </w:r>
                            <w:r w:rsidRPr="002B6DA8">
                              <w:rPr>
                                <w:lang w:val="en-ID"/>
                              </w:rPr>
                              <w:br/>
                            </w:r>
                            <w:r w:rsidRPr="00224FBC">
                              <w:rPr>
                                <w:i/>
                                <w:iCs/>
                              </w:rPr>
                              <w:t xml:space="preserve">    </w:t>
                            </w:r>
                            <w:r w:rsidRPr="002B6DA8">
                              <w:rPr>
                                <w:lang w:val="en-ID"/>
                              </w:rPr>
                              <w:t>epsilons.append(agent.epsilon)</w:t>
                            </w:r>
                            <w:r w:rsidRPr="002B6DA8">
                              <w:rPr>
                                <w:lang w:val="en-ID"/>
                              </w:rPr>
                              <w:br/>
                              <w:t xml:space="preserve">    real_eps = episode_counter + 1</w:t>
                            </w:r>
                            <w:r w:rsidRPr="002B6DA8">
                              <w:rPr>
                                <w:lang w:val="en-ID"/>
                              </w:rPr>
                              <w:br/>
                              <w:t xml:space="preserve">    episodes = [i + 1 </w:t>
                            </w:r>
                            <w:r w:rsidRPr="002B6DA8">
                              <w:rPr>
                                <w:i/>
                                <w:iCs/>
                                <w:lang w:val="en-ID"/>
                              </w:rPr>
                              <w:t>for</w:t>
                            </w:r>
                            <w:r w:rsidRPr="002B6DA8">
                              <w:rPr>
                                <w:b/>
                                <w:bCs/>
                                <w:lang w:val="en-ID"/>
                              </w:rPr>
                              <w:t xml:space="preserve"> </w:t>
                            </w:r>
                            <w:r w:rsidRPr="002B6DA8">
                              <w:rPr>
                                <w:lang w:val="en-ID"/>
                              </w:rPr>
                              <w:t xml:space="preserve">i </w:t>
                            </w:r>
                            <w:r w:rsidRPr="002B6DA8">
                              <w:rPr>
                                <w:i/>
                                <w:iCs/>
                                <w:lang w:val="en-ID"/>
                              </w:rPr>
                              <w:t>in</w:t>
                            </w:r>
                            <w:r w:rsidRPr="002B6DA8">
                              <w:rPr>
                                <w:b/>
                                <w:bCs/>
                                <w:lang w:val="en-ID"/>
                              </w:rPr>
                              <w:t xml:space="preserve"> </w:t>
                            </w:r>
                            <w:r w:rsidRPr="002B6DA8">
                              <w:rPr>
                                <w:lang w:val="en-ID"/>
                              </w:rPr>
                              <w:t>range(real_eps)]</w:t>
                            </w:r>
                            <w:r w:rsidRPr="002B6DA8">
                              <w:rPr>
                                <w:lang w:val="en-ID"/>
                              </w:rPr>
                              <w:br/>
                            </w:r>
                            <w:r w:rsidRPr="002B6DA8">
                              <w:rPr>
                                <w:lang w:val="en-ID"/>
                              </w:rPr>
                              <w:br/>
                              <w:t xml:space="preserve">    </w:t>
                            </w:r>
                            <w:r w:rsidRPr="002B6DA8">
                              <w:rPr>
                                <w:i/>
                                <w:iCs/>
                                <w:lang w:val="en-ID"/>
                              </w:rPr>
                              <w:t>if</w:t>
                            </w:r>
                            <w:r w:rsidRPr="002B6DA8">
                              <w:rPr>
                                <w:b/>
                                <w:bCs/>
                                <w:lang w:val="en-ID"/>
                              </w:rPr>
                              <w:t xml:space="preserve"> </w:t>
                            </w:r>
                            <w:r w:rsidRPr="002B6DA8">
                              <w:rPr>
                                <w:lang w:val="en-ID"/>
                              </w:rPr>
                              <w:t xml:space="preserve">real_eps &gt;= 100 </w:t>
                            </w:r>
                            <w:r w:rsidRPr="002B6DA8">
                              <w:rPr>
                                <w:i/>
                                <w:iCs/>
                                <w:lang w:val="en-ID"/>
                              </w:rPr>
                              <w:t>and</w:t>
                            </w:r>
                            <w:r w:rsidRPr="002B6DA8">
                              <w:rPr>
                                <w:b/>
                                <w:bCs/>
                                <w:lang w:val="en-ID"/>
                              </w:rPr>
                              <w:t xml:space="preserve"> </w:t>
                            </w:r>
                            <w:r w:rsidRPr="002B6DA8">
                              <w:rPr>
                                <w:lang w:val="en-ID"/>
                              </w:rPr>
                              <w:t>real_eps % 100 == 0:</w:t>
                            </w:r>
                            <w:r w:rsidRPr="002B6DA8">
                              <w:rPr>
                                <w:lang w:val="en-ID"/>
                              </w:rPr>
                              <w:br/>
                              <w:t xml:space="preserve">        </w:t>
                            </w:r>
                            <w:r w:rsidRPr="002B6DA8">
                              <w:rPr>
                                <w:i/>
                                <w:iCs/>
                                <w:lang w:val="en-ID"/>
                              </w:rPr>
                              <w:t>try</w:t>
                            </w:r>
                            <w:r w:rsidRPr="002B6DA8">
                              <w:rPr>
                                <w:lang w:val="en-ID"/>
                              </w:rPr>
                              <w:t>:</w:t>
                            </w:r>
                            <w:r w:rsidRPr="002B6DA8">
                              <w:rPr>
                                <w:lang w:val="en-ID"/>
                              </w:rPr>
                              <w:br/>
                              <w:t xml:space="preserve">            plot(np.asarray(episodes), np.asarray(score_array), epsilons, 0, "train plot_" +</w:t>
                            </w:r>
                            <w:r>
                              <w:rPr>
                                <w:lang w:val="en-ID"/>
                              </w:rPr>
                              <w:t xml:space="preserve"> </w:t>
                            </w:r>
                            <w:r w:rsidRPr="002B6DA8">
                              <w:rPr>
                                <w:i/>
                                <w:iCs/>
                                <w:lang w:val="en-ID"/>
                              </w:rPr>
                              <w:t>str</w:t>
                            </w:r>
                            <w:r w:rsidRPr="002B6DA8">
                              <w:rPr>
                                <w:lang w:val="en-ID"/>
                              </w:rPr>
                              <w:t>(episode_counter))</w:t>
                            </w:r>
                            <w:r w:rsidRPr="002B6DA8">
                              <w:rPr>
                                <w:lang w:val="en-ID"/>
                              </w:rPr>
                              <w:br/>
                              <w:t xml:space="preserve">        </w:t>
                            </w:r>
                            <w:r w:rsidRPr="002B6DA8">
                              <w:rPr>
                                <w:i/>
                                <w:iCs/>
                                <w:lang w:val="en-ID"/>
                              </w:rPr>
                              <w:t>except</w:t>
                            </w:r>
                            <w:r w:rsidRPr="002B6DA8">
                              <w:rPr>
                                <w:b/>
                                <w:bCs/>
                                <w:lang w:val="en-ID"/>
                              </w:rPr>
                              <w:t xml:space="preserve"> </w:t>
                            </w:r>
                            <w:r w:rsidRPr="002B6DA8">
                              <w:rPr>
                                <w:lang w:val="en-ID"/>
                              </w:rPr>
                              <w:t xml:space="preserve">ValueError </w:t>
                            </w:r>
                            <w:r w:rsidRPr="002B6DA8">
                              <w:rPr>
                                <w:i/>
                                <w:iCs/>
                                <w:lang w:val="en-ID"/>
                              </w:rPr>
                              <w:t>as</w:t>
                            </w:r>
                            <w:r w:rsidRPr="002B6DA8">
                              <w:rPr>
                                <w:b/>
                                <w:bCs/>
                                <w:lang w:val="en-ID"/>
                              </w:rPr>
                              <w:t xml:space="preserve"> </w:t>
                            </w:r>
                            <w:r w:rsidRPr="002B6DA8">
                              <w:rPr>
                                <w:lang w:val="en-ID"/>
                              </w:rPr>
                              <w:t>e:</w:t>
                            </w:r>
                            <w:r w:rsidRPr="002B6DA8">
                              <w:rPr>
                                <w:lang w:val="en-ID"/>
                              </w:rPr>
                              <w:br/>
                              <w:t xml:space="preserve">            print(e)</w:t>
                            </w:r>
                            <w:r w:rsidRPr="002B6DA8">
                              <w:rPr>
                                <w:lang w:val="en-ID"/>
                              </w:rPr>
                              <w:br/>
                              <w:t xml:space="preserve">        </w:t>
                            </w:r>
                            <w:r w:rsidRPr="002B6DA8">
                              <w:rPr>
                                <w:i/>
                                <w:iCs/>
                                <w:lang w:val="en-ID"/>
                              </w:rPr>
                              <w:t>except</w:t>
                            </w:r>
                            <w:r w:rsidRPr="002B6DA8">
                              <w:rPr>
                                <w:b/>
                                <w:bCs/>
                                <w:lang w:val="en-ID"/>
                              </w:rPr>
                              <w:t xml:space="preserve"> </w:t>
                            </w:r>
                            <w:r w:rsidRPr="002B6DA8">
                              <w:rPr>
                                <w:lang w:val="en-ID"/>
                              </w:rPr>
                              <w:t xml:space="preserve">Exception </w:t>
                            </w:r>
                            <w:r w:rsidRPr="002B6DA8">
                              <w:rPr>
                                <w:i/>
                                <w:iCs/>
                                <w:lang w:val="en-ID"/>
                              </w:rPr>
                              <w:t>as</w:t>
                            </w:r>
                            <w:r w:rsidRPr="002B6DA8">
                              <w:rPr>
                                <w:b/>
                                <w:bCs/>
                                <w:lang w:val="en-ID"/>
                              </w:rPr>
                              <w:t xml:space="preserve"> </w:t>
                            </w:r>
                            <w:r w:rsidRPr="002B6DA8">
                              <w:rPr>
                                <w:lang w:val="en-ID"/>
                              </w:rPr>
                              <w:t>e:</w:t>
                            </w:r>
                            <w:r w:rsidRPr="002B6DA8">
                              <w:rPr>
                                <w:lang w:val="en-ID"/>
                              </w:rPr>
                              <w:br/>
                              <w:t xml:space="preserve">            print(e)</w:t>
                            </w:r>
                            <w:r w:rsidRPr="002B6DA8">
                              <w:rPr>
                                <w:lang w:val="en-ID"/>
                              </w:rPr>
                              <w:br/>
                              <w:t xml:space="preserve">        </w:t>
                            </w:r>
                            <w:r w:rsidRPr="002B6DA8">
                              <w:rPr>
                                <w:i/>
                                <w:iCs/>
                                <w:lang w:val="en-ID"/>
                              </w:rPr>
                              <w:t>try</w:t>
                            </w:r>
                            <w:r w:rsidRPr="002B6DA8">
                              <w:rPr>
                                <w:lang w:val="en-ID"/>
                              </w:rPr>
                              <w:t>:</w:t>
                            </w:r>
                            <w:r w:rsidRPr="002B6DA8">
                              <w:rPr>
                                <w:lang w:val="en-ID"/>
                              </w:rPr>
                              <w:br/>
                              <w:t xml:space="preserve">            plot(np.asarray(episodes), np.asarray(score_array), epsilons, 1, "average plot_"</w:t>
                            </w:r>
                            <w:r w:rsidRPr="002B6DA8">
                              <w:rPr>
                                <w:b/>
                                <w:bCs/>
                                <w:lang w:val="en-ID"/>
                              </w:rPr>
                              <w:t xml:space="preserve"> </w:t>
                            </w:r>
                            <w:r w:rsidRPr="002B6DA8">
                              <w:rPr>
                                <w:lang w:val="en-ID"/>
                              </w:rPr>
                              <w:t xml:space="preserve">+ </w:t>
                            </w:r>
                            <w:r w:rsidRPr="002B6DA8">
                              <w:rPr>
                                <w:i/>
                                <w:iCs/>
                                <w:lang w:val="en-ID"/>
                              </w:rPr>
                              <w:t>str</w:t>
                            </w:r>
                            <w:r w:rsidRPr="002B6DA8">
                              <w:rPr>
                                <w:lang w:val="en-ID"/>
                              </w:rPr>
                              <w:t>(episode_counter))</w:t>
                            </w:r>
                            <w:r w:rsidRPr="002B6DA8">
                              <w:rPr>
                                <w:lang w:val="en-ID"/>
                              </w:rPr>
                              <w:br/>
                              <w:t xml:space="preserve">        </w:t>
                            </w:r>
                            <w:r w:rsidRPr="002B6DA8">
                              <w:rPr>
                                <w:i/>
                                <w:iCs/>
                                <w:lang w:val="en-ID"/>
                              </w:rPr>
                              <w:t>except</w:t>
                            </w:r>
                            <w:r w:rsidRPr="002B6DA8">
                              <w:rPr>
                                <w:b/>
                                <w:bCs/>
                                <w:lang w:val="en-ID"/>
                              </w:rPr>
                              <w:t xml:space="preserve"> </w:t>
                            </w:r>
                            <w:r w:rsidRPr="002B6DA8">
                              <w:rPr>
                                <w:lang w:val="en-ID"/>
                              </w:rPr>
                              <w:t xml:space="preserve">ValueError </w:t>
                            </w:r>
                            <w:r w:rsidRPr="002B6DA8">
                              <w:rPr>
                                <w:i/>
                                <w:iCs/>
                                <w:lang w:val="en-ID"/>
                              </w:rPr>
                              <w:t>as</w:t>
                            </w:r>
                            <w:r w:rsidRPr="002B6DA8">
                              <w:rPr>
                                <w:b/>
                                <w:bCs/>
                                <w:lang w:val="en-ID"/>
                              </w:rPr>
                              <w:t xml:space="preserve"> </w:t>
                            </w:r>
                            <w:r w:rsidRPr="002B6DA8">
                              <w:rPr>
                                <w:lang w:val="en-ID"/>
                              </w:rPr>
                              <w:t>e:</w:t>
                            </w:r>
                            <w:r w:rsidRPr="002B6DA8">
                              <w:rPr>
                                <w:lang w:val="en-ID"/>
                              </w:rPr>
                              <w:br/>
                              <w:t xml:space="preserve">            print(e)</w:t>
                            </w:r>
                            <w:r w:rsidRPr="002B6DA8">
                              <w:rPr>
                                <w:lang w:val="en-ID"/>
                              </w:rPr>
                              <w:br/>
                              <w:t xml:space="preserve">        </w:t>
                            </w:r>
                            <w:r w:rsidRPr="002B6DA8">
                              <w:rPr>
                                <w:i/>
                                <w:iCs/>
                                <w:lang w:val="en-ID"/>
                              </w:rPr>
                              <w:t>except</w:t>
                            </w:r>
                            <w:r w:rsidRPr="002B6DA8">
                              <w:rPr>
                                <w:b/>
                                <w:bCs/>
                                <w:lang w:val="en-ID"/>
                              </w:rPr>
                              <w:t xml:space="preserve"> </w:t>
                            </w:r>
                            <w:r w:rsidRPr="002B6DA8">
                              <w:rPr>
                                <w:lang w:val="en-ID"/>
                              </w:rPr>
                              <w:t xml:space="preserve">Exception </w:t>
                            </w:r>
                            <w:r w:rsidRPr="002B6DA8">
                              <w:rPr>
                                <w:i/>
                                <w:iCs/>
                                <w:lang w:val="en-ID"/>
                              </w:rPr>
                              <w:t>as</w:t>
                            </w:r>
                            <w:r w:rsidRPr="002B6DA8">
                              <w:rPr>
                                <w:b/>
                                <w:bCs/>
                                <w:lang w:val="en-ID"/>
                              </w:rPr>
                              <w:t xml:space="preserve"> </w:t>
                            </w:r>
                            <w:r w:rsidRPr="002B6DA8">
                              <w:rPr>
                                <w:lang w:val="en-ID"/>
                              </w:rPr>
                              <w:t>e:</w:t>
                            </w:r>
                            <w:r w:rsidRPr="002B6DA8">
                              <w:rPr>
                                <w:lang w:val="en-ID"/>
                              </w:rPr>
                              <w:br/>
                              <w:t xml:space="preserve">            print(e)</w:t>
                            </w:r>
                            <w:r w:rsidRPr="002B6DA8">
                              <w:rPr>
                                <w:lang w:val="en-ID"/>
                              </w:rPr>
                              <w:br/>
                              <w:t xml:space="preserve">    episode_counter += 1</w:t>
                            </w:r>
                            <w:r w:rsidRPr="002B6DA8">
                              <w:rPr>
                                <w:lang w:val="en-ID"/>
                              </w:rPr>
                              <w:br/>
                              <w:t>print('Max_mean_score:', max_mean_score)</w:t>
                            </w:r>
                          </w:p>
                          <w:p w14:paraId="0F07577C" w14:textId="77777777" w:rsidR="00034D66" w:rsidRPr="002B6DA8" w:rsidRDefault="00034D66" w:rsidP="00034D66"/>
                        </w:txbxContent>
                      </wps:txbx>
                      <wps:bodyPr rot="0" vert="horz" wrap="square" lIns="91440" tIns="45720" rIns="91440" bIns="45720" anchor="t" anchorCtr="0" upright="1">
                        <a:noAutofit/>
                      </wps:bodyPr>
                    </wps:wsp>
                  </a:graphicData>
                </a:graphic>
              </wp:inline>
            </w:drawing>
          </mc:Choice>
          <mc:Fallback>
            <w:pict>
              <v:shape w14:anchorId="3D8AE210" id="_x0000_s1128" type="#_x0000_t202" style="width:437.6pt;height:3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">
                <v:textbox>
                  <w:txbxContent>
                    <w:p w14:paraId="4AC1FCAD" w14:textId="0EB7E9FD" w:rsidR="00034D66" w:rsidRPr="002B6DA8" w:rsidRDefault="00034D66" w:rsidP="00034D66">
                      <w:pPr>
                        <w:rPr>
                          <w:lang w:val="en-ID"/>
                        </w:rPr>
                      </w:pPr>
                      <w:r w:rsidRPr="00224FBC">
                        <w:rPr>
                          <w:i/>
                          <w:iCs/>
                        </w:rPr>
                        <w:t xml:space="preserve">    </w:t>
                      </w:r>
                      <w:r w:rsidRPr="002B6DA8">
                        <w:rPr>
                          <w:lang w:val="en-ID"/>
                        </w:rPr>
                        <w:t>score_array.append(score)</w:t>
                      </w:r>
                      <w:r w:rsidRPr="002B6DA8">
                        <w:rPr>
                          <w:lang w:val="en-ID"/>
                        </w:rPr>
                        <w:br/>
                      </w:r>
                      <w:r w:rsidRPr="00224FBC">
                        <w:rPr>
                          <w:i/>
                          <w:iCs/>
                        </w:rPr>
                        <w:t xml:space="preserve">    </w:t>
                      </w:r>
                      <w:r w:rsidRPr="002B6DA8">
                        <w:rPr>
                          <w:lang w:val="en-ID"/>
                        </w:rPr>
                        <w:t>epsilons.append(agent.epsilon)</w:t>
                      </w:r>
                      <w:r w:rsidRPr="002B6DA8">
                        <w:rPr>
                          <w:lang w:val="en-ID"/>
                        </w:rPr>
                        <w:br/>
                        <w:t xml:space="preserve">    real_eps = episode_counter + 1</w:t>
                      </w:r>
                      <w:r w:rsidRPr="002B6DA8">
                        <w:rPr>
                          <w:lang w:val="en-ID"/>
                        </w:rPr>
                        <w:br/>
                        <w:t xml:space="preserve">    episodes = [i + 1 </w:t>
                      </w:r>
                      <w:r w:rsidRPr="002B6DA8">
                        <w:rPr>
                          <w:i/>
                          <w:iCs/>
                          <w:lang w:val="en-ID"/>
                        </w:rPr>
                        <w:t>for</w:t>
                      </w:r>
                      <w:r w:rsidRPr="002B6DA8">
                        <w:rPr>
                          <w:b/>
                          <w:bCs/>
                          <w:lang w:val="en-ID"/>
                        </w:rPr>
                        <w:t xml:space="preserve"> </w:t>
                      </w:r>
                      <w:r w:rsidRPr="002B6DA8">
                        <w:rPr>
                          <w:lang w:val="en-ID"/>
                        </w:rPr>
                        <w:t xml:space="preserve">i </w:t>
                      </w:r>
                      <w:r w:rsidRPr="002B6DA8">
                        <w:rPr>
                          <w:i/>
                          <w:iCs/>
                          <w:lang w:val="en-ID"/>
                        </w:rPr>
                        <w:t>in</w:t>
                      </w:r>
                      <w:r w:rsidRPr="002B6DA8">
                        <w:rPr>
                          <w:b/>
                          <w:bCs/>
                          <w:lang w:val="en-ID"/>
                        </w:rPr>
                        <w:t xml:space="preserve"> </w:t>
                      </w:r>
                      <w:r w:rsidRPr="002B6DA8">
                        <w:rPr>
                          <w:lang w:val="en-ID"/>
                        </w:rPr>
                        <w:t>range(real_eps)]</w:t>
                      </w:r>
                      <w:r w:rsidRPr="002B6DA8">
                        <w:rPr>
                          <w:lang w:val="en-ID"/>
                        </w:rPr>
                        <w:br/>
                      </w:r>
                      <w:r w:rsidRPr="002B6DA8">
                        <w:rPr>
                          <w:lang w:val="en-ID"/>
                        </w:rPr>
                        <w:br/>
                        <w:t xml:space="preserve">    </w:t>
                      </w:r>
                      <w:r w:rsidRPr="002B6DA8">
                        <w:rPr>
                          <w:i/>
                          <w:iCs/>
                          <w:lang w:val="en-ID"/>
                        </w:rPr>
                        <w:t>if</w:t>
                      </w:r>
                      <w:r w:rsidRPr="002B6DA8">
                        <w:rPr>
                          <w:b/>
                          <w:bCs/>
                          <w:lang w:val="en-ID"/>
                        </w:rPr>
                        <w:t xml:space="preserve"> </w:t>
                      </w:r>
                      <w:r w:rsidRPr="002B6DA8">
                        <w:rPr>
                          <w:lang w:val="en-ID"/>
                        </w:rPr>
                        <w:t xml:space="preserve">real_eps &gt;= 100 </w:t>
                      </w:r>
                      <w:r w:rsidRPr="002B6DA8">
                        <w:rPr>
                          <w:i/>
                          <w:iCs/>
                          <w:lang w:val="en-ID"/>
                        </w:rPr>
                        <w:t>and</w:t>
                      </w:r>
                      <w:r w:rsidRPr="002B6DA8">
                        <w:rPr>
                          <w:b/>
                          <w:bCs/>
                          <w:lang w:val="en-ID"/>
                        </w:rPr>
                        <w:t xml:space="preserve"> </w:t>
                      </w:r>
                      <w:r w:rsidRPr="002B6DA8">
                        <w:rPr>
                          <w:lang w:val="en-ID"/>
                        </w:rPr>
                        <w:t>real_eps % 100 == 0:</w:t>
                      </w:r>
                      <w:r w:rsidRPr="002B6DA8">
                        <w:rPr>
                          <w:lang w:val="en-ID"/>
                        </w:rPr>
                        <w:br/>
                        <w:t xml:space="preserve">        </w:t>
                      </w:r>
                      <w:r w:rsidRPr="002B6DA8">
                        <w:rPr>
                          <w:i/>
                          <w:iCs/>
                          <w:lang w:val="en-ID"/>
                        </w:rPr>
                        <w:t>try</w:t>
                      </w:r>
                      <w:r w:rsidRPr="002B6DA8">
                        <w:rPr>
                          <w:lang w:val="en-ID"/>
                        </w:rPr>
                        <w:t>:</w:t>
                      </w:r>
                      <w:r w:rsidRPr="002B6DA8">
                        <w:rPr>
                          <w:lang w:val="en-ID"/>
                        </w:rPr>
                        <w:br/>
                        <w:t xml:space="preserve">            plot(np.asarray(episodes), np.asarray(score_array), epsilons, 0, "train plot_" +</w:t>
                      </w:r>
                      <w:r>
                        <w:rPr>
                          <w:lang w:val="en-ID"/>
                        </w:rPr>
                        <w:t xml:space="preserve"> </w:t>
                      </w:r>
                      <w:r w:rsidRPr="002B6DA8">
                        <w:rPr>
                          <w:i/>
                          <w:iCs/>
                          <w:lang w:val="en-ID"/>
                        </w:rPr>
                        <w:t>str</w:t>
                      </w:r>
                      <w:r w:rsidRPr="002B6DA8">
                        <w:rPr>
                          <w:lang w:val="en-ID"/>
                        </w:rPr>
                        <w:t>(episode_counter))</w:t>
                      </w:r>
                      <w:r w:rsidRPr="002B6DA8">
                        <w:rPr>
                          <w:lang w:val="en-ID"/>
                        </w:rPr>
                        <w:br/>
                        <w:t xml:space="preserve">        </w:t>
                      </w:r>
                      <w:r w:rsidRPr="002B6DA8">
                        <w:rPr>
                          <w:i/>
                          <w:iCs/>
                          <w:lang w:val="en-ID"/>
                        </w:rPr>
                        <w:t>except</w:t>
                      </w:r>
                      <w:r w:rsidRPr="002B6DA8">
                        <w:rPr>
                          <w:b/>
                          <w:bCs/>
                          <w:lang w:val="en-ID"/>
                        </w:rPr>
                        <w:t xml:space="preserve"> </w:t>
                      </w:r>
                      <w:r w:rsidRPr="002B6DA8">
                        <w:rPr>
                          <w:lang w:val="en-ID"/>
                        </w:rPr>
                        <w:t xml:space="preserve">ValueError </w:t>
                      </w:r>
                      <w:r w:rsidRPr="002B6DA8">
                        <w:rPr>
                          <w:i/>
                          <w:iCs/>
                          <w:lang w:val="en-ID"/>
                        </w:rPr>
                        <w:t>as</w:t>
                      </w:r>
                      <w:r w:rsidRPr="002B6DA8">
                        <w:rPr>
                          <w:b/>
                          <w:bCs/>
                          <w:lang w:val="en-ID"/>
                        </w:rPr>
                        <w:t xml:space="preserve"> </w:t>
                      </w:r>
                      <w:r w:rsidRPr="002B6DA8">
                        <w:rPr>
                          <w:lang w:val="en-ID"/>
                        </w:rPr>
                        <w:t>e:</w:t>
                      </w:r>
                      <w:r w:rsidRPr="002B6DA8">
                        <w:rPr>
                          <w:lang w:val="en-ID"/>
                        </w:rPr>
                        <w:br/>
                        <w:t xml:space="preserve">            print(e)</w:t>
                      </w:r>
                      <w:r w:rsidRPr="002B6DA8">
                        <w:rPr>
                          <w:lang w:val="en-ID"/>
                        </w:rPr>
                        <w:br/>
                        <w:t xml:space="preserve">        </w:t>
                      </w:r>
                      <w:r w:rsidRPr="002B6DA8">
                        <w:rPr>
                          <w:i/>
                          <w:iCs/>
                          <w:lang w:val="en-ID"/>
                        </w:rPr>
                        <w:t>except</w:t>
                      </w:r>
                      <w:r w:rsidRPr="002B6DA8">
                        <w:rPr>
                          <w:b/>
                          <w:bCs/>
                          <w:lang w:val="en-ID"/>
                        </w:rPr>
                        <w:t xml:space="preserve"> </w:t>
                      </w:r>
                      <w:r w:rsidRPr="002B6DA8">
                        <w:rPr>
                          <w:lang w:val="en-ID"/>
                        </w:rPr>
                        <w:t xml:space="preserve">Exception </w:t>
                      </w:r>
                      <w:r w:rsidRPr="002B6DA8">
                        <w:rPr>
                          <w:i/>
                          <w:iCs/>
                          <w:lang w:val="en-ID"/>
                        </w:rPr>
                        <w:t>as</w:t>
                      </w:r>
                      <w:r w:rsidRPr="002B6DA8">
                        <w:rPr>
                          <w:b/>
                          <w:bCs/>
                          <w:lang w:val="en-ID"/>
                        </w:rPr>
                        <w:t xml:space="preserve"> </w:t>
                      </w:r>
                      <w:r w:rsidRPr="002B6DA8">
                        <w:rPr>
                          <w:lang w:val="en-ID"/>
                        </w:rPr>
                        <w:t>e:</w:t>
                      </w:r>
                      <w:r w:rsidRPr="002B6DA8">
                        <w:rPr>
                          <w:lang w:val="en-ID"/>
                        </w:rPr>
                        <w:br/>
                        <w:t xml:space="preserve">            print(e)</w:t>
                      </w:r>
                      <w:r w:rsidRPr="002B6DA8">
                        <w:rPr>
                          <w:lang w:val="en-ID"/>
                        </w:rPr>
                        <w:br/>
                        <w:t xml:space="preserve">        </w:t>
                      </w:r>
                      <w:r w:rsidRPr="002B6DA8">
                        <w:rPr>
                          <w:i/>
                          <w:iCs/>
                          <w:lang w:val="en-ID"/>
                        </w:rPr>
                        <w:t>try</w:t>
                      </w:r>
                      <w:r w:rsidRPr="002B6DA8">
                        <w:rPr>
                          <w:lang w:val="en-ID"/>
                        </w:rPr>
                        <w:t>:</w:t>
                      </w:r>
                      <w:r w:rsidRPr="002B6DA8">
                        <w:rPr>
                          <w:lang w:val="en-ID"/>
                        </w:rPr>
                        <w:br/>
                        <w:t xml:space="preserve">            plot(np.asarray(episodes), np.asarray(score_array), epsilons, 1, "average plot_"</w:t>
                      </w:r>
                      <w:r w:rsidRPr="002B6DA8">
                        <w:rPr>
                          <w:b/>
                          <w:bCs/>
                          <w:lang w:val="en-ID"/>
                        </w:rPr>
                        <w:t xml:space="preserve"> </w:t>
                      </w:r>
                      <w:r w:rsidRPr="002B6DA8">
                        <w:rPr>
                          <w:lang w:val="en-ID"/>
                        </w:rPr>
                        <w:t xml:space="preserve">+ </w:t>
                      </w:r>
                      <w:r w:rsidRPr="002B6DA8">
                        <w:rPr>
                          <w:i/>
                          <w:iCs/>
                          <w:lang w:val="en-ID"/>
                        </w:rPr>
                        <w:t>str</w:t>
                      </w:r>
                      <w:r w:rsidRPr="002B6DA8">
                        <w:rPr>
                          <w:lang w:val="en-ID"/>
                        </w:rPr>
                        <w:t>(episode_counter))</w:t>
                      </w:r>
                      <w:r w:rsidRPr="002B6DA8">
                        <w:rPr>
                          <w:lang w:val="en-ID"/>
                        </w:rPr>
                        <w:br/>
                        <w:t xml:space="preserve">        </w:t>
                      </w:r>
                      <w:r w:rsidRPr="002B6DA8">
                        <w:rPr>
                          <w:i/>
                          <w:iCs/>
                          <w:lang w:val="en-ID"/>
                        </w:rPr>
                        <w:t>except</w:t>
                      </w:r>
                      <w:r w:rsidRPr="002B6DA8">
                        <w:rPr>
                          <w:b/>
                          <w:bCs/>
                          <w:lang w:val="en-ID"/>
                        </w:rPr>
                        <w:t xml:space="preserve"> </w:t>
                      </w:r>
                      <w:r w:rsidRPr="002B6DA8">
                        <w:rPr>
                          <w:lang w:val="en-ID"/>
                        </w:rPr>
                        <w:t xml:space="preserve">ValueError </w:t>
                      </w:r>
                      <w:r w:rsidRPr="002B6DA8">
                        <w:rPr>
                          <w:i/>
                          <w:iCs/>
                          <w:lang w:val="en-ID"/>
                        </w:rPr>
                        <w:t>as</w:t>
                      </w:r>
                      <w:r w:rsidRPr="002B6DA8">
                        <w:rPr>
                          <w:b/>
                          <w:bCs/>
                          <w:lang w:val="en-ID"/>
                        </w:rPr>
                        <w:t xml:space="preserve"> </w:t>
                      </w:r>
                      <w:r w:rsidRPr="002B6DA8">
                        <w:rPr>
                          <w:lang w:val="en-ID"/>
                        </w:rPr>
                        <w:t>e:</w:t>
                      </w:r>
                      <w:r w:rsidRPr="002B6DA8">
                        <w:rPr>
                          <w:lang w:val="en-ID"/>
                        </w:rPr>
                        <w:br/>
                        <w:t xml:space="preserve">            print(e)</w:t>
                      </w:r>
                      <w:r w:rsidRPr="002B6DA8">
                        <w:rPr>
                          <w:lang w:val="en-ID"/>
                        </w:rPr>
                        <w:br/>
                        <w:t xml:space="preserve">        </w:t>
                      </w:r>
                      <w:r w:rsidRPr="002B6DA8">
                        <w:rPr>
                          <w:i/>
                          <w:iCs/>
                          <w:lang w:val="en-ID"/>
                        </w:rPr>
                        <w:t>except</w:t>
                      </w:r>
                      <w:r w:rsidRPr="002B6DA8">
                        <w:rPr>
                          <w:b/>
                          <w:bCs/>
                          <w:lang w:val="en-ID"/>
                        </w:rPr>
                        <w:t xml:space="preserve"> </w:t>
                      </w:r>
                      <w:r w:rsidRPr="002B6DA8">
                        <w:rPr>
                          <w:lang w:val="en-ID"/>
                        </w:rPr>
                        <w:t xml:space="preserve">Exception </w:t>
                      </w:r>
                      <w:r w:rsidRPr="002B6DA8">
                        <w:rPr>
                          <w:i/>
                          <w:iCs/>
                          <w:lang w:val="en-ID"/>
                        </w:rPr>
                        <w:t>as</w:t>
                      </w:r>
                      <w:r w:rsidRPr="002B6DA8">
                        <w:rPr>
                          <w:b/>
                          <w:bCs/>
                          <w:lang w:val="en-ID"/>
                        </w:rPr>
                        <w:t xml:space="preserve"> </w:t>
                      </w:r>
                      <w:r w:rsidRPr="002B6DA8">
                        <w:rPr>
                          <w:lang w:val="en-ID"/>
                        </w:rPr>
                        <w:t>e:</w:t>
                      </w:r>
                      <w:r w:rsidRPr="002B6DA8">
                        <w:rPr>
                          <w:lang w:val="en-ID"/>
                        </w:rPr>
                        <w:br/>
                        <w:t xml:space="preserve">            print(e)</w:t>
                      </w:r>
                      <w:r w:rsidRPr="002B6DA8">
                        <w:rPr>
                          <w:lang w:val="en-ID"/>
                        </w:rPr>
                        <w:br/>
                        <w:t xml:space="preserve">    episode_counter += 1</w:t>
                      </w:r>
                      <w:r w:rsidRPr="002B6DA8">
                        <w:rPr>
                          <w:lang w:val="en-ID"/>
                        </w:rPr>
                        <w:br/>
                        <w:t>print('Max_mean_score:', max_mean_score)</w:t>
                      </w:r>
                    </w:p>
                    <w:p w14:paraId="0F07577C" w14:textId="77777777" w:rsidR="00034D66" w:rsidRPr="002B6DA8" w:rsidRDefault="00034D66" w:rsidP="00034D66"/>
                  </w:txbxContent>
                </v:textbox>
                <w10:anchorlock/>
              </v:shape>
            </w:pict>
          </mc:Fallback>
        </mc:AlternateContent>
      </w:r>
    </w:p>
    <w:p w14:paraId="1D896C07" w14:textId="136F8C1F" w:rsidR="00CB1AD6" w:rsidRPr="003F6A66" w:rsidRDefault="00CB1AD6" w:rsidP="00CB1AD6">
      <w:pPr>
        <w:pStyle w:val="figureTitle"/>
      </w:pPr>
      <w:bookmarkStart w:id="233" w:name="_Toc34915186"/>
      <w:r>
        <w:t xml:space="preserve">The </w:t>
      </w:r>
      <w:r>
        <w:t>Plotting Mechanics</w:t>
      </w:r>
      <w:bookmarkEnd w:id="233"/>
    </w:p>
    <w:p w14:paraId="168CA920" w14:textId="77777777" w:rsidR="00034D66" w:rsidRDefault="00034D66" w:rsidP="007774D4">
      <w:pPr>
        <w:pStyle w:val="BodyTextIndent"/>
        <w:ind w:firstLine="0"/>
      </w:pPr>
    </w:p>
    <w:p w14:paraId="466DAA37" w14:textId="77777777" w:rsidR="005A719E" w:rsidRDefault="005A719E" w:rsidP="005A719E">
      <w:pPr>
        <w:pStyle w:val="BodyTextIndent"/>
        <w:keepNext/>
        <w:ind w:firstLine="0"/>
        <w:jc w:val="center"/>
      </w:pPr>
      <w:r w:rsidRPr="005A719E">
        <w:rPr>
          <w:noProof/>
        </w:rPr>
        <w:lastRenderedPageBreak/>
        <w:drawing>
          <wp:inline distT="0" distB="0" distL="0" distR="0" wp14:anchorId="21E4D8DA" wp14:editId="635FECD9">
            <wp:extent cx="3677163" cy="1705213"/>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7163" cy="1705213"/>
                    </a:xfrm>
                    <a:prstGeom prst="rect">
                      <a:avLst/>
                    </a:prstGeom>
                  </pic:spPr>
                </pic:pic>
              </a:graphicData>
            </a:graphic>
          </wp:inline>
        </w:drawing>
      </w:r>
    </w:p>
    <w:p w14:paraId="697AA284" w14:textId="1B911E1F" w:rsidR="00C50B21" w:rsidRDefault="00E50673" w:rsidP="00A129E8">
      <w:pPr>
        <w:pStyle w:val="figureTitle"/>
        <w:sectPr w:rsidR="00C50B21" w:rsidSect="00C50B21">
          <w:pgSz w:w="12240" w:h="15840" w:code="1"/>
          <w:pgMar w:top="2880" w:right="1440" w:bottom="1797" w:left="2160" w:header="1440" w:footer="1440" w:gutter="0"/>
          <w:cols w:space="720"/>
          <w:titlePg/>
          <w:docGrid w:linePitch="360"/>
        </w:sectPr>
      </w:pPr>
      <w:bookmarkStart w:id="234" w:name="_Toc34865777"/>
      <w:bookmarkStart w:id="235" w:name="_Toc34915187"/>
      <w:r>
        <w:t>The Output Log</w:t>
      </w:r>
      <w:bookmarkEnd w:id="234"/>
      <w:bookmarkEnd w:id="235"/>
    </w:p>
    <w:p w14:paraId="112C02A9" w14:textId="77777777" w:rsidR="00A946E3" w:rsidRPr="003F6A66" w:rsidRDefault="00A946E3" w:rsidP="002C0902">
      <w:pPr>
        <w:pStyle w:val="ChapterNumber"/>
        <w:rPr>
          <w:b/>
        </w:rPr>
      </w:pPr>
    </w:p>
    <w:p w14:paraId="606EC776" w14:textId="77777777" w:rsidR="00A946E3" w:rsidRPr="003F6A66" w:rsidRDefault="00A946E3" w:rsidP="006F4696">
      <w:pPr>
        <w:pStyle w:val="ChapterTitle"/>
      </w:pPr>
      <w:r w:rsidRPr="003F6A66">
        <w:t xml:space="preserve"> </w:t>
      </w:r>
    </w:p>
    <w:p w14:paraId="14E6F14E" w14:textId="5C72CE32" w:rsidR="00A946E3" w:rsidRPr="003F6A66" w:rsidRDefault="00154096" w:rsidP="006F4696">
      <w:pPr>
        <w:pStyle w:val="ChapterTitle"/>
      </w:pPr>
      <w:bookmarkStart w:id="236" w:name="_Toc34915100"/>
      <w:r w:rsidRPr="003F6A66">
        <w:rPr>
          <w:caps w:val="0"/>
        </w:rPr>
        <w:t>SYSTEM TESTING</w:t>
      </w:r>
      <w:bookmarkEnd w:id="236"/>
    </w:p>
    <w:p w14:paraId="7AC40557" w14:textId="77777777" w:rsidR="00A946E3" w:rsidRPr="003F6A66" w:rsidRDefault="00A946E3" w:rsidP="00A946E3"/>
    <w:p w14:paraId="4D0DC9CC" w14:textId="77777777" w:rsidR="00A946E3" w:rsidRPr="003F6A66" w:rsidRDefault="00A946E3" w:rsidP="00A946E3"/>
    <w:p w14:paraId="2503863B" w14:textId="77777777" w:rsidR="00A946E3" w:rsidRPr="003F6A66" w:rsidRDefault="00703CAB" w:rsidP="00A946E3">
      <w:pPr>
        <w:pStyle w:val="BodyTextIndent"/>
      </w:pPr>
      <w:r w:rsidRPr="003F6A66">
        <w:t>System Testing refer to a detailed procedure of comprehensive quality assurance process to ensure the whole application runs according to its function. The objective of this process is to find defect/bugs/error of the created application and ensure that the system satisfies its requirements.</w:t>
      </w:r>
    </w:p>
    <w:p w14:paraId="13414739" w14:textId="63926FE7" w:rsidR="00703CAB" w:rsidRDefault="00670783" w:rsidP="00741363">
      <w:pPr>
        <w:pStyle w:val="Heading1"/>
      </w:pPr>
      <w:bookmarkStart w:id="237" w:name="_Toc34915101"/>
      <w:r>
        <w:t>Testing Environment</w:t>
      </w:r>
      <w:bookmarkEnd w:id="237"/>
    </w:p>
    <w:p w14:paraId="4197B199" w14:textId="6847C7D6" w:rsidR="00670783" w:rsidRDefault="00670783" w:rsidP="00670783">
      <w:pPr>
        <w:pStyle w:val="BodyTextIndent"/>
      </w:pPr>
      <w:r>
        <w:t>The testing environment was conducted locally using JetBrains PyCharm. Below the specification required to run the program.</w:t>
      </w:r>
    </w:p>
    <w:p w14:paraId="7385013D" w14:textId="77777777" w:rsidR="00670783" w:rsidRDefault="00670783" w:rsidP="00670783">
      <w:pPr>
        <w:pStyle w:val="BodyTextIndent"/>
      </w:pPr>
      <w:r>
        <w:t xml:space="preserve">1.  64-bit Microsoft Windows 10 Operating System  </w:t>
      </w:r>
    </w:p>
    <w:p w14:paraId="508D6603" w14:textId="58D9B22B" w:rsidR="00670783" w:rsidRDefault="00670783" w:rsidP="00670783">
      <w:pPr>
        <w:pStyle w:val="BodyTextIndent"/>
      </w:pPr>
      <w:r>
        <w:t>2.</w:t>
      </w:r>
      <w:r w:rsidR="008E3C46">
        <w:t xml:space="preserve"> 12</w:t>
      </w:r>
      <w:r>
        <w:t xml:space="preserve"> GB of RAM for the program  </w:t>
      </w:r>
    </w:p>
    <w:p w14:paraId="5B8F6DCF" w14:textId="5AF5EB32" w:rsidR="00670783" w:rsidRDefault="00670783" w:rsidP="00670783">
      <w:pPr>
        <w:pStyle w:val="BodyTextIndent"/>
      </w:pPr>
      <w:r>
        <w:t>3. Python 3.7</w:t>
      </w:r>
      <w:r w:rsidR="000B40B5">
        <w:t>.4</w:t>
      </w:r>
      <w:r>
        <w:t xml:space="preserve">  </w:t>
      </w:r>
    </w:p>
    <w:p w14:paraId="1897ACAE" w14:textId="7FF5647E" w:rsidR="008E3C46" w:rsidRPr="003F6A66" w:rsidRDefault="00670783" w:rsidP="00B96E52">
      <w:pPr>
        <w:spacing w:line="360" w:lineRule="auto"/>
        <w:ind w:firstLine="720"/>
        <w:jc w:val="both"/>
      </w:pPr>
      <w:r>
        <w:t xml:space="preserve">4. </w:t>
      </w:r>
      <w:r w:rsidRPr="003F6A66">
        <w:t xml:space="preserve">JetBrains PyCharm Professional 2019.2.1 </w:t>
      </w:r>
    </w:p>
    <w:p w14:paraId="0DC84F34" w14:textId="5CBC2723" w:rsidR="008E3C46" w:rsidRDefault="008E3C46" w:rsidP="00741363">
      <w:pPr>
        <w:pStyle w:val="Heading1"/>
      </w:pPr>
      <w:bookmarkStart w:id="238" w:name="_Toc34915102"/>
      <w:r>
        <w:t>Testing Scenario</w:t>
      </w:r>
      <w:bookmarkEnd w:id="238"/>
    </w:p>
    <w:p w14:paraId="68E53FFF" w14:textId="441BE3E3" w:rsidR="00CF3E3D" w:rsidRDefault="008E3C46" w:rsidP="00CF3E3D">
      <w:pPr>
        <w:pStyle w:val="BodyTextIndent"/>
      </w:pPr>
      <w:r>
        <w:t>The testing was conducted by the co</w:t>
      </w:r>
      <w:r w:rsidR="00CF3E3D">
        <w:t>nducted by the observing the output of the neural network per game episode. The goal of the agent is to master and exploit Ms.</w:t>
      </w:r>
      <w:r w:rsidR="0021706D">
        <w:t xml:space="preserve"> </w:t>
      </w:r>
      <w:r w:rsidR="00CF3E3D">
        <w:t>PacMan to get the highest possible score through any means. Therefore, the agent behavior will also be tracked in the evaluation. The following evaluation shows the agent’s behavior and improvement in different learning rate and epoch.</w:t>
      </w:r>
    </w:p>
    <w:p w14:paraId="1A7F4C12" w14:textId="236BB17A" w:rsidR="0075524C" w:rsidRDefault="0075524C" w:rsidP="0075524C">
      <w:pPr>
        <w:pStyle w:val="Heading2"/>
      </w:pPr>
      <w:bookmarkStart w:id="239" w:name="_Toc34915103"/>
      <w:r>
        <w:lastRenderedPageBreak/>
        <w:t>Training Time</w:t>
      </w:r>
      <w:r w:rsidR="00576E6B">
        <w:t xml:space="preserve"> and Scenarios</w:t>
      </w:r>
      <w:bookmarkEnd w:id="239"/>
    </w:p>
    <w:p w14:paraId="41C30520" w14:textId="505EB16E" w:rsidR="00234B3A" w:rsidRDefault="008A13EF" w:rsidP="0075524C">
      <w:pPr>
        <w:pStyle w:val="BodyTextIndent"/>
      </w:pPr>
      <w:r>
        <w:t>In the default setting for the algorithm to works, the training should be set into 1 Epoch, 0.0025 learning rate. After testing the However, t</w:t>
      </w:r>
      <w:r w:rsidR="00234B3A">
        <w:t xml:space="preserve">he author </w:t>
      </w:r>
      <w:r>
        <w:t>also experimented with</w:t>
      </w:r>
      <w:r w:rsidR="00234B3A">
        <w:t xml:space="preserve"> two different </w:t>
      </w:r>
      <w:r w:rsidR="00576E6B">
        <w:t>scenarios</w:t>
      </w:r>
      <w:r w:rsidR="00234B3A">
        <w:t xml:space="preserve"> in training the agent and compares the results.</w:t>
      </w:r>
    </w:p>
    <w:p w14:paraId="5E1892E1" w14:textId="185EAE95" w:rsidR="00633D8C" w:rsidRDefault="00234B3A" w:rsidP="0075524C">
      <w:pPr>
        <w:pStyle w:val="BodyTextIndent"/>
      </w:pPr>
      <w:r>
        <w:t>The first scenario</w:t>
      </w:r>
      <w:r w:rsidR="00576E6B">
        <w:t xml:space="preserve">, </w:t>
      </w:r>
      <w:r w:rsidR="00576E6B">
        <w:rPr>
          <w:b/>
          <w:bCs/>
        </w:rPr>
        <w:t>C</w:t>
      </w:r>
      <w:r w:rsidR="00576E6B" w:rsidRPr="00576E6B">
        <w:rPr>
          <w:b/>
          <w:bCs/>
        </w:rPr>
        <w:t>ase A</w:t>
      </w:r>
      <w:r w:rsidR="00576E6B">
        <w:t>,</w:t>
      </w:r>
      <w:r>
        <w:t xml:space="preserve"> is to set 1 Epoch</w:t>
      </w:r>
      <w:r w:rsidR="00BF08E0">
        <w:t xml:space="preserve"> per training scenario with 0.3 learning rate</w:t>
      </w:r>
      <w:r w:rsidR="00633D8C">
        <w:t>. The time used to train 100 Episodes with 1 Epoch and 0.</w:t>
      </w:r>
      <w:r w:rsidR="00B26C81">
        <w:t xml:space="preserve">3 </w:t>
      </w:r>
      <w:r w:rsidR="00633D8C">
        <w:t xml:space="preserve">learning rate is 6 hours. </w:t>
      </w:r>
    </w:p>
    <w:p w14:paraId="45A7CC9B" w14:textId="035C536A" w:rsidR="0075524C" w:rsidRDefault="00633D8C" w:rsidP="0075524C">
      <w:pPr>
        <w:pStyle w:val="BodyTextIndent"/>
      </w:pPr>
      <w:r>
        <w:t>The second scenario</w:t>
      </w:r>
      <w:r w:rsidR="00576E6B">
        <w:t xml:space="preserve">, </w:t>
      </w:r>
      <w:r w:rsidR="00576E6B" w:rsidRPr="00576E6B">
        <w:rPr>
          <w:b/>
          <w:bCs/>
        </w:rPr>
        <w:t>Case B</w:t>
      </w:r>
      <w:r w:rsidR="00576E6B">
        <w:t>,</w:t>
      </w:r>
      <w:r>
        <w:t xml:space="preserve"> is to set </w:t>
      </w:r>
      <w:r w:rsidR="00234B3A">
        <w:t>100 Epoch per training</w:t>
      </w:r>
      <w:r>
        <w:t xml:space="preserve"> scenario with 0.</w:t>
      </w:r>
      <w:r w:rsidR="00B26C81">
        <w:t xml:space="preserve">025 </w:t>
      </w:r>
      <w:r>
        <w:t>learning rate.</w:t>
      </w:r>
      <w:r w:rsidR="00234B3A">
        <w:t xml:space="preserve"> </w:t>
      </w:r>
      <w:r>
        <w:t xml:space="preserve">The time used to train 100 episodes </w:t>
      </w:r>
      <w:r w:rsidR="00234B3A">
        <w:t xml:space="preserve">is 1 Day and 2 Hours, or 26 Hours in total. </w:t>
      </w:r>
    </w:p>
    <w:p w14:paraId="00BA045B" w14:textId="1055786F" w:rsidR="00262D7E" w:rsidRPr="003F6A66" w:rsidRDefault="00262D7E" w:rsidP="00262D7E">
      <w:pPr>
        <w:pStyle w:val="tableTitle"/>
      </w:pPr>
      <w:bookmarkStart w:id="240" w:name="_Toc34865447"/>
      <w:bookmarkStart w:id="241" w:name="_Toc34915121"/>
      <w:r>
        <w:t>Testing Scenario</w:t>
      </w:r>
      <w:bookmarkEnd w:id="240"/>
      <w:bookmarkEnd w:id="241"/>
    </w:p>
    <w:p w14:paraId="50B67EAE" w14:textId="77777777" w:rsidR="0052662D" w:rsidRPr="0052662D" w:rsidRDefault="0052662D" w:rsidP="0052662D"/>
    <w:tbl>
      <w:tblPr>
        <w:tblStyle w:val="TableGrid"/>
        <w:tblW w:w="0" w:type="auto"/>
        <w:jc w:val="center"/>
        <w:tblLook w:val="04A0" w:firstRow="1" w:lastRow="0" w:firstColumn="1" w:lastColumn="0" w:noHBand="0" w:noVBand="1"/>
      </w:tblPr>
      <w:tblGrid>
        <w:gridCol w:w="988"/>
        <w:gridCol w:w="992"/>
        <w:gridCol w:w="1843"/>
      </w:tblGrid>
      <w:tr w:rsidR="00BF08E0" w14:paraId="56C195C0" w14:textId="77777777" w:rsidTr="00B92853">
        <w:trPr>
          <w:jc w:val="center"/>
        </w:trPr>
        <w:tc>
          <w:tcPr>
            <w:tcW w:w="988" w:type="dxa"/>
          </w:tcPr>
          <w:p w14:paraId="3EBE885E" w14:textId="3B2859D3" w:rsidR="00BF08E0" w:rsidRDefault="00BF08E0" w:rsidP="0075524C">
            <w:pPr>
              <w:pStyle w:val="BodyTextIndent"/>
              <w:ind w:firstLine="0"/>
            </w:pPr>
          </w:p>
        </w:tc>
        <w:tc>
          <w:tcPr>
            <w:tcW w:w="992" w:type="dxa"/>
          </w:tcPr>
          <w:p w14:paraId="4951D105" w14:textId="7964DBDA" w:rsidR="00BF08E0" w:rsidRDefault="00BF08E0" w:rsidP="00BF08E0">
            <w:pPr>
              <w:pStyle w:val="BodyTextIndent"/>
              <w:ind w:firstLine="0"/>
              <w:jc w:val="center"/>
            </w:pPr>
            <w:r>
              <w:t>Epoch</w:t>
            </w:r>
          </w:p>
        </w:tc>
        <w:tc>
          <w:tcPr>
            <w:tcW w:w="1843" w:type="dxa"/>
          </w:tcPr>
          <w:p w14:paraId="2E8245EE" w14:textId="2D777B19" w:rsidR="00BF08E0" w:rsidRDefault="00BF08E0" w:rsidP="00BF08E0">
            <w:pPr>
              <w:pStyle w:val="BodyTextIndent"/>
              <w:ind w:firstLine="0"/>
              <w:jc w:val="center"/>
            </w:pPr>
            <w:r>
              <w:t>Learning Rate</w:t>
            </w:r>
          </w:p>
        </w:tc>
      </w:tr>
      <w:tr w:rsidR="00BF08E0" w14:paraId="515D8FC8" w14:textId="77777777" w:rsidTr="00B92853">
        <w:trPr>
          <w:jc w:val="center"/>
        </w:trPr>
        <w:tc>
          <w:tcPr>
            <w:tcW w:w="988" w:type="dxa"/>
          </w:tcPr>
          <w:p w14:paraId="3D86C4B0" w14:textId="478BC9F9" w:rsidR="00BF08E0" w:rsidRDefault="00BF08E0" w:rsidP="0075524C">
            <w:pPr>
              <w:pStyle w:val="BodyTextIndent"/>
              <w:ind w:firstLine="0"/>
            </w:pPr>
            <w:r>
              <w:t>Case A</w:t>
            </w:r>
          </w:p>
        </w:tc>
        <w:tc>
          <w:tcPr>
            <w:tcW w:w="992" w:type="dxa"/>
          </w:tcPr>
          <w:p w14:paraId="599920BF" w14:textId="123F2587" w:rsidR="00BF08E0" w:rsidRDefault="00BF08E0" w:rsidP="00BF08E0">
            <w:pPr>
              <w:pStyle w:val="BodyTextIndent"/>
              <w:ind w:firstLine="0"/>
              <w:jc w:val="center"/>
            </w:pPr>
            <w:r>
              <w:t>1</w:t>
            </w:r>
          </w:p>
        </w:tc>
        <w:tc>
          <w:tcPr>
            <w:tcW w:w="1843" w:type="dxa"/>
          </w:tcPr>
          <w:p w14:paraId="76345995" w14:textId="216D4FA2" w:rsidR="00BF08E0" w:rsidRDefault="00BF08E0" w:rsidP="00BF08E0">
            <w:pPr>
              <w:pStyle w:val="BodyTextIndent"/>
              <w:ind w:firstLine="0"/>
              <w:jc w:val="center"/>
            </w:pPr>
            <w:r>
              <w:t>0.3</w:t>
            </w:r>
          </w:p>
        </w:tc>
      </w:tr>
      <w:tr w:rsidR="00BF08E0" w14:paraId="02DA2F53" w14:textId="77777777" w:rsidTr="00B92853">
        <w:trPr>
          <w:jc w:val="center"/>
        </w:trPr>
        <w:tc>
          <w:tcPr>
            <w:tcW w:w="988" w:type="dxa"/>
          </w:tcPr>
          <w:p w14:paraId="5B9ABBDE" w14:textId="2C51A1F1" w:rsidR="00BF08E0" w:rsidRDefault="00BF08E0" w:rsidP="0075524C">
            <w:pPr>
              <w:pStyle w:val="BodyTextIndent"/>
              <w:ind w:firstLine="0"/>
            </w:pPr>
            <w:r>
              <w:t>Case B</w:t>
            </w:r>
          </w:p>
        </w:tc>
        <w:tc>
          <w:tcPr>
            <w:tcW w:w="992" w:type="dxa"/>
          </w:tcPr>
          <w:p w14:paraId="6AA28D73" w14:textId="0ECF3627" w:rsidR="00BF08E0" w:rsidRDefault="00BF08E0" w:rsidP="00BF08E0">
            <w:pPr>
              <w:pStyle w:val="BodyTextIndent"/>
              <w:ind w:firstLine="0"/>
              <w:jc w:val="center"/>
            </w:pPr>
            <w:r>
              <w:t>100</w:t>
            </w:r>
          </w:p>
        </w:tc>
        <w:tc>
          <w:tcPr>
            <w:tcW w:w="1843" w:type="dxa"/>
          </w:tcPr>
          <w:p w14:paraId="5A261AAC" w14:textId="2FF91C3D" w:rsidR="00BF08E0" w:rsidRDefault="00BF08E0" w:rsidP="00BF08E0">
            <w:pPr>
              <w:pStyle w:val="BodyTextIndent"/>
              <w:ind w:firstLine="0"/>
              <w:jc w:val="center"/>
            </w:pPr>
            <w:r>
              <w:t>0.025</w:t>
            </w:r>
          </w:p>
        </w:tc>
      </w:tr>
      <w:tr w:rsidR="00FE7D4D" w14:paraId="5BF1EA71" w14:textId="77777777" w:rsidTr="00B92853">
        <w:trPr>
          <w:jc w:val="center"/>
        </w:trPr>
        <w:tc>
          <w:tcPr>
            <w:tcW w:w="988" w:type="dxa"/>
          </w:tcPr>
          <w:p w14:paraId="75664824" w14:textId="4BAC888C" w:rsidR="00FE7D4D" w:rsidRDefault="00FE7D4D" w:rsidP="0075524C">
            <w:pPr>
              <w:pStyle w:val="BodyTextIndent"/>
              <w:ind w:firstLine="0"/>
            </w:pPr>
            <w:r>
              <w:t>Default</w:t>
            </w:r>
          </w:p>
        </w:tc>
        <w:tc>
          <w:tcPr>
            <w:tcW w:w="992" w:type="dxa"/>
          </w:tcPr>
          <w:p w14:paraId="6FEA75D3" w14:textId="03192DDC" w:rsidR="00FE7D4D" w:rsidRDefault="00FE7D4D" w:rsidP="00BF08E0">
            <w:pPr>
              <w:pStyle w:val="BodyTextIndent"/>
              <w:ind w:firstLine="0"/>
              <w:jc w:val="center"/>
            </w:pPr>
            <w:r>
              <w:t>1</w:t>
            </w:r>
          </w:p>
        </w:tc>
        <w:tc>
          <w:tcPr>
            <w:tcW w:w="1843" w:type="dxa"/>
          </w:tcPr>
          <w:p w14:paraId="10B71D76" w14:textId="0A5B30AE" w:rsidR="00FE7D4D" w:rsidRDefault="00FE7D4D" w:rsidP="00BF08E0">
            <w:pPr>
              <w:pStyle w:val="BodyTextIndent"/>
              <w:ind w:firstLine="0"/>
              <w:jc w:val="center"/>
            </w:pPr>
            <w:r>
              <w:t>0.025</w:t>
            </w:r>
          </w:p>
        </w:tc>
      </w:tr>
    </w:tbl>
    <w:p w14:paraId="07F8AF5A" w14:textId="77777777" w:rsidR="00BF08E0" w:rsidRPr="0075524C" w:rsidRDefault="00BF08E0" w:rsidP="00554D1C">
      <w:pPr>
        <w:pStyle w:val="BodyTextIndent"/>
        <w:ind w:firstLine="0"/>
      </w:pPr>
    </w:p>
    <w:p w14:paraId="31983270" w14:textId="76494C94" w:rsidR="00CF3E3D" w:rsidRDefault="00CF3E3D" w:rsidP="00CF3E3D">
      <w:pPr>
        <w:pStyle w:val="Heading2"/>
      </w:pPr>
      <w:bookmarkStart w:id="242" w:name="_Toc34915104"/>
      <w:r>
        <w:t xml:space="preserve">Initial </w:t>
      </w:r>
      <w:r w:rsidR="00554D1C">
        <w:t>R</w:t>
      </w:r>
      <w:r>
        <w:t>esult</w:t>
      </w:r>
      <w:bookmarkEnd w:id="242"/>
    </w:p>
    <w:p w14:paraId="3D1E8DF0" w14:textId="0CFC1B6A" w:rsidR="00CF3E3D" w:rsidRDefault="00CF3E3D" w:rsidP="00CF3E3D">
      <w:pPr>
        <w:pStyle w:val="BodyTextIndent"/>
      </w:pPr>
      <w:r>
        <w:t xml:space="preserve">The initial result when the first episode run shows that the agent still trying to explore the surrounding </w:t>
      </w:r>
      <w:r w:rsidR="007E21C7">
        <w:t>area</w:t>
      </w:r>
      <w:r w:rsidR="0052662D">
        <w:t>. The agent movement is not smooth which means that the agent did not take 1 action per direction it’s heading into. Instead, the agent</w:t>
      </w:r>
      <w:r w:rsidR="007E21C7">
        <w:t xml:space="preserve"> trying different </w:t>
      </w:r>
      <w:r w:rsidR="007E21C7">
        <w:lastRenderedPageBreak/>
        <w:t>random action that cause it to stuttering around and end up dying while it gathers 90 score.</w:t>
      </w:r>
      <w:r w:rsidR="00FF35B7">
        <w:t xml:space="preserve"> The agent performance at initial episode is shown through figures 6.1 and 6.2.</w:t>
      </w:r>
    </w:p>
    <w:p w14:paraId="110A418E" w14:textId="77777777" w:rsidR="0052662D" w:rsidRDefault="00CF3E3D" w:rsidP="0052662D">
      <w:pPr>
        <w:pStyle w:val="BodyTextIndent"/>
        <w:keepNext/>
        <w:ind w:firstLine="0"/>
        <w:jc w:val="center"/>
      </w:pPr>
      <w:r w:rsidRPr="00CF3E3D">
        <w:rPr>
          <w:noProof/>
        </w:rPr>
        <w:drawing>
          <wp:inline distT="0" distB="0" distL="0" distR="0" wp14:anchorId="48AA4D91" wp14:editId="4B27247D">
            <wp:extent cx="1889526" cy="2477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5702" cy="2537966"/>
                    </a:xfrm>
                    <a:prstGeom prst="rect">
                      <a:avLst/>
                    </a:prstGeom>
                  </pic:spPr>
                </pic:pic>
              </a:graphicData>
            </a:graphic>
          </wp:inline>
        </w:drawing>
      </w:r>
    </w:p>
    <w:p w14:paraId="47225FBF" w14:textId="4BEA42CD" w:rsidR="00DB2679" w:rsidRPr="003F6A66" w:rsidRDefault="00DB2679" w:rsidP="00DB2679">
      <w:pPr>
        <w:pStyle w:val="figureTitle"/>
      </w:pPr>
      <w:bookmarkStart w:id="243" w:name="_Toc34865778"/>
      <w:bookmarkStart w:id="244" w:name="_Toc34915188"/>
      <w:r>
        <w:t>Testing Agent’s Initial Behaviour</w:t>
      </w:r>
      <w:bookmarkEnd w:id="243"/>
      <w:bookmarkEnd w:id="244"/>
    </w:p>
    <w:p w14:paraId="7F0BAEBC" w14:textId="77777777" w:rsidR="00DB2679" w:rsidRPr="00DB2679" w:rsidRDefault="00DB2679" w:rsidP="00DB2679"/>
    <w:p w14:paraId="7D1DAE25" w14:textId="77777777" w:rsidR="0052662D" w:rsidRDefault="00CF3E3D" w:rsidP="0052662D">
      <w:pPr>
        <w:pStyle w:val="BodyTextIndent"/>
        <w:keepNext/>
        <w:ind w:firstLine="0"/>
        <w:jc w:val="center"/>
      </w:pPr>
      <w:r w:rsidRPr="00CF3E3D">
        <w:rPr>
          <w:noProof/>
        </w:rPr>
        <w:drawing>
          <wp:inline distT="0" distB="0" distL="0" distR="0" wp14:anchorId="32B77CD1" wp14:editId="502471AA">
            <wp:extent cx="1819326" cy="22383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2474" cy="2242248"/>
                    </a:xfrm>
                    <a:prstGeom prst="rect">
                      <a:avLst/>
                    </a:prstGeom>
                  </pic:spPr>
                </pic:pic>
              </a:graphicData>
            </a:graphic>
          </wp:inline>
        </w:drawing>
      </w:r>
    </w:p>
    <w:p w14:paraId="77DEE216" w14:textId="7A529B6C" w:rsidR="00DB2679" w:rsidRPr="003F6A66" w:rsidRDefault="00DB2679" w:rsidP="00DB2679">
      <w:pPr>
        <w:pStyle w:val="figureTitle"/>
      </w:pPr>
      <w:bookmarkStart w:id="245" w:name="_Toc34865779"/>
      <w:bookmarkStart w:id="246" w:name="_Toc34915189"/>
      <w:r>
        <w:t xml:space="preserve">Testing Agent’s </w:t>
      </w:r>
      <w:r w:rsidR="009D64F6">
        <w:t>Collide with a Ghost</w:t>
      </w:r>
      <w:bookmarkEnd w:id="245"/>
      <w:bookmarkEnd w:id="246"/>
    </w:p>
    <w:p w14:paraId="6D405D90" w14:textId="77777777" w:rsidR="0052662D" w:rsidRPr="0052662D" w:rsidRDefault="0052662D" w:rsidP="0052662D"/>
    <w:p w14:paraId="2BAF785D" w14:textId="730D55B1" w:rsidR="007E21C7" w:rsidRPr="007E21C7" w:rsidRDefault="007E21C7" w:rsidP="00CF3E3D">
      <w:pPr>
        <w:pStyle w:val="BodyTextIndent"/>
      </w:pPr>
      <w:r>
        <w:lastRenderedPageBreak/>
        <w:t xml:space="preserve">At the end of its live, the agent </w:t>
      </w:r>
      <w:r w:rsidR="002375FB">
        <w:t>manages</w:t>
      </w:r>
      <w:r>
        <w:t xml:space="preserve"> to gathers 220 </w:t>
      </w:r>
      <w:r w:rsidR="00FF35B7">
        <w:t>points, shown by figure 6.3,</w:t>
      </w:r>
      <w:r>
        <w:t xml:space="preserve"> without any utilization of </w:t>
      </w:r>
      <w:r>
        <w:rPr>
          <w:b/>
          <w:bCs/>
        </w:rPr>
        <w:t>power up</w:t>
      </w:r>
      <w:r>
        <w:t xml:space="preserve"> bullet which can power up Ms.</w:t>
      </w:r>
      <w:r w:rsidR="002375FB">
        <w:t xml:space="preserve"> </w:t>
      </w:r>
      <w:r>
        <w:t>PacMan to eat the ghost without dying.</w:t>
      </w:r>
    </w:p>
    <w:p w14:paraId="2011963E" w14:textId="77777777" w:rsidR="008D5D29" w:rsidRDefault="00CF3E3D" w:rsidP="008D5D29">
      <w:pPr>
        <w:pStyle w:val="BodyTextIndent"/>
        <w:keepNext/>
        <w:ind w:firstLine="0"/>
        <w:jc w:val="center"/>
      </w:pPr>
      <w:r w:rsidRPr="00CF3E3D">
        <w:rPr>
          <w:noProof/>
        </w:rPr>
        <w:drawing>
          <wp:inline distT="0" distB="0" distL="0" distR="0" wp14:anchorId="7AFC8E72" wp14:editId="2E2ABA64">
            <wp:extent cx="1785843" cy="21869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8930" cy="2202966"/>
                    </a:xfrm>
                    <a:prstGeom prst="rect">
                      <a:avLst/>
                    </a:prstGeom>
                  </pic:spPr>
                </pic:pic>
              </a:graphicData>
            </a:graphic>
          </wp:inline>
        </w:drawing>
      </w:r>
    </w:p>
    <w:p w14:paraId="6E915FB2" w14:textId="58FBFAE2" w:rsidR="007E21C7" w:rsidRDefault="00432136" w:rsidP="00432136">
      <w:pPr>
        <w:pStyle w:val="figureTitle"/>
      </w:pPr>
      <w:bookmarkStart w:id="247" w:name="_Toc34865780"/>
      <w:bookmarkStart w:id="248" w:name="_Toc34915190"/>
      <w:r>
        <w:t>The Agent Out of Lives</w:t>
      </w:r>
      <w:bookmarkEnd w:id="247"/>
      <w:bookmarkEnd w:id="248"/>
    </w:p>
    <w:p w14:paraId="55D484FF" w14:textId="77777777" w:rsidR="00DC3917" w:rsidRPr="00DC3917" w:rsidRDefault="00DC3917" w:rsidP="00DC3917"/>
    <w:p w14:paraId="5EF919BE" w14:textId="40589E82" w:rsidR="007E21C7" w:rsidRDefault="003939A9" w:rsidP="003939A9">
      <w:pPr>
        <w:pStyle w:val="Heading2"/>
      </w:pPr>
      <w:bookmarkStart w:id="249" w:name="_Toc34915105"/>
      <w:r>
        <w:t>Case A</w:t>
      </w:r>
      <w:bookmarkEnd w:id="249"/>
    </w:p>
    <w:p w14:paraId="07C83815" w14:textId="35D2D693" w:rsidR="003939A9" w:rsidRDefault="00B92853" w:rsidP="00B92853">
      <w:pPr>
        <w:pStyle w:val="BodyTextIndent"/>
      </w:pPr>
      <w:r>
        <w:t>During its 100</w:t>
      </w:r>
      <w:r w:rsidRPr="00B92853">
        <w:rPr>
          <w:vertAlign w:val="superscript"/>
        </w:rPr>
        <w:t>th</w:t>
      </w:r>
      <w:r>
        <w:t xml:space="preserve"> gameplay, the agent has undergone 12595 training session. </w:t>
      </w:r>
      <w:r w:rsidR="00BB2308">
        <w:t>The agent got</w:t>
      </w:r>
      <w:r>
        <w:t xml:space="preserve"> 180</w:t>
      </w:r>
      <w:r w:rsidR="007D1977">
        <w:t xml:space="preserve"> score when it reached the 100</w:t>
      </w:r>
      <w:r w:rsidR="007D1977" w:rsidRPr="007D1977">
        <w:rPr>
          <w:vertAlign w:val="superscript"/>
        </w:rPr>
        <w:t>th</w:t>
      </w:r>
      <w:r w:rsidR="007D1977">
        <w:t xml:space="preserve"> episode.</w:t>
      </w:r>
      <w:r w:rsidR="005D1BB5">
        <w:t xml:space="preserve"> The scores from episode 80 to episode 110 mostly d</w:t>
      </w:r>
      <w:r w:rsidR="00572573">
        <w:t xml:space="preserve">ominated around the range of </w:t>
      </w:r>
      <w:r w:rsidR="005D1BB5">
        <w:t xml:space="preserve">200 – 250, </w:t>
      </w:r>
      <w:r w:rsidR="001F5E94">
        <w:t>The highest score that the agent is able to reach occurred at Episode 97 with the score 590.</w:t>
      </w:r>
      <w:r w:rsidR="0088396F">
        <w:t xml:space="preserve"> </w:t>
      </w:r>
      <w:r w:rsidR="005D1BB5">
        <w:t xml:space="preserve">In this case, the agent still has the tendency to act like the initial </w:t>
      </w:r>
      <w:r w:rsidR="0060537F">
        <w:t>test</w:t>
      </w:r>
      <w:r w:rsidR="005D1BB5">
        <w:t>.</w:t>
      </w:r>
      <w:r w:rsidR="0060537F">
        <w:t xml:space="preserve"> The agent still does not recognize the enemy, the power up food, and </w:t>
      </w:r>
      <w:r w:rsidR="00C13510">
        <w:t>the edible enemy in this scenario. The training result is shown through figure 6.4 below.</w:t>
      </w:r>
    </w:p>
    <w:p w14:paraId="430BC9AA" w14:textId="77777777" w:rsidR="0037625F" w:rsidRDefault="0037625F" w:rsidP="0037625F">
      <w:pPr>
        <w:pStyle w:val="BodyTextIndent"/>
        <w:keepNext/>
        <w:ind w:firstLine="0"/>
        <w:jc w:val="center"/>
      </w:pPr>
      <w:r w:rsidRPr="0037625F">
        <w:rPr>
          <w:noProof/>
        </w:rPr>
        <w:lastRenderedPageBreak/>
        <w:drawing>
          <wp:inline distT="0" distB="0" distL="0" distR="0" wp14:anchorId="0E10F6B2" wp14:editId="2E6DB7C5">
            <wp:extent cx="4428275" cy="3384468"/>
            <wp:effectExtent l="0" t="0" r="0" b="698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9328" cy="3392915"/>
                    </a:xfrm>
                    <a:prstGeom prst="rect">
                      <a:avLst/>
                    </a:prstGeom>
                  </pic:spPr>
                </pic:pic>
              </a:graphicData>
            </a:graphic>
          </wp:inline>
        </w:drawing>
      </w:r>
    </w:p>
    <w:p w14:paraId="40FFBC04" w14:textId="2C6CB6BA" w:rsidR="00B92853" w:rsidRDefault="00DC3917" w:rsidP="00354352">
      <w:pPr>
        <w:pStyle w:val="figureTitle"/>
      </w:pPr>
      <w:bookmarkStart w:id="250" w:name="_Toc34865781"/>
      <w:bookmarkStart w:id="251" w:name="_Toc34915191"/>
      <w:r>
        <w:t>The Training Result from Episode 80 – 110 in Case A</w:t>
      </w:r>
      <w:bookmarkEnd w:id="250"/>
      <w:bookmarkEnd w:id="251"/>
    </w:p>
    <w:p w14:paraId="61AAD576" w14:textId="77777777" w:rsidR="00DC3917" w:rsidRPr="00DC3917" w:rsidRDefault="00DC3917" w:rsidP="00DC3917"/>
    <w:p w14:paraId="21F03B37" w14:textId="17ABE115" w:rsidR="003939A9" w:rsidRDefault="003939A9" w:rsidP="003939A9">
      <w:pPr>
        <w:pStyle w:val="Heading2"/>
      </w:pPr>
      <w:bookmarkStart w:id="252" w:name="_Toc34915106"/>
      <w:r>
        <w:t>Case B</w:t>
      </w:r>
      <w:bookmarkEnd w:id="252"/>
    </w:p>
    <w:p w14:paraId="53666B95" w14:textId="3E5EEED5" w:rsidR="00080EBE" w:rsidRDefault="00080EBE" w:rsidP="00080EBE">
      <w:pPr>
        <w:pStyle w:val="BodyTextIndent"/>
      </w:pPr>
      <w:r>
        <w:t>During its 100</w:t>
      </w:r>
      <w:r w:rsidRPr="00080EBE">
        <w:rPr>
          <w:vertAlign w:val="superscript"/>
        </w:rPr>
        <w:t>th</w:t>
      </w:r>
      <w:r>
        <w:t xml:space="preserve"> gameplay, the agent has undergone 13023</w:t>
      </w:r>
      <w:r w:rsidR="00E34782">
        <w:t xml:space="preserve"> * 10</w:t>
      </w:r>
      <w:r w:rsidR="00E34782" w:rsidRPr="00E34782">
        <w:rPr>
          <w:vertAlign w:val="superscript"/>
        </w:rPr>
        <w:t>2</w:t>
      </w:r>
      <w:r w:rsidR="00E34782">
        <w:t xml:space="preserve"> </w:t>
      </w:r>
      <w:r>
        <w:t xml:space="preserve">training session. In this scenario, the agent behavior has resulted in a more consistent exploration, detected from a lot of the road is emptied from the food that is previously lying around. In this scenario, there exist three </w:t>
      </w:r>
      <w:r w:rsidR="00C712D3">
        <w:t>high</w:t>
      </w:r>
      <w:r>
        <w:t xml:space="preserve"> score achieved by the agent which are found at episode </w:t>
      </w:r>
      <w:r w:rsidR="00C712D3">
        <w:t>85, 100, and 104 with a value 940, 1040, and 1340.</w:t>
      </w:r>
      <w:r w:rsidR="0037625F" w:rsidRPr="0037625F">
        <w:t xml:space="preserve"> </w:t>
      </w:r>
      <w:r w:rsidR="00C13510">
        <w:t>The training result is shown through figure 6.5 below.</w:t>
      </w:r>
    </w:p>
    <w:p w14:paraId="3305A9A8" w14:textId="77777777" w:rsidR="0037625F" w:rsidRDefault="0037625F" w:rsidP="0037625F">
      <w:pPr>
        <w:pStyle w:val="BodyTextIndent"/>
        <w:keepNext/>
        <w:ind w:firstLine="0"/>
        <w:jc w:val="center"/>
      </w:pPr>
      <w:r w:rsidRPr="0037625F">
        <w:rPr>
          <w:noProof/>
        </w:rPr>
        <w:lastRenderedPageBreak/>
        <w:drawing>
          <wp:inline distT="0" distB="0" distL="0" distR="0" wp14:anchorId="09582EB4" wp14:editId="0A25E454">
            <wp:extent cx="4168239" cy="3221935"/>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3171" cy="3233477"/>
                    </a:xfrm>
                    <a:prstGeom prst="rect">
                      <a:avLst/>
                    </a:prstGeom>
                  </pic:spPr>
                </pic:pic>
              </a:graphicData>
            </a:graphic>
          </wp:inline>
        </w:drawing>
      </w:r>
    </w:p>
    <w:p w14:paraId="37307229" w14:textId="4E673DE4" w:rsidR="00DC3917" w:rsidRDefault="00DC3917" w:rsidP="00DC3917">
      <w:pPr>
        <w:pStyle w:val="figureTitle"/>
      </w:pPr>
      <w:bookmarkStart w:id="253" w:name="_Toc34865782"/>
      <w:bookmarkStart w:id="254" w:name="_Toc34915192"/>
      <w:r>
        <w:t>The Training Result from Episode 80 – 110 in Case B</w:t>
      </w:r>
      <w:bookmarkEnd w:id="253"/>
      <w:bookmarkEnd w:id="254"/>
    </w:p>
    <w:p w14:paraId="69BE2473" w14:textId="77777777" w:rsidR="00DC3917" w:rsidRPr="00DC3917" w:rsidRDefault="00DC3917" w:rsidP="00DC3917"/>
    <w:p w14:paraId="346F30E1" w14:textId="77777777" w:rsidR="001A3EE2" w:rsidRPr="001A3EE2" w:rsidRDefault="001A3EE2" w:rsidP="001A3EE2">
      <w:pPr>
        <w:pStyle w:val="Heading2"/>
        <w:rPr>
          <w:noProof/>
          <w:lang w:val="en-ID"/>
        </w:rPr>
      </w:pPr>
      <w:r w:rsidRPr="001A3EE2">
        <w:rPr>
          <w:noProof/>
          <w:lang w:val="en-ID"/>
        </w:rPr>
        <w:tab/>
      </w:r>
      <w:bookmarkStart w:id="255" w:name="_Toc34915107"/>
      <w:r w:rsidRPr="001A3EE2">
        <w:rPr>
          <w:noProof/>
          <w:lang w:val="en-ID"/>
        </w:rPr>
        <w:t>Default Case</w:t>
      </w:r>
      <w:bookmarkEnd w:id="255"/>
    </w:p>
    <w:p w14:paraId="28B2F31E" w14:textId="674F4ED5" w:rsidR="001A3EE2" w:rsidRPr="001A3EE2" w:rsidRDefault="001A3EE2" w:rsidP="001A3EE2">
      <w:pPr>
        <w:pStyle w:val="BodyTextIndent"/>
        <w:rPr>
          <w:noProof/>
          <w:lang w:val="en-ID"/>
        </w:rPr>
      </w:pPr>
      <w:r w:rsidRPr="001A3EE2">
        <w:rPr>
          <w:noProof/>
          <w:lang w:val="en-ID"/>
        </w:rPr>
        <w:t xml:space="preserve">The training is conducted in </w:t>
      </w:r>
      <w:r w:rsidR="003D6ECC">
        <w:rPr>
          <w:noProof/>
          <w:lang w:val="en-ID"/>
        </w:rPr>
        <w:t>three</w:t>
      </w:r>
      <w:r w:rsidRPr="001A3EE2">
        <w:rPr>
          <w:noProof/>
          <w:lang w:val="en-ID"/>
        </w:rPr>
        <w:t xml:space="preserve"> different phases</w:t>
      </w:r>
      <w:r w:rsidR="000B7FE7">
        <w:rPr>
          <w:noProof/>
          <w:lang w:val="en-ID"/>
        </w:rPr>
        <w:t xml:space="preserve"> because</w:t>
      </w:r>
      <w:r w:rsidRPr="001A3EE2">
        <w:rPr>
          <w:noProof/>
          <w:lang w:val="en-ID"/>
        </w:rPr>
        <w:t xml:space="preserve"> the author encountered technical error during training </w:t>
      </w:r>
      <w:r w:rsidR="0069062F">
        <w:rPr>
          <w:noProof/>
          <w:lang w:val="en-ID"/>
        </w:rPr>
        <w:t xml:space="preserve">session </w:t>
      </w:r>
      <w:r w:rsidRPr="001A3EE2">
        <w:rPr>
          <w:noProof/>
          <w:lang w:val="en-ID"/>
        </w:rPr>
        <w:t xml:space="preserve">which interrupted </w:t>
      </w:r>
      <w:r w:rsidR="0069062F">
        <w:rPr>
          <w:noProof/>
          <w:lang w:val="en-ID"/>
        </w:rPr>
        <w:t xml:space="preserve">the </w:t>
      </w:r>
      <w:r w:rsidRPr="001A3EE2">
        <w:rPr>
          <w:noProof/>
          <w:lang w:val="en-ID"/>
        </w:rPr>
        <w:t xml:space="preserve">training session. </w:t>
      </w:r>
      <w:r w:rsidR="00BE4236">
        <w:rPr>
          <w:noProof/>
          <w:lang w:val="en-ID"/>
        </w:rPr>
        <w:t xml:space="preserve">The first phase has 547 episodes which is running for 29 hour and 27 minutes. </w:t>
      </w:r>
      <w:r w:rsidRPr="001A3EE2">
        <w:rPr>
          <w:noProof/>
          <w:lang w:val="en-ID"/>
        </w:rPr>
        <w:t xml:space="preserve">The </w:t>
      </w:r>
      <w:r w:rsidR="006A73A3">
        <w:rPr>
          <w:noProof/>
          <w:lang w:val="en-ID"/>
        </w:rPr>
        <w:t>second</w:t>
      </w:r>
      <w:r w:rsidRPr="001A3EE2">
        <w:rPr>
          <w:noProof/>
          <w:lang w:val="en-ID"/>
        </w:rPr>
        <w:t xml:space="preserve"> phase has 601 episodes which is running for 9 hour and 43 minutes. The </w:t>
      </w:r>
      <w:r w:rsidR="006A73A3">
        <w:rPr>
          <w:noProof/>
          <w:lang w:val="en-ID"/>
        </w:rPr>
        <w:t>thrid</w:t>
      </w:r>
      <w:r w:rsidRPr="001A3EE2">
        <w:rPr>
          <w:noProof/>
          <w:lang w:val="en-ID"/>
        </w:rPr>
        <w:t xml:space="preserve"> phase </w:t>
      </w:r>
      <w:r w:rsidR="006A73A3">
        <w:rPr>
          <w:noProof/>
          <w:lang w:val="en-ID"/>
        </w:rPr>
        <w:t>has</w:t>
      </w:r>
      <w:r w:rsidRPr="001A3EE2">
        <w:rPr>
          <w:noProof/>
          <w:lang w:val="en-ID"/>
        </w:rPr>
        <w:t xml:space="preserve"> 1001 episodes which is running for 20 hour and 8 minutes. Hence, in total, the default scenario was going through </w:t>
      </w:r>
      <w:r w:rsidR="006A73A3">
        <w:rPr>
          <w:noProof/>
          <w:lang w:val="en-ID"/>
        </w:rPr>
        <w:t>2</w:t>
      </w:r>
      <w:r w:rsidRPr="001A3EE2">
        <w:rPr>
          <w:noProof/>
          <w:lang w:val="en-ID"/>
        </w:rPr>
        <w:t>1</w:t>
      </w:r>
      <w:r w:rsidR="006A73A3">
        <w:rPr>
          <w:noProof/>
          <w:lang w:val="en-ID"/>
        </w:rPr>
        <w:t>49</w:t>
      </w:r>
      <w:r w:rsidRPr="001A3EE2">
        <w:rPr>
          <w:noProof/>
          <w:lang w:val="en-ID"/>
        </w:rPr>
        <w:t xml:space="preserve"> episodes in </w:t>
      </w:r>
      <w:r w:rsidR="006A73A3">
        <w:rPr>
          <w:noProof/>
          <w:lang w:val="en-ID"/>
        </w:rPr>
        <w:t>5</w:t>
      </w:r>
      <w:r w:rsidRPr="001A3EE2">
        <w:rPr>
          <w:noProof/>
          <w:lang w:val="en-ID"/>
        </w:rPr>
        <w:t xml:space="preserve">9 hour and </w:t>
      </w:r>
      <w:r w:rsidR="006A73A3">
        <w:rPr>
          <w:noProof/>
          <w:lang w:val="en-ID"/>
        </w:rPr>
        <w:t>19</w:t>
      </w:r>
      <w:r w:rsidRPr="001A3EE2">
        <w:rPr>
          <w:noProof/>
          <w:lang w:val="en-ID"/>
        </w:rPr>
        <w:t xml:space="preserve"> minutes.</w:t>
      </w:r>
    </w:p>
    <w:p w14:paraId="74259565" w14:textId="1C05FACF" w:rsidR="001A3EE2" w:rsidRPr="001A3EE2" w:rsidRDefault="001A3EE2" w:rsidP="001A3EE2">
      <w:pPr>
        <w:pStyle w:val="BodyTextIndent"/>
        <w:rPr>
          <w:noProof/>
          <w:lang w:val="en-ID"/>
        </w:rPr>
      </w:pPr>
      <w:r w:rsidRPr="001A3EE2">
        <w:rPr>
          <w:noProof/>
          <w:lang w:val="en-ID"/>
        </w:rPr>
        <w:t xml:space="preserve">The default scenario is set to have 1 epoch and 0.025 learning rate. In this scenario, the agent is able to reach 100 episode/hour. However, as the training goes on, the training </w:t>
      </w:r>
      <w:r w:rsidRPr="001A3EE2">
        <w:rPr>
          <w:noProof/>
          <w:lang w:val="en-ID"/>
        </w:rPr>
        <w:lastRenderedPageBreak/>
        <w:t>speed declined into around 35-40 episodes/hour starting from the 700</w:t>
      </w:r>
      <w:r w:rsidRPr="001A3EE2">
        <w:rPr>
          <w:noProof/>
          <w:vertAlign w:val="superscript"/>
          <w:lang w:val="en-ID"/>
        </w:rPr>
        <w:t>th</w:t>
      </w:r>
      <w:r w:rsidRPr="001A3EE2">
        <w:rPr>
          <w:noProof/>
          <w:lang w:val="en-ID"/>
        </w:rPr>
        <w:t xml:space="preserve"> – 1001</w:t>
      </w:r>
      <w:r w:rsidRPr="001A3EE2">
        <w:rPr>
          <w:noProof/>
          <w:vertAlign w:val="superscript"/>
          <w:lang w:val="en-ID"/>
        </w:rPr>
        <w:t>th</w:t>
      </w:r>
      <w:r w:rsidRPr="001A3EE2">
        <w:rPr>
          <w:noProof/>
          <w:lang w:val="en-ID"/>
        </w:rPr>
        <w:t xml:space="preserve"> episode of the second phase. The training speed declined as the agent consumed a lot of memory and storage throughout the training session. At the start of </w:t>
      </w:r>
      <w:r w:rsidR="002C7A09">
        <w:rPr>
          <w:noProof/>
          <w:lang w:val="en-ID"/>
        </w:rPr>
        <w:t>a training session</w:t>
      </w:r>
      <w:r w:rsidRPr="001A3EE2">
        <w:rPr>
          <w:noProof/>
          <w:lang w:val="en-ID"/>
        </w:rPr>
        <w:t>, the agent only needs less than 2 GB of RAM where at the halfway of the training, around the 600</w:t>
      </w:r>
      <w:r w:rsidRPr="001A3EE2">
        <w:rPr>
          <w:noProof/>
          <w:vertAlign w:val="superscript"/>
          <w:lang w:val="en-ID"/>
        </w:rPr>
        <w:t>th</w:t>
      </w:r>
      <w:r w:rsidRPr="001A3EE2">
        <w:rPr>
          <w:noProof/>
          <w:lang w:val="en-ID"/>
        </w:rPr>
        <w:t xml:space="preserve"> episode, the agent consumes around 6.5 – 8.7 GB of RAM.</w:t>
      </w:r>
    </w:p>
    <w:p w14:paraId="7DA13810" w14:textId="6057D5B9" w:rsidR="00C457EF" w:rsidRDefault="001A3EE2" w:rsidP="0069062F">
      <w:pPr>
        <w:pStyle w:val="BodyTextIndent"/>
        <w:rPr>
          <w:noProof/>
          <w:lang w:val="en-ID"/>
        </w:rPr>
      </w:pPr>
      <w:r w:rsidRPr="001A3EE2">
        <w:rPr>
          <w:noProof/>
          <w:lang w:val="en-ID"/>
        </w:rPr>
        <w:t xml:space="preserve">At the </w:t>
      </w:r>
      <w:r w:rsidR="00C457EF">
        <w:rPr>
          <w:noProof/>
          <w:lang w:val="en-ID"/>
        </w:rPr>
        <w:t>first</w:t>
      </w:r>
      <w:r w:rsidRPr="001A3EE2">
        <w:rPr>
          <w:noProof/>
          <w:lang w:val="en-ID"/>
        </w:rPr>
        <w:t xml:space="preserve"> phase,</w:t>
      </w:r>
      <w:r w:rsidR="00DC3917" w:rsidRPr="00DC3917">
        <w:rPr>
          <w:noProof/>
          <w:lang w:val="en-ID"/>
        </w:rPr>
        <w:t xml:space="preserve"> </w:t>
      </w:r>
      <w:r w:rsidR="0069062F">
        <w:rPr>
          <w:noProof/>
          <w:lang w:val="en-ID"/>
        </w:rPr>
        <w:t>t</w:t>
      </w:r>
      <w:r w:rsidRPr="001A3EE2">
        <w:rPr>
          <w:noProof/>
          <w:lang w:val="en-ID"/>
        </w:rPr>
        <w:t xml:space="preserve">he agent was exploring </w:t>
      </w:r>
      <w:r w:rsidR="00DC3917">
        <w:rPr>
          <w:noProof/>
          <w:lang w:val="en-ID"/>
        </w:rPr>
        <w:t xml:space="preserve">any possible </w:t>
      </w:r>
      <w:r w:rsidRPr="001A3EE2">
        <w:rPr>
          <w:noProof/>
          <w:lang w:val="en-ID"/>
        </w:rPr>
        <w:t>action</w:t>
      </w:r>
      <w:r w:rsidR="00DC3917">
        <w:rPr>
          <w:noProof/>
          <w:lang w:val="en-ID"/>
        </w:rPr>
        <w:t>s</w:t>
      </w:r>
      <w:r w:rsidRPr="001A3EE2">
        <w:rPr>
          <w:noProof/>
          <w:lang w:val="en-ID"/>
        </w:rPr>
        <w:t xml:space="preserve"> it could take</w:t>
      </w:r>
      <w:r w:rsidR="00DC3917">
        <w:rPr>
          <w:noProof/>
          <w:lang w:val="en-ID"/>
        </w:rPr>
        <w:t xml:space="preserve"> which is</w:t>
      </w:r>
      <w:r w:rsidRPr="001A3EE2">
        <w:rPr>
          <w:noProof/>
          <w:lang w:val="en-ID"/>
        </w:rPr>
        <w:t xml:space="preserve"> shown by the low score achieved </w:t>
      </w:r>
      <w:r w:rsidR="00DC3917">
        <w:rPr>
          <w:noProof/>
          <w:lang w:val="en-ID"/>
        </w:rPr>
        <w:t>(</w:t>
      </w:r>
      <w:r w:rsidRPr="001A3EE2">
        <w:rPr>
          <w:noProof/>
          <w:lang w:val="en-ID"/>
        </w:rPr>
        <w:t>ranged around 200-400 points</w:t>
      </w:r>
      <w:r w:rsidR="00DC3917">
        <w:rPr>
          <w:noProof/>
          <w:lang w:val="en-ID"/>
        </w:rPr>
        <w:t>)</w:t>
      </w:r>
      <w:r w:rsidR="0069062F">
        <w:rPr>
          <w:noProof/>
          <w:lang w:val="en-ID"/>
        </w:rPr>
        <w:t xml:space="preserve"> and stuttering behaviour</w:t>
      </w:r>
      <w:r w:rsidRPr="001A3EE2">
        <w:rPr>
          <w:noProof/>
          <w:lang w:val="en-ID"/>
        </w:rPr>
        <w:t>.</w:t>
      </w:r>
      <w:r w:rsidR="00DC3917">
        <w:rPr>
          <w:noProof/>
          <w:lang w:val="en-ID"/>
        </w:rPr>
        <w:t xml:space="preserve"> </w:t>
      </w:r>
      <w:r w:rsidRPr="001A3EE2">
        <w:rPr>
          <w:noProof/>
          <w:lang w:val="en-ID"/>
        </w:rPr>
        <w:t xml:space="preserve">Thus, the number of high scores achieved at this point cannot be said </w:t>
      </w:r>
      <w:r w:rsidR="00384B21">
        <w:rPr>
          <w:noProof/>
          <w:lang w:val="en-ID"/>
        </w:rPr>
        <w:t>as a result of</w:t>
      </w:r>
      <w:r w:rsidRPr="001A3EE2">
        <w:rPr>
          <w:noProof/>
          <w:lang w:val="en-ID"/>
        </w:rPr>
        <w:t xml:space="preserve"> an intelligent decision. </w:t>
      </w:r>
      <w:r w:rsidR="00C23ED9">
        <w:rPr>
          <w:noProof/>
          <w:lang w:val="en-ID"/>
        </w:rPr>
        <w:t>The average scores graph, depicted by figure 6.6, shows the trends of improvement of the agent’s performance through 547 episodes.</w:t>
      </w:r>
    </w:p>
    <w:p w14:paraId="2B96A71D" w14:textId="12D38290" w:rsidR="00C457EF" w:rsidRDefault="00C457EF" w:rsidP="00C457EF">
      <w:pPr>
        <w:pStyle w:val="BodyTextIndent"/>
        <w:ind w:firstLine="0"/>
        <w:jc w:val="center"/>
        <w:rPr>
          <w:noProof/>
          <w:lang w:val="en-ID"/>
        </w:rPr>
      </w:pPr>
      <w:r w:rsidRPr="00C457EF">
        <w:rPr>
          <w:noProof/>
        </w:rPr>
        <w:drawing>
          <wp:inline distT="0" distB="0" distL="0" distR="0" wp14:anchorId="14875619" wp14:editId="002882DA">
            <wp:extent cx="3843862" cy="2897579"/>
            <wp:effectExtent l="0" t="0" r="4445" b="0"/>
            <wp:docPr id="293" name="Content Placeholder 5">
              <a:extLst xmlns:a="http://schemas.openxmlformats.org/drawingml/2006/main">
                <a:ext uri="{FF2B5EF4-FFF2-40B4-BE49-F238E27FC236}">
                  <a16:creationId xmlns:a16="http://schemas.microsoft.com/office/drawing/2014/main" id="{799EE5AD-BFAB-4C7D-AF80-1BACD4A114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99EE5AD-BFAB-4C7D-AF80-1BACD4A114E9}"/>
                        </a:ext>
                      </a:extLst>
                    </pic:cNvPr>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37770" cy="2968369"/>
                    </a:xfrm>
                    <a:prstGeom prst="rect">
                      <a:avLst/>
                    </a:prstGeom>
                  </pic:spPr>
                </pic:pic>
              </a:graphicData>
            </a:graphic>
          </wp:inline>
        </w:drawing>
      </w:r>
    </w:p>
    <w:p w14:paraId="7D531019" w14:textId="77777777" w:rsidR="00C23ED9" w:rsidRDefault="00C23ED9" w:rsidP="00C23ED9">
      <w:pPr>
        <w:pStyle w:val="figureTitle"/>
      </w:pPr>
      <w:bookmarkStart w:id="256" w:name="_Toc34915193"/>
      <w:r>
        <w:t>The First Phase Scores History Graph</w:t>
      </w:r>
      <w:bookmarkEnd w:id="256"/>
    </w:p>
    <w:p w14:paraId="5744969E" w14:textId="77777777" w:rsidR="00C23ED9" w:rsidRDefault="00C23ED9" w:rsidP="00C457EF">
      <w:pPr>
        <w:pStyle w:val="BodyTextIndent"/>
        <w:ind w:firstLine="0"/>
        <w:jc w:val="center"/>
        <w:rPr>
          <w:noProof/>
          <w:lang w:val="en-ID"/>
        </w:rPr>
      </w:pPr>
    </w:p>
    <w:p w14:paraId="3B5B6C5C" w14:textId="653FE8F4" w:rsidR="001A3EE2" w:rsidRPr="001A3EE2" w:rsidRDefault="00326AC2" w:rsidP="0069062F">
      <w:pPr>
        <w:pStyle w:val="BodyTextIndent"/>
        <w:rPr>
          <w:noProof/>
          <w:lang w:val="en-ID"/>
        </w:rPr>
      </w:pPr>
      <w:r>
        <w:rPr>
          <w:noProof/>
          <w:lang w:val="en-ID"/>
        </w:rPr>
        <w:lastRenderedPageBreak/>
        <w:t>T</w:t>
      </w:r>
      <w:r w:rsidRPr="001A3EE2">
        <w:rPr>
          <w:noProof/>
          <w:lang w:val="en-ID"/>
        </w:rPr>
        <w:t xml:space="preserve">he agent started to frequently achieving score more than 400 points as shown in the </w:t>
      </w:r>
      <w:r>
        <w:rPr>
          <w:noProof/>
          <w:lang w:val="en-ID"/>
        </w:rPr>
        <w:t xml:space="preserve">scores history </w:t>
      </w:r>
      <w:r w:rsidRPr="001A3EE2">
        <w:rPr>
          <w:noProof/>
          <w:lang w:val="en-ID"/>
        </w:rPr>
        <w:t>graph depicted by figure</w:t>
      </w:r>
      <w:r>
        <w:rPr>
          <w:noProof/>
          <w:lang w:val="en-ID"/>
        </w:rPr>
        <w:t xml:space="preserve"> 6.7</w:t>
      </w:r>
      <w:r w:rsidRPr="001A3EE2">
        <w:rPr>
          <w:noProof/>
          <w:lang w:val="en-ID"/>
        </w:rPr>
        <w:t>. The number of high scores achieved also shown an improvement as the score graph is updated to more than 2500 points. The epsilon is set to follow the progress that has been made in the first phase with 0.05 values addition.</w:t>
      </w:r>
    </w:p>
    <w:p w14:paraId="1C9B11BF" w14:textId="77777777" w:rsidR="001A3EE2" w:rsidRDefault="001A3EE2" w:rsidP="001A3EE2">
      <w:pPr>
        <w:pStyle w:val="BodyTextIndent"/>
        <w:keepNext/>
        <w:ind w:firstLine="0"/>
        <w:jc w:val="center"/>
      </w:pPr>
      <w:r w:rsidRPr="001A3EE2">
        <w:rPr>
          <w:noProof/>
          <w:lang w:val="en-ID"/>
        </w:rPr>
        <w:drawing>
          <wp:inline distT="0" distB="0" distL="0" distR="0" wp14:anchorId="09C3E1E4" wp14:editId="669A720D">
            <wp:extent cx="4152175" cy="311133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3393" cy="3119741"/>
                    </a:xfrm>
                    <a:prstGeom prst="rect">
                      <a:avLst/>
                    </a:prstGeom>
                    <a:noFill/>
                    <a:ln>
                      <a:noFill/>
                    </a:ln>
                  </pic:spPr>
                </pic:pic>
              </a:graphicData>
            </a:graphic>
          </wp:inline>
        </w:drawing>
      </w:r>
    </w:p>
    <w:p w14:paraId="34B4F977" w14:textId="754835CA" w:rsidR="00102477" w:rsidRDefault="00102477" w:rsidP="00102477">
      <w:pPr>
        <w:pStyle w:val="figureTitle"/>
      </w:pPr>
      <w:bookmarkStart w:id="257" w:name="_Toc34865783"/>
      <w:bookmarkStart w:id="258" w:name="_Toc34915194"/>
      <w:r>
        <w:t xml:space="preserve">The </w:t>
      </w:r>
      <w:r w:rsidR="00C23ED9">
        <w:t>Second</w:t>
      </w:r>
      <w:r>
        <w:t xml:space="preserve"> Phase Score</w:t>
      </w:r>
      <w:r w:rsidR="005B42F0">
        <w:t>s History</w:t>
      </w:r>
      <w:r>
        <w:t xml:space="preserve"> Graph</w:t>
      </w:r>
      <w:bookmarkEnd w:id="257"/>
      <w:bookmarkEnd w:id="258"/>
    </w:p>
    <w:p w14:paraId="3FF11FB4" w14:textId="77777777" w:rsidR="001A3EE2" w:rsidRPr="001A3EE2" w:rsidRDefault="001A3EE2" w:rsidP="001A3EE2">
      <w:pPr>
        <w:rPr>
          <w:lang w:val="en-ID"/>
        </w:rPr>
      </w:pPr>
    </w:p>
    <w:p w14:paraId="0DD591E4" w14:textId="4B26B20A" w:rsidR="001A3EE2" w:rsidRPr="001A3EE2" w:rsidRDefault="00A14511" w:rsidP="001A3EE2">
      <w:pPr>
        <w:pStyle w:val="BodyTextIndent"/>
        <w:rPr>
          <w:noProof/>
          <w:lang w:val="en-ID"/>
        </w:rPr>
      </w:pPr>
      <w:r>
        <w:rPr>
          <w:noProof/>
          <w:lang w:val="en-ID"/>
        </w:rPr>
        <w:t xml:space="preserve">At the third phase of the training session, </w:t>
      </w:r>
      <w:r w:rsidR="001A3EE2" w:rsidRPr="001A3EE2">
        <w:rPr>
          <w:noProof/>
          <w:lang w:val="en-ID"/>
        </w:rPr>
        <w:t>the agent is</w:t>
      </w:r>
      <w:r>
        <w:rPr>
          <w:noProof/>
          <w:lang w:val="en-ID"/>
        </w:rPr>
        <w:t xml:space="preserve"> also</w:t>
      </w:r>
      <w:r w:rsidR="001A3EE2" w:rsidRPr="001A3EE2">
        <w:rPr>
          <w:noProof/>
          <w:lang w:val="en-ID"/>
        </w:rPr>
        <w:t xml:space="preserve"> loaded with the </w:t>
      </w:r>
      <w:r>
        <w:rPr>
          <w:noProof/>
          <w:lang w:val="en-ID"/>
        </w:rPr>
        <w:t>second</w:t>
      </w:r>
      <w:r w:rsidR="001A3EE2" w:rsidRPr="001A3EE2">
        <w:rPr>
          <w:noProof/>
          <w:lang w:val="en-ID"/>
        </w:rPr>
        <w:t xml:space="preserve"> phase training’s weight</w:t>
      </w:r>
      <w:r>
        <w:rPr>
          <w:noProof/>
          <w:lang w:val="en-ID"/>
        </w:rPr>
        <w:t xml:space="preserve"> and the latest epsilon of the second phase.</w:t>
      </w:r>
      <w:r w:rsidR="001A3EE2" w:rsidRPr="001A3EE2">
        <w:rPr>
          <w:noProof/>
          <w:lang w:val="en-ID"/>
        </w:rPr>
        <w:t xml:space="preserve"> </w:t>
      </w:r>
      <w:r>
        <w:rPr>
          <w:noProof/>
          <w:lang w:val="en-ID"/>
        </w:rPr>
        <w:t>T</w:t>
      </w:r>
      <w:r w:rsidR="001A3EE2" w:rsidRPr="001A3EE2">
        <w:rPr>
          <w:noProof/>
          <w:lang w:val="en-ID"/>
        </w:rPr>
        <w:t xml:space="preserve">he agent performance at the beginning is </w:t>
      </w:r>
      <w:r w:rsidR="005F5966">
        <w:rPr>
          <w:noProof/>
          <w:lang w:val="en-ID"/>
        </w:rPr>
        <w:t xml:space="preserve">much </w:t>
      </w:r>
      <w:r w:rsidR="001A3EE2" w:rsidRPr="001A3EE2">
        <w:rPr>
          <w:noProof/>
          <w:lang w:val="en-ID"/>
        </w:rPr>
        <w:t>more improved then the</w:t>
      </w:r>
      <w:r w:rsidR="005F5966">
        <w:rPr>
          <w:noProof/>
          <w:lang w:val="en-ID"/>
        </w:rPr>
        <w:t xml:space="preserve"> agent’s performance at the</w:t>
      </w:r>
      <w:r w:rsidR="001A3EE2" w:rsidRPr="001A3EE2">
        <w:rPr>
          <w:noProof/>
          <w:lang w:val="en-ID"/>
        </w:rPr>
        <w:t xml:space="preserve"> beginning of the first phase. At the end of the </w:t>
      </w:r>
      <w:r w:rsidR="00871B06">
        <w:rPr>
          <w:noProof/>
          <w:lang w:val="en-ID"/>
        </w:rPr>
        <w:t>third</w:t>
      </w:r>
      <w:r w:rsidR="001A3EE2" w:rsidRPr="001A3EE2">
        <w:rPr>
          <w:noProof/>
          <w:lang w:val="en-ID"/>
        </w:rPr>
        <w:t xml:space="preserve"> phase, the agent reached a maximum score at the 462</w:t>
      </w:r>
      <w:r w:rsidR="001A3EE2" w:rsidRPr="001A3EE2">
        <w:rPr>
          <w:noProof/>
          <w:vertAlign w:val="superscript"/>
          <w:lang w:val="en-ID"/>
        </w:rPr>
        <w:t>nd</w:t>
      </w:r>
      <w:r w:rsidR="001A3EE2" w:rsidRPr="001A3EE2">
        <w:rPr>
          <w:noProof/>
          <w:lang w:val="en-ID"/>
        </w:rPr>
        <w:t xml:space="preserve"> episode with 4020 points as shown by figure </w:t>
      </w:r>
      <w:r w:rsidR="0013431B">
        <w:rPr>
          <w:noProof/>
          <w:lang w:val="en-ID"/>
        </w:rPr>
        <w:t>6.</w:t>
      </w:r>
      <w:r w:rsidR="00C23ED9">
        <w:rPr>
          <w:noProof/>
          <w:lang w:val="en-ID"/>
        </w:rPr>
        <w:t>8</w:t>
      </w:r>
      <w:r w:rsidR="001A3EE2" w:rsidRPr="001A3EE2">
        <w:rPr>
          <w:noProof/>
          <w:lang w:val="en-ID"/>
        </w:rPr>
        <w:t>. Around 700</w:t>
      </w:r>
      <w:r w:rsidR="001A3EE2" w:rsidRPr="001A3EE2">
        <w:rPr>
          <w:noProof/>
          <w:vertAlign w:val="superscript"/>
          <w:lang w:val="en-ID"/>
        </w:rPr>
        <w:t>th</w:t>
      </w:r>
      <w:r w:rsidR="001A3EE2" w:rsidRPr="001A3EE2">
        <w:rPr>
          <w:noProof/>
          <w:lang w:val="en-ID"/>
        </w:rPr>
        <w:t xml:space="preserve"> episode, the </w:t>
      </w:r>
      <w:r w:rsidR="001A3EE2" w:rsidRPr="001A3EE2">
        <w:rPr>
          <w:noProof/>
          <w:lang w:val="en-ID"/>
        </w:rPr>
        <w:lastRenderedPageBreak/>
        <w:t>maximum average score is peaked to 877.7. The second evaluation agent’s gain 651.8 evaluation points.</w:t>
      </w:r>
    </w:p>
    <w:p w14:paraId="734F0DFA" w14:textId="77777777" w:rsidR="001A3EE2" w:rsidRDefault="001A3EE2" w:rsidP="001A3EE2">
      <w:pPr>
        <w:pStyle w:val="BodyTextIndent"/>
        <w:keepNext/>
        <w:ind w:firstLine="0"/>
        <w:jc w:val="center"/>
      </w:pPr>
      <w:r w:rsidRPr="001A3EE2">
        <w:rPr>
          <w:noProof/>
          <w:lang w:val="en-ID"/>
        </w:rPr>
        <w:drawing>
          <wp:inline distT="0" distB="0" distL="0" distR="0" wp14:anchorId="1771ABB5" wp14:editId="04C6B705">
            <wp:extent cx="4180114" cy="313226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0548" cy="3162566"/>
                    </a:xfrm>
                    <a:prstGeom prst="rect">
                      <a:avLst/>
                    </a:prstGeom>
                    <a:noFill/>
                    <a:ln>
                      <a:noFill/>
                    </a:ln>
                  </pic:spPr>
                </pic:pic>
              </a:graphicData>
            </a:graphic>
          </wp:inline>
        </w:drawing>
      </w:r>
    </w:p>
    <w:p w14:paraId="2011BA5E" w14:textId="1BA7DC16" w:rsidR="00AA7FBA" w:rsidRDefault="00AA7FBA" w:rsidP="00AA7FBA">
      <w:pPr>
        <w:pStyle w:val="figureTitle"/>
      </w:pPr>
      <w:bookmarkStart w:id="259" w:name="_Toc34865784"/>
      <w:bookmarkStart w:id="260" w:name="_Toc34915195"/>
      <w:r>
        <w:t xml:space="preserve">The </w:t>
      </w:r>
      <w:r w:rsidR="00C23ED9">
        <w:t>Third</w:t>
      </w:r>
      <w:r>
        <w:t xml:space="preserve"> Phase Score</w:t>
      </w:r>
      <w:r w:rsidR="005B42F0">
        <w:t>s History</w:t>
      </w:r>
      <w:r>
        <w:t xml:space="preserve"> Graph</w:t>
      </w:r>
      <w:bookmarkEnd w:id="259"/>
      <w:bookmarkEnd w:id="260"/>
    </w:p>
    <w:p w14:paraId="6EA0D936" w14:textId="77777777" w:rsidR="001A3EE2" w:rsidRDefault="001A3EE2" w:rsidP="001A3EE2">
      <w:pPr>
        <w:pStyle w:val="BodyTextIndent"/>
        <w:rPr>
          <w:noProof/>
          <w:lang w:val="en-ID"/>
        </w:rPr>
      </w:pPr>
    </w:p>
    <w:p w14:paraId="021CD231" w14:textId="741939AF" w:rsidR="001A3EE2" w:rsidRPr="001A3EE2" w:rsidRDefault="00D93CC7" w:rsidP="001A3EE2">
      <w:pPr>
        <w:pStyle w:val="BodyTextIndent"/>
        <w:rPr>
          <w:noProof/>
          <w:lang w:val="en-ID"/>
        </w:rPr>
      </w:pPr>
      <w:r w:rsidRPr="001A3EE2">
        <w:rPr>
          <w:noProof/>
          <w:lang w:val="en-ID"/>
        </w:rPr>
        <w:t xml:space="preserve">The </w:t>
      </w:r>
      <w:r>
        <w:rPr>
          <w:noProof/>
          <w:lang w:val="en-ID"/>
        </w:rPr>
        <w:t xml:space="preserve">agent performance in the default case shows a promising behaviour (indicated by the agent’s performance improvement in achieving new higher score). </w:t>
      </w:r>
      <w:r w:rsidR="001A3EE2" w:rsidRPr="001A3EE2">
        <w:rPr>
          <w:noProof/>
          <w:lang w:val="en-ID"/>
        </w:rPr>
        <w:t xml:space="preserve">The average </w:t>
      </w:r>
      <w:r w:rsidR="00064D48">
        <w:rPr>
          <w:noProof/>
          <w:lang w:val="en-ID"/>
        </w:rPr>
        <w:t>scores history graph</w:t>
      </w:r>
      <w:r w:rsidR="001A3EE2" w:rsidRPr="001A3EE2">
        <w:rPr>
          <w:noProof/>
          <w:lang w:val="en-ID"/>
        </w:rPr>
        <w:t xml:space="preserve"> </w:t>
      </w:r>
      <w:r w:rsidR="00064D48">
        <w:rPr>
          <w:noProof/>
          <w:lang w:val="en-ID"/>
        </w:rPr>
        <w:t xml:space="preserve">is presented to gives more details </w:t>
      </w:r>
      <w:r>
        <w:rPr>
          <w:noProof/>
          <w:lang w:val="en-ID"/>
        </w:rPr>
        <w:t>on</w:t>
      </w:r>
      <w:r w:rsidR="00064D48">
        <w:rPr>
          <w:noProof/>
          <w:lang w:val="en-ID"/>
        </w:rPr>
        <w:t xml:space="preserve"> the agent’s performance</w:t>
      </w:r>
      <w:r>
        <w:rPr>
          <w:noProof/>
          <w:lang w:val="en-ID"/>
        </w:rPr>
        <w:t xml:space="preserve"> through</w:t>
      </w:r>
      <w:r w:rsidR="00064D48">
        <w:rPr>
          <w:noProof/>
          <w:lang w:val="en-ID"/>
        </w:rPr>
        <w:t xml:space="preserve"> figure 6.9</w:t>
      </w:r>
      <w:r w:rsidR="001A3EE2" w:rsidRPr="001A3EE2">
        <w:rPr>
          <w:noProof/>
          <w:lang w:val="en-ID"/>
        </w:rPr>
        <w:t xml:space="preserve"> below</w:t>
      </w:r>
      <w:r>
        <w:rPr>
          <w:noProof/>
          <w:lang w:val="en-ID"/>
        </w:rPr>
        <w:t>. The figure</w:t>
      </w:r>
      <w:r w:rsidR="001A3EE2" w:rsidRPr="001A3EE2">
        <w:rPr>
          <w:noProof/>
          <w:lang w:val="en-ID"/>
        </w:rPr>
        <w:t xml:space="preserve"> shows that throughout the learning the agent has shows a good trend of improvement. However, after the agent pass </w:t>
      </w:r>
      <w:r w:rsidR="001A5FEA">
        <w:rPr>
          <w:noProof/>
          <w:lang w:val="en-ID"/>
        </w:rPr>
        <w:t>5</w:t>
      </w:r>
      <w:r w:rsidR="001A3EE2" w:rsidRPr="001A3EE2">
        <w:rPr>
          <w:noProof/>
          <w:lang w:val="en-ID"/>
        </w:rPr>
        <w:t>00</w:t>
      </w:r>
      <w:r w:rsidR="001A3EE2" w:rsidRPr="001A3EE2">
        <w:rPr>
          <w:noProof/>
          <w:vertAlign w:val="superscript"/>
          <w:lang w:val="en-ID"/>
        </w:rPr>
        <w:t>th</w:t>
      </w:r>
      <w:r w:rsidR="001A3EE2" w:rsidRPr="001A3EE2">
        <w:rPr>
          <w:noProof/>
          <w:lang w:val="en-ID"/>
        </w:rPr>
        <w:t xml:space="preserve"> episodes, the agent shows stagnant performance that almost lead to performance deterioration.</w:t>
      </w:r>
    </w:p>
    <w:p w14:paraId="294DD049" w14:textId="77777777" w:rsidR="001A3EE2" w:rsidRDefault="001A3EE2" w:rsidP="001A3EE2">
      <w:pPr>
        <w:pStyle w:val="BodyTextIndent"/>
        <w:keepNext/>
        <w:ind w:firstLine="0"/>
        <w:jc w:val="center"/>
      </w:pPr>
      <w:r w:rsidRPr="001A3EE2">
        <w:rPr>
          <w:noProof/>
          <w:lang w:val="en-ID"/>
        </w:rPr>
        <w:lastRenderedPageBreak/>
        <w:drawing>
          <wp:inline distT="0" distB="0" distL="0" distR="0" wp14:anchorId="4DB90C70" wp14:editId="2301B1E5">
            <wp:extent cx="4120480" cy="3087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4777" cy="3143257"/>
                    </a:xfrm>
                    <a:prstGeom prst="rect">
                      <a:avLst/>
                    </a:prstGeom>
                    <a:noFill/>
                    <a:ln>
                      <a:noFill/>
                    </a:ln>
                  </pic:spPr>
                </pic:pic>
              </a:graphicData>
            </a:graphic>
          </wp:inline>
        </w:drawing>
      </w:r>
    </w:p>
    <w:p w14:paraId="174E829F" w14:textId="43DB2B21" w:rsidR="00AA7FBA" w:rsidRDefault="00AA7FBA" w:rsidP="00AA7FBA">
      <w:pPr>
        <w:pStyle w:val="figureTitle"/>
      </w:pPr>
      <w:bookmarkStart w:id="261" w:name="_Toc34865785"/>
      <w:bookmarkStart w:id="262" w:name="_Toc34915196"/>
      <w:r>
        <w:t xml:space="preserve">The </w:t>
      </w:r>
      <w:r w:rsidR="00064D48">
        <w:t>Third</w:t>
      </w:r>
      <w:r>
        <w:t xml:space="preserve"> Phase Average Scores Graph</w:t>
      </w:r>
      <w:bookmarkEnd w:id="261"/>
      <w:bookmarkEnd w:id="262"/>
    </w:p>
    <w:p w14:paraId="056756E2" w14:textId="77777777" w:rsidR="00AA7FBA" w:rsidRPr="00AA7FBA" w:rsidRDefault="00AA7FBA" w:rsidP="00AA7FBA"/>
    <w:p w14:paraId="5FAC8BE6" w14:textId="41E13E93" w:rsidR="000D705A" w:rsidRDefault="000D705A" w:rsidP="00576D32">
      <w:pPr>
        <w:pStyle w:val="BodyTextIndent"/>
        <w:rPr>
          <w:noProof/>
          <w:lang w:val="en-ID"/>
        </w:rPr>
      </w:pPr>
      <w:r>
        <w:rPr>
          <w:noProof/>
          <w:lang w:val="en-ID"/>
        </w:rPr>
        <w:t xml:space="preserve">The agent’s </w:t>
      </w:r>
      <w:r w:rsidR="00D23A73">
        <w:rPr>
          <w:noProof/>
          <w:lang w:val="en-ID"/>
        </w:rPr>
        <w:t>stagnant score after passing 500</w:t>
      </w:r>
      <w:r w:rsidR="00D23A73" w:rsidRPr="00D23A73">
        <w:rPr>
          <w:noProof/>
          <w:vertAlign w:val="superscript"/>
          <w:lang w:val="en-ID"/>
        </w:rPr>
        <w:t>th</w:t>
      </w:r>
      <w:r w:rsidR="00D23A73">
        <w:rPr>
          <w:noProof/>
          <w:lang w:val="en-ID"/>
        </w:rPr>
        <w:t xml:space="preserve"> episodes and the </w:t>
      </w:r>
      <w:r>
        <w:rPr>
          <w:noProof/>
          <w:lang w:val="en-ID"/>
        </w:rPr>
        <w:t xml:space="preserve">downfall in the latest episode is assumed to happen because of the agent’s behaviour to </w:t>
      </w:r>
      <w:r>
        <w:rPr>
          <w:i/>
          <w:iCs/>
          <w:noProof/>
          <w:lang w:val="en-ID"/>
        </w:rPr>
        <w:t>exploit</w:t>
      </w:r>
      <w:r>
        <w:rPr>
          <w:noProof/>
          <w:lang w:val="en-ID"/>
        </w:rPr>
        <w:t xml:space="preserve"> the taken action</w:t>
      </w:r>
      <w:r w:rsidR="00576D32">
        <w:rPr>
          <w:noProof/>
          <w:lang w:val="en-ID"/>
        </w:rPr>
        <w:t xml:space="preserve"> that is not resulting in desirable result as t</w:t>
      </w:r>
      <w:r>
        <w:rPr>
          <w:noProof/>
          <w:lang w:val="en-ID"/>
        </w:rPr>
        <w:t>he agent’s performance and behaviour around 1000</w:t>
      </w:r>
      <w:r>
        <w:rPr>
          <w:noProof/>
          <w:vertAlign w:val="superscript"/>
          <w:lang w:val="en-ID"/>
        </w:rPr>
        <w:t xml:space="preserve"> </w:t>
      </w:r>
      <w:r>
        <w:rPr>
          <w:noProof/>
          <w:lang w:val="en-ID"/>
        </w:rPr>
        <w:t>episodes is not perfect which means the agent is actually still learning</w:t>
      </w:r>
      <w:r w:rsidR="00576D32">
        <w:rPr>
          <w:noProof/>
          <w:lang w:val="en-ID"/>
        </w:rPr>
        <w:t>.</w:t>
      </w:r>
      <w:r>
        <w:rPr>
          <w:noProof/>
          <w:lang w:val="en-ID"/>
        </w:rPr>
        <w:t xml:space="preserve"> Hence, the agent which exploit the non-desired action got a downgrade in it’s performance.</w:t>
      </w:r>
    </w:p>
    <w:p w14:paraId="23FF08D8" w14:textId="4CEEC0C1" w:rsidR="000D705A" w:rsidRPr="001A3EE2" w:rsidRDefault="000D705A" w:rsidP="000D705A">
      <w:pPr>
        <w:pStyle w:val="BodyTextIndent"/>
        <w:rPr>
          <w:noProof/>
          <w:lang w:val="en-ID"/>
        </w:rPr>
      </w:pPr>
      <w:r>
        <w:rPr>
          <w:noProof/>
          <w:lang w:val="en-ID"/>
        </w:rPr>
        <w:t xml:space="preserve">The author assumption is </w:t>
      </w:r>
      <w:r w:rsidR="00576D32">
        <w:rPr>
          <w:noProof/>
          <w:lang w:val="en-ID"/>
        </w:rPr>
        <w:t>gotten</w:t>
      </w:r>
      <w:r>
        <w:rPr>
          <w:noProof/>
          <w:lang w:val="en-ID"/>
        </w:rPr>
        <w:t xml:space="preserve"> from the behaviour of the algorithm, where epsilon indicated the agent’s behaviour of exploring and exploiting the taken action. </w:t>
      </w:r>
      <w:r w:rsidR="00982D91">
        <w:rPr>
          <w:noProof/>
          <w:lang w:val="en-ID"/>
        </w:rPr>
        <w:t xml:space="preserve">Figure </w:t>
      </w:r>
      <w:r w:rsidR="0013431B">
        <w:rPr>
          <w:noProof/>
          <w:lang w:val="en-ID"/>
        </w:rPr>
        <w:t>6.</w:t>
      </w:r>
      <w:r w:rsidR="00064D48">
        <w:rPr>
          <w:noProof/>
          <w:lang w:val="en-ID"/>
        </w:rPr>
        <w:t xml:space="preserve">9 </w:t>
      </w:r>
      <w:r w:rsidR="00982D91">
        <w:rPr>
          <w:noProof/>
          <w:lang w:val="en-ID"/>
        </w:rPr>
        <w:t xml:space="preserve">also </w:t>
      </w:r>
      <w:r w:rsidR="00576D32">
        <w:rPr>
          <w:noProof/>
          <w:lang w:val="en-ID"/>
        </w:rPr>
        <w:t>support the assumption,</w:t>
      </w:r>
      <w:r w:rsidR="00982D91">
        <w:rPr>
          <w:noProof/>
          <w:lang w:val="en-ID"/>
        </w:rPr>
        <w:t xml:space="preserve"> the </w:t>
      </w:r>
      <w:r w:rsidR="00576D32">
        <w:rPr>
          <w:noProof/>
          <w:lang w:val="en-ID"/>
        </w:rPr>
        <w:t xml:space="preserve">figure shown that the </w:t>
      </w:r>
      <w:r w:rsidR="00982D91">
        <w:rPr>
          <w:noProof/>
          <w:lang w:val="en-ID"/>
        </w:rPr>
        <w:t xml:space="preserve">agent began to </w:t>
      </w:r>
      <w:r w:rsidR="00576D32">
        <w:rPr>
          <w:noProof/>
          <w:lang w:val="en-ID"/>
        </w:rPr>
        <w:t>give a static score since episodes 500.</w:t>
      </w:r>
    </w:p>
    <w:p w14:paraId="51457927" w14:textId="63581573" w:rsidR="0001087D" w:rsidRDefault="0001087D" w:rsidP="00741363">
      <w:pPr>
        <w:pStyle w:val="Heading1"/>
        <w:rPr>
          <w:noProof/>
        </w:rPr>
      </w:pPr>
      <w:bookmarkStart w:id="263" w:name="_Toc34915108"/>
      <w:r>
        <w:rPr>
          <w:noProof/>
        </w:rPr>
        <w:lastRenderedPageBreak/>
        <w:t>Additional Experiment</w:t>
      </w:r>
      <w:bookmarkEnd w:id="263"/>
    </w:p>
    <w:p w14:paraId="453BB711" w14:textId="61E20355" w:rsidR="0001087D" w:rsidRDefault="00576D32" w:rsidP="0001087D">
      <w:pPr>
        <w:pStyle w:val="BodyTextIndent"/>
      </w:pPr>
      <w:r>
        <w:t xml:space="preserve">The last experiment is conducted to test the code performance in a different Atari games environment. Breakout is a game where a layer of bricks is stationed on the top third of the screen and the goal of the game is to destroy all of the bricks using a bouncing ball that the player can hit using a panel that could move horizontally. The breakout game screen is shown through the figure </w:t>
      </w:r>
      <w:r w:rsidR="0013431B">
        <w:t>6.</w:t>
      </w:r>
      <w:r w:rsidR="007D4E99">
        <w:t>10</w:t>
      </w:r>
      <w:r>
        <w:t>.</w:t>
      </w:r>
    </w:p>
    <w:p w14:paraId="5D513C1B" w14:textId="77777777" w:rsidR="00576D32" w:rsidRDefault="00576D32" w:rsidP="00576D32">
      <w:pPr>
        <w:pStyle w:val="BodyTextIndent"/>
        <w:keepNext/>
        <w:ind w:firstLine="0"/>
        <w:jc w:val="center"/>
      </w:pPr>
      <w:r w:rsidRPr="00576D32">
        <w:rPr>
          <w:noProof/>
        </w:rPr>
        <w:drawing>
          <wp:inline distT="0" distB="0" distL="0" distR="0" wp14:anchorId="0475207C" wp14:editId="57854EB4">
            <wp:extent cx="2031505" cy="2409825"/>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6598" cy="2451453"/>
                    </a:xfrm>
                    <a:prstGeom prst="rect">
                      <a:avLst/>
                    </a:prstGeom>
                  </pic:spPr>
                </pic:pic>
              </a:graphicData>
            </a:graphic>
          </wp:inline>
        </w:drawing>
      </w:r>
    </w:p>
    <w:p w14:paraId="6908118D" w14:textId="540A7973" w:rsidR="001D2BEA" w:rsidRDefault="001D2BEA" w:rsidP="001D2BEA">
      <w:pPr>
        <w:pStyle w:val="figureTitle"/>
      </w:pPr>
      <w:bookmarkStart w:id="264" w:name="_Toc34865786"/>
      <w:bookmarkStart w:id="265" w:name="_Toc34915197"/>
      <w:r>
        <w:t>The Breakout’s Game Screen</w:t>
      </w:r>
      <w:bookmarkEnd w:id="264"/>
      <w:bookmarkEnd w:id="265"/>
    </w:p>
    <w:p w14:paraId="16C4F07E" w14:textId="77777777" w:rsidR="00DF4E80" w:rsidRPr="00DF4E80" w:rsidRDefault="00DF4E80" w:rsidP="00DF4E80"/>
    <w:p w14:paraId="4B2EF7C7" w14:textId="77777777" w:rsidR="000639C9" w:rsidRDefault="000639C9" w:rsidP="002E0FFE">
      <w:pPr>
        <w:pStyle w:val="BodyTextIndent"/>
        <w:rPr>
          <w:noProof/>
        </w:rPr>
      </w:pPr>
      <w:r>
        <w:rPr>
          <w:noProof/>
        </w:rPr>
        <w:t>T</w:t>
      </w:r>
      <w:r w:rsidR="002E0FFE">
        <w:rPr>
          <w:noProof/>
        </w:rPr>
        <w:t>he game of BreakOut is relatively shor</w:t>
      </w:r>
      <w:r>
        <w:rPr>
          <w:noProof/>
        </w:rPr>
        <w:t>t.</w:t>
      </w:r>
      <w:r w:rsidR="002E0FFE">
        <w:rPr>
          <w:noProof/>
        </w:rPr>
        <w:t xml:space="preserve"> </w:t>
      </w:r>
      <w:r>
        <w:rPr>
          <w:noProof/>
        </w:rPr>
        <w:t>T</w:t>
      </w:r>
      <w:r w:rsidR="00DF4E80">
        <w:rPr>
          <w:noProof/>
        </w:rPr>
        <w:t xml:space="preserve">he test </w:t>
      </w:r>
      <w:r w:rsidR="0006797B">
        <w:rPr>
          <w:noProof/>
        </w:rPr>
        <w:t xml:space="preserve">of 1000 episodes </w:t>
      </w:r>
      <w:r w:rsidR="002E0FFE">
        <w:rPr>
          <w:noProof/>
        </w:rPr>
        <w:t xml:space="preserve">that was conducted in the Google Colaboratory only </w:t>
      </w:r>
      <w:r w:rsidR="0006797B">
        <w:rPr>
          <w:noProof/>
        </w:rPr>
        <w:t xml:space="preserve">lasted for 3 hours and 28 minutes. </w:t>
      </w:r>
      <w:r w:rsidR="002E0FFE">
        <w:rPr>
          <w:noProof/>
        </w:rPr>
        <w:t xml:space="preserve">As the rate of the epsilon decay is pretty slow compared to the agent’s speed in playing an episode, the agent is still at the phase of exploration at the end of the experiment. However, from </w:t>
      </w:r>
      <w:r w:rsidR="002E0FFE">
        <w:rPr>
          <w:noProof/>
        </w:rPr>
        <w:lastRenderedPageBreak/>
        <w:t xml:space="preserve">1000 episodes observation, it is shown that the agents delivers a similar performance in the different Atari game environment. </w:t>
      </w:r>
    </w:p>
    <w:p w14:paraId="08128CB3" w14:textId="7CFD191B" w:rsidR="00576D32" w:rsidRDefault="002E0FFE" w:rsidP="002E0FFE">
      <w:pPr>
        <w:pStyle w:val="BodyTextIndent"/>
        <w:rPr>
          <w:noProof/>
        </w:rPr>
      </w:pPr>
      <w:r>
        <w:rPr>
          <w:noProof/>
        </w:rPr>
        <w:t xml:space="preserve">Figure </w:t>
      </w:r>
      <w:r w:rsidR="0013431B">
        <w:rPr>
          <w:noProof/>
        </w:rPr>
        <w:t>6.1</w:t>
      </w:r>
      <w:r w:rsidR="00EF6F89">
        <w:rPr>
          <w:noProof/>
        </w:rPr>
        <w:t>1</w:t>
      </w:r>
      <w:r>
        <w:rPr>
          <w:noProof/>
        </w:rPr>
        <w:t xml:space="preserve"> shown that through the means of exploration, the agent was able to show improvement of hitting the bricks after 600 episodes. Before the end of the experiment, the agent is shown to be taking a possible exploration route that could lead it to achieve a better score indicated by the downfall of the performance.</w:t>
      </w:r>
    </w:p>
    <w:p w14:paraId="0F53B938" w14:textId="77777777" w:rsidR="002E0FFE" w:rsidRDefault="002E0FFE" w:rsidP="002E0FFE">
      <w:pPr>
        <w:pStyle w:val="BodyTextIndent"/>
        <w:keepNext/>
        <w:ind w:firstLine="0"/>
        <w:jc w:val="center"/>
      </w:pPr>
      <w:r>
        <w:rPr>
          <w:noProof/>
        </w:rPr>
        <w:drawing>
          <wp:inline distT="0" distB="0" distL="0" distR="0" wp14:anchorId="0F926FEE" wp14:editId="2E44B781">
            <wp:extent cx="3489231" cy="2160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9231" cy="2160000"/>
                    </a:xfrm>
                    <a:prstGeom prst="rect">
                      <a:avLst/>
                    </a:prstGeom>
                    <a:noFill/>
                    <a:ln>
                      <a:noFill/>
                    </a:ln>
                  </pic:spPr>
                </pic:pic>
              </a:graphicData>
            </a:graphic>
          </wp:inline>
        </w:drawing>
      </w:r>
    </w:p>
    <w:p w14:paraId="34525322" w14:textId="7FE3195B" w:rsidR="002E0FFE" w:rsidRDefault="001D2BEA" w:rsidP="00A51049">
      <w:pPr>
        <w:pStyle w:val="figureTitle"/>
      </w:pPr>
      <w:bookmarkStart w:id="266" w:name="_Toc34865787"/>
      <w:bookmarkStart w:id="267" w:name="_Toc34915198"/>
      <w:r>
        <w:t>The Breakout Average Scores Graph</w:t>
      </w:r>
      <w:bookmarkEnd w:id="266"/>
      <w:bookmarkEnd w:id="267"/>
    </w:p>
    <w:p w14:paraId="4650AB60" w14:textId="77777777" w:rsidR="001D2BEA" w:rsidRPr="001D2BEA" w:rsidRDefault="001D2BEA" w:rsidP="001D2BEA"/>
    <w:p w14:paraId="277BD8B7" w14:textId="502C838F" w:rsidR="00CB21D9" w:rsidRDefault="002E0FFE" w:rsidP="00056C11">
      <w:pPr>
        <w:pStyle w:val="BodyTextIndent"/>
        <w:ind w:firstLine="0"/>
        <w:rPr>
          <w:noProof/>
        </w:rPr>
      </w:pPr>
      <w:r>
        <w:rPr>
          <w:noProof/>
        </w:rPr>
        <w:tab/>
        <w:t xml:space="preserve">To support the author assumption, </w:t>
      </w:r>
      <w:r w:rsidR="000639C9">
        <w:rPr>
          <w:noProof/>
        </w:rPr>
        <w:t>the</w:t>
      </w:r>
      <w:r>
        <w:rPr>
          <w:noProof/>
        </w:rPr>
        <w:t xml:space="preserve"> figures of the agent’s score history are presented. These </w:t>
      </w:r>
      <w:r w:rsidR="000639C9">
        <w:rPr>
          <w:noProof/>
        </w:rPr>
        <w:t>figures</w:t>
      </w:r>
      <w:r w:rsidR="008C3FE4">
        <w:rPr>
          <w:noProof/>
        </w:rPr>
        <w:t>, depicted by figure 6</w:t>
      </w:r>
      <w:r w:rsidR="0013431B">
        <w:rPr>
          <w:noProof/>
        </w:rPr>
        <w:t>.1</w:t>
      </w:r>
      <w:r w:rsidR="003D7ACF">
        <w:rPr>
          <w:noProof/>
        </w:rPr>
        <w:t>2</w:t>
      </w:r>
      <w:r w:rsidR="008C3FE4">
        <w:rPr>
          <w:noProof/>
        </w:rPr>
        <w:t>,</w:t>
      </w:r>
      <w:r w:rsidR="000639C9">
        <w:rPr>
          <w:noProof/>
        </w:rPr>
        <w:t xml:space="preserve"> shows the agent’s progression after passing 100, 400, 700, and 1000 episodes. The first 100 episodes shows that the agent’s mainly got to hit zero to two bricks. After 400 episodes has passed, the score history shows that the agent has hit zero to two bricks a lot of time, however the agents also show improvement in hitting three to five bricks that is shown by the increasing number of the </w:t>
      </w:r>
      <w:r w:rsidR="000639C9">
        <w:rPr>
          <w:noProof/>
        </w:rPr>
        <w:lastRenderedPageBreak/>
        <w:t>recorded</w:t>
      </w:r>
      <w:r w:rsidR="008C3FE4">
        <w:rPr>
          <w:noProof/>
        </w:rPr>
        <w:t xml:space="preserve"> score</w:t>
      </w:r>
      <w:r w:rsidR="000639C9">
        <w:rPr>
          <w:noProof/>
        </w:rPr>
        <w:t xml:space="preserve">. Passing the 700 episodes, the agent shown to be increasing the number of </w:t>
      </w:r>
      <w:r w:rsidR="008C3FE4">
        <w:rPr>
          <w:noProof/>
        </w:rPr>
        <w:t>the score in hitting to three to five bricks, similar to the 400 episodes graph. However, at the end of the episodes indicated by the 1000 episodes graph, the number of recored score in hitting six and seven bricks started to increase.</w:t>
      </w:r>
    </w:p>
    <w:p w14:paraId="15EEDAD5" w14:textId="490D8A34" w:rsidR="000639C9" w:rsidRDefault="000639C9" w:rsidP="00CB21D9">
      <w:pPr>
        <w:pStyle w:val="BodyTextIndent"/>
        <w:keepNext/>
        <w:ind w:firstLine="0"/>
        <w:jc w:val="center"/>
      </w:pPr>
      <w:r w:rsidRPr="000639C9">
        <w:rPr>
          <w:noProof/>
        </w:rPr>
        <w:drawing>
          <wp:inline distT="0" distB="0" distL="0" distR="0" wp14:anchorId="09EE036F" wp14:editId="37D387CD">
            <wp:extent cx="5692801" cy="4085112"/>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8717" cy="4089357"/>
                    </a:xfrm>
                    <a:prstGeom prst="rect">
                      <a:avLst/>
                    </a:prstGeom>
                  </pic:spPr>
                </pic:pic>
              </a:graphicData>
            </a:graphic>
          </wp:inline>
        </w:drawing>
      </w:r>
    </w:p>
    <w:p w14:paraId="670D1370" w14:textId="46B35C13" w:rsidR="00CB21D9" w:rsidRDefault="00CB21D9" w:rsidP="00CB21D9">
      <w:pPr>
        <w:pStyle w:val="figureTitle"/>
      </w:pPr>
      <w:bookmarkStart w:id="268" w:name="_Toc34865788"/>
      <w:bookmarkStart w:id="269" w:name="_Toc34915199"/>
      <w:r>
        <w:t>The Agent’s Score Progression Throughout 1000 Breakout’s Episodes</w:t>
      </w:r>
      <w:bookmarkEnd w:id="268"/>
      <w:bookmarkEnd w:id="269"/>
    </w:p>
    <w:p w14:paraId="382A48BE" w14:textId="77777777" w:rsidR="001A3EE2" w:rsidRDefault="001A3EE2" w:rsidP="00C50B21">
      <w:pPr>
        <w:pStyle w:val="BodyTextIndent"/>
        <w:ind w:firstLine="0"/>
        <w:rPr>
          <w:noProof/>
        </w:rPr>
      </w:pPr>
    </w:p>
    <w:p w14:paraId="6BB3250C" w14:textId="0211E2C1" w:rsidR="001A3EE2" w:rsidRDefault="001A3EE2" w:rsidP="00C50B21">
      <w:pPr>
        <w:pStyle w:val="BodyTextIndent"/>
        <w:ind w:firstLine="0"/>
        <w:rPr>
          <w:noProof/>
        </w:rPr>
        <w:sectPr w:rsidR="001A3EE2" w:rsidSect="00C50B21">
          <w:pgSz w:w="12240" w:h="15840" w:code="1"/>
          <w:pgMar w:top="2880" w:right="1440" w:bottom="1797" w:left="2160" w:header="1440" w:footer="1440" w:gutter="0"/>
          <w:cols w:space="720"/>
          <w:titlePg/>
          <w:docGrid w:linePitch="360"/>
        </w:sectPr>
      </w:pPr>
    </w:p>
    <w:p w14:paraId="74E436E0" w14:textId="77777777" w:rsidR="00A946E3" w:rsidRPr="003F6A66" w:rsidRDefault="00A946E3" w:rsidP="002C0902">
      <w:pPr>
        <w:pStyle w:val="ChapterNumber"/>
        <w:rPr>
          <w:b/>
        </w:rPr>
      </w:pPr>
    </w:p>
    <w:p w14:paraId="721A3365" w14:textId="77777777" w:rsidR="00A946E3" w:rsidRPr="003F6A66" w:rsidRDefault="00A946E3" w:rsidP="006F4696">
      <w:pPr>
        <w:pStyle w:val="ChapterTitle"/>
      </w:pPr>
      <w:r w:rsidRPr="003F6A66">
        <w:t xml:space="preserve"> </w:t>
      </w:r>
    </w:p>
    <w:p w14:paraId="7232ABFD" w14:textId="4DE3018A" w:rsidR="00A946E3" w:rsidRPr="003F6A66" w:rsidRDefault="0047041B" w:rsidP="006F4696">
      <w:pPr>
        <w:pStyle w:val="ChapterTitle"/>
      </w:pPr>
      <w:bookmarkStart w:id="270" w:name="_Toc34915109"/>
      <w:r w:rsidRPr="003F6A66">
        <w:rPr>
          <w:caps w:val="0"/>
        </w:rPr>
        <w:t>CONCLUSION AND FUTURE WORK</w:t>
      </w:r>
      <w:bookmarkEnd w:id="270"/>
    </w:p>
    <w:p w14:paraId="1CFD0452" w14:textId="77777777" w:rsidR="00A946E3" w:rsidRPr="003F6A66" w:rsidRDefault="00A946E3" w:rsidP="00A946E3"/>
    <w:p w14:paraId="319B778F" w14:textId="77777777" w:rsidR="00A946E3" w:rsidRPr="003F6A66" w:rsidRDefault="00A946E3" w:rsidP="00A946E3"/>
    <w:p w14:paraId="34468483" w14:textId="78F88FB0" w:rsidR="007D2BE4" w:rsidRPr="003F6A66" w:rsidRDefault="00893531" w:rsidP="00741363">
      <w:pPr>
        <w:pStyle w:val="Heading1"/>
      </w:pPr>
      <w:bookmarkStart w:id="271" w:name="_Toc34915110"/>
      <w:r w:rsidRPr="003F6A66">
        <w:t>Conclusion</w:t>
      </w:r>
      <w:bookmarkEnd w:id="271"/>
    </w:p>
    <w:p w14:paraId="54A27026" w14:textId="7B8D6471" w:rsidR="004F391B" w:rsidRDefault="004F391B" w:rsidP="004F391B">
      <w:pPr>
        <w:pStyle w:val="BodyTextIndent"/>
      </w:pPr>
      <w:r>
        <w:t>Even though the agent training progress shows a good trend of improvement, the thesis cannot be said successful in creating an agent that could master and exploit Ms. PacMan. The author did implement the algorithm featured in Mnih paper in the presented code. However, due to the experimental parameters, which is a combination of an experimental and recommended values, the code’s performance may not be optimal. There are a lot of sources that gives a better approach to either construct the algorithm or set the recommended parameters, but these approaches require more expert knowledge that needs to be understood and studied which requires a lot of time.</w:t>
      </w:r>
    </w:p>
    <w:p w14:paraId="76B53C17" w14:textId="65E3B08B" w:rsidR="004F391B" w:rsidRDefault="004F391B" w:rsidP="004F391B">
      <w:pPr>
        <w:pStyle w:val="BodyTextIndent"/>
      </w:pPr>
      <w:r>
        <w:t xml:space="preserve">The author found that the choosing action mechanism works as intended. The agent firstly discovers new possibilities that it could achieve in the environment until the agent exploit a good approach that it could do in order to get a better result. This </w:t>
      </w:r>
      <w:r w:rsidR="00A51049">
        <w:t>behavior</w:t>
      </w:r>
      <w:r>
        <w:t xml:space="preserve"> proved that the algorithm works as intended. At the ends of the experiment, the agent is able to move with less stuttering per frame and explore a large amount of area and utilizes some power pills before it run out of lives. </w:t>
      </w:r>
    </w:p>
    <w:p w14:paraId="5350D719" w14:textId="7C7CEA32" w:rsidR="00854836" w:rsidRPr="003F6A66" w:rsidRDefault="004F391B" w:rsidP="004F391B">
      <w:pPr>
        <w:pStyle w:val="BodyTextIndent"/>
      </w:pPr>
      <w:r>
        <w:t xml:space="preserve">Looking at the results of the experiment, the author believes that the reinforcement learning could be a great approach in solving real world problems. The author encourages </w:t>
      </w:r>
      <w:r>
        <w:lastRenderedPageBreak/>
        <w:t>another student to studies this field. It should be noted that a further knowledge is required as real-world problem is more complicated than a game which means that basic reinforcement learning algorithm will only be a fundamental to solve the problem</w:t>
      </w:r>
      <w:r w:rsidR="00CB71C4">
        <w:t xml:space="preserve">. </w:t>
      </w:r>
    </w:p>
    <w:p w14:paraId="0214CE37" w14:textId="6FE0127A" w:rsidR="00893531" w:rsidRPr="003F6A66" w:rsidRDefault="00893531" w:rsidP="00741363">
      <w:pPr>
        <w:pStyle w:val="Heading1"/>
      </w:pPr>
      <w:bookmarkStart w:id="272" w:name="_Toc34915111"/>
      <w:r w:rsidRPr="003F6A66">
        <w:t>Future Works</w:t>
      </w:r>
      <w:bookmarkEnd w:id="272"/>
    </w:p>
    <w:p w14:paraId="0A17827F" w14:textId="2ADF225C" w:rsidR="00897A1D" w:rsidRDefault="00CF2050" w:rsidP="00CF2050">
      <w:pPr>
        <w:pStyle w:val="BodyTextIndent"/>
      </w:pPr>
      <w:r>
        <w:t>As mentioned before, the main limiting factor of the thesis is the hardware</w:t>
      </w:r>
      <w:r w:rsidR="0051123C">
        <w:t xml:space="preserve"> requirements</w:t>
      </w:r>
      <w:r>
        <w:t xml:space="preserve">. </w:t>
      </w:r>
      <w:r w:rsidR="00AB47FF">
        <w:t>The improvement of this thesis could be done by running the program in a stationary and powerful computer</w:t>
      </w:r>
      <w:r w:rsidR="005F42E7">
        <w:t>, or at least a computer that could run without any interruption,</w:t>
      </w:r>
      <w:r w:rsidR="00AB47FF">
        <w:t xml:space="preserve"> that could handle a hundred thousand gameplays.</w:t>
      </w:r>
      <w:r>
        <w:t xml:space="preserve"> </w:t>
      </w:r>
      <w:r w:rsidR="00897A1D">
        <w:t>Besides hardware supports, the researchers could also build multiple agents supported by model-based algorithm for Ms. PacMan</w:t>
      </w:r>
      <w:r w:rsidR="0021469A">
        <w:t xml:space="preserve"> [19]</w:t>
      </w:r>
      <w:r w:rsidR="00897A1D">
        <w:t>.</w:t>
      </w:r>
      <w:r w:rsidR="0021469A">
        <w:t xml:space="preserve"> </w:t>
      </w:r>
      <w:r w:rsidR="008F353F">
        <w:t xml:space="preserve">The idea of using multiple agent is to divide the agent’s </w:t>
      </w:r>
      <w:r w:rsidR="006815BA">
        <w:t>job</w:t>
      </w:r>
      <w:r w:rsidR="00055EB9">
        <w:t>, therefore the Ms. PacMan agent has a more focused simpler tasks rather than using one agent to learn to avoid the enemy, gather up pellets, gather bonus fruits, and exploit power pellets at once.</w:t>
      </w:r>
    </w:p>
    <w:p w14:paraId="12530C2A" w14:textId="4468789B" w:rsidR="009D2C23" w:rsidRDefault="00CF2050" w:rsidP="00D97C98">
      <w:pPr>
        <w:pStyle w:val="BodyTextIndent"/>
      </w:pPr>
      <w:r>
        <w:t>There are several techniques that could be used to improve DQN</w:t>
      </w:r>
      <w:r w:rsidR="008B71FA">
        <w:t xml:space="preserve">, as DQN itself is a simple algorithm that has a few disadvantages. </w:t>
      </w:r>
      <w:r w:rsidR="00991AD1">
        <w:t xml:space="preserve">However, not every improvement algorithm really improved the performance, as there are many trades off that needs to be considered. Two algorithms that could be used </w:t>
      </w:r>
      <w:r w:rsidR="007D28A4">
        <w:t>to improves DQN are:</w:t>
      </w:r>
    </w:p>
    <w:p w14:paraId="617C53A0" w14:textId="3ECD76D9" w:rsidR="007D28A4" w:rsidRPr="00991AD1" w:rsidRDefault="007D28A4" w:rsidP="006F2C24">
      <w:pPr>
        <w:pStyle w:val="BodyTextIndent"/>
        <w:numPr>
          <w:ilvl w:val="2"/>
          <w:numId w:val="8"/>
        </w:numPr>
        <w:ind w:left="1134"/>
        <w:rPr>
          <w:b/>
          <w:bCs/>
        </w:rPr>
      </w:pPr>
      <w:r w:rsidRPr="00991AD1">
        <w:rPr>
          <w:b/>
          <w:bCs/>
        </w:rPr>
        <w:t>Maximum Q values</w:t>
      </w:r>
      <w:r w:rsidR="007D4898" w:rsidRPr="00991AD1">
        <w:rPr>
          <w:b/>
          <w:bCs/>
        </w:rPr>
        <w:t xml:space="preserve"> </w:t>
      </w:r>
      <w:r w:rsidRPr="00991AD1">
        <w:rPr>
          <w:b/>
          <w:bCs/>
        </w:rPr>
        <w:t>bias reduction (Double Deep Q Network Algorithm)</w:t>
      </w:r>
    </w:p>
    <w:p w14:paraId="591F6882" w14:textId="24F928FB" w:rsidR="00991AD1" w:rsidRDefault="007D28A4" w:rsidP="00991AD1">
      <w:pPr>
        <w:pStyle w:val="BodyTextIndent"/>
        <w:ind w:left="1134" w:firstLine="0"/>
      </w:pPr>
      <w:r>
        <w:t xml:space="preserve">The Deep Q Network algorithm update the Q Values by taking the maximum next Q values. This behavior </w:t>
      </w:r>
      <w:r w:rsidR="00AB20AE">
        <w:t>causes</w:t>
      </w:r>
      <w:r>
        <w:t xml:space="preserve"> an issue of overestimating a slightly lower </w:t>
      </w:r>
      <w:r>
        <w:lastRenderedPageBreak/>
        <w:t>Q Values that could works better than the maximum Q values.</w:t>
      </w:r>
      <w:r w:rsidR="00AB20AE">
        <w:t xml:space="preserve"> Rather than using target network to get the maximum Q Values, the main network will search for the estimation for the maximum Q values and the target network will be asked the of how high the Q value for the estimated action is. </w:t>
      </w:r>
    </w:p>
    <w:p w14:paraId="4F139C1A" w14:textId="16377E33" w:rsidR="007D28A4" w:rsidRPr="00991AD1" w:rsidRDefault="00991AD1" w:rsidP="006F2C24">
      <w:pPr>
        <w:pStyle w:val="BodyTextIndent"/>
        <w:numPr>
          <w:ilvl w:val="2"/>
          <w:numId w:val="8"/>
        </w:numPr>
        <w:ind w:left="1134"/>
        <w:rPr>
          <w:b/>
          <w:bCs/>
        </w:rPr>
      </w:pPr>
      <w:r w:rsidRPr="00991AD1">
        <w:rPr>
          <w:b/>
          <w:bCs/>
        </w:rPr>
        <w:t>Removing the need of target network (DeepMellow</w:t>
      </w:r>
      <w:r w:rsidR="00CF2050">
        <w:rPr>
          <w:b/>
          <w:bCs/>
        </w:rPr>
        <w:t xml:space="preserve"> Algorithm</w:t>
      </w:r>
      <w:r w:rsidRPr="00991AD1">
        <w:rPr>
          <w:b/>
          <w:bCs/>
        </w:rPr>
        <w:t>)</w:t>
      </w:r>
    </w:p>
    <w:p w14:paraId="6C491C88" w14:textId="2FEDBDD2" w:rsidR="00897A1D" w:rsidRPr="00897A1D" w:rsidRDefault="00991AD1" w:rsidP="00897A1D">
      <w:pPr>
        <w:pStyle w:val="BodyTextIndent"/>
        <w:ind w:left="1134" w:firstLine="0"/>
        <w:rPr>
          <w:b/>
          <w:bCs/>
        </w:rPr>
      </w:pPr>
      <w:r>
        <w:t>Seungchan Kim mention</w:t>
      </w:r>
      <w:r w:rsidR="00493B3D">
        <w:t xml:space="preserve"> two main drawbacks of using target network</w:t>
      </w:r>
      <w:r w:rsidR="006B1D2F">
        <w:t xml:space="preserve"> [1</w:t>
      </w:r>
      <w:r w:rsidR="00C7730A">
        <w:t>3</w:t>
      </w:r>
      <w:r w:rsidR="006B1D2F">
        <w:t>]</w:t>
      </w:r>
      <w:r w:rsidR="00493B3D">
        <w:t xml:space="preserve">. First, the target network unable to continually updating the Q-function without time delay. Second, having two network uses a lot of memory resources. Thus, Seungchan Kim proposes the improvement of DQN by simply remove the needs of target networks and utilize the new softmax operator called </w:t>
      </w:r>
      <w:r w:rsidR="00493B3D">
        <w:rPr>
          <w:i/>
          <w:iCs/>
        </w:rPr>
        <w:t>Mellowmax</w:t>
      </w:r>
      <w:r w:rsidR="00493B3D">
        <w:t xml:space="preserve">. </w:t>
      </w:r>
    </w:p>
    <w:p w14:paraId="5A415819" w14:textId="77777777" w:rsidR="00897A1D" w:rsidRDefault="00897A1D" w:rsidP="00897A1D">
      <w:pPr>
        <w:pStyle w:val="BodyTextIndent"/>
        <w:ind w:left="1134" w:firstLine="0"/>
      </w:pPr>
    </w:p>
    <w:p w14:paraId="0AC94888" w14:textId="6B2735A1" w:rsidR="00897A1D" w:rsidRPr="003F6A66" w:rsidRDefault="00897A1D" w:rsidP="00897A1D">
      <w:pPr>
        <w:pStyle w:val="BodyTextIndent"/>
        <w:ind w:left="1134" w:firstLine="0"/>
        <w:sectPr w:rsidR="00897A1D" w:rsidRPr="003F6A66" w:rsidSect="00C50B21">
          <w:pgSz w:w="12240" w:h="15840" w:code="1"/>
          <w:pgMar w:top="2880" w:right="1440" w:bottom="1797" w:left="2160" w:header="1440" w:footer="1440" w:gutter="0"/>
          <w:cols w:space="720"/>
          <w:titlePg/>
          <w:docGrid w:linePitch="360"/>
        </w:sectPr>
      </w:pPr>
    </w:p>
    <w:p w14:paraId="66F03F81" w14:textId="77777777" w:rsidR="00626386" w:rsidRPr="003F6A66" w:rsidRDefault="00CD0EE2" w:rsidP="00CD0EE2">
      <w:pPr>
        <w:pStyle w:val="InitialSectionHeader"/>
        <w:rPr>
          <w:b/>
          <w:sz w:val="32"/>
        </w:rPr>
      </w:pPr>
      <w:r w:rsidRPr="003F6A66">
        <w:rPr>
          <w:b/>
          <w:sz w:val="32"/>
        </w:rPr>
        <w:lastRenderedPageBreak/>
        <w:t>REFERENCES</w:t>
      </w:r>
    </w:p>
    <w:p w14:paraId="29C11740" w14:textId="77777777" w:rsidR="00CD0EE2" w:rsidRPr="003F6A66" w:rsidRDefault="00CD0EE2" w:rsidP="00CD0EE2"/>
    <w:p w14:paraId="6FA5AE7D" w14:textId="74BE40EA" w:rsidR="00221718" w:rsidRDefault="001E7DE3" w:rsidP="00221718">
      <w:pPr>
        <w:pStyle w:val="Reference"/>
        <w:rPr>
          <w:rStyle w:val="Hyperlink"/>
          <w:lang w:val="en-ID"/>
        </w:rPr>
      </w:pPr>
      <w:r w:rsidRPr="001C4B61">
        <w:tab/>
      </w:r>
      <w:r w:rsidR="00CD0EE2" w:rsidRPr="001C4B61">
        <w:t>[</w:t>
      </w:r>
      <w:bookmarkStart w:id="273" w:name="Albrecht81"/>
      <w:r w:rsidRPr="001C4B61">
        <w:fldChar w:fldCharType="begin"/>
      </w:r>
      <w:r w:rsidRPr="001C4B61">
        <w:instrText xml:space="preserve"> SEQ ref </w:instrText>
      </w:r>
      <w:r w:rsidRPr="001C4B61">
        <w:fldChar w:fldCharType="separate"/>
      </w:r>
      <w:r w:rsidR="00232966">
        <w:rPr>
          <w:noProof/>
        </w:rPr>
        <w:t>1</w:t>
      </w:r>
      <w:r w:rsidRPr="001C4B61">
        <w:fldChar w:fldCharType="end"/>
      </w:r>
      <w:bookmarkEnd w:id="273"/>
      <w:r w:rsidR="00CD0EE2" w:rsidRPr="001C4B61">
        <w:t>]</w:t>
      </w:r>
      <w:r w:rsidR="00813322" w:rsidRPr="001C4B61">
        <w:tab/>
      </w:r>
      <w:r w:rsidR="00221718" w:rsidRPr="001C4B61">
        <w:rPr>
          <w:lang w:val="en-ID"/>
        </w:rPr>
        <w:t>Andrew N</w:t>
      </w:r>
      <w:r w:rsidR="005A26B2" w:rsidRPr="001C4B61">
        <w:rPr>
          <w:lang w:val="en-ID"/>
        </w:rPr>
        <w:t>.</w:t>
      </w:r>
      <w:r w:rsidR="00221718" w:rsidRPr="001C4B61">
        <w:rPr>
          <w:lang w:val="en-ID"/>
        </w:rPr>
        <w:t xml:space="preserve"> G</w:t>
      </w:r>
      <w:r w:rsidR="00561F8A" w:rsidRPr="001C4B61">
        <w:rPr>
          <w:lang w:val="en-ID"/>
        </w:rPr>
        <w:t>, Lecture Notes, Topic: “</w:t>
      </w:r>
      <w:r w:rsidR="00221718" w:rsidRPr="001C4B61">
        <w:rPr>
          <w:lang w:val="en-ID"/>
        </w:rPr>
        <w:t>Part XIII Reinforcement Learning and</w:t>
      </w:r>
      <w:r w:rsidR="00221718" w:rsidRPr="003F6A66">
        <w:rPr>
          <w:lang w:val="en-ID"/>
        </w:rPr>
        <w:t xml:space="preserve"> Control</w:t>
      </w:r>
      <w:r w:rsidR="00561F8A" w:rsidRPr="003F6A66">
        <w:rPr>
          <w:lang w:val="en-ID"/>
        </w:rPr>
        <w:t>.” CS229, Stanford Engineering, Sept., 19, 2019.</w:t>
      </w:r>
      <w:r w:rsidR="00221718" w:rsidRPr="003F6A66">
        <w:rPr>
          <w:lang w:val="en-ID"/>
        </w:rPr>
        <w:t xml:space="preserve"> [</w:t>
      </w:r>
      <w:r w:rsidR="00561F8A" w:rsidRPr="003F6A66">
        <w:rPr>
          <w:lang w:val="en-ID"/>
        </w:rPr>
        <w:t>Online</w:t>
      </w:r>
      <w:r w:rsidR="00221718" w:rsidRPr="003F6A66">
        <w:rPr>
          <w:lang w:val="en-ID"/>
        </w:rPr>
        <w:t xml:space="preserve">]. </w:t>
      </w:r>
      <w:r w:rsidR="00561F8A" w:rsidRPr="003F6A66">
        <w:rPr>
          <w:lang w:val="en-ID"/>
        </w:rPr>
        <w:t>Available</w:t>
      </w:r>
      <w:r w:rsidR="00221718" w:rsidRPr="003F6A66">
        <w:rPr>
          <w:lang w:val="en-ID"/>
        </w:rPr>
        <w:t xml:space="preserve">: </w:t>
      </w:r>
      <w:hyperlink r:id="rId61" w:history="1">
        <w:r w:rsidR="00221718" w:rsidRPr="003F6A66">
          <w:rPr>
            <w:rStyle w:val="Hyperlink"/>
            <w:lang w:val="en-ID"/>
          </w:rPr>
          <w:t>http://cs229.stanford.edu/notes/cs229-notes12.pdf</w:t>
        </w:r>
      </w:hyperlink>
    </w:p>
    <w:p w14:paraId="4FA79550" w14:textId="1311525D" w:rsidR="00DD78C5" w:rsidRPr="003F6A66" w:rsidRDefault="00DD78C5" w:rsidP="00221718">
      <w:pPr>
        <w:pStyle w:val="Reference"/>
        <w:rPr>
          <w:lang w:val="en-ID"/>
        </w:rPr>
      </w:pPr>
      <w:r w:rsidRPr="003F6A66">
        <w:rPr>
          <w:lang w:val="en-ID"/>
        </w:rPr>
        <w:tab/>
        <w:t>[2]</w:t>
      </w:r>
      <w:r w:rsidRPr="003F6A66">
        <w:rPr>
          <w:lang w:val="en-ID"/>
        </w:rPr>
        <w:tab/>
        <w:t>D</w:t>
      </w:r>
      <w:r w:rsidR="00570FA0">
        <w:rPr>
          <w:lang w:val="en-ID"/>
        </w:rPr>
        <w:t>.</w:t>
      </w:r>
      <w:r w:rsidRPr="003F6A66">
        <w:rPr>
          <w:lang w:val="en-ID"/>
        </w:rPr>
        <w:t xml:space="preserve"> Takeshi, </w:t>
      </w:r>
      <w:r w:rsidRPr="003F6A66">
        <w:rPr>
          <w:i/>
          <w:iCs/>
        </w:rPr>
        <w:t>Frame Skipping and Pre-Processing for Deep Q-Networks on Atari 2600 Games</w:t>
      </w:r>
      <w:r w:rsidRPr="003F6A66">
        <w:t>, Nov. 25, 2016. [Online]</w:t>
      </w:r>
      <w:r w:rsidRPr="003F6A66">
        <w:rPr>
          <w:lang w:val="en-ID"/>
        </w:rPr>
        <w:t xml:space="preserve">. Available: </w:t>
      </w:r>
      <w:hyperlink r:id="rId62" w:history="1">
        <w:r w:rsidRPr="003F6A66">
          <w:rPr>
            <w:rStyle w:val="Hyperlink"/>
            <w:lang w:val="en-ID"/>
          </w:rPr>
          <w:t>https://danieltakeshi.github.io/2016/11/25/frame-skipping-and-preprocessing-for-deep-q-networks-on-atari-2600-games/</w:t>
        </w:r>
      </w:hyperlink>
    </w:p>
    <w:p w14:paraId="4223F31C" w14:textId="1A916F36" w:rsidR="00221718" w:rsidRPr="003F6A66" w:rsidRDefault="00221718" w:rsidP="00895AAA">
      <w:pPr>
        <w:pStyle w:val="Reference"/>
        <w:rPr>
          <w:lang w:val="en-ID"/>
        </w:rPr>
      </w:pPr>
      <w:r w:rsidRPr="001C4B61">
        <w:rPr>
          <w:lang w:val="en-ID"/>
        </w:rPr>
        <w:tab/>
      </w:r>
      <w:r w:rsidR="001B54C9" w:rsidRPr="001C4B61">
        <w:rPr>
          <w:lang w:val="en-ID"/>
        </w:rPr>
        <w:t>[</w:t>
      </w:r>
      <w:r w:rsidR="00F73A55" w:rsidRPr="001C4B61">
        <w:rPr>
          <w:lang w:val="en-ID"/>
        </w:rPr>
        <w:t>3</w:t>
      </w:r>
      <w:r w:rsidR="001B54C9" w:rsidRPr="001C4B61">
        <w:rPr>
          <w:lang w:val="en-ID"/>
        </w:rPr>
        <w:t>]</w:t>
      </w:r>
      <w:r w:rsidRPr="001C4B61">
        <w:rPr>
          <w:lang w:val="en-ID"/>
        </w:rPr>
        <w:tab/>
      </w:r>
      <w:r w:rsidR="00DD78C5" w:rsidRPr="001C4B61">
        <w:rPr>
          <w:lang w:val="en-ID"/>
        </w:rPr>
        <w:t>E</w:t>
      </w:r>
      <w:r w:rsidR="00570FA0" w:rsidRPr="001C4B61">
        <w:rPr>
          <w:lang w:val="en-ID"/>
        </w:rPr>
        <w:t>.</w:t>
      </w:r>
      <w:r w:rsidR="00DD78C5" w:rsidRPr="001C4B61">
        <w:rPr>
          <w:lang w:val="en-ID"/>
        </w:rPr>
        <w:t xml:space="preserve"> G. Learned-Miller, </w:t>
      </w:r>
      <w:r w:rsidR="00DD78C5" w:rsidRPr="001C4B61">
        <w:rPr>
          <w:i/>
          <w:iCs/>
          <w:lang w:val="en-ID"/>
        </w:rPr>
        <w:t>Introduction to Supervised Learning</w:t>
      </w:r>
      <w:r w:rsidR="00DD78C5" w:rsidRPr="001C4B61">
        <w:rPr>
          <w:lang w:val="en-ID"/>
        </w:rPr>
        <w:t>, University of</w:t>
      </w:r>
      <w:r w:rsidR="00DD78C5" w:rsidRPr="003F6A66">
        <w:rPr>
          <w:lang w:val="en-ID"/>
        </w:rPr>
        <w:t xml:space="preserve"> Massachusetts, February 17, 2014. [Online]. </w:t>
      </w:r>
      <w:r w:rsidR="00DD78C5" w:rsidRPr="003F6A66">
        <w:rPr>
          <w:lang w:val="en"/>
        </w:rPr>
        <w:t xml:space="preserve">Available: </w:t>
      </w:r>
      <w:hyperlink r:id="rId63" w:history="1">
        <w:r w:rsidR="00DD78C5" w:rsidRPr="003F6A66">
          <w:rPr>
            <w:rStyle w:val="Hyperlink"/>
            <w:lang w:val="en"/>
          </w:rPr>
          <w:t>https://people.cs.umass.edu/~elm/Teaching/Docs/supervised2014a.pdf</w:t>
        </w:r>
      </w:hyperlink>
    </w:p>
    <w:p w14:paraId="78326331" w14:textId="586431A6" w:rsidR="00221718" w:rsidRPr="001C4B61" w:rsidRDefault="00221718" w:rsidP="00221718">
      <w:pPr>
        <w:pStyle w:val="Reference"/>
        <w:rPr>
          <w:lang w:val="en-ID"/>
        </w:rPr>
      </w:pPr>
      <w:r w:rsidRPr="001C4B61">
        <w:rPr>
          <w:lang w:val="en-ID"/>
        </w:rPr>
        <w:tab/>
      </w:r>
      <w:r w:rsidR="001B54C9" w:rsidRPr="001C4B61">
        <w:rPr>
          <w:lang w:val="en-ID"/>
        </w:rPr>
        <w:t>[</w:t>
      </w:r>
      <w:r w:rsidR="00F73A55" w:rsidRPr="001C4B61">
        <w:rPr>
          <w:lang w:val="en-ID"/>
        </w:rPr>
        <w:t>4</w:t>
      </w:r>
      <w:r w:rsidR="001B54C9" w:rsidRPr="001C4B61">
        <w:rPr>
          <w:lang w:val="en-ID"/>
        </w:rPr>
        <w:t>]</w:t>
      </w:r>
      <w:r w:rsidRPr="001C4B61">
        <w:rPr>
          <w:lang w:val="en-ID"/>
        </w:rPr>
        <w:tab/>
        <w:t xml:space="preserve">Mnih et al. </w:t>
      </w:r>
      <w:r w:rsidRPr="001C4B61">
        <w:rPr>
          <w:i/>
          <w:iCs/>
          <w:lang w:val="en-ID"/>
        </w:rPr>
        <w:t>Playing Atari with Deep Reinforcement Learning</w:t>
      </w:r>
      <w:r w:rsidR="00561F8A" w:rsidRPr="001C4B61">
        <w:rPr>
          <w:i/>
          <w:iCs/>
          <w:lang w:val="en-ID"/>
        </w:rPr>
        <w:t xml:space="preserve">. </w:t>
      </w:r>
      <w:r w:rsidR="00561F8A" w:rsidRPr="001C4B61">
        <w:rPr>
          <w:lang w:val="en-ID"/>
        </w:rPr>
        <w:t>Dec., 19, 2013.</w:t>
      </w:r>
      <w:r w:rsidR="00561F8A" w:rsidRPr="003F6A66">
        <w:rPr>
          <w:lang w:val="en-ID"/>
        </w:rPr>
        <w:t xml:space="preserve"> </w:t>
      </w:r>
      <w:r w:rsidRPr="001C4B61">
        <w:rPr>
          <w:lang w:val="en-ID"/>
        </w:rPr>
        <w:t>[</w:t>
      </w:r>
      <w:r w:rsidR="00561F8A" w:rsidRPr="001C4B61">
        <w:rPr>
          <w:lang w:val="en-ID"/>
        </w:rPr>
        <w:t>Online</w:t>
      </w:r>
      <w:r w:rsidRPr="001C4B61">
        <w:rPr>
          <w:lang w:val="en-ID"/>
        </w:rPr>
        <w:t xml:space="preserve">]. </w:t>
      </w:r>
      <w:r w:rsidR="00561F8A" w:rsidRPr="001C4B61">
        <w:rPr>
          <w:lang w:val="en-ID"/>
        </w:rPr>
        <w:t>Available:</w:t>
      </w:r>
      <w:r w:rsidRPr="001C4B61">
        <w:rPr>
          <w:lang w:val="en-ID"/>
        </w:rPr>
        <w:t xml:space="preserve"> </w:t>
      </w:r>
      <w:hyperlink r:id="rId64" w:history="1">
        <w:r w:rsidRPr="001C4B61">
          <w:rPr>
            <w:rStyle w:val="Hyperlink"/>
            <w:lang w:val="en-ID"/>
          </w:rPr>
          <w:t>https://www.cs.toronto.edu/~vmnih/docs/dqn.pdf</w:t>
        </w:r>
      </w:hyperlink>
      <w:r w:rsidRPr="001C4B61">
        <w:rPr>
          <w:lang w:val="en-ID"/>
        </w:rPr>
        <w:t xml:space="preserve"> </w:t>
      </w:r>
    </w:p>
    <w:p w14:paraId="40144FD4" w14:textId="71452A97" w:rsidR="00221718" w:rsidRPr="003F6A66" w:rsidRDefault="00221718" w:rsidP="00221718">
      <w:pPr>
        <w:pStyle w:val="Reference"/>
        <w:rPr>
          <w:lang w:val="en-ID"/>
        </w:rPr>
      </w:pPr>
      <w:r w:rsidRPr="001C4B61">
        <w:rPr>
          <w:lang w:val="en-ID"/>
        </w:rPr>
        <w:tab/>
      </w:r>
      <w:r w:rsidR="001B54C9" w:rsidRPr="001C4B61">
        <w:rPr>
          <w:lang w:val="en-ID"/>
        </w:rPr>
        <w:t>[</w:t>
      </w:r>
      <w:r w:rsidR="00F73A55" w:rsidRPr="001C4B61">
        <w:rPr>
          <w:lang w:val="en-ID"/>
        </w:rPr>
        <w:t>5</w:t>
      </w:r>
      <w:r w:rsidR="001B54C9" w:rsidRPr="001C4B61">
        <w:rPr>
          <w:lang w:val="en-ID"/>
        </w:rPr>
        <w:t>]</w:t>
      </w:r>
      <w:r w:rsidRPr="001C4B61">
        <w:rPr>
          <w:lang w:val="en-ID"/>
        </w:rPr>
        <w:tab/>
      </w:r>
      <w:bookmarkStart w:id="274" w:name="_Hlk34065814"/>
      <w:r w:rsidRPr="001C4B61">
        <w:rPr>
          <w:lang w:val="en-ID"/>
        </w:rPr>
        <w:t>Musumeci et al. (2018). An Overview on Application of Machine Learning</w:t>
      </w:r>
      <w:r w:rsidRPr="003F6A66">
        <w:rPr>
          <w:lang w:val="en-ID"/>
        </w:rPr>
        <w:t xml:space="preserve"> Techniques in Optical Networks [PDF document]. Retrieved from </w:t>
      </w:r>
      <w:hyperlink r:id="rId65" w:history="1">
        <w:r w:rsidRPr="003F6A66">
          <w:rPr>
            <w:rStyle w:val="Hyperlink"/>
            <w:lang w:val="en-ID"/>
          </w:rPr>
          <w:t>https://arxiv.org/pdf/1803.07976.pdf</w:t>
        </w:r>
      </w:hyperlink>
      <w:r w:rsidRPr="003F6A66">
        <w:rPr>
          <w:lang w:val="en-ID"/>
        </w:rPr>
        <w:t xml:space="preserve"> </w:t>
      </w:r>
      <w:bookmarkEnd w:id="274"/>
    </w:p>
    <w:p w14:paraId="7247EF0E" w14:textId="6C2DAAE9" w:rsidR="00924C28" w:rsidRPr="003F6A66" w:rsidRDefault="00221718" w:rsidP="00924C28">
      <w:pPr>
        <w:pStyle w:val="Reference"/>
        <w:rPr>
          <w:lang w:val="en-ID"/>
        </w:rPr>
      </w:pPr>
      <w:r w:rsidRPr="001C4B61">
        <w:rPr>
          <w:lang w:val="en-ID"/>
        </w:rPr>
        <w:tab/>
      </w:r>
      <w:r w:rsidR="001B54C9" w:rsidRPr="001C4B61">
        <w:rPr>
          <w:lang w:val="en-ID"/>
        </w:rPr>
        <w:t>[</w:t>
      </w:r>
      <w:r w:rsidR="00F73A55" w:rsidRPr="001C4B61">
        <w:rPr>
          <w:lang w:val="en-ID"/>
        </w:rPr>
        <w:t>6</w:t>
      </w:r>
      <w:r w:rsidR="001B54C9" w:rsidRPr="001C4B61">
        <w:rPr>
          <w:lang w:val="en-ID"/>
        </w:rPr>
        <w:t>]</w:t>
      </w:r>
      <w:r w:rsidRPr="001C4B61">
        <w:rPr>
          <w:lang w:val="en-ID"/>
        </w:rPr>
        <w:tab/>
      </w:r>
      <w:r w:rsidR="00924C28">
        <w:rPr>
          <w:lang w:val="en-ID"/>
        </w:rPr>
        <w:t xml:space="preserve">N. </w:t>
      </w:r>
      <w:r w:rsidR="00924C28" w:rsidRPr="00924C28">
        <w:rPr>
          <w:lang w:val="en-ID"/>
        </w:rPr>
        <w:t>Tziortziotis</w:t>
      </w:r>
      <w:r w:rsidR="00924C28">
        <w:rPr>
          <w:lang w:val="en-ID"/>
        </w:rPr>
        <w:t xml:space="preserve">, K. </w:t>
      </w:r>
      <w:r w:rsidR="00924C28" w:rsidRPr="00924C28">
        <w:rPr>
          <w:lang w:val="en-ID"/>
        </w:rPr>
        <w:t>Tziortziotis</w:t>
      </w:r>
      <w:r w:rsidR="00924C28">
        <w:rPr>
          <w:lang w:val="en-ID"/>
        </w:rPr>
        <w:t xml:space="preserve">, and K. </w:t>
      </w:r>
      <w:r w:rsidR="00924C28" w:rsidRPr="00924C28">
        <w:rPr>
          <w:lang w:val="en-ID"/>
        </w:rPr>
        <w:t>Blekas</w:t>
      </w:r>
      <w:r w:rsidR="001A69CC" w:rsidRPr="001A69CC">
        <w:rPr>
          <w:lang w:val="en-ID"/>
        </w:rPr>
        <w:t xml:space="preserve">. (2014). Play Ms. Pac-Man Using an Advanced Reinforcement Learning Agent. 71-83. 10.1007/978-3-319-07064-3_6. </w:t>
      </w:r>
      <w:r w:rsidRPr="001C4B61">
        <w:rPr>
          <w:lang w:val="en-ID"/>
        </w:rPr>
        <w:t xml:space="preserve"> </w:t>
      </w:r>
    </w:p>
    <w:p w14:paraId="664749C3" w14:textId="34628478" w:rsidR="00221718" w:rsidRPr="001C4B61" w:rsidRDefault="00924C28" w:rsidP="00924C28">
      <w:pPr>
        <w:pStyle w:val="Reference"/>
        <w:rPr>
          <w:lang w:val="en-ID"/>
        </w:rPr>
      </w:pPr>
      <w:r w:rsidRPr="001C4B61">
        <w:rPr>
          <w:lang w:val="en-ID"/>
        </w:rPr>
        <w:tab/>
        <w:t>[</w:t>
      </w:r>
      <w:r w:rsidR="008E68E0">
        <w:rPr>
          <w:lang w:val="en-ID"/>
        </w:rPr>
        <w:t>7</w:t>
      </w:r>
      <w:r w:rsidRPr="001C4B61">
        <w:rPr>
          <w:lang w:val="en-ID"/>
        </w:rPr>
        <w:t>]</w:t>
      </w:r>
      <w:r w:rsidRPr="001C4B61">
        <w:rPr>
          <w:lang w:val="en-ID"/>
        </w:rPr>
        <w:tab/>
        <w:t xml:space="preserve">OpenAI Five. (n.d.). Retrieved from </w:t>
      </w:r>
      <w:hyperlink r:id="rId66" w:history="1">
        <w:r w:rsidRPr="001C4B61">
          <w:rPr>
            <w:rStyle w:val="Hyperlink"/>
            <w:lang w:val="en-ID"/>
          </w:rPr>
          <w:t>https://openai.com/five/</w:t>
        </w:r>
      </w:hyperlink>
      <w:r w:rsidRPr="001C4B61">
        <w:rPr>
          <w:lang w:val="en-ID"/>
        </w:rPr>
        <w:t xml:space="preserve"> </w:t>
      </w:r>
    </w:p>
    <w:p w14:paraId="398CCEE4" w14:textId="4280CA68" w:rsidR="001C4B61" w:rsidRPr="003F6A66" w:rsidRDefault="00221718" w:rsidP="001C4B61">
      <w:pPr>
        <w:pStyle w:val="Reference"/>
        <w:rPr>
          <w:lang w:val="en"/>
        </w:rPr>
      </w:pPr>
      <w:r w:rsidRPr="001C4B61">
        <w:rPr>
          <w:lang w:val="en-ID"/>
        </w:rPr>
        <w:tab/>
      </w:r>
      <w:r w:rsidR="001B54C9" w:rsidRPr="001C4B61">
        <w:rPr>
          <w:lang w:val="en-ID"/>
        </w:rPr>
        <w:t>[</w:t>
      </w:r>
      <w:r w:rsidR="008E68E0">
        <w:rPr>
          <w:lang w:val="en-ID"/>
        </w:rPr>
        <w:t>8</w:t>
      </w:r>
      <w:r w:rsidR="001B54C9" w:rsidRPr="001C4B61">
        <w:rPr>
          <w:lang w:val="en-ID"/>
        </w:rPr>
        <w:t>]</w:t>
      </w:r>
      <w:r w:rsidRPr="001C4B61">
        <w:rPr>
          <w:lang w:val="en-ID"/>
        </w:rPr>
        <w:tab/>
        <w:t>Pfau et al. (2018)</w:t>
      </w:r>
      <w:r w:rsidRPr="001C4B61">
        <w:rPr>
          <w:i/>
          <w:iCs/>
          <w:lang w:val="en-ID"/>
        </w:rPr>
        <w:t>.</w:t>
      </w:r>
      <w:r w:rsidRPr="001C4B61">
        <w:rPr>
          <w:lang w:val="en-ID"/>
        </w:rPr>
        <w:t xml:space="preserve"> </w:t>
      </w:r>
      <w:r w:rsidRPr="001C4B61">
        <w:rPr>
          <w:i/>
          <w:iCs/>
          <w:lang w:val="en-ID"/>
        </w:rPr>
        <w:t>Gym Retro screenshots collage showing Atari and Sega games environment</w:t>
      </w:r>
      <w:r w:rsidRPr="001C4B61">
        <w:rPr>
          <w:lang w:val="en-ID"/>
        </w:rPr>
        <w:t xml:space="preserve">. [Screenshots collage]. </w:t>
      </w:r>
      <w:r w:rsidRPr="001C4B61">
        <w:rPr>
          <w:lang w:val="en"/>
        </w:rPr>
        <w:t>Retrieved from</w:t>
      </w:r>
      <w:r w:rsidRPr="003F6A66">
        <w:rPr>
          <w:lang w:val="en"/>
        </w:rPr>
        <w:t xml:space="preserve"> </w:t>
      </w:r>
      <w:hyperlink r:id="rId67" w:history="1">
        <w:r w:rsidRPr="003F6A66">
          <w:rPr>
            <w:rStyle w:val="Hyperlink"/>
            <w:lang w:val="en"/>
          </w:rPr>
          <w:t>https://openai.com/blog/gym-retro/</w:t>
        </w:r>
      </w:hyperlink>
      <w:r w:rsidRPr="003F6A66">
        <w:rPr>
          <w:lang w:val="en"/>
        </w:rPr>
        <w:t xml:space="preserve"> </w:t>
      </w:r>
    </w:p>
    <w:p w14:paraId="1EF2D4A2" w14:textId="61E1D750" w:rsidR="00895AAA" w:rsidRPr="003F6A66" w:rsidRDefault="001C4B61" w:rsidP="001C4B61">
      <w:pPr>
        <w:pStyle w:val="Reference"/>
        <w:rPr>
          <w:lang w:val="en"/>
        </w:rPr>
      </w:pPr>
      <w:r w:rsidRPr="001C4B61">
        <w:rPr>
          <w:lang w:val="en-ID"/>
        </w:rPr>
        <w:tab/>
        <w:t>[</w:t>
      </w:r>
      <w:r w:rsidR="008E68E0">
        <w:rPr>
          <w:lang w:val="en-ID"/>
        </w:rPr>
        <w:t>9</w:t>
      </w:r>
      <w:r w:rsidRPr="001C4B61">
        <w:rPr>
          <w:lang w:val="en-ID"/>
        </w:rPr>
        <w:t>]</w:t>
      </w:r>
      <w:r w:rsidRPr="001C4B61">
        <w:rPr>
          <w:lang w:val="en-ID"/>
        </w:rPr>
        <w:tab/>
        <w:t xml:space="preserve">R. </w:t>
      </w:r>
      <w:r>
        <w:rPr>
          <w:lang w:val="en-ID"/>
        </w:rPr>
        <w:t xml:space="preserve">S. Sutton and A. G. Barto. </w:t>
      </w:r>
      <w:r w:rsidR="0029104B" w:rsidRPr="0029104B">
        <w:rPr>
          <w:i/>
          <w:iCs/>
          <w:lang w:val="en-ID"/>
        </w:rPr>
        <w:t>Reinforcement Learning: An Introduction</w:t>
      </w:r>
      <w:r w:rsidR="0029104B">
        <w:rPr>
          <w:lang w:val="en-ID"/>
        </w:rPr>
        <w:t>.</w:t>
      </w:r>
      <w:r w:rsidR="00143060">
        <w:rPr>
          <w:lang w:val="en-ID"/>
        </w:rPr>
        <w:t xml:space="preserve"> Cambridge: The MIT Press, 2015</w:t>
      </w:r>
      <w:r w:rsidRPr="001C4B61">
        <w:rPr>
          <w:lang w:val="en-ID"/>
        </w:rPr>
        <w:t>.</w:t>
      </w:r>
      <w:r w:rsidRPr="003F6A66">
        <w:rPr>
          <w:lang w:val="en-ID"/>
        </w:rPr>
        <w:t xml:space="preserve"> Accessed on: </w:t>
      </w:r>
      <w:r w:rsidR="00143060">
        <w:rPr>
          <w:lang w:val="en-ID"/>
        </w:rPr>
        <w:t>Nov</w:t>
      </w:r>
      <w:r w:rsidRPr="003F6A66">
        <w:rPr>
          <w:lang w:val="en-ID"/>
        </w:rPr>
        <w:t xml:space="preserve"> 19, 2019. [Online]. Available:</w:t>
      </w:r>
      <w:r w:rsidR="00143060">
        <w:rPr>
          <w:lang w:val="en-ID"/>
        </w:rPr>
        <w:t xml:space="preserve"> </w:t>
      </w:r>
      <w:hyperlink r:id="rId68" w:history="1">
        <w:r w:rsidR="00143060" w:rsidRPr="00AA76BB">
          <w:rPr>
            <w:rStyle w:val="Hyperlink"/>
          </w:rPr>
          <w:t>https://web.stanford.edu/class/psych209/Readings/SuttonBartoIPRLBook2ndEd.pdf</w:t>
        </w:r>
      </w:hyperlink>
    </w:p>
    <w:p w14:paraId="04912912" w14:textId="300E089B" w:rsidR="00DD78C5" w:rsidRPr="003F6A66" w:rsidRDefault="00221718" w:rsidP="00DD78C5">
      <w:pPr>
        <w:pStyle w:val="Reference"/>
        <w:rPr>
          <w:lang w:val="en"/>
        </w:rPr>
      </w:pPr>
      <w:r w:rsidRPr="001C4B61">
        <w:rPr>
          <w:lang w:val="en-ID"/>
        </w:rPr>
        <w:lastRenderedPageBreak/>
        <w:tab/>
      </w:r>
      <w:r w:rsidR="001B54C9" w:rsidRPr="001C4B61">
        <w:rPr>
          <w:lang w:val="en-ID"/>
        </w:rPr>
        <w:t>[</w:t>
      </w:r>
      <w:r w:rsidR="008E68E0">
        <w:rPr>
          <w:lang w:val="en-ID"/>
        </w:rPr>
        <w:t>10</w:t>
      </w:r>
      <w:r w:rsidR="001B54C9" w:rsidRPr="001C4B61">
        <w:rPr>
          <w:lang w:val="en-ID"/>
        </w:rPr>
        <w:t>]</w:t>
      </w:r>
      <w:r w:rsidRPr="001C4B61">
        <w:rPr>
          <w:lang w:val="en-ID"/>
        </w:rPr>
        <w:tab/>
      </w:r>
      <w:r w:rsidR="00DD78C5" w:rsidRPr="001C4B61">
        <w:rPr>
          <w:lang w:val="en-ID"/>
        </w:rPr>
        <w:t>R</w:t>
      </w:r>
      <w:r w:rsidR="00570FA0" w:rsidRPr="001C4B61">
        <w:rPr>
          <w:lang w:val="en-ID"/>
        </w:rPr>
        <w:t>.</w:t>
      </w:r>
      <w:r w:rsidR="00DD78C5" w:rsidRPr="001C4B61">
        <w:rPr>
          <w:lang w:val="en-ID"/>
        </w:rPr>
        <w:t xml:space="preserve"> Meo, “Deep Q-Learning with Features Exemplified By Pacman,” B.S. Thesis, Sch. of Eng. and Appl. Sciences., Hamburg Univ., Cambridge, MA, n. d.</w:t>
      </w:r>
      <w:r w:rsidR="00DD78C5" w:rsidRPr="003F6A66">
        <w:rPr>
          <w:lang w:val="en-ID"/>
        </w:rPr>
        <w:t xml:space="preserve"> Accessed on: Sept., 19, 2019. [Online]. Available: </w:t>
      </w:r>
      <w:hyperlink r:id="rId69" w:history="1">
        <w:r w:rsidR="00DD78C5" w:rsidRPr="003F6A66">
          <w:rPr>
            <w:rStyle w:val="Hyperlink"/>
            <w:lang w:val="en-ID"/>
          </w:rPr>
          <w:t>http://edoc.sub.uni-hamburg.de/haw/volltexte/2018/4168/pdf/Roland_Meo_BA_Thesis.pdf</w:t>
        </w:r>
      </w:hyperlink>
    </w:p>
    <w:p w14:paraId="64D416FA" w14:textId="0528D5BE" w:rsidR="005A26B2" w:rsidRPr="00DD78C5" w:rsidRDefault="00DD78C5" w:rsidP="00DD78C5">
      <w:pPr>
        <w:pStyle w:val="Reference"/>
        <w:rPr>
          <w:lang w:val="en"/>
        </w:rPr>
      </w:pPr>
      <w:r w:rsidRPr="001C4B61">
        <w:rPr>
          <w:lang w:val="en"/>
        </w:rPr>
        <w:tab/>
      </w:r>
      <w:r w:rsidRPr="001C4B61">
        <w:rPr>
          <w:lang w:val="en-ID"/>
        </w:rPr>
        <w:t>[</w:t>
      </w:r>
      <w:r w:rsidR="00143060">
        <w:rPr>
          <w:lang w:val="en-ID"/>
        </w:rPr>
        <w:t>1</w:t>
      </w:r>
      <w:r w:rsidR="008E68E0">
        <w:rPr>
          <w:lang w:val="en-ID"/>
        </w:rPr>
        <w:t>1</w:t>
      </w:r>
      <w:r w:rsidRPr="001C4B61">
        <w:rPr>
          <w:lang w:val="en-ID"/>
        </w:rPr>
        <w:t>]</w:t>
      </w:r>
      <w:r w:rsidRPr="001C4B61">
        <w:rPr>
          <w:lang w:val="en-ID"/>
        </w:rPr>
        <w:tab/>
      </w:r>
      <w:r w:rsidRPr="001C4B61">
        <w:rPr>
          <w:lang w:val="en"/>
        </w:rPr>
        <w:t xml:space="preserve">The Google DeepMind Challenge Match. (n.d.). Retrieved from                                                               </w:t>
      </w:r>
      <w:r w:rsidRPr="003F6A66">
        <w:rPr>
          <w:lang w:val="en"/>
        </w:rPr>
        <w:t xml:space="preserve">https://deepmind.com/alphago-korea  </w:t>
      </w:r>
    </w:p>
    <w:p w14:paraId="7F922669" w14:textId="256CF568" w:rsidR="00F86143" w:rsidRPr="003F6A66" w:rsidRDefault="005A26B2" w:rsidP="00F86143">
      <w:pPr>
        <w:pStyle w:val="Reference"/>
        <w:rPr>
          <w:lang w:val="en"/>
        </w:rPr>
      </w:pPr>
      <w:r w:rsidRPr="003F6A66">
        <w:rPr>
          <w:lang w:val="en-ID"/>
        </w:rPr>
        <w:tab/>
      </w:r>
      <w:r w:rsidR="007D7FE1" w:rsidRPr="003F6A66">
        <w:rPr>
          <w:lang w:val="en-ID"/>
        </w:rPr>
        <w:t>[</w:t>
      </w:r>
      <w:r w:rsidR="00143060">
        <w:rPr>
          <w:lang w:val="en-ID"/>
        </w:rPr>
        <w:t>1</w:t>
      </w:r>
      <w:r w:rsidR="008E68E0">
        <w:rPr>
          <w:lang w:val="en-ID"/>
        </w:rPr>
        <w:t>2</w:t>
      </w:r>
      <w:r w:rsidR="007D7FE1" w:rsidRPr="003F6A66">
        <w:rPr>
          <w:lang w:val="en-ID"/>
        </w:rPr>
        <w:t>]</w:t>
      </w:r>
      <w:r w:rsidR="007D7FE1" w:rsidRPr="003F6A66">
        <w:rPr>
          <w:lang w:val="en-ID"/>
        </w:rPr>
        <w:tab/>
        <w:t>V</w:t>
      </w:r>
      <w:r w:rsidR="001E7674">
        <w:rPr>
          <w:lang w:val="en-ID"/>
        </w:rPr>
        <w:t>.</w:t>
      </w:r>
      <w:r w:rsidR="007D7FE1" w:rsidRPr="003F6A66">
        <w:rPr>
          <w:lang w:val="en-ID"/>
        </w:rPr>
        <w:t xml:space="preserve"> Dumoulin and F</w:t>
      </w:r>
      <w:r w:rsidR="001E7674">
        <w:rPr>
          <w:lang w:val="en-ID"/>
        </w:rPr>
        <w:t>.</w:t>
      </w:r>
      <w:r w:rsidR="007D7FE1" w:rsidRPr="003F6A66">
        <w:rPr>
          <w:lang w:val="en-ID"/>
        </w:rPr>
        <w:t xml:space="preserve"> Visin, </w:t>
      </w:r>
      <w:r w:rsidR="007D7FE1" w:rsidRPr="003F6A66">
        <w:rPr>
          <w:i/>
          <w:iCs/>
          <w:lang w:val="en-ID"/>
        </w:rPr>
        <w:t>A guide to convolution arithmetic for deep learning</w:t>
      </w:r>
      <w:r w:rsidR="007D7FE1" w:rsidRPr="003F6A66">
        <w:rPr>
          <w:lang w:val="en-ID"/>
        </w:rPr>
        <w:t>, University of Montreal, January 12, 2018. [Online]. Available:</w:t>
      </w:r>
      <w:r w:rsidR="007D7FE1" w:rsidRPr="003F6A66">
        <w:rPr>
          <w:lang w:val="en"/>
        </w:rPr>
        <w:t xml:space="preserve"> </w:t>
      </w:r>
      <w:hyperlink r:id="rId70" w:history="1">
        <w:r w:rsidR="00B947D0" w:rsidRPr="00AA76BB">
          <w:rPr>
            <w:rStyle w:val="Hyperlink"/>
            <w:lang w:val="en-ID"/>
          </w:rPr>
          <w:t>https://arxiv.org/pdf/1603.07285.pdf</w:t>
        </w:r>
      </w:hyperlink>
      <w:r w:rsidR="00B947D0">
        <w:rPr>
          <w:lang w:val="en-ID"/>
        </w:rPr>
        <w:t xml:space="preserve"> </w:t>
      </w:r>
    </w:p>
    <w:p w14:paraId="203556DB" w14:textId="600F5B1D" w:rsidR="00235887" w:rsidRPr="006A190C" w:rsidRDefault="007D7FE1" w:rsidP="007D7FE1">
      <w:pPr>
        <w:pStyle w:val="Reference"/>
        <w:rPr>
          <w:lang w:val="en"/>
        </w:rPr>
      </w:pPr>
      <w:r w:rsidRPr="003F6A66">
        <w:rPr>
          <w:lang w:val="en-ID"/>
        </w:rPr>
        <w:tab/>
        <w:t>[</w:t>
      </w:r>
      <w:r w:rsidR="00895AAA" w:rsidRPr="003F6A66">
        <w:rPr>
          <w:lang w:val="en-ID"/>
        </w:rPr>
        <w:t>1</w:t>
      </w:r>
      <w:r w:rsidR="008E68E0">
        <w:rPr>
          <w:lang w:val="en-ID"/>
        </w:rPr>
        <w:t>3</w:t>
      </w:r>
      <w:r w:rsidR="005A26B2" w:rsidRPr="003F6A66">
        <w:rPr>
          <w:lang w:val="en-ID"/>
        </w:rPr>
        <w:t>]</w:t>
      </w:r>
      <w:r w:rsidR="005A26B2" w:rsidRPr="003F6A66">
        <w:rPr>
          <w:lang w:val="en-ID"/>
        </w:rPr>
        <w:tab/>
      </w:r>
      <w:r w:rsidR="00DB0965">
        <w:rPr>
          <w:lang w:val="en-ID"/>
        </w:rPr>
        <w:t>S. Kim, K. Asadi, M. Littman, and G. Konidaris, “</w:t>
      </w:r>
      <w:r w:rsidR="00DB0965" w:rsidRPr="00DD78C5">
        <w:rPr>
          <w:lang w:val="en-ID"/>
        </w:rPr>
        <w:t>DeepMellow: Removing</w:t>
      </w:r>
      <w:r w:rsidR="00DB0965">
        <w:rPr>
          <w:lang w:val="en-ID"/>
        </w:rPr>
        <w:t xml:space="preserve"> </w:t>
      </w:r>
      <w:r w:rsidR="00DB0965" w:rsidRPr="00DD78C5">
        <w:rPr>
          <w:lang w:val="en-ID"/>
        </w:rPr>
        <w:t>the</w:t>
      </w:r>
      <w:r w:rsidR="00DB0965">
        <w:rPr>
          <w:lang w:val="en-ID"/>
        </w:rPr>
        <w:t xml:space="preserve"> </w:t>
      </w:r>
      <w:r w:rsidR="00DB0965" w:rsidRPr="00DD78C5">
        <w:rPr>
          <w:lang w:val="en-ID"/>
        </w:rPr>
        <w:t>Need</w:t>
      </w:r>
      <w:r w:rsidR="00DB0965">
        <w:rPr>
          <w:lang w:val="en-ID"/>
        </w:rPr>
        <w:t xml:space="preserve"> </w:t>
      </w:r>
      <w:r w:rsidR="00DB0965" w:rsidRPr="00DD78C5">
        <w:rPr>
          <w:lang w:val="en-ID"/>
        </w:rPr>
        <w:t>for</w:t>
      </w:r>
      <w:r w:rsidR="00DB0965">
        <w:rPr>
          <w:lang w:val="en-ID"/>
        </w:rPr>
        <w:t xml:space="preserve"> </w:t>
      </w:r>
      <w:r w:rsidR="00DB0965" w:rsidRPr="00DD78C5">
        <w:rPr>
          <w:lang w:val="en-ID"/>
        </w:rPr>
        <w:t>a</w:t>
      </w:r>
      <w:r w:rsidR="00DB0965">
        <w:rPr>
          <w:lang w:val="en-ID"/>
        </w:rPr>
        <w:t xml:space="preserve"> </w:t>
      </w:r>
      <w:r w:rsidR="00DB0965" w:rsidRPr="00DD78C5">
        <w:rPr>
          <w:lang w:val="en-ID"/>
        </w:rPr>
        <w:t>Target</w:t>
      </w:r>
      <w:r w:rsidR="00DB0965">
        <w:rPr>
          <w:lang w:val="en-ID"/>
        </w:rPr>
        <w:t xml:space="preserve"> </w:t>
      </w:r>
      <w:r w:rsidR="00DB0965" w:rsidRPr="00DD78C5">
        <w:rPr>
          <w:lang w:val="en-ID"/>
        </w:rPr>
        <w:t>Network</w:t>
      </w:r>
      <w:r w:rsidR="00DB0965">
        <w:rPr>
          <w:lang w:val="en-ID"/>
        </w:rPr>
        <w:t xml:space="preserve"> </w:t>
      </w:r>
      <w:r w:rsidR="00DB0965" w:rsidRPr="00DD78C5">
        <w:rPr>
          <w:lang w:val="en-ID"/>
        </w:rPr>
        <w:t>in</w:t>
      </w:r>
      <w:r w:rsidR="00DB0965">
        <w:rPr>
          <w:lang w:val="en-ID"/>
        </w:rPr>
        <w:t xml:space="preserve"> </w:t>
      </w:r>
      <w:r w:rsidR="00DB0965" w:rsidRPr="00DD78C5">
        <w:rPr>
          <w:lang w:val="en-ID"/>
        </w:rPr>
        <w:t>Deep</w:t>
      </w:r>
      <w:r w:rsidR="00DB0965">
        <w:rPr>
          <w:lang w:val="en-ID"/>
        </w:rPr>
        <w:t xml:space="preserve"> </w:t>
      </w:r>
      <w:r w:rsidR="00DB0965" w:rsidRPr="00DD78C5">
        <w:rPr>
          <w:lang w:val="en-ID"/>
        </w:rPr>
        <w:t>Q-Learning</w:t>
      </w:r>
      <w:r w:rsidR="00DB0965">
        <w:rPr>
          <w:lang w:val="en-ID"/>
        </w:rPr>
        <w:t xml:space="preserve">”, </w:t>
      </w:r>
      <w:r w:rsidR="00DB0965" w:rsidRPr="006A190C">
        <w:rPr>
          <w:i/>
          <w:iCs/>
          <w:lang w:val="en-ID"/>
        </w:rPr>
        <w:t>Proceedings of the Twenty-Eighth International Joint Conference on Artificial Intelligence</w:t>
      </w:r>
      <w:r w:rsidR="00DB0965">
        <w:rPr>
          <w:lang w:val="en-ID"/>
        </w:rPr>
        <w:t xml:space="preserve">, pp. 2733-2739, 2019. Accessed on, Jan. 6, 2020. [Online]. Available doi: </w:t>
      </w:r>
      <w:hyperlink r:id="rId71" w:history="1">
        <w:r w:rsidR="00DB0965" w:rsidRPr="006A190C">
          <w:rPr>
            <w:rStyle w:val="Hyperlink"/>
          </w:rPr>
          <w:t xml:space="preserve">ttps://doi.org/10.24963/ijcai.2019/379 </w:t>
        </w:r>
      </w:hyperlink>
      <w:r w:rsidR="00DB0965" w:rsidRPr="006A190C">
        <w:rPr>
          <w:lang w:val="en"/>
        </w:rPr>
        <w:t xml:space="preserve"> </w:t>
      </w:r>
    </w:p>
    <w:p w14:paraId="2802B973" w14:textId="48275A8D" w:rsidR="00F86143" w:rsidRDefault="005A26B2" w:rsidP="00F86143">
      <w:pPr>
        <w:pStyle w:val="Reference"/>
        <w:rPr>
          <w:lang w:val="en-ID"/>
        </w:rPr>
      </w:pPr>
      <w:r w:rsidRPr="003F6A66">
        <w:rPr>
          <w:lang w:val="en-ID"/>
        </w:rPr>
        <w:tab/>
        <w:t>[1</w:t>
      </w:r>
      <w:r w:rsidR="008E68E0">
        <w:rPr>
          <w:lang w:val="en-ID"/>
        </w:rPr>
        <w:t>4</w:t>
      </w:r>
      <w:r w:rsidRPr="003F6A66">
        <w:rPr>
          <w:lang w:val="en-ID"/>
        </w:rPr>
        <w:t>]</w:t>
      </w:r>
      <w:r w:rsidRPr="003F6A66">
        <w:rPr>
          <w:lang w:val="en-ID"/>
        </w:rPr>
        <w:tab/>
      </w:r>
      <w:r w:rsidR="00DB0965">
        <w:rPr>
          <w:lang w:val="en-ID"/>
        </w:rPr>
        <w:t xml:space="preserve">S. Shalev-Shwartz and S. Ben-David, </w:t>
      </w:r>
      <w:r w:rsidR="00DB0965" w:rsidRPr="006A190C">
        <w:rPr>
          <w:i/>
          <w:iCs/>
          <w:lang w:val="en-ID"/>
        </w:rPr>
        <w:t>Understanding Machine Learning: From Theory to Algorithms</w:t>
      </w:r>
      <w:r w:rsidR="00DB0965">
        <w:rPr>
          <w:lang w:val="en-ID"/>
        </w:rPr>
        <w:t xml:space="preserve">, Cambridge: Cambridge University Press, 2014. Accessed on: Nov 29, 2019. [Online]. Available: </w:t>
      </w:r>
      <w:hyperlink r:id="rId72" w:history="1">
        <w:r w:rsidR="00DB0965" w:rsidRPr="00AA76BB">
          <w:rPr>
            <w:rStyle w:val="Hyperlink"/>
            <w:lang w:val="en-ID"/>
          </w:rPr>
          <w:t>https://www.cs.huji.ac.il/~shais/UnderstandingMachineLearning/understanding-machine-learning-theory-algorithms.pdf</w:t>
        </w:r>
      </w:hyperlink>
    </w:p>
    <w:p w14:paraId="3951E5F4" w14:textId="28C9A618" w:rsidR="00D723A3" w:rsidRPr="003F6A66" w:rsidRDefault="00F86143" w:rsidP="00F86143">
      <w:pPr>
        <w:pStyle w:val="Reference"/>
        <w:rPr>
          <w:lang w:val="en"/>
        </w:rPr>
      </w:pPr>
      <w:r>
        <w:rPr>
          <w:lang w:val="en-ID"/>
        </w:rPr>
        <w:tab/>
      </w:r>
      <w:r w:rsidRPr="003F6A66">
        <w:rPr>
          <w:lang w:val="en-ID"/>
        </w:rPr>
        <w:t>[1</w:t>
      </w:r>
      <w:r w:rsidR="008E68E0">
        <w:rPr>
          <w:lang w:val="en-ID"/>
        </w:rPr>
        <w:t>5</w:t>
      </w:r>
      <w:r w:rsidRPr="003F6A66">
        <w:rPr>
          <w:lang w:val="en-ID"/>
        </w:rPr>
        <w:t>]</w:t>
      </w:r>
      <w:r w:rsidRPr="003F6A66">
        <w:rPr>
          <w:lang w:val="en-ID"/>
        </w:rPr>
        <w:tab/>
      </w:r>
      <w:r w:rsidRPr="00F86143">
        <w:rPr>
          <w:lang w:val="en-ID"/>
        </w:rPr>
        <w:t>Stanford University School of Engineering</w:t>
      </w:r>
      <w:r>
        <w:rPr>
          <w:lang w:val="en-ID"/>
        </w:rPr>
        <w:t xml:space="preserve">. </w:t>
      </w:r>
      <w:r w:rsidRPr="00F86143">
        <w:rPr>
          <w:i/>
          <w:iCs/>
          <w:lang w:val="en-ID"/>
        </w:rPr>
        <w:t>Lecture 14 | Deep Reinforcement Learning</w:t>
      </w:r>
      <w:r w:rsidR="001912E6">
        <w:rPr>
          <w:lang w:val="en-ID"/>
        </w:rPr>
        <w:t>,</w:t>
      </w:r>
      <w:r w:rsidR="001912E6">
        <w:rPr>
          <w:i/>
          <w:iCs/>
          <w:lang w:val="en-ID"/>
        </w:rPr>
        <w:t xml:space="preserve"> </w:t>
      </w:r>
      <w:r w:rsidR="001912E6">
        <w:rPr>
          <w:lang w:val="en-ID"/>
        </w:rPr>
        <w:t>2017</w:t>
      </w:r>
      <w:r>
        <w:rPr>
          <w:lang w:val="en-ID"/>
        </w:rPr>
        <w:t>. Accessed on</w:t>
      </w:r>
      <w:r w:rsidR="001912E6">
        <w:rPr>
          <w:lang w:val="en-ID"/>
        </w:rPr>
        <w:t>:</w:t>
      </w:r>
      <w:r>
        <w:rPr>
          <w:lang w:val="en-ID"/>
        </w:rPr>
        <w:t xml:space="preserve"> </w:t>
      </w:r>
      <w:r w:rsidR="001912E6">
        <w:rPr>
          <w:lang w:val="en-ID"/>
        </w:rPr>
        <w:t>Nov</w:t>
      </w:r>
      <w:r>
        <w:rPr>
          <w:lang w:val="en-ID"/>
        </w:rPr>
        <w:t xml:space="preserve">. </w:t>
      </w:r>
      <w:r w:rsidR="001912E6">
        <w:rPr>
          <w:lang w:val="en-ID"/>
        </w:rPr>
        <w:t>1</w:t>
      </w:r>
      <w:r>
        <w:rPr>
          <w:lang w:val="en-ID"/>
        </w:rPr>
        <w:t>, 20</w:t>
      </w:r>
      <w:r w:rsidR="001912E6">
        <w:rPr>
          <w:lang w:val="en-ID"/>
        </w:rPr>
        <w:t>19</w:t>
      </w:r>
      <w:r>
        <w:rPr>
          <w:lang w:val="en-ID"/>
        </w:rPr>
        <w:t>. [</w:t>
      </w:r>
      <w:r w:rsidR="001912E6">
        <w:rPr>
          <w:lang w:val="en-ID"/>
        </w:rPr>
        <w:t>Video File</w:t>
      </w:r>
      <w:r>
        <w:rPr>
          <w:lang w:val="en-ID"/>
        </w:rPr>
        <w:t xml:space="preserve">]. Available doi: </w:t>
      </w:r>
      <w:hyperlink r:id="rId73" w:history="1">
        <w:r w:rsidR="001912E6">
          <w:rPr>
            <w:rStyle w:val="Hyperlink"/>
          </w:rPr>
          <w:t>https://www.youtube.com/watch?v=lvoHnicueoE&amp;t=1415s</w:t>
        </w:r>
      </w:hyperlink>
    </w:p>
    <w:p w14:paraId="027A1145" w14:textId="5AF5BC83" w:rsidR="00D723A3" w:rsidRPr="003F6A66" w:rsidRDefault="00D723A3" w:rsidP="00FF0969">
      <w:pPr>
        <w:pStyle w:val="Reference"/>
        <w:rPr>
          <w:lang w:val="en-ID"/>
        </w:rPr>
      </w:pPr>
      <w:r w:rsidRPr="003F6A66">
        <w:rPr>
          <w:lang w:val="en-ID"/>
        </w:rPr>
        <w:tab/>
        <w:t>[1</w:t>
      </w:r>
      <w:r w:rsidR="008E68E0">
        <w:rPr>
          <w:lang w:val="en-ID"/>
        </w:rPr>
        <w:t>6</w:t>
      </w:r>
      <w:r w:rsidRPr="003F6A66">
        <w:rPr>
          <w:lang w:val="en-ID"/>
        </w:rPr>
        <w:t>]</w:t>
      </w:r>
      <w:r w:rsidRPr="003F6A66">
        <w:rPr>
          <w:lang w:val="en-ID"/>
        </w:rPr>
        <w:tab/>
        <w:t xml:space="preserve">Standfordonline. </w:t>
      </w:r>
      <w:r w:rsidRPr="003F6A66">
        <w:rPr>
          <w:i/>
          <w:iCs/>
        </w:rPr>
        <w:t xml:space="preserve">Stanford CS234: Reinforcement Learning | Winter 2019 | Lecture </w:t>
      </w:r>
      <w:r w:rsidR="00FF0969">
        <w:rPr>
          <w:i/>
          <w:iCs/>
        </w:rPr>
        <w:t>1</w:t>
      </w:r>
      <w:r w:rsidRPr="003F6A66">
        <w:rPr>
          <w:i/>
          <w:iCs/>
        </w:rPr>
        <w:t xml:space="preserve"> - </w:t>
      </w:r>
      <w:r w:rsidR="00FF0969">
        <w:rPr>
          <w:i/>
          <w:iCs/>
        </w:rPr>
        <w:t>Introduction</w:t>
      </w:r>
      <w:r w:rsidRPr="003F6A66">
        <w:rPr>
          <w:lang w:val="en-ID"/>
        </w:rPr>
        <w:t xml:space="preserve">, 2019. Accessed on: Nov. 7, 2019. [Video File]. </w:t>
      </w:r>
      <w:r w:rsidRPr="003F6A66">
        <w:rPr>
          <w:lang w:val="en"/>
        </w:rPr>
        <w:t xml:space="preserve">Available: </w:t>
      </w:r>
      <w:hyperlink r:id="rId74" w:history="1">
        <w:r w:rsidR="00FF0969" w:rsidRPr="009E5A98">
          <w:rPr>
            <w:rStyle w:val="Hyperlink"/>
          </w:rPr>
          <w:t>https://www.youtube.com/watch?v=FgzM3zpZ55o</w:t>
        </w:r>
      </w:hyperlink>
      <w:r w:rsidR="00FF0969">
        <w:t xml:space="preserve"> </w:t>
      </w:r>
    </w:p>
    <w:p w14:paraId="1FF53200" w14:textId="204DC69B" w:rsidR="00D723A3" w:rsidRPr="003F6A66" w:rsidRDefault="00D723A3" w:rsidP="00D723A3">
      <w:pPr>
        <w:pStyle w:val="Reference"/>
        <w:rPr>
          <w:lang w:val="en-ID"/>
        </w:rPr>
      </w:pPr>
      <w:r w:rsidRPr="003F6A66">
        <w:rPr>
          <w:lang w:val="en-ID"/>
        </w:rPr>
        <w:tab/>
        <w:t>[1</w:t>
      </w:r>
      <w:r w:rsidR="008E68E0">
        <w:rPr>
          <w:lang w:val="en-ID"/>
        </w:rPr>
        <w:t>7</w:t>
      </w:r>
      <w:r w:rsidRPr="003F6A66">
        <w:rPr>
          <w:lang w:val="en-ID"/>
        </w:rPr>
        <w:t>]</w:t>
      </w:r>
      <w:r w:rsidRPr="003F6A66">
        <w:rPr>
          <w:lang w:val="en-ID"/>
        </w:rPr>
        <w:tab/>
        <w:t xml:space="preserve">Standfordonline. </w:t>
      </w:r>
      <w:r w:rsidRPr="003F6A66">
        <w:rPr>
          <w:i/>
          <w:iCs/>
        </w:rPr>
        <w:t xml:space="preserve">Stanford CS234: Reinforcement Learning | Winter 2019 | Lecture </w:t>
      </w:r>
      <w:r w:rsidR="0088096C">
        <w:rPr>
          <w:i/>
          <w:iCs/>
        </w:rPr>
        <w:t>2</w:t>
      </w:r>
      <w:r w:rsidRPr="003F6A66">
        <w:rPr>
          <w:i/>
          <w:iCs/>
        </w:rPr>
        <w:t xml:space="preserve"> </w:t>
      </w:r>
      <w:r w:rsidR="0088096C">
        <w:rPr>
          <w:i/>
          <w:iCs/>
        </w:rPr>
        <w:t>–</w:t>
      </w:r>
      <w:r w:rsidRPr="003F6A66">
        <w:rPr>
          <w:i/>
          <w:iCs/>
        </w:rPr>
        <w:t xml:space="preserve"> </w:t>
      </w:r>
      <w:r w:rsidR="0088096C">
        <w:rPr>
          <w:i/>
          <w:iCs/>
        </w:rPr>
        <w:t>Given a Model of the World</w:t>
      </w:r>
      <w:r w:rsidRPr="003F6A66">
        <w:rPr>
          <w:lang w:val="en-ID"/>
        </w:rPr>
        <w:t xml:space="preserve">. Accessed on: Nov. 9, 2019. [Video File]. </w:t>
      </w:r>
      <w:r w:rsidRPr="003F6A66">
        <w:rPr>
          <w:lang w:val="en"/>
        </w:rPr>
        <w:t xml:space="preserve">Available: </w:t>
      </w:r>
      <w:hyperlink r:id="rId75" w:history="1">
        <w:r w:rsidR="0088096C">
          <w:rPr>
            <w:rStyle w:val="Hyperlink"/>
          </w:rPr>
          <w:t>https://www.youtube.com/watch?v=E3f2Camj0Is</w:t>
        </w:r>
      </w:hyperlink>
    </w:p>
    <w:p w14:paraId="05B74045" w14:textId="62C8FA0E" w:rsidR="00055EB9" w:rsidRPr="003F6A66" w:rsidRDefault="00D723A3" w:rsidP="00055EB9">
      <w:pPr>
        <w:pStyle w:val="Reference"/>
        <w:rPr>
          <w:lang w:val="en-ID"/>
        </w:rPr>
      </w:pPr>
      <w:r w:rsidRPr="003F6A66">
        <w:rPr>
          <w:lang w:val="en-ID"/>
        </w:rPr>
        <w:lastRenderedPageBreak/>
        <w:tab/>
        <w:t>[1</w:t>
      </w:r>
      <w:r w:rsidR="008E68E0">
        <w:rPr>
          <w:lang w:val="en-ID"/>
        </w:rPr>
        <w:t>8</w:t>
      </w:r>
      <w:r w:rsidRPr="003F6A66">
        <w:rPr>
          <w:lang w:val="en-ID"/>
        </w:rPr>
        <w:t>]</w:t>
      </w:r>
      <w:r w:rsidRPr="003F6A66">
        <w:rPr>
          <w:lang w:val="en-ID"/>
        </w:rPr>
        <w:tab/>
        <w:t xml:space="preserve">Standfordonline. </w:t>
      </w:r>
      <w:r w:rsidRPr="003F6A66">
        <w:rPr>
          <w:i/>
          <w:iCs/>
        </w:rPr>
        <w:t>Stanford CS234: Reinforcement Learning | Winter 2019 | Lecture 6 - CNNs and Deep Q Learning</w:t>
      </w:r>
      <w:r w:rsidRPr="003F6A66">
        <w:rPr>
          <w:lang w:val="en-ID"/>
        </w:rPr>
        <w:t xml:space="preserve">. Accessed on: Nov. 10, 2019. [Video File]. </w:t>
      </w:r>
      <w:r w:rsidRPr="003F6A66">
        <w:rPr>
          <w:lang w:val="en"/>
        </w:rPr>
        <w:t xml:space="preserve">Available: </w:t>
      </w:r>
      <w:hyperlink r:id="rId76" w:history="1">
        <w:r w:rsidRPr="003F6A66">
          <w:rPr>
            <w:rStyle w:val="Hyperlink"/>
            <w:lang w:val="en-ID"/>
          </w:rPr>
          <w:t>https://www.youtube.com/watch?v=gOV8-bC1_KU&amp;t=4150s</w:t>
        </w:r>
      </w:hyperlink>
    </w:p>
    <w:p w14:paraId="2AC5FAF3" w14:textId="2E07B343" w:rsidR="00C607C1" w:rsidRPr="003F6A66" w:rsidRDefault="00055EB9" w:rsidP="00FF0969">
      <w:pPr>
        <w:pStyle w:val="Reference"/>
        <w:rPr>
          <w:lang w:val="en-ID"/>
        </w:rPr>
      </w:pPr>
      <w:r w:rsidRPr="003F6A66">
        <w:rPr>
          <w:lang w:val="en-ID"/>
        </w:rPr>
        <w:tab/>
        <w:t>[1</w:t>
      </w:r>
      <w:r>
        <w:rPr>
          <w:lang w:val="en-ID"/>
        </w:rPr>
        <w:t>9</w:t>
      </w:r>
      <w:r w:rsidRPr="003F6A66">
        <w:rPr>
          <w:lang w:val="en-ID"/>
        </w:rPr>
        <w:t>]</w:t>
      </w:r>
      <w:r w:rsidRPr="003F6A66">
        <w:rPr>
          <w:lang w:val="en-ID"/>
        </w:rPr>
        <w:tab/>
      </w:r>
      <w:r>
        <w:rPr>
          <w:lang w:val="en-ID"/>
        </w:rPr>
        <w:t>H. V. Seijen</w:t>
      </w:r>
      <w:r w:rsidRPr="001C4B61">
        <w:rPr>
          <w:lang w:val="en-ID"/>
        </w:rPr>
        <w:t xml:space="preserve"> et al. (201</w:t>
      </w:r>
      <w:r w:rsidR="007E69CC">
        <w:rPr>
          <w:lang w:val="en-ID"/>
        </w:rPr>
        <w:t>7</w:t>
      </w:r>
      <w:r w:rsidRPr="001C4B61">
        <w:rPr>
          <w:lang w:val="en-ID"/>
        </w:rPr>
        <w:t xml:space="preserve">). </w:t>
      </w:r>
      <w:r>
        <w:t>Hybrid Reward Architecture for Reinforcement Learning</w:t>
      </w:r>
      <w:r w:rsidRPr="003F6A66">
        <w:rPr>
          <w:lang w:val="en-ID"/>
        </w:rPr>
        <w:t xml:space="preserve"> [PDF document]. Retrieved from </w:t>
      </w:r>
      <w:hyperlink r:id="rId77" w:history="1">
        <w:r>
          <w:rPr>
            <w:rStyle w:val="Hyperlink"/>
          </w:rPr>
          <w:t>https://arxiv.org/pdf/1706.04208.pdf</w:t>
        </w:r>
      </w:hyperlink>
    </w:p>
    <w:sectPr w:rsidR="00C607C1" w:rsidRPr="003F6A66" w:rsidSect="00C77B66">
      <w:headerReference w:type="default" r:id="rId78"/>
      <w:footerReference w:type="default" r:id="rId79"/>
      <w:pgSz w:w="12240" w:h="15840" w:code="1"/>
      <w:pgMar w:top="2880" w:right="1440" w:bottom="1797"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8BC73" w14:textId="77777777" w:rsidR="006F2C24" w:rsidRDefault="006F2C24">
      <w:r>
        <w:separator/>
      </w:r>
    </w:p>
  </w:endnote>
  <w:endnote w:type="continuationSeparator" w:id="0">
    <w:p w14:paraId="53BD0FFC" w14:textId="77777777" w:rsidR="006F2C24" w:rsidRDefault="006F2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6E03" w14:textId="77777777" w:rsidR="00034D66" w:rsidRDefault="00034D66">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061668"/>
      <w:docPartObj>
        <w:docPartGallery w:val="Page Numbers (Bottom of Page)"/>
        <w:docPartUnique/>
      </w:docPartObj>
    </w:sdtPr>
    <w:sdtEndPr>
      <w:rPr>
        <w:noProof/>
      </w:rPr>
    </w:sdtEndPr>
    <w:sdtContent>
      <w:p w14:paraId="09B63E87" w14:textId="47872125" w:rsidR="00034D66" w:rsidRDefault="00034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B435E8" w14:textId="77777777" w:rsidR="00034D66" w:rsidRDefault="00034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B40BD" w14:textId="01D54D7D" w:rsidR="00034D66" w:rsidRDefault="00034D66">
    <w:pPr>
      <w:pStyle w:val="Footer"/>
      <w:jc w:val="center"/>
    </w:pPr>
  </w:p>
  <w:p w14:paraId="53DB224A" w14:textId="49A9EA0F" w:rsidR="00034D66" w:rsidRDefault="00034D66" w:rsidP="00704B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A18F8" w14:textId="184909BF" w:rsidR="00034D66" w:rsidRDefault="00034D66" w:rsidP="00B23D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33222"/>
      <w:docPartObj>
        <w:docPartGallery w:val="Page Numbers (Bottom of Page)"/>
        <w:docPartUnique/>
      </w:docPartObj>
    </w:sdtPr>
    <w:sdtEndPr>
      <w:rPr>
        <w:noProof/>
      </w:rPr>
    </w:sdtEndPr>
    <w:sdtContent>
      <w:p w14:paraId="1C7C3519" w14:textId="77777777" w:rsidR="00034D66" w:rsidRDefault="00034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0DC34A" w14:textId="77777777" w:rsidR="00034D66" w:rsidRDefault="00034D6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800441"/>
      <w:docPartObj>
        <w:docPartGallery w:val="Page Numbers (Bottom of Page)"/>
        <w:docPartUnique/>
      </w:docPartObj>
    </w:sdtPr>
    <w:sdtEndPr>
      <w:rPr>
        <w:noProof/>
      </w:rPr>
    </w:sdtEndPr>
    <w:sdtContent>
      <w:p w14:paraId="2355B9A0" w14:textId="7AB140F7" w:rsidR="00034D66" w:rsidRDefault="00034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547692" w14:textId="77777777" w:rsidR="00034D66" w:rsidRDefault="00034D66" w:rsidP="00B23D2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55DFD" w14:textId="77777777" w:rsidR="00034D66" w:rsidRDefault="00034D66" w:rsidP="009E3BEC">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F9AA4" w14:textId="296EA645" w:rsidR="00034D66" w:rsidRDefault="00034D66">
    <w:pPr>
      <w:pStyle w:val="Footer"/>
      <w:jc w:val="center"/>
    </w:pPr>
  </w:p>
  <w:p w14:paraId="219C45DF" w14:textId="77777777" w:rsidR="00034D66" w:rsidRDefault="00034D6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01C53" w14:textId="47563D4B" w:rsidR="00034D66" w:rsidRDefault="00034D66">
    <w:pPr>
      <w:pStyle w:val="Footer"/>
    </w:pPr>
    <w:r>
      <w:tab/>
    </w:r>
    <w:r>
      <w:tab/>
    </w:r>
    <w:r>
      <w:tab/>
    </w:r>
  </w:p>
  <w:p w14:paraId="5F6BA6EB" w14:textId="77777777" w:rsidR="00034D66" w:rsidRDefault="00034D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1F382" w14:textId="77777777" w:rsidR="006F2C24" w:rsidRDefault="006F2C24">
      <w:r>
        <w:separator/>
      </w:r>
    </w:p>
  </w:footnote>
  <w:footnote w:type="continuationSeparator" w:id="0">
    <w:p w14:paraId="2214007B" w14:textId="77777777" w:rsidR="006F2C24" w:rsidRDefault="006F2C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FD8CE" w14:textId="77777777" w:rsidR="00034D66" w:rsidRDefault="00034D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0400C" w14:textId="77777777" w:rsidR="00034D66" w:rsidRDefault="00034D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23C2C" w14:textId="77777777" w:rsidR="00034D66" w:rsidRDefault="00034D66">
    <w:pPr>
      <w:pStyle w:val="Header"/>
      <w:jc w:val="right"/>
    </w:pPr>
    <w:r>
      <w:fldChar w:fldCharType="begin"/>
    </w:r>
    <w:r>
      <w:instrText xml:space="preserve"> PAGE   \* MERGEFORMAT </w:instrText>
    </w:r>
    <w:r>
      <w:fldChar w:fldCharType="separate"/>
    </w:r>
    <w:r>
      <w:rPr>
        <w:noProof/>
      </w:rPr>
      <w:t>16</w:t>
    </w:r>
    <w:r>
      <w:rPr>
        <w:noProof/>
      </w:rPr>
      <w:fldChar w:fldCharType="end"/>
    </w:r>
  </w:p>
  <w:p w14:paraId="114B36AC" w14:textId="77777777" w:rsidR="00034D66" w:rsidRDefault="00034D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E9FE8" w14:textId="77777777" w:rsidR="00034D66" w:rsidRDefault="00034D66">
    <w:pPr>
      <w:pStyle w:val="Header"/>
    </w:pPr>
    <w:r>
      <w:tab/>
    </w:r>
    <w:r>
      <w:tab/>
    </w:r>
    <w:r>
      <w:tab/>
    </w:r>
    <w:r>
      <w:tab/>
    </w:r>
    <w:r>
      <w:tab/>
    </w:r>
    <w:r>
      <w:tab/>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58</w:t>
    </w:r>
    <w:r>
      <w:rPr>
        <w:rStyle w:val="PageNumber"/>
      </w:rPr>
      <w:fldChar w:fldCharType="end"/>
    </w:r>
  </w:p>
  <w:p w14:paraId="61594E89" w14:textId="77777777" w:rsidR="00034D66" w:rsidRDefault="00034D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4503F9E"/>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014B4970"/>
    <w:multiLevelType w:val="hybridMultilevel"/>
    <w:tmpl w:val="14F6867C"/>
    <w:lvl w:ilvl="0" w:tplc="F18AF560">
      <w:start w:val="1"/>
      <w:numFmt w:val="upperRoman"/>
      <w:pStyle w:val="TOC2"/>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802F2E"/>
    <w:multiLevelType w:val="hybridMultilevel"/>
    <w:tmpl w:val="27B6B600"/>
    <w:lvl w:ilvl="0" w:tplc="E2D46870">
      <w:start w:val="1"/>
      <w:numFmt w:val="bullet"/>
      <w:pStyle w:val="Lis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8C3636"/>
    <w:multiLevelType w:val="hybridMultilevel"/>
    <w:tmpl w:val="E1EA5636"/>
    <w:lvl w:ilvl="0" w:tplc="ADA04774">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9976EB5"/>
    <w:multiLevelType w:val="multilevel"/>
    <w:tmpl w:val="24A8B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2B704C"/>
    <w:multiLevelType w:val="multilevel"/>
    <w:tmpl w:val="1AFA60C0"/>
    <w:lvl w:ilvl="0">
      <w:start w:val="1"/>
      <w:numFmt w:val="upperRoman"/>
      <w:suff w:val="nothing"/>
      <w:lvlText w:val="CHAPTER %1"/>
      <w:lvlJc w:val="left"/>
      <w:pPr>
        <w:ind w:left="0" w:firstLine="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pStyle w:val="Heading4"/>
      <w:isLgl/>
      <w:lvlText w:val="%1.%2.%3.%4.%5."/>
      <w:lvlJc w:val="left"/>
      <w:pPr>
        <w:tabs>
          <w:tab w:val="num" w:pos="1080"/>
        </w:tabs>
        <w:ind w:left="1080" w:hanging="1080"/>
      </w:pPr>
      <w:rPr>
        <w:rFonts w:hint="default"/>
      </w:rPr>
    </w:lvl>
    <w:lvl w:ilvl="5">
      <w:start w:val="1"/>
      <w:numFmt w:val="decimal"/>
      <w:lvlRestart w:val="1"/>
      <w:isLgl/>
      <w:suff w:val="space"/>
      <w:lvlText w:val="Table %1.%6"/>
      <w:lvlJc w:val="left"/>
      <w:pPr>
        <w:ind w:left="0" w:firstLine="0"/>
      </w:pPr>
      <w:rPr>
        <w:rFonts w:hint="default"/>
      </w:rPr>
    </w:lvl>
    <w:lvl w:ilvl="6">
      <w:start w:val="1"/>
      <w:numFmt w:val="decimal"/>
      <w:lvlRestart w:val="1"/>
      <w:isLgl/>
      <w:suff w:val="space"/>
      <w:lvlText w:val="Figure %1.%7"/>
      <w:lvlJc w:val="left"/>
      <w:pPr>
        <w:ind w:left="0" w:firstLine="0"/>
      </w:pPr>
      <w:rPr>
        <w:rFonts w:hint="default"/>
      </w:rPr>
    </w:lvl>
    <w:lvl w:ilvl="7">
      <w:start w:val="1"/>
      <w:numFmt w:val="decimal"/>
      <w:isLgl/>
      <w:lvlText w:val="%1.%2.%3.%4.%5.%6.%7.%8."/>
      <w:lvlJc w:val="left"/>
      <w:pPr>
        <w:tabs>
          <w:tab w:val="num" w:pos="3960"/>
        </w:tabs>
        <w:ind w:left="3744" w:hanging="1224"/>
      </w:pPr>
      <w:rPr>
        <w:rFonts w:hint="default"/>
      </w:rPr>
    </w:lvl>
    <w:lvl w:ilvl="8">
      <w:start w:val="1"/>
      <w:numFmt w:val="decimal"/>
      <w:isLgl/>
      <w:lvlText w:val="%1.%2.%3.%4.%5.%6.%7.%8.%9."/>
      <w:lvlJc w:val="left"/>
      <w:pPr>
        <w:tabs>
          <w:tab w:val="num" w:pos="4680"/>
        </w:tabs>
        <w:ind w:left="4320" w:hanging="1440"/>
      </w:pPr>
      <w:rPr>
        <w:rFonts w:hint="default"/>
      </w:rPr>
    </w:lvl>
  </w:abstractNum>
  <w:abstractNum w:abstractNumId="6" w15:restartNumberingAfterBreak="0">
    <w:nsid w:val="2EF23C59"/>
    <w:multiLevelType w:val="hybridMultilevel"/>
    <w:tmpl w:val="DC621992"/>
    <w:lvl w:ilvl="0" w:tplc="A16A08BE">
      <w:start w:val="2"/>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3AD659EA"/>
    <w:multiLevelType w:val="hybridMultilevel"/>
    <w:tmpl w:val="27008368"/>
    <w:lvl w:ilvl="0" w:tplc="BA2CA45E">
      <w:start w:val="1"/>
      <w:numFmt w:val="bullet"/>
      <w:lvlText w:val=""/>
      <w:lvlJc w:val="left"/>
      <w:pPr>
        <w:ind w:left="1080" w:hanging="360"/>
      </w:pPr>
      <w:rPr>
        <w:rFonts w:ascii="Symbol" w:eastAsia="Calibri" w:hAnsi="Symbol"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3C136A43"/>
    <w:multiLevelType w:val="multilevel"/>
    <w:tmpl w:val="6128D1A6"/>
    <w:lvl w:ilvl="0">
      <w:start w:val="1"/>
      <w:numFmt w:val="upperRoman"/>
      <w:pStyle w:val="ChapterNumber"/>
      <w:suff w:val="nothing"/>
      <w:lvlText w:val="CHAPTER %1"/>
      <w:lvlJc w:val="left"/>
      <w:pPr>
        <w:ind w:left="0" w:firstLine="0"/>
      </w:pPr>
      <w:rPr>
        <w:rFonts w:hint="default"/>
      </w:rPr>
    </w:lvl>
    <w:lvl w:ilvl="1">
      <w:start w:val="1"/>
      <w:numFmt w:val="decimal"/>
      <w:pStyle w:val="Heading1"/>
      <w:isLgl/>
      <w:lvlText w:val="%1.%2"/>
      <w:lvlJc w:val="left"/>
      <w:pPr>
        <w:tabs>
          <w:tab w:val="num" w:pos="720"/>
        </w:tabs>
        <w:ind w:left="720" w:hanging="720"/>
      </w:pPr>
      <w:rPr>
        <w:rFonts w:hint="default"/>
      </w:rPr>
    </w:lvl>
    <w:lvl w:ilvl="2">
      <w:start w:val="1"/>
      <w:numFmt w:val="decimal"/>
      <w:pStyle w:val="Heading2"/>
      <w:isLgl/>
      <w:lvlText w:val="%1.%2.%3"/>
      <w:lvlJc w:val="left"/>
      <w:pPr>
        <w:tabs>
          <w:tab w:val="num" w:pos="720"/>
        </w:tabs>
        <w:ind w:left="720" w:hanging="720"/>
      </w:pPr>
      <w:rPr>
        <w:rFonts w:hint="default"/>
      </w:rPr>
    </w:lvl>
    <w:lvl w:ilvl="3">
      <w:start w:val="1"/>
      <w:numFmt w:val="decimal"/>
      <w:pStyle w:val="Heading3"/>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lvlRestart w:val="1"/>
      <w:pStyle w:val="tableTitle"/>
      <w:isLgl/>
      <w:suff w:val="space"/>
      <w:lvlText w:val="Table %1.%6"/>
      <w:lvlJc w:val="left"/>
      <w:pPr>
        <w:ind w:left="0" w:firstLine="0"/>
      </w:pPr>
      <w:rPr>
        <w:rFonts w:hint="default"/>
      </w:rPr>
    </w:lvl>
    <w:lvl w:ilvl="6">
      <w:start w:val="1"/>
      <w:numFmt w:val="decimal"/>
      <w:lvlRestart w:val="1"/>
      <w:pStyle w:val="figureTitle"/>
      <w:isLgl/>
      <w:suff w:val="space"/>
      <w:lvlText w:val="Figure %1.%7"/>
      <w:lvlJc w:val="left"/>
      <w:pPr>
        <w:ind w:left="0" w:firstLine="0"/>
      </w:pPr>
      <w:rPr>
        <w:rFonts w:hint="default"/>
      </w:rPr>
    </w:lvl>
    <w:lvl w:ilvl="7">
      <w:start w:val="1"/>
      <w:numFmt w:val="decimal"/>
      <w:pStyle w:val="Heading5"/>
      <w:isLgl/>
      <w:lvlText w:val="%1.%2"/>
      <w:lvlJc w:val="left"/>
      <w:pPr>
        <w:tabs>
          <w:tab w:val="num" w:pos="1440"/>
        </w:tabs>
        <w:ind w:left="1440" w:hanging="1440"/>
      </w:pPr>
      <w:rPr>
        <w:rFonts w:hint="default"/>
      </w:rPr>
    </w:lvl>
    <w:lvl w:ilvl="8">
      <w:start w:val="1"/>
      <w:numFmt w:val="decimal"/>
      <w:isLgl/>
      <w:lvlText w:val="%1.%2.%3.%4.%5.%6.%7.%8.%9."/>
      <w:lvlJc w:val="left"/>
      <w:pPr>
        <w:tabs>
          <w:tab w:val="num" w:pos="4680"/>
        </w:tabs>
        <w:ind w:left="4320" w:hanging="1440"/>
      </w:pPr>
      <w:rPr>
        <w:rFonts w:hint="default"/>
      </w:rPr>
    </w:lvl>
  </w:abstractNum>
  <w:abstractNum w:abstractNumId="9" w15:restartNumberingAfterBreak="0">
    <w:nsid w:val="3FDE5ED9"/>
    <w:multiLevelType w:val="hybridMultilevel"/>
    <w:tmpl w:val="F4D8A04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475A08AD"/>
    <w:multiLevelType w:val="multilevel"/>
    <w:tmpl w:val="676C0B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decimal"/>
      <w:lvlText w:val="%4"/>
      <w:lvlJc w:val="left"/>
      <w:pPr>
        <w:ind w:left="3240" w:hanging="360"/>
      </w:pPr>
      <w:rPr>
        <w:rFonts w:hint="default"/>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4F4C69CF"/>
    <w:multiLevelType w:val="hybridMultilevel"/>
    <w:tmpl w:val="169CD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E1ACC"/>
    <w:multiLevelType w:val="hybridMultilevel"/>
    <w:tmpl w:val="94946E0C"/>
    <w:lvl w:ilvl="0" w:tplc="6CF4561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3B40A3C"/>
    <w:multiLevelType w:val="hybridMultilevel"/>
    <w:tmpl w:val="7B5AA648"/>
    <w:lvl w:ilvl="0" w:tplc="ADA04774">
      <w:start w:val="2"/>
      <w:numFmt w:val="bullet"/>
      <w:lvlText w:val="-"/>
      <w:lvlJc w:val="left"/>
      <w:pPr>
        <w:ind w:left="1352"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7D9A6185"/>
    <w:multiLevelType w:val="hybridMultilevel"/>
    <w:tmpl w:val="19C87D4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lvlOverride w:ilvl="0">
      <w:startOverride w:val="1"/>
    </w:lvlOverride>
  </w:num>
  <w:num w:numId="5">
    <w:abstractNumId w:val="7"/>
  </w:num>
  <w:num w:numId="6">
    <w:abstractNumId w:val="11"/>
  </w:num>
  <w:num w:numId="7">
    <w:abstractNumId w:val="10"/>
  </w:num>
  <w:num w:numId="8">
    <w:abstractNumId w:val="4"/>
  </w:num>
  <w:num w:numId="9">
    <w:abstractNumId w:val="14"/>
  </w:num>
  <w:num w:numId="10">
    <w:abstractNumId w:val="12"/>
  </w:num>
  <w:num w:numId="11">
    <w:abstractNumId w:val="9"/>
  </w:num>
  <w:num w:numId="12">
    <w:abstractNumId w:val="13"/>
  </w:num>
  <w:num w:numId="13">
    <w:abstractNumId w:val="6"/>
  </w:num>
  <w:num w:numId="14">
    <w:abstractNumId w:val="3"/>
  </w:num>
  <w:num w:numId="15">
    <w:abstractNumId w:val="8"/>
  </w:num>
  <w:num w:numId="16">
    <w:abstractNumId w:val="8"/>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de-DE" w:vendorID="64" w:dllVersion="6" w:nlCheck="1" w:checkStyle="0"/>
  <w:activeWritingStyle w:appName="MSWord" w:lang="en-US" w:vendorID="64" w:dllVersion="6" w:nlCheck="1" w:checkStyle="1"/>
  <w:activeWritingStyle w:appName="MSWord" w:lang="en-ID" w:vendorID="64" w:dllVersion="6" w:nlCheck="1" w:checkStyle="1"/>
  <w:activeWritingStyle w:appName="MSWord" w:lang="en-US" w:vendorID="64" w:dllVersion="4096" w:nlCheck="1" w:checkStyle="0"/>
  <w:activeWritingStyle w:appName="MSWord" w:lang="en-ID" w:vendorID="64" w:dllVersion="4096" w:nlCheck="1" w:checkStyle="0"/>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BF8"/>
    <w:rsid w:val="000018F9"/>
    <w:rsid w:val="00003CB0"/>
    <w:rsid w:val="000047B2"/>
    <w:rsid w:val="00004BCF"/>
    <w:rsid w:val="00004DBE"/>
    <w:rsid w:val="00004F54"/>
    <w:rsid w:val="0000698D"/>
    <w:rsid w:val="0001087D"/>
    <w:rsid w:val="0001088F"/>
    <w:rsid w:val="00011270"/>
    <w:rsid w:val="00011CDD"/>
    <w:rsid w:val="00012307"/>
    <w:rsid w:val="000124EF"/>
    <w:rsid w:val="00012876"/>
    <w:rsid w:val="00013C09"/>
    <w:rsid w:val="000160A7"/>
    <w:rsid w:val="00021502"/>
    <w:rsid w:val="00021549"/>
    <w:rsid w:val="00021E25"/>
    <w:rsid w:val="000235D5"/>
    <w:rsid w:val="000308E5"/>
    <w:rsid w:val="00032774"/>
    <w:rsid w:val="00032B9C"/>
    <w:rsid w:val="0003392F"/>
    <w:rsid w:val="00034D66"/>
    <w:rsid w:val="00036D23"/>
    <w:rsid w:val="00037DC1"/>
    <w:rsid w:val="00042022"/>
    <w:rsid w:val="00042632"/>
    <w:rsid w:val="00043675"/>
    <w:rsid w:val="000441E3"/>
    <w:rsid w:val="00045431"/>
    <w:rsid w:val="00045F93"/>
    <w:rsid w:val="000465E1"/>
    <w:rsid w:val="000525C5"/>
    <w:rsid w:val="000526AA"/>
    <w:rsid w:val="00052F8C"/>
    <w:rsid w:val="00053188"/>
    <w:rsid w:val="000541A2"/>
    <w:rsid w:val="00055EB9"/>
    <w:rsid w:val="00056C11"/>
    <w:rsid w:val="000613E1"/>
    <w:rsid w:val="000615A3"/>
    <w:rsid w:val="000639C9"/>
    <w:rsid w:val="00064D48"/>
    <w:rsid w:val="00065581"/>
    <w:rsid w:val="0006797B"/>
    <w:rsid w:val="00070C82"/>
    <w:rsid w:val="00071A5F"/>
    <w:rsid w:val="00071E76"/>
    <w:rsid w:val="00076ACA"/>
    <w:rsid w:val="00080EBE"/>
    <w:rsid w:val="000821E8"/>
    <w:rsid w:val="00083694"/>
    <w:rsid w:val="00084A4E"/>
    <w:rsid w:val="00091D68"/>
    <w:rsid w:val="00093693"/>
    <w:rsid w:val="00095948"/>
    <w:rsid w:val="00095BB4"/>
    <w:rsid w:val="000A09A9"/>
    <w:rsid w:val="000A0AA1"/>
    <w:rsid w:val="000A678C"/>
    <w:rsid w:val="000B01F8"/>
    <w:rsid w:val="000B2087"/>
    <w:rsid w:val="000B331A"/>
    <w:rsid w:val="000B3FE3"/>
    <w:rsid w:val="000B408D"/>
    <w:rsid w:val="000B40B5"/>
    <w:rsid w:val="000B555B"/>
    <w:rsid w:val="000B7FE7"/>
    <w:rsid w:val="000C07F8"/>
    <w:rsid w:val="000C1AEE"/>
    <w:rsid w:val="000C22C7"/>
    <w:rsid w:val="000C2C44"/>
    <w:rsid w:val="000C7E9F"/>
    <w:rsid w:val="000D182F"/>
    <w:rsid w:val="000D3FEA"/>
    <w:rsid w:val="000D705A"/>
    <w:rsid w:val="000E118B"/>
    <w:rsid w:val="000E612C"/>
    <w:rsid w:val="000F37FA"/>
    <w:rsid w:val="000F62FB"/>
    <w:rsid w:val="00102477"/>
    <w:rsid w:val="001044CF"/>
    <w:rsid w:val="00104E84"/>
    <w:rsid w:val="001069E5"/>
    <w:rsid w:val="00106D40"/>
    <w:rsid w:val="001075AF"/>
    <w:rsid w:val="001100EE"/>
    <w:rsid w:val="00110F8D"/>
    <w:rsid w:val="0011295C"/>
    <w:rsid w:val="00117926"/>
    <w:rsid w:val="00117C1A"/>
    <w:rsid w:val="001207B3"/>
    <w:rsid w:val="00122036"/>
    <w:rsid w:val="0012335D"/>
    <w:rsid w:val="0012466F"/>
    <w:rsid w:val="001250F0"/>
    <w:rsid w:val="00130A3B"/>
    <w:rsid w:val="0013431B"/>
    <w:rsid w:val="00136595"/>
    <w:rsid w:val="00137F7F"/>
    <w:rsid w:val="00142163"/>
    <w:rsid w:val="00142877"/>
    <w:rsid w:val="00142C6D"/>
    <w:rsid w:val="00143060"/>
    <w:rsid w:val="001440AF"/>
    <w:rsid w:val="001515EC"/>
    <w:rsid w:val="00151745"/>
    <w:rsid w:val="00153D51"/>
    <w:rsid w:val="00154096"/>
    <w:rsid w:val="0015554F"/>
    <w:rsid w:val="00160996"/>
    <w:rsid w:val="00160C28"/>
    <w:rsid w:val="00160EA6"/>
    <w:rsid w:val="00161E57"/>
    <w:rsid w:val="00162903"/>
    <w:rsid w:val="001631A6"/>
    <w:rsid w:val="0016392C"/>
    <w:rsid w:val="00163D0C"/>
    <w:rsid w:val="001643D3"/>
    <w:rsid w:val="001654C7"/>
    <w:rsid w:val="001657AE"/>
    <w:rsid w:val="00165FFD"/>
    <w:rsid w:val="00166383"/>
    <w:rsid w:val="00166F0E"/>
    <w:rsid w:val="00174820"/>
    <w:rsid w:val="00174B01"/>
    <w:rsid w:val="00177B4B"/>
    <w:rsid w:val="00181169"/>
    <w:rsid w:val="00181FC2"/>
    <w:rsid w:val="001841DB"/>
    <w:rsid w:val="00187009"/>
    <w:rsid w:val="0018750E"/>
    <w:rsid w:val="00187C41"/>
    <w:rsid w:val="00187F93"/>
    <w:rsid w:val="00190AE9"/>
    <w:rsid w:val="00190BAD"/>
    <w:rsid w:val="001912E6"/>
    <w:rsid w:val="001948EF"/>
    <w:rsid w:val="00194C88"/>
    <w:rsid w:val="00195A1A"/>
    <w:rsid w:val="001A2FC1"/>
    <w:rsid w:val="001A32E6"/>
    <w:rsid w:val="001A3A32"/>
    <w:rsid w:val="001A3EE2"/>
    <w:rsid w:val="001A40CF"/>
    <w:rsid w:val="001A5FEA"/>
    <w:rsid w:val="001A69CC"/>
    <w:rsid w:val="001A6DEA"/>
    <w:rsid w:val="001A7305"/>
    <w:rsid w:val="001A7CCA"/>
    <w:rsid w:val="001B39BC"/>
    <w:rsid w:val="001B39FB"/>
    <w:rsid w:val="001B54C9"/>
    <w:rsid w:val="001B7191"/>
    <w:rsid w:val="001C1768"/>
    <w:rsid w:val="001C2BF8"/>
    <w:rsid w:val="001C4B61"/>
    <w:rsid w:val="001C76B9"/>
    <w:rsid w:val="001D2BEA"/>
    <w:rsid w:val="001D3227"/>
    <w:rsid w:val="001D55CB"/>
    <w:rsid w:val="001D6E9F"/>
    <w:rsid w:val="001D732D"/>
    <w:rsid w:val="001E0D39"/>
    <w:rsid w:val="001E3BC9"/>
    <w:rsid w:val="001E4EE3"/>
    <w:rsid w:val="001E7674"/>
    <w:rsid w:val="001E7DE3"/>
    <w:rsid w:val="001F3E13"/>
    <w:rsid w:val="001F5E94"/>
    <w:rsid w:val="001F673F"/>
    <w:rsid w:val="001F77F1"/>
    <w:rsid w:val="001F7A3B"/>
    <w:rsid w:val="00200497"/>
    <w:rsid w:val="0020131D"/>
    <w:rsid w:val="0020213E"/>
    <w:rsid w:val="0020307C"/>
    <w:rsid w:val="00211E1F"/>
    <w:rsid w:val="002138CD"/>
    <w:rsid w:val="0021469A"/>
    <w:rsid w:val="0021704C"/>
    <w:rsid w:val="0021706D"/>
    <w:rsid w:val="00217FA7"/>
    <w:rsid w:val="00220167"/>
    <w:rsid w:val="002214F6"/>
    <w:rsid w:val="00221718"/>
    <w:rsid w:val="00222607"/>
    <w:rsid w:val="00225347"/>
    <w:rsid w:val="00227C6B"/>
    <w:rsid w:val="0023008E"/>
    <w:rsid w:val="00232966"/>
    <w:rsid w:val="00234B3A"/>
    <w:rsid w:val="0023511E"/>
    <w:rsid w:val="00235887"/>
    <w:rsid w:val="00237570"/>
    <w:rsid w:val="002375FB"/>
    <w:rsid w:val="00240CBE"/>
    <w:rsid w:val="00244B6C"/>
    <w:rsid w:val="00245B80"/>
    <w:rsid w:val="00253D14"/>
    <w:rsid w:val="00254D95"/>
    <w:rsid w:val="002550FA"/>
    <w:rsid w:val="002560EB"/>
    <w:rsid w:val="0026096A"/>
    <w:rsid w:val="00262463"/>
    <w:rsid w:val="00262D7E"/>
    <w:rsid w:val="002660CE"/>
    <w:rsid w:val="002668B1"/>
    <w:rsid w:val="00266A79"/>
    <w:rsid w:val="00267940"/>
    <w:rsid w:val="00271BD0"/>
    <w:rsid w:val="00275C93"/>
    <w:rsid w:val="0027691D"/>
    <w:rsid w:val="00280652"/>
    <w:rsid w:val="00282F4D"/>
    <w:rsid w:val="00286673"/>
    <w:rsid w:val="002876B3"/>
    <w:rsid w:val="0028786F"/>
    <w:rsid w:val="002907C2"/>
    <w:rsid w:val="0029104B"/>
    <w:rsid w:val="00292801"/>
    <w:rsid w:val="0029329B"/>
    <w:rsid w:val="0029517B"/>
    <w:rsid w:val="002955E4"/>
    <w:rsid w:val="002A011C"/>
    <w:rsid w:val="002A1772"/>
    <w:rsid w:val="002A5589"/>
    <w:rsid w:val="002A55B6"/>
    <w:rsid w:val="002A648F"/>
    <w:rsid w:val="002B03A7"/>
    <w:rsid w:val="002B102C"/>
    <w:rsid w:val="002B5025"/>
    <w:rsid w:val="002B61F5"/>
    <w:rsid w:val="002B6DA8"/>
    <w:rsid w:val="002C0902"/>
    <w:rsid w:val="002C1EF9"/>
    <w:rsid w:val="002C27D1"/>
    <w:rsid w:val="002C7380"/>
    <w:rsid w:val="002C7A09"/>
    <w:rsid w:val="002D0790"/>
    <w:rsid w:val="002D1714"/>
    <w:rsid w:val="002D4E96"/>
    <w:rsid w:val="002D5301"/>
    <w:rsid w:val="002D7EBE"/>
    <w:rsid w:val="002D7F58"/>
    <w:rsid w:val="002E0C02"/>
    <w:rsid w:val="002E0FFE"/>
    <w:rsid w:val="002E39F2"/>
    <w:rsid w:val="002E6931"/>
    <w:rsid w:val="002E6A37"/>
    <w:rsid w:val="002E71FA"/>
    <w:rsid w:val="002F13B4"/>
    <w:rsid w:val="002F25F0"/>
    <w:rsid w:val="002F4858"/>
    <w:rsid w:val="002F6A3A"/>
    <w:rsid w:val="00300683"/>
    <w:rsid w:val="00301346"/>
    <w:rsid w:val="00303D3E"/>
    <w:rsid w:val="00305C2A"/>
    <w:rsid w:val="00307AD6"/>
    <w:rsid w:val="00312D8E"/>
    <w:rsid w:val="003147C8"/>
    <w:rsid w:val="003149EC"/>
    <w:rsid w:val="003164F6"/>
    <w:rsid w:val="00322952"/>
    <w:rsid w:val="00324B1B"/>
    <w:rsid w:val="00325165"/>
    <w:rsid w:val="00326AC2"/>
    <w:rsid w:val="00327747"/>
    <w:rsid w:val="00330139"/>
    <w:rsid w:val="003304CF"/>
    <w:rsid w:val="00330B48"/>
    <w:rsid w:val="0033458F"/>
    <w:rsid w:val="00336A1F"/>
    <w:rsid w:val="00337CE3"/>
    <w:rsid w:val="00340651"/>
    <w:rsid w:val="00344F08"/>
    <w:rsid w:val="00344FA7"/>
    <w:rsid w:val="003470F0"/>
    <w:rsid w:val="00353625"/>
    <w:rsid w:val="003539AB"/>
    <w:rsid w:val="00353B99"/>
    <w:rsid w:val="00354352"/>
    <w:rsid w:val="00354CC9"/>
    <w:rsid w:val="00355C9B"/>
    <w:rsid w:val="00357110"/>
    <w:rsid w:val="00361B7A"/>
    <w:rsid w:val="00361C55"/>
    <w:rsid w:val="003622DF"/>
    <w:rsid w:val="00362EA3"/>
    <w:rsid w:val="003633A8"/>
    <w:rsid w:val="00363752"/>
    <w:rsid w:val="00363C68"/>
    <w:rsid w:val="0037016B"/>
    <w:rsid w:val="00372F0F"/>
    <w:rsid w:val="0037625F"/>
    <w:rsid w:val="00376450"/>
    <w:rsid w:val="003764F8"/>
    <w:rsid w:val="00383581"/>
    <w:rsid w:val="003846B8"/>
    <w:rsid w:val="00384B21"/>
    <w:rsid w:val="00386E99"/>
    <w:rsid w:val="0038741C"/>
    <w:rsid w:val="00391794"/>
    <w:rsid w:val="0039191B"/>
    <w:rsid w:val="00392125"/>
    <w:rsid w:val="003939A9"/>
    <w:rsid w:val="00394F96"/>
    <w:rsid w:val="00395BFB"/>
    <w:rsid w:val="003A213A"/>
    <w:rsid w:val="003A2593"/>
    <w:rsid w:val="003A5BFB"/>
    <w:rsid w:val="003A64C5"/>
    <w:rsid w:val="003B0311"/>
    <w:rsid w:val="003B09AA"/>
    <w:rsid w:val="003B17EC"/>
    <w:rsid w:val="003B48AA"/>
    <w:rsid w:val="003B6D3F"/>
    <w:rsid w:val="003C32B3"/>
    <w:rsid w:val="003C44AE"/>
    <w:rsid w:val="003D10C2"/>
    <w:rsid w:val="003D2F49"/>
    <w:rsid w:val="003D3C88"/>
    <w:rsid w:val="003D6115"/>
    <w:rsid w:val="003D6ECC"/>
    <w:rsid w:val="003D7ACF"/>
    <w:rsid w:val="003E2442"/>
    <w:rsid w:val="003E65A3"/>
    <w:rsid w:val="003E69CB"/>
    <w:rsid w:val="003E70C0"/>
    <w:rsid w:val="003E74A4"/>
    <w:rsid w:val="003F1FAF"/>
    <w:rsid w:val="003F46FB"/>
    <w:rsid w:val="003F650D"/>
    <w:rsid w:val="003F6A66"/>
    <w:rsid w:val="003F708C"/>
    <w:rsid w:val="003F7660"/>
    <w:rsid w:val="004005FD"/>
    <w:rsid w:val="00403E9E"/>
    <w:rsid w:val="00404963"/>
    <w:rsid w:val="00404CBC"/>
    <w:rsid w:val="00404E36"/>
    <w:rsid w:val="0040617C"/>
    <w:rsid w:val="00407750"/>
    <w:rsid w:val="00410F83"/>
    <w:rsid w:val="00415091"/>
    <w:rsid w:val="00415D41"/>
    <w:rsid w:val="00416B12"/>
    <w:rsid w:val="00420CD6"/>
    <w:rsid w:val="0042193F"/>
    <w:rsid w:val="00421F0C"/>
    <w:rsid w:val="00423101"/>
    <w:rsid w:val="00426B82"/>
    <w:rsid w:val="00430466"/>
    <w:rsid w:val="0043106F"/>
    <w:rsid w:val="00432136"/>
    <w:rsid w:val="0044124F"/>
    <w:rsid w:val="00442FAF"/>
    <w:rsid w:val="004430C7"/>
    <w:rsid w:val="00443707"/>
    <w:rsid w:val="004457CC"/>
    <w:rsid w:val="0044613F"/>
    <w:rsid w:val="004467D8"/>
    <w:rsid w:val="00447D14"/>
    <w:rsid w:val="00450E60"/>
    <w:rsid w:val="00454D37"/>
    <w:rsid w:val="004556CF"/>
    <w:rsid w:val="00456940"/>
    <w:rsid w:val="00461627"/>
    <w:rsid w:val="00462A72"/>
    <w:rsid w:val="00463E67"/>
    <w:rsid w:val="004674FB"/>
    <w:rsid w:val="0047041B"/>
    <w:rsid w:val="004716E4"/>
    <w:rsid w:val="0047240D"/>
    <w:rsid w:val="00472A27"/>
    <w:rsid w:val="00473272"/>
    <w:rsid w:val="00473326"/>
    <w:rsid w:val="00474684"/>
    <w:rsid w:val="0047537A"/>
    <w:rsid w:val="00476961"/>
    <w:rsid w:val="00484B79"/>
    <w:rsid w:val="00487A0E"/>
    <w:rsid w:val="004927A5"/>
    <w:rsid w:val="0049334F"/>
    <w:rsid w:val="0049364C"/>
    <w:rsid w:val="00493B3D"/>
    <w:rsid w:val="00495CA5"/>
    <w:rsid w:val="00495F2B"/>
    <w:rsid w:val="0049691D"/>
    <w:rsid w:val="00497720"/>
    <w:rsid w:val="004A0AFB"/>
    <w:rsid w:val="004A7E83"/>
    <w:rsid w:val="004A7EBA"/>
    <w:rsid w:val="004B0B09"/>
    <w:rsid w:val="004B15D3"/>
    <w:rsid w:val="004B1C9D"/>
    <w:rsid w:val="004B2887"/>
    <w:rsid w:val="004B32A6"/>
    <w:rsid w:val="004B3958"/>
    <w:rsid w:val="004B4325"/>
    <w:rsid w:val="004B4C9C"/>
    <w:rsid w:val="004B4E5B"/>
    <w:rsid w:val="004C2BB4"/>
    <w:rsid w:val="004C2D34"/>
    <w:rsid w:val="004C3799"/>
    <w:rsid w:val="004C3E0B"/>
    <w:rsid w:val="004C3FE1"/>
    <w:rsid w:val="004C4DE4"/>
    <w:rsid w:val="004D1BE7"/>
    <w:rsid w:val="004D2207"/>
    <w:rsid w:val="004D5387"/>
    <w:rsid w:val="004D749E"/>
    <w:rsid w:val="004E0865"/>
    <w:rsid w:val="004E1CD1"/>
    <w:rsid w:val="004E3657"/>
    <w:rsid w:val="004E3F7F"/>
    <w:rsid w:val="004E4024"/>
    <w:rsid w:val="004E59A1"/>
    <w:rsid w:val="004E6D23"/>
    <w:rsid w:val="004E767C"/>
    <w:rsid w:val="004E7CD2"/>
    <w:rsid w:val="004E7DD8"/>
    <w:rsid w:val="004F0DA0"/>
    <w:rsid w:val="004F326D"/>
    <w:rsid w:val="004F339C"/>
    <w:rsid w:val="004F391B"/>
    <w:rsid w:val="004F7A32"/>
    <w:rsid w:val="00500BA0"/>
    <w:rsid w:val="005014AE"/>
    <w:rsid w:val="00504572"/>
    <w:rsid w:val="00505266"/>
    <w:rsid w:val="005067E3"/>
    <w:rsid w:val="00510504"/>
    <w:rsid w:val="0051123C"/>
    <w:rsid w:val="00511863"/>
    <w:rsid w:val="00511DA8"/>
    <w:rsid w:val="005153EB"/>
    <w:rsid w:val="005165EB"/>
    <w:rsid w:val="005170D1"/>
    <w:rsid w:val="00520CAA"/>
    <w:rsid w:val="0052306D"/>
    <w:rsid w:val="0052515B"/>
    <w:rsid w:val="00525211"/>
    <w:rsid w:val="0052662D"/>
    <w:rsid w:val="00526B15"/>
    <w:rsid w:val="00527AAA"/>
    <w:rsid w:val="00527E09"/>
    <w:rsid w:val="005301CB"/>
    <w:rsid w:val="00533D08"/>
    <w:rsid w:val="00534B8C"/>
    <w:rsid w:val="0053537C"/>
    <w:rsid w:val="00535EBD"/>
    <w:rsid w:val="005377E4"/>
    <w:rsid w:val="00542303"/>
    <w:rsid w:val="0054517C"/>
    <w:rsid w:val="00546AC1"/>
    <w:rsid w:val="00554D1C"/>
    <w:rsid w:val="0056056C"/>
    <w:rsid w:val="00560FEE"/>
    <w:rsid w:val="00561F8A"/>
    <w:rsid w:val="0056292F"/>
    <w:rsid w:val="005635D4"/>
    <w:rsid w:val="00563929"/>
    <w:rsid w:val="00566527"/>
    <w:rsid w:val="005679AE"/>
    <w:rsid w:val="00570FA0"/>
    <w:rsid w:val="00572573"/>
    <w:rsid w:val="00572CDE"/>
    <w:rsid w:val="005735B5"/>
    <w:rsid w:val="00574113"/>
    <w:rsid w:val="00576A87"/>
    <w:rsid w:val="00576D32"/>
    <w:rsid w:val="00576E6B"/>
    <w:rsid w:val="0057787D"/>
    <w:rsid w:val="00577B50"/>
    <w:rsid w:val="00580619"/>
    <w:rsid w:val="00580D37"/>
    <w:rsid w:val="0058226B"/>
    <w:rsid w:val="00586F21"/>
    <w:rsid w:val="005924C4"/>
    <w:rsid w:val="00592B5E"/>
    <w:rsid w:val="00593556"/>
    <w:rsid w:val="005940BA"/>
    <w:rsid w:val="00594702"/>
    <w:rsid w:val="00596B83"/>
    <w:rsid w:val="005A2321"/>
    <w:rsid w:val="005A26B2"/>
    <w:rsid w:val="005A3852"/>
    <w:rsid w:val="005A3AB5"/>
    <w:rsid w:val="005A3C80"/>
    <w:rsid w:val="005A4C08"/>
    <w:rsid w:val="005A719E"/>
    <w:rsid w:val="005A76AC"/>
    <w:rsid w:val="005B09D5"/>
    <w:rsid w:val="005B3701"/>
    <w:rsid w:val="005B42F0"/>
    <w:rsid w:val="005B5119"/>
    <w:rsid w:val="005B52A1"/>
    <w:rsid w:val="005B5506"/>
    <w:rsid w:val="005C16A4"/>
    <w:rsid w:val="005D02BE"/>
    <w:rsid w:val="005D0D95"/>
    <w:rsid w:val="005D1BB5"/>
    <w:rsid w:val="005D23D9"/>
    <w:rsid w:val="005D6AB2"/>
    <w:rsid w:val="005D7524"/>
    <w:rsid w:val="005E1AC2"/>
    <w:rsid w:val="005E2234"/>
    <w:rsid w:val="005E2A8C"/>
    <w:rsid w:val="005E4F86"/>
    <w:rsid w:val="005E509C"/>
    <w:rsid w:val="005E5148"/>
    <w:rsid w:val="005E7CF9"/>
    <w:rsid w:val="005F1BFF"/>
    <w:rsid w:val="005F2B38"/>
    <w:rsid w:val="005F2C0B"/>
    <w:rsid w:val="005F3589"/>
    <w:rsid w:val="005F42E7"/>
    <w:rsid w:val="005F5966"/>
    <w:rsid w:val="005F6C2E"/>
    <w:rsid w:val="00603156"/>
    <w:rsid w:val="0060537F"/>
    <w:rsid w:val="006062C8"/>
    <w:rsid w:val="00607556"/>
    <w:rsid w:val="006109F6"/>
    <w:rsid w:val="006112F9"/>
    <w:rsid w:val="00615150"/>
    <w:rsid w:val="006176FF"/>
    <w:rsid w:val="0062226E"/>
    <w:rsid w:val="006259B5"/>
    <w:rsid w:val="0062634D"/>
    <w:rsid w:val="00626386"/>
    <w:rsid w:val="006326D6"/>
    <w:rsid w:val="006328A4"/>
    <w:rsid w:val="00632D14"/>
    <w:rsid w:val="00633D8C"/>
    <w:rsid w:val="00635387"/>
    <w:rsid w:val="006369FA"/>
    <w:rsid w:val="00637F14"/>
    <w:rsid w:val="006400AB"/>
    <w:rsid w:val="00644CAA"/>
    <w:rsid w:val="00645E1A"/>
    <w:rsid w:val="006516CC"/>
    <w:rsid w:val="0065664D"/>
    <w:rsid w:val="006615FC"/>
    <w:rsid w:val="006621DA"/>
    <w:rsid w:val="00663D3E"/>
    <w:rsid w:val="0066489F"/>
    <w:rsid w:val="00664FEF"/>
    <w:rsid w:val="00665115"/>
    <w:rsid w:val="0066513F"/>
    <w:rsid w:val="00665246"/>
    <w:rsid w:val="00666715"/>
    <w:rsid w:val="00670783"/>
    <w:rsid w:val="00673417"/>
    <w:rsid w:val="00673A07"/>
    <w:rsid w:val="00674DB6"/>
    <w:rsid w:val="00677367"/>
    <w:rsid w:val="006815BA"/>
    <w:rsid w:val="00682684"/>
    <w:rsid w:val="0069062F"/>
    <w:rsid w:val="00691640"/>
    <w:rsid w:val="006916BF"/>
    <w:rsid w:val="00691714"/>
    <w:rsid w:val="006926D9"/>
    <w:rsid w:val="00692FEC"/>
    <w:rsid w:val="00693A72"/>
    <w:rsid w:val="00697C83"/>
    <w:rsid w:val="006A037C"/>
    <w:rsid w:val="006A13C8"/>
    <w:rsid w:val="006A1861"/>
    <w:rsid w:val="006A190C"/>
    <w:rsid w:val="006A73A3"/>
    <w:rsid w:val="006A7BB9"/>
    <w:rsid w:val="006B1D2F"/>
    <w:rsid w:val="006B1E1E"/>
    <w:rsid w:val="006B4F31"/>
    <w:rsid w:val="006B711D"/>
    <w:rsid w:val="006C2F04"/>
    <w:rsid w:val="006C427C"/>
    <w:rsid w:val="006C55F4"/>
    <w:rsid w:val="006C5D21"/>
    <w:rsid w:val="006C6AF1"/>
    <w:rsid w:val="006C7B5F"/>
    <w:rsid w:val="006D0FC3"/>
    <w:rsid w:val="006D167D"/>
    <w:rsid w:val="006D330B"/>
    <w:rsid w:val="006D3DE5"/>
    <w:rsid w:val="006D4569"/>
    <w:rsid w:val="006D620C"/>
    <w:rsid w:val="006E1A4C"/>
    <w:rsid w:val="006E2AA3"/>
    <w:rsid w:val="006E4210"/>
    <w:rsid w:val="006E5914"/>
    <w:rsid w:val="006E671E"/>
    <w:rsid w:val="006F0150"/>
    <w:rsid w:val="006F2C24"/>
    <w:rsid w:val="006F4696"/>
    <w:rsid w:val="006F65F8"/>
    <w:rsid w:val="006F6C16"/>
    <w:rsid w:val="00703CAB"/>
    <w:rsid w:val="00704B02"/>
    <w:rsid w:val="0071183A"/>
    <w:rsid w:val="00711AC4"/>
    <w:rsid w:val="00712285"/>
    <w:rsid w:val="00715654"/>
    <w:rsid w:val="00720BFC"/>
    <w:rsid w:val="00721066"/>
    <w:rsid w:val="007263DF"/>
    <w:rsid w:val="00726920"/>
    <w:rsid w:val="00734422"/>
    <w:rsid w:val="007357E2"/>
    <w:rsid w:val="007376D6"/>
    <w:rsid w:val="00737927"/>
    <w:rsid w:val="0074011E"/>
    <w:rsid w:val="00740F3B"/>
    <w:rsid w:val="00741363"/>
    <w:rsid w:val="0074382F"/>
    <w:rsid w:val="00745577"/>
    <w:rsid w:val="0074575D"/>
    <w:rsid w:val="00745A5B"/>
    <w:rsid w:val="0074617E"/>
    <w:rsid w:val="00747917"/>
    <w:rsid w:val="0075524C"/>
    <w:rsid w:val="007574E4"/>
    <w:rsid w:val="00757951"/>
    <w:rsid w:val="00761BD7"/>
    <w:rsid w:val="007657A4"/>
    <w:rsid w:val="007660D9"/>
    <w:rsid w:val="0077650D"/>
    <w:rsid w:val="00776903"/>
    <w:rsid w:val="007774D4"/>
    <w:rsid w:val="00780112"/>
    <w:rsid w:val="0078215E"/>
    <w:rsid w:val="007823FF"/>
    <w:rsid w:val="00787E2E"/>
    <w:rsid w:val="007909A6"/>
    <w:rsid w:val="00793AB2"/>
    <w:rsid w:val="00794010"/>
    <w:rsid w:val="00794533"/>
    <w:rsid w:val="00794761"/>
    <w:rsid w:val="007A2E49"/>
    <w:rsid w:val="007A3BC2"/>
    <w:rsid w:val="007A42C8"/>
    <w:rsid w:val="007A49EF"/>
    <w:rsid w:val="007A52EE"/>
    <w:rsid w:val="007A7B69"/>
    <w:rsid w:val="007A7C6B"/>
    <w:rsid w:val="007B3521"/>
    <w:rsid w:val="007B3780"/>
    <w:rsid w:val="007B422F"/>
    <w:rsid w:val="007B42AC"/>
    <w:rsid w:val="007B6DBA"/>
    <w:rsid w:val="007C1590"/>
    <w:rsid w:val="007C1D90"/>
    <w:rsid w:val="007C258F"/>
    <w:rsid w:val="007C4424"/>
    <w:rsid w:val="007C47C3"/>
    <w:rsid w:val="007C559B"/>
    <w:rsid w:val="007D027A"/>
    <w:rsid w:val="007D0EF8"/>
    <w:rsid w:val="007D1977"/>
    <w:rsid w:val="007D28A4"/>
    <w:rsid w:val="007D2BE4"/>
    <w:rsid w:val="007D2CEC"/>
    <w:rsid w:val="007D3F8C"/>
    <w:rsid w:val="007D45AB"/>
    <w:rsid w:val="007D4898"/>
    <w:rsid w:val="007D4E99"/>
    <w:rsid w:val="007D5F70"/>
    <w:rsid w:val="007D6463"/>
    <w:rsid w:val="007D7FE1"/>
    <w:rsid w:val="007E21C7"/>
    <w:rsid w:val="007E3877"/>
    <w:rsid w:val="007E4D07"/>
    <w:rsid w:val="007E4E8D"/>
    <w:rsid w:val="007E69CC"/>
    <w:rsid w:val="007F059E"/>
    <w:rsid w:val="007F0D64"/>
    <w:rsid w:val="007F4DDD"/>
    <w:rsid w:val="007F549A"/>
    <w:rsid w:val="00800251"/>
    <w:rsid w:val="00802767"/>
    <w:rsid w:val="00802CDF"/>
    <w:rsid w:val="00803ACE"/>
    <w:rsid w:val="00803F94"/>
    <w:rsid w:val="00805BCB"/>
    <w:rsid w:val="00810360"/>
    <w:rsid w:val="008107BD"/>
    <w:rsid w:val="008120E3"/>
    <w:rsid w:val="00813322"/>
    <w:rsid w:val="00815E6F"/>
    <w:rsid w:val="00815EDC"/>
    <w:rsid w:val="0081623F"/>
    <w:rsid w:val="00817E74"/>
    <w:rsid w:val="00820438"/>
    <w:rsid w:val="008205FF"/>
    <w:rsid w:val="0082444A"/>
    <w:rsid w:val="00830ED9"/>
    <w:rsid w:val="00831701"/>
    <w:rsid w:val="00831BC7"/>
    <w:rsid w:val="00832768"/>
    <w:rsid w:val="00832CAF"/>
    <w:rsid w:val="008330B0"/>
    <w:rsid w:val="00835C41"/>
    <w:rsid w:val="008409C2"/>
    <w:rsid w:val="00841715"/>
    <w:rsid w:val="00842092"/>
    <w:rsid w:val="0084218C"/>
    <w:rsid w:val="00844D18"/>
    <w:rsid w:val="0084547B"/>
    <w:rsid w:val="00846E9A"/>
    <w:rsid w:val="00850268"/>
    <w:rsid w:val="00851B1C"/>
    <w:rsid w:val="00852894"/>
    <w:rsid w:val="008536AB"/>
    <w:rsid w:val="00854382"/>
    <w:rsid w:val="00854836"/>
    <w:rsid w:val="008549CC"/>
    <w:rsid w:val="00856C24"/>
    <w:rsid w:val="0085775F"/>
    <w:rsid w:val="00860EEF"/>
    <w:rsid w:val="00862A58"/>
    <w:rsid w:val="008647AD"/>
    <w:rsid w:val="00864914"/>
    <w:rsid w:val="00865A30"/>
    <w:rsid w:val="008663C8"/>
    <w:rsid w:val="00867E9D"/>
    <w:rsid w:val="00871B06"/>
    <w:rsid w:val="00871B4D"/>
    <w:rsid w:val="0087322A"/>
    <w:rsid w:val="008800BC"/>
    <w:rsid w:val="0088024C"/>
    <w:rsid w:val="0088096C"/>
    <w:rsid w:val="00881442"/>
    <w:rsid w:val="00882351"/>
    <w:rsid w:val="0088396F"/>
    <w:rsid w:val="008879D7"/>
    <w:rsid w:val="008907B6"/>
    <w:rsid w:val="008907EA"/>
    <w:rsid w:val="00893531"/>
    <w:rsid w:val="0089465A"/>
    <w:rsid w:val="00895183"/>
    <w:rsid w:val="00895990"/>
    <w:rsid w:val="00895AAA"/>
    <w:rsid w:val="00897A1D"/>
    <w:rsid w:val="008A13EF"/>
    <w:rsid w:val="008A2044"/>
    <w:rsid w:val="008A353E"/>
    <w:rsid w:val="008A73A1"/>
    <w:rsid w:val="008B1218"/>
    <w:rsid w:val="008B176B"/>
    <w:rsid w:val="008B1D26"/>
    <w:rsid w:val="008B223B"/>
    <w:rsid w:val="008B311E"/>
    <w:rsid w:val="008B3247"/>
    <w:rsid w:val="008B3E78"/>
    <w:rsid w:val="008B46AB"/>
    <w:rsid w:val="008B50D3"/>
    <w:rsid w:val="008B63FD"/>
    <w:rsid w:val="008B71FA"/>
    <w:rsid w:val="008C1E19"/>
    <w:rsid w:val="008C3FE4"/>
    <w:rsid w:val="008C57FA"/>
    <w:rsid w:val="008C7A7F"/>
    <w:rsid w:val="008D0DF6"/>
    <w:rsid w:val="008D1CDD"/>
    <w:rsid w:val="008D470D"/>
    <w:rsid w:val="008D4F9F"/>
    <w:rsid w:val="008D5D29"/>
    <w:rsid w:val="008D7BE3"/>
    <w:rsid w:val="008E3C46"/>
    <w:rsid w:val="008E5643"/>
    <w:rsid w:val="008E6096"/>
    <w:rsid w:val="008E68E0"/>
    <w:rsid w:val="008F01F1"/>
    <w:rsid w:val="008F15C0"/>
    <w:rsid w:val="008F353F"/>
    <w:rsid w:val="008F3AA6"/>
    <w:rsid w:val="008F5993"/>
    <w:rsid w:val="008F6586"/>
    <w:rsid w:val="008F71F0"/>
    <w:rsid w:val="009039C7"/>
    <w:rsid w:val="00903CCF"/>
    <w:rsid w:val="009122DC"/>
    <w:rsid w:val="00913F0A"/>
    <w:rsid w:val="00916198"/>
    <w:rsid w:val="00923DCB"/>
    <w:rsid w:val="0092439E"/>
    <w:rsid w:val="00924C28"/>
    <w:rsid w:val="00924F88"/>
    <w:rsid w:val="0092544B"/>
    <w:rsid w:val="00925AAA"/>
    <w:rsid w:val="00931CD1"/>
    <w:rsid w:val="00931DC1"/>
    <w:rsid w:val="0093274F"/>
    <w:rsid w:val="0093279C"/>
    <w:rsid w:val="00932D1A"/>
    <w:rsid w:val="00935891"/>
    <w:rsid w:val="00935C4E"/>
    <w:rsid w:val="0093759E"/>
    <w:rsid w:val="00940583"/>
    <w:rsid w:val="00942423"/>
    <w:rsid w:val="00945D37"/>
    <w:rsid w:val="009479A0"/>
    <w:rsid w:val="00947CC7"/>
    <w:rsid w:val="009524A7"/>
    <w:rsid w:val="009550E3"/>
    <w:rsid w:val="00960855"/>
    <w:rsid w:val="00962582"/>
    <w:rsid w:val="0096463E"/>
    <w:rsid w:val="00966824"/>
    <w:rsid w:val="00970B6F"/>
    <w:rsid w:val="0097108A"/>
    <w:rsid w:val="009742A8"/>
    <w:rsid w:val="009752A3"/>
    <w:rsid w:val="009755BF"/>
    <w:rsid w:val="0097768C"/>
    <w:rsid w:val="009800FD"/>
    <w:rsid w:val="009802FB"/>
    <w:rsid w:val="009806A3"/>
    <w:rsid w:val="00982D91"/>
    <w:rsid w:val="00982EEE"/>
    <w:rsid w:val="00984286"/>
    <w:rsid w:val="009861BA"/>
    <w:rsid w:val="00991910"/>
    <w:rsid w:val="00991AD1"/>
    <w:rsid w:val="00991BB6"/>
    <w:rsid w:val="00996A9D"/>
    <w:rsid w:val="00996D6F"/>
    <w:rsid w:val="009973D9"/>
    <w:rsid w:val="009977AA"/>
    <w:rsid w:val="009A4321"/>
    <w:rsid w:val="009A6147"/>
    <w:rsid w:val="009B0E85"/>
    <w:rsid w:val="009B0F53"/>
    <w:rsid w:val="009B29AF"/>
    <w:rsid w:val="009B4D94"/>
    <w:rsid w:val="009C43CA"/>
    <w:rsid w:val="009C5452"/>
    <w:rsid w:val="009C71B6"/>
    <w:rsid w:val="009C7334"/>
    <w:rsid w:val="009D20EB"/>
    <w:rsid w:val="009D2C23"/>
    <w:rsid w:val="009D52B2"/>
    <w:rsid w:val="009D5632"/>
    <w:rsid w:val="009D60A5"/>
    <w:rsid w:val="009D64F6"/>
    <w:rsid w:val="009D6CC2"/>
    <w:rsid w:val="009E08ED"/>
    <w:rsid w:val="009E37F7"/>
    <w:rsid w:val="009E3BEC"/>
    <w:rsid w:val="009E4AEF"/>
    <w:rsid w:val="009E581D"/>
    <w:rsid w:val="009F06C5"/>
    <w:rsid w:val="009F22DE"/>
    <w:rsid w:val="009F29B5"/>
    <w:rsid w:val="009F5E5A"/>
    <w:rsid w:val="00A022CD"/>
    <w:rsid w:val="00A025EB"/>
    <w:rsid w:val="00A0368C"/>
    <w:rsid w:val="00A04280"/>
    <w:rsid w:val="00A046EA"/>
    <w:rsid w:val="00A05EC3"/>
    <w:rsid w:val="00A06387"/>
    <w:rsid w:val="00A06D25"/>
    <w:rsid w:val="00A06F29"/>
    <w:rsid w:val="00A129E8"/>
    <w:rsid w:val="00A12F6E"/>
    <w:rsid w:val="00A13A69"/>
    <w:rsid w:val="00A14511"/>
    <w:rsid w:val="00A1548E"/>
    <w:rsid w:val="00A20E31"/>
    <w:rsid w:val="00A21739"/>
    <w:rsid w:val="00A22C4E"/>
    <w:rsid w:val="00A24070"/>
    <w:rsid w:val="00A24840"/>
    <w:rsid w:val="00A256C2"/>
    <w:rsid w:val="00A273C6"/>
    <w:rsid w:val="00A3251E"/>
    <w:rsid w:val="00A35D75"/>
    <w:rsid w:val="00A365FA"/>
    <w:rsid w:val="00A40F60"/>
    <w:rsid w:val="00A40FBD"/>
    <w:rsid w:val="00A44B67"/>
    <w:rsid w:val="00A47B94"/>
    <w:rsid w:val="00A50774"/>
    <w:rsid w:val="00A50ABE"/>
    <w:rsid w:val="00A51049"/>
    <w:rsid w:val="00A56BBB"/>
    <w:rsid w:val="00A56DBD"/>
    <w:rsid w:val="00A61859"/>
    <w:rsid w:val="00A621EE"/>
    <w:rsid w:val="00A71701"/>
    <w:rsid w:val="00A71AC8"/>
    <w:rsid w:val="00A7283C"/>
    <w:rsid w:val="00A72FB0"/>
    <w:rsid w:val="00A74F12"/>
    <w:rsid w:val="00A7551B"/>
    <w:rsid w:val="00A773A0"/>
    <w:rsid w:val="00A77BE1"/>
    <w:rsid w:val="00A832CE"/>
    <w:rsid w:val="00A85A05"/>
    <w:rsid w:val="00A85E26"/>
    <w:rsid w:val="00A8693A"/>
    <w:rsid w:val="00A92382"/>
    <w:rsid w:val="00A946E3"/>
    <w:rsid w:val="00A94DD1"/>
    <w:rsid w:val="00A970DC"/>
    <w:rsid w:val="00A97472"/>
    <w:rsid w:val="00A97D9B"/>
    <w:rsid w:val="00AA0529"/>
    <w:rsid w:val="00AA0623"/>
    <w:rsid w:val="00AA6642"/>
    <w:rsid w:val="00AA7FBA"/>
    <w:rsid w:val="00AB20AE"/>
    <w:rsid w:val="00AB47FF"/>
    <w:rsid w:val="00AB747B"/>
    <w:rsid w:val="00AC07E7"/>
    <w:rsid w:val="00AC0F30"/>
    <w:rsid w:val="00AC53AF"/>
    <w:rsid w:val="00AC64ED"/>
    <w:rsid w:val="00AC7485"/>
    <w:rsid w:val="00AD0440"/>
    <w:rsid w:val="00AD2272"/>
    <w:rsid w:val="00AD303A"/>
    <w:rsid w:val="00AD43F3"/>
    <w:rsid w:val="00AD490A"/>
    <w:rsid w:val="00AE0E13"/>
    <w:rsid w:val="00AE1229"/>
    <w:rsid w:val="00AE1624"/>
    <w:rsid w:val="00AE1CB3"/>
    <w:rsid w:val="00AE32B9"/>
    <w:rsid w:val="00AE3E14"/>
    <w:rsid w:val="00AE4309"/>
    <w:rsid w:val="00AF28CA"/>
    <w:rsid w:val="00AF3370"/>
    <w:rsid w:val="00AF3879"/>
    <w:rsid w:val="00AF56A6"/>
    <w:rsid w:val="00AF67A2"/>
    <w:rsid w:val="00B005D4"/>
    <w:rsid w:val="00B0240C"/>
    <w:rsid w:val="00B03064"/>
    <w:rsid w:val="00B043B4"/>
    <w:rsid w:val="00B06FB6"/>
    <w:rsid w:val="00B07503"/>
    <w:rsid w:val="00B112D1"/>
    <w:rsid w:val="00B12ED5"/>
    <w:rsid w:val="00B16861"/>
    <w:rsid w:val="00B238FB"/>
    <w:rsid w:val="00B23D2B"/>
    <w:rsid w:val="00B24F96"/>
    <w:rsid w:val="00B250A2"/>
    <w:rsid w:val="00B26C81"/>
    <w:rsid w:val="00B278F0"/>
    <w:rsid w:val="00B30637"/>
    <w:rsid w:val="00B30BF0"/>
    <w:rsid w:val="00B3290B"/>
    <w:rsid w:val="00B33521"/>
    <w:rsid w:val="00B35041"/>
    <w:rsid w:val="00B35D1A"/>
    <w:rsid w:val="00B3648B"/>
    <w:rsid w:val="00B401C3"/>
    <w:rsid w:val="00B42BF8"/>
    <w:rsid w:val="00B44836"/>
    <w:rsid w:val="00B44CA0"/>
    <w:rsid w:val="00B45218"/>
    <w:rsid w:val="00B4726C"/>
    <w:rsid w:val="00B47E3C"/>
    <w:rsid w:val="00B5021E"/>
    <w:rsid w:val="00B519BC"/>
    <w:rsid w:val="00B525F9"/>
    <w:rsid w:val="00B549C6"/>
    <w:rsid w:val="00B54A2E"/>
    <w:rsid w:val="00B55675"/>
    <w:rsid w:val="00B57C14"/>
    <w:rsid w:val="00B60ECF"/>
    <w:rsid w:val="00B62F3E"/>
    <w:rsid w:val="00B63F3C"/>
    <w:rsid w:val="00B64D41"/>
    <w:rsid w:val="00B65B59"/>
    <w:rsid w:val="00B66559"/>
    <w:rsid w:val="00B72065"/>
    <w:rsid w:val="00B761A3"/>
    <w:rsid w:val="00B80362"/>
    <w:rsid w:val="00B814FA"/>
    <w:rsid w:val="00B81F7B"/>
    <w:rsid w:val="00B83935"/>
    <w:rsid w:val="00B85584"/>
    <w:rsid w:val="00B861F6"/>
    <w:rsid w:val="00B9085D"/>
    <w:rsid w:val="00B923BA"/>
    <w:rsid w:val="00B92853"/>
    <w:rsid w:val="00B93059"/>
    <w:rsid w:val="00B947D0"/>
    <w:rsid w:val="00B95B0C"/>
    <w:rsid w:val="00B95BAE"/>
    <w:rsid w:val="00B96E52"/>
    <w:rsid w:val="00BA083B"/>
    <w:rsid w:val="00BA0C26"/>
    <w:rsid w:val="00BA274B"/>
    <w:rsid w:val="00BA2E81"/>
    <w:rsid w:val="00BA540F"/>
    <w:rsid w:val="00BA5F5E"/>
    <w:rsid w:val="00BA693E"/>
    <w:rsid w:val="00BA799D"/>
    <w:rsid w:val="00BB2308"/>
    <w:rsid w:val="00BB31DC"/>
    <w:rsid w:val="00BB3607"/>
    <w:rsid w:val="00BB3B82"/>
    <w:rsid w:val="00BB428B"/>
    <w:rsid w:val="00BB4E06"/>
    <w:rsid w:val="00BB5B2B"/>
    <w:rsid w:val="00BB6FF9"/>
    <w:rsid w:val="00BC4C5D"/>
    <w:rsid w:val="00BC7B30"/>
    <w:rsid w:val="00BD059E"/>
    <w:rsid w:val="00BD1424"/>
    <w:rsid w:val="00BD2782"/>
    <w:rsid w:val="00BD555E"/>
    <w:rsid w:val="00BE0651"/>
    <w:rsid w:val="00BE1579"/>
    <w:rsid w:val="00BE1928"/>
    <w:rsid w:val="00BE4145"/>
    <w:rsid w:val="00BE4236"/>
    <w:rsid w:val="00BE42DB"/>
    <w:rsid w:val="00BE43AF"/>
    <w:rsid w:val="00BF08E0"/>
    <w:rsid w:val="00BF28A5"/>
    <w:rsid w:val="00BF2DCE"/>
    <w:rsid w:val="00BF44E1"/>
    <w:rsid w:val="00BF491B"/>
    <w:rsid w:val="00BF4DF0"/>
    <w:rsid w:val="00BF6BE0"/>
    <w:rsid w:val="00C0012A"/>
    <w:rsid w:val="00C0409C"/>
    <w:rsid w:val="00C059C5"/>
    <w:rsid w:val="00C068CE"/>
    <w:rsid w:val="00C122C7"/>
    <w:rsid w:val="00C13510"/>
    <w:rsid w:val="00C14F37"/>
    <w:rsid w:val="00C1578D"/>
    <w:rsid w:val="00C15FA7"/>
    <w:rsid w:val="00C164D3"/>
    <w:rsid w:val="00C2059D"/>
    <w:rsid w:val="00C231A2"/>
    <w:rsid w:val="00C239EE"/>
    <w:rsid w:val="00C23C53"/>
    <w:rsid w:val="00C23ED9"/>
    <w:rsid w:val="00C24025"/>
    <w:rsid w:val="00C26053"/>
    <w:rsid w:val="00C33CE4"/>
    <w:rsid w:val="00C406CA"/>
    <w:rsid w:val="00C41314"/>
    <w:rsid w:val="00C417FC"/>
    <w:rsid w:val="00C41FB9"/>
    <w:rsid w:val="00C4317D"/>
    <w:rsid w:val="00C438D3"/>
    <w:rsid w:val="00C44BA6"/>
    <w:rsid w:val="00C457EF"/>
    <w:rsid w:val="00C45C18"/>
    <w:rsid w:val="00C46C88"/>
    <w:rsid w:val="00C47216"/>
    <w:rsid w:val="00C50B21"/>
    <w:rsid w:val="00C52D3F"/>
    <w:rsid w:val="00C5433D"/>
    <w:rsid w:val="00C5503F"/>
    <w:rsid w:val="00C607C1"/>
    <w:rsid w:val="00C624C8"/>
    <w:rsid w:val="00C63C77"/>
    <w:rsid w:val="00C65DA8"/>
    <w:rsid w:val="00C66CBF"/>
    <w:rsid w:val="00C67F00"/>
    <w:rsid w:val="00C703B7"/>
    <w:rsid w:val="00C712D3"/>
    <w:rsid w:val="00C71797"/>
    <w:rsid w:val="00C73DCC"/>
    <w:rsid w:val="00C7730A"/>
    <w:rsid w:val="00C77B66"/>
    <w:rsid w:val="00C82CCF"/>
    <w:rsid w:val="00C83360"/>
    <w:rsid w:val="00C86150"/>
    <w:rsid w:val="00C86465"/>
    <w:rsid w:val="00C92309"/>
    <w:rsid w:val="00C9368B"/>
    <w:rsid w:val="00C9383C"/>
    <w:rsid w:val="00C941B2"/>
    <w:rsid w:val="00C94A3C"/>
    <w:rsid w:val="00C95C72"/>
    <w:rsid w:val="00C962F0"/>
    <w:rsid w:val="00CA274A"/>
    <w:rsid w:val="00CA4C03"/>
    <w:rsid w:val="00CA6ED7"/>
    <w:rsid w:val="00CB12D1"/>
    <w:rsid w:val="00CB1AD6"/>
    <w:rsid w:val="00CB21D9"/>
    <w:rsid w:val="00CB2204"/>
    <w:rsid w:val="00CB4B2F"/>
    <w:rsid w:val="00CB4E4D"/>
    <w:rsid w:val="00CB68E1"/>
    <w:rsid w:val="00CB71C4"/>
    <w:rsid w:val="00CC307B"/>
    <w:rsid w:val="00CC3242"/>
    <w:rsid w:val="00CC3954"/>
    <w:rsid w:val="00CC6BA3"/>
    <w:rsid w:val="00CC7E72"/>
    <w:rsid w:val="00CD0EE2"/>
    <w:rsid w:val="00CD3289"/>
    <w:rsid w:val="00CD34A2"/>
    <w:rsid w:val="00CD3DEC"/>
    <w:rsid w:val="00CD4CE8"/>
    <w:rsid w:val="00CD6491"/>
    <w:rsid w:val="00CD7DDA"/>
    <w:rsid w:val="00CE1025"/>
    <w:rsid w:val="00CE1C11"/>
    <w:rsid w:val="00CE62FD"/>
    <w:rsid w:val="00CF0241"/>
    <w:rsid w:val="00CF167C"/>
    <w:rsid w:val="00CF2050"/>
    <w:rsid w:val="00CF34A5"/>
    <w:rsid w:val="00CF3E3D"/>
    <w:rsid w:val="00CF5EDD"/>
    <w:rsid w:val="00CF6586"/>
    <w:rsid w:val="00CF7DA6"/>
    <w:rsid w:val="00D005C6"/>
    <w:rsid w:val="00D00EBE"/>
    <w:rsid w:val="00D01469"/>
    <w:rsid w:val="00D0282F"/>
    <w:rsid w:val="00D055B4"/>
    <w:rsid w:val="00D06627"/>
    <w:rsid w:val="00D06B90"/>
    <w:rsid w:val="00D1285A"/>
    <w:rsid w:val="00D136B2"/>
    <w:rsid w:val="00D17566"/>
    <w:rsid w:val="00D23154"/>
    <w:rsid w:val="00D2322A"/>
    <w:rsid w:val="00D23520"/>
    <w:rsid w:val="00D23A73"/>
    <w:rsid w:val="00D25E16"/>
    <w:rsid w:val="00D30225"/>
    <w:rsid w:val="00D312F5"/>
    <w:rsid w:val="00D31C30"/>
    <w:rsid w:val="00D3445E"/>
    <w:rsid w:val="00D34EB7"/>
    <w:rsid w:val="00D354AD"/>
    <w:rsid w:val="00D37D50"/>
    <w:rsid w:val="00D40106"/>
    <w:rsid w:val="00D4108D"/>
    <w:rsid w:val="00D43443"/>
    <w:rsid w:val="00D449AF"/>
    <w:rsid w:val="00D45D4B"/>
    <w:rsid w:val="00D46C63"/>
    <w:rsid w:val="00D50336"/>
    <w:rsid w:val="00D5170F"/>
    <w:rsid w:val="00D51DD2"/>
    <w:rsid w:val="00D52856"/>
    <w:rsid w:val="00D534BF"/>
    <w:rsid w:val="00D54AD6"/>
    <w:rsid w:val="00D568B2"/>
    <w:rsid w:val="00D64A0C"/>
    <w:rsid w:val="00D70A49"/>
    <w:rsid w:val="00D723A3"/>
    <w:rsid w:val="00D72ADF"/>
    <w:rsid w:val="00D732FF"/>
    <w:rsid w:val="00D772BA"/>
    <w:rsid w:val="00D83247"/>
    <w:rsid w:val="00D83312"/>
    <w:rsid w:val="00D83B86"/>
    <w:rsid w:val="00D84546"/>
    <w:rsid w:val="00D84631"/>
    <w:rsid w:val="00D85E8E"/>
    <w:rsid w:val="00D90205"/>
    <w:rsid w:val="00D91B75"/>
    <w:rsid w:val="00D934C1"/>
    <w:rsid w:val="00D9395B"/>
    <w:rsid w:val="00D93CC7"/>
    <w:rsid w:val="00D94CF0"/>
    <w:rsid w:val="00D95D8F"/>
    <w:rsid w:val="00D961F6"/>
    <w:rsid w:val="00D9662A"/>
    <w:rsid w:val="00D9755F"/>
    <w:rsid w:val="00D97C98"/>
    <w:rsid w:val="00DA1D01"/>
    <w:rsid w:val="00DA3C1D"/>
    <w:rsid w:val="00DA53C2"/>
    <w:rsid w:val="00DA5713"/>
    <w:rsid w:val="00DA69E6"/>
    <w:rsid w:val="00DA74FE"/>
    <w:rsid w:val="00DA7EFF"/>
    <w:rsid w:val="00DB0965"/>
    <w:rsid w:val="00DB2679"/>
    <w:rsid w:val="00DB6EC8"/>
    <w:rsid w:val="00DB7B61"/>
    <w:rsid w:val="00DC0A83"/>
    <w:rsid w:val="00DC2681"/>
    <w:rsid w:val="00DC361C"/>
    <w:rsid w:val="00DC3917"/>
    <w:rsid w:val="00DC59DB"/>
    <w:rsid w:val="00DC6E81"/>
    <w:rsid w:val="00DC7C7A"/>
    <w:rsid w:val="00DD2072"/>
    <w:rsid w:val="00DD371F"/>
    <w:rsid w:val="00DD3955"/>
    <w:rsid w:val="00DD4B93"/>
    <w:rsid w:val="00DD5DCE"/>
    <w:rsid w:val="00DD78C5"/>
    <w:rsid w:val="00DE40AB"/>
    <w:rsid w:val="00DE4951"/>
    <w:rsid w:val="00DE68AF"/>
    <w:rsid w:val="00DF22E7"/>
    <w:rsid w:val="00DF2C66"/>
    <w:rsid w:val="00DF3C69"/>
    <w:rsid w:val="00DF49D0"/>
    <w:rsid w:val="00DF4E80"/>
    <w:rsid w:val="00DF7A1F"/>
    <w:rsid w:val="00DF7F3C"/>
    <w:rsid w:val="00E00046"/>
    <w:rsid w:val="00E014CD"/>
    <w:rsid w:val="00E05020"/>
    <w:rsid w:val="00E05135"/>
    <w:rsid w:val="00E05CD2"/>
    <w:rsid w:val="00E1277A"/>
    <w:rsid w:val="00E14093"/>
    <w:rsid w:val="00E163D4"/>
    <w:rsid w:val="00E1677D"/>
    <w:rsid w:val="00E16C8F"/>
    <w:rsid w:val="00E17079"/>
    <w:rsid w:val="00E17A8C"/>
    <w:rsid w:val="00E204F0"/>
    <w:rsid w:val="00E213D6"/>
    <w:rsid w:val="00E226E5"/>
    <w:rsid w:val="00E22841"/>
    <w:rsid w:val="00E22BF4"/>
    <w:rsid w:val="00E2368D"/>
    <w:rsid w:val="00E341E1"/>
    <w:rsid w:val="00E34782"/>
    <w:rsid w:val="00E409FF"/>
    <w:rsid w:val="00E412FC"/>
    <w:rsid w:val="00E4435F"/>
    <w:rsid w:val="00E45DFA"/>
    <w:rsid w:val="00E50673"/>
    <w:rsid w:val="00E50D0B"/>
    <w:rsid w:val="00E57480"/>
    <w:rsid w:val="00E60512"/>
    <w:rsid w:val="00E62A3D"/>
    <w:rsid w:val="00E62E47"/>
    <w:rsid w:val="00E6469F"/>
    <w:rsid w:val="00E700C3"/>
    <w:rsid w:val="00E704D2"/>
    <w:rsid w:val="00E7064B"/>
    <w:rsid w:val="00E70906"/>
    <w:rsid w:val="00E732B8"/>
    <w:rsid w:val="00E733AF"/>
    <w:rsid w:val="00E734C2"/>
    <w:rsid w:val="00E74CB1"/>
    <w:rsid w:val="00E757C2"/>
    <w:rsid w:val="00E7674F"/>
    <w:rsid w:val="00E80E52"/>
    <w:rsid w:val="00E83211"/>
    <w:rsid w:val="00E83229"/>
    <w:rsid w:val="00E874CC"/>
    <w:rsid w:val="00E913F1"/>
    <w:rsid w:val="00E91FAD"/>
    <w:rsid w:val="00E937D8"/>
    <w:rsid w:val="00EA2381"/>
    <w:rsid w:val="00EA33A3"/>
    <w:rsid w:val="00EB1AC5"/>
    <w:rsid w:val="00EB5AC9"/>
    <w:rsid w:val="00EC1C8D"/>
    <w:rsid w:val="00ED3B7C"/>
    <w:rsid w:val="00ED5A04"/>
    <w:rsid w:val="00ED6C16"/>
    <w:rsid w:val="00EE08A4"/>
    <w:rsid w:val="00EE0A06"/>
    <w:rsid w:val="00EE1B24"/>
    <w:rsid w:val="00EE2C5D"/>
    <w:rsid w:val="00EE39A6"/>
    <w:rsid w:val="00EE50D4"/>
    <w:rsid w:val="00EE6A12"/>
    <w:rsid w:val="00EF03ED"/>
    <w:rsid w:val="00EF0878"/>
    <w:rsid w:val="00EF1AEE"/>
    <w:rsid w:val="00EF2413"/>
    <w:rsid w:val="00EF55A6"/>
    <w:rsid w:val="00EF6F89"/>
    <w:rsid w:val="00EF7D31"/>
    <w:rsid w:val="00F01D7F"/>
    <w:rsid w:val="00F03A18"/>
    <w:rsid w:val="00F03EEC"/>
    <w:rsid w:val="00F04B56"/>
    <w:rsid w:val="00F05EAA"/>
    <w:rsid w:val="00F06C3E"/>
    <w:rsid w:val="00F1070D"/>
    <w:rsid w:val="00F11862"/>
    <w:rsid w:val="00F11C82"/>
    <w:rsid w:val="00F13ED5"/>
    <w:rsid w:val="00F20553"/>
    <w:rsid w:val="00F21CDE"/>
    <w:rsid w:val="00F22B47"/>
    <w:rsid w:val="00F24210"/>
    <w:rsid w:val="00F24887"/>
    <w:rsid w:val="00F26051"/>
    <w:rsid w:val="00F316D8"/>
    <w:rsid w:val="00F32ABC"/>
    <w:rsid w:val="00F32AD7"/>
    <w:rsid w:val="00F34218"/>
    <w:rsid w:val="00F36444"/>
    <w:rsid w:val="00F40443"/>
    <w:rsid w:val="00F417B2"/>
    <w:rsid w:val="00F41BF4"/>
    <w:rsid w:val="00F45589"/>
    <w:rsid w:val="00F45E71"/>
    <w:rsid w:val="00F46489"/>
    <w:rsid w:val="00F46528"/>
    <w:rsid w:val="00F5028F"/>
    <w:rsid w:val="00F53939"/>
    <w:rsid w:val="00F61560"/>
    <w:rsid w:val="00F65368"/>
    <w:rsid w:val="00F716D6"/>
    <w:rsid w:val="00F72597"/>
    <w:rsid w:val="00F72B74"/>
    <w:rsid w:val="00F72D8D"/>
    <w:rsid w:val="00F73A55"/>
    <w:rsid w:val="00F7550D"/>
    <w:rsid w:val="00F76599"/>
    <w:rsid w:val="00F81331"/>
    <w:rsid w:val="00F8184D"/>
    <w:rsid w:val="00F81BBB"/>
    <w:rsid w:val="00F86143"/>
    <w:rsid w:val="00F87901"/>
    <w:rsid w:val="00F87968"/>
    <w:rsid w:val="00F90D58"/>
    <w:rsid w:val="00F91876"/>
    <w:rsid w:val="00F9249C"/>
    <w:rsid w:val="00F94031"/>
    <w:rsid w:val="00F94791"/>
    <w:rsid w:val="00F94F50"/>
    <w:rsid w:val="00F9641C"/>
    <w:rsid w:val="00FA1A83"/>
    <w:rsid w:val="00FA26D5"/>
    <w:rsid w:val="00FA4F71"/>
    <w:rsid w:val="00FA58ED"/>
    <w:rsid w:val="00FA5D03"/>
    <w:rsid w:val="00FA795A"/>
    <w:rsid w:val="00FA7BC7"/>
    <w:rsid w:val="00FB0467"/>
    <w:rsid w:val="00FB08A0"/>
    <w:rsid w:val="00FB3B13"/>
    <w:rsid w:val="00FB61E5"/>
    <w:rsid w:val="00FB675E"/>
    <w:rsid w:val="00FB750F"/>
    <w:rsid w:val="00FB7C9B"/>
    <w:rsid w:val="00FC0B97"/>
    <w:rsid w:val="00FC27A8"/>
    <w:rsid w:val="00FC32F6"/>
    <w:rsid w:val="00FC60C0"/>
    <w:rsid w:val="00FC753A"/>
    <w:rsid w:val="00FC77A2"/>
    <w:rsid w:val="00FC797C"/>
    <w:rsid w:val="00FD2025"/>
    <w:rsid w:val="00FD3359"/>
    <w:rsid w:val="00FD3B32"/>
    <w:rsid w:val="00FD71CB"/>
    <w:rsid w:val="00FD76A3"/>
    <w:rsid w:val="00FE0099"/>
    <w:rsid w:val="00FE076A"/>
    <w:rsid w:val="00FE10D7"/>
    <w:rsid w:val="00FE54ED"/>
    <w:rsid w:val="00FE583B"/>
    <w:rsid w:val="00FE5939"/>
    <w:rsid w:val="00FE618E"/>
    <w:rsid w:val="00FE72DA"/>
    <w:rsid w:val="00FE7D4D"/>
    <w:rsid w:val="00FF0969"/>
    <w:rsid w:val="00FF1643"/>
    <w:rsid w:val="00FF2628"/>
    <w:rsid w:val="00FF2E2C"/>
    <w:rsid w:val="00FF330F"/>
    <w:rsid w:val="00FF34C0"/>
    <w:rsid w:val="00FF35B7"/>
    <w:rsid w:val="00FF3864"/>
    <w:rsid w:val="00FF74E4"/>
    <w:rsid w:val="00FF754B"/>
    <w:rsid w:val="00FF7E7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ID"/>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4:docId w14:val="62983CD8"/>
  <w15:chartTrackingRefBased/>
  <w15:docId w15:val="{06AC37C9-538C-4404-964C-CA4DE8DA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5D21"/>
    <w:rPr>
      <w:sz w:val="24"/>
      <w:szCs w:val="24"/>
      <w:lang w:val="en-US" w:eastAsia="en-US"/>
    </w:rPr>
  </w:style>
  <w:style w:type="paragraph" w:styleId="Heading1">
    <w:name w:val="heading 1"/>
    <w:basedOn w:val="Normal"/>
    <w:next w:val="BodyTextIndent"/>
    <w:link w:val="Heading1Char"/>
    <w:qFormat/>
    <w:rsid w:val="00BB5B2B"/>
    <w:pPr>
      <w:keepNext/>
      <w:numPr>
        <w:ilvl w:val="1"/>
        <w:numId w:val="15"/>
      </w:numPr>
      <w:spacing w:before="280" w:after="280"/>
      <w:outlineLvl w:val="0"/>
    </w:pPr>
    <w:rPr>
      <w:rFonts w:cs="Arial"/>
      <w:b/>
      <w:bCs/>
      <w:kern w:val="32"/>
      <w:szCs w:val="32"/>
    </w:rPr>
  </w:style>
  <w:style w:type="paragraph" w:styleId="Heading2">
    <w:name w:val="heading 2"/>
    <w:basedOn w:val="Normal"/>
    <w:next w:val="BodyTextIndent"/>
    <w:link w:val="Heading2Char"/>
    <w:qFormat/>
    <w:rsid w:val="00BB5B2B"/>
    <w:pPr>
      <w:keepNext/>
      <w:numPr>
        <w:ilvl w:val="2"/>
        <w:numId w:val="15"/>
      </w:numPr>
      <w:spacing w:before="280" w:after="280"/>
      <w:outlineLvl w:val="1"/>
    </w:pPr>
    <w:rPr>
      <w:rFonts w:cs="Arial"/>
      <w:bCs/>
      <w:i/>
      <w:iCs/>
      <w:szCs w:val="28"/>
    </w:rPr>
  </w:style>
  <w:style w:type="paragraph" w:styleId="Heading3">
    <w:name w:val="heading 3"/>
    <w:basedOn w:val="Normal"/>
    <w:next w:val="BodyTextIndent"/>
    <w:link w:val="Heading3Char"/>
    <w:qFormat/>
    <w:rsid w:val="00BB5B2B"/>
    <w:pPr>
      <w:keepNext/>
      <w:numPr>
        <w:ilvl w:val="3"/>
        <w:numId w:val="15"/>
      </w:numPr>
      <w:spacing w:before="280" w:after="280"/>
      <w:outlineLvl w:val="2"/>
    </w:pPr>
    <w:rPr>
      <w:rFonts w:cs="Arial"/>
      <w:bCs/>
      <w:i/>
      <w:szCs w:val="26"/>
    </w:rPr>
  </w:style>
  <w:style w:type="paragraph" w:styleId="Heading4">
    <w:name w:val="heading 4"/>
    <w:basedOn w:val="Normal"/>
    <w:next w:val="BodyTextIndent"/>
    <w:qFormat/>
    <w:rsid w:val="00BB5B2B"/>
    <w:pPr>
      <w:keepNext/>
      <w:numPr>
        <w:ilvl w:val="4"/>
        <w:numId w:val="1"/>
      </w:numPr>
      <w:spacing w:before="240" w:after="240"/>
      <w:outlineLvl w:val="3"/>
    </w:pPr>
    <w:rPr>
      <w:bCs/>
      <w:i/>
      <w:szCs w:val="28"/>
    </w:rPr>
  </w:style>
  <w:style w:type="paragraph" w:styleId="Heading5">
    <w:name w:val="heading 5"/>
    <w:basedOn w:val="Normal"/>
    <w:next w:val="Normal"/>
    <w:qFormat/>
    <w:rsid w:val="00BB5B2B"/>
    <w:pPr>
      <w:numPr>
        <w:ilvl w:val="7"/>
        <w:numId w:val="15"/>
      </w:numPr>
      <w:spacing w:before="280" w:after="280"/>
      <w:jc w:val="center"/>
      <w:outlineLvl w:val="4"/>
    </w:pPr>
    <w:rPr>
      <w:bCs/>
      <w:iCs/>
      <w:szCs w:val="26"/>
    </w:rPr>
  </w:style>
  <w:style w:type="paragraph" w:styleId="Heading6">
    <w:name w:val="heading 6"/>
    <w:basedOn w:val="Normal"/>
    <w:next w:val="Normal"/>
    <w:link w:val="Heading6Char"/>
    <w:semiHidden/>
    <w:unhideWhenUsed/>
    <w:qFormat/>
    <w:rsid w:val="006F4696"/>
    <w:p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6F4696"/>
    <w:pPr>
      <w:spacing w:before="240" w:after="60"/>
      <w:outlineLvl w:val="6"/>
    </w:pPr>
    <w:rPr>
      <w:rFonts w:ascii="Calibri" w:hAnsi="Calibri"/>
    </w:rPr>
  </w:style>
  <w:style w:type="paragraph" w:styleId="Heading8">
    <w:name w:val="heading 8"/>
    <w:basedOn w:val="Normal"/>
    <w:next w:val="Normal"/>
    <w:link w:val="Heading8Char"/>
    <w:semiHidden/>
    <w:unhideWhenUsed/>
    <w:qFormat/>
    <w:rsid w:val="00B9085D"/>
    <w:p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1E3BC9"/>
    <w:pPr>
      <w:spacing w:before="240" w:after="60"/>
      <w:outlineLvl w:val="8"/>
    </w:pPr>
    <w:rPr>
      <w:rFonts w:ascii="Calibri Light" w:hAnsi="Calibri Light"/>
      <w:sz w:val="22"/>
      <w:szCs w:val="22"/>
    </w:rPr>
  </w:style>
  <w:style w:type="character" w:default="1" w:styleId="DefaultParagraphFont">
    <w:name w:val="Default Paragraph Font"/>
    <w:uiPriority w:val="1"/>
    <w:unhideWhenUsed/>
    <w:rsid w:val="00BB5B2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B5B2B"/>
  </w:style>
  <w:style w:type="paragraph" w:customStyle="1" w:styleId="ThesisTitle">
    <w:name w:val="Thesis Title"/>
    <w:basedOn w:val="Normal"/>
    <w:rsid w:val="00BB5B2B"/>
    <w:pPr>
      <w:spacing w:line="480" w:lineRule="auto"/>
      <w:jc w:val="center"/>
    </w:pPr>
    <w:rPr>
      <w:caps/>
    </w:rPr>
  </w:style>
  <w:style w:type="paragraph" w:styleId="BodyTextIndent">
    <w:name w:val="Body Text Indent"/>
    <w:basedOn w:val="Normal"/>
    <w:link w:val="BodyTextIndentChar"/>
    <w:rsid w:val="00BB5B2B"/>
    <w:pPr>
      <w:spacing w:line="480" w:lineRule="auto"/>
      <w:ind w:firstLine="720"/>
      <w:jc w:val="both"/>
    </w:pPr>
  </w:style>
  <w:style w:type="paragraph" w:customStyle="1" w:styleId="InitialSectionHeader">
    <w:name w:val="Initial Section Header"/>
    <w:basedOn w:val="Normal"/>
    <w:next w:val="Normal"/>
    <w:rsid w:val="00BB5B2B"/>
    <w:pPr>
      <w:jc w:val="center"/>
    </w:pPr>
    <w:rPr>
      <w:caps/>
    </w:rPr>
  </w:style>
  <w:style w:type="paragraph" w:styleId="Header">
    <w:name w:val="header"/>
    <w:basedOn w:val="Normal"/>
    <w:link w:val="HeaderChar"/>
    <w:rsid w:val="00BB5B2B"/>
    <w:pPr>
      <w:tabs>
        <w:tab w:val="center" w:pos="4320"/>
        <w:tab w:val="right" w:pos="8640"/>
      </w:tabs>
    </w:pPr>
  </w:style>
  <w:style w:type="paragraph" w:styleId="Footer">
    <w:name w:val="footer"/>
    <w:basedOn w:val="Normal"/>
    <w:link w:val="FooterChar"/>
    <w:rsid w:val="00BB5B2B"/>
    <w:pPr>
      <w:tabs>
        <w:tab w:val="center" w:pos="4320"/>
        <w:tab w:val="right" w:pos="8640"/>
      </w:tabs>
    </w:pPr>
  </w:style>
  <w:style w:type="character" w:styleId="PageNumber">
    <w:name w:val="page number"/>
    <w:basedOn w:val="DefaultParagraphFont"/>
    <w:rsid w:val="00BB5B2B"/>
  </w:style>
  <w:style w:type="paragraph" w:customStyle="1" w:styleId="ChapterNumber">
    <w:name w:val="Chapter Number"/>
    <w:basedOn w:val="Normal"/>
    <w:next w:val="Normal"/>
    <w:rsid w:val="00BB5B2B"/>
    <w:pPr>
      <w:numPr>
        <w:numId w:val="15"/>
      </w:numPr>
      <w:jc w:val="center"/>
    </w:pPr>
  </w:style>
  <w:style w:type="paragraph" w:customStyle="1" w:styleId="ChapterTitle">
    <w:name w:val="Chapter Title"/>
    <w:basedOn w:val="Normal"/>
    <w:next w:val="Normal"/>
    <w:rsid w:val="00BB5B2B"/>
    <w:pPr>
      <w:jc w:val="center"/>
    </w:pPr>
    <w:rPr>
      <w:caps/>
    </w:rPr>
  </w:style>
  <w:style w:type="paragraph" w:customStyle="1" w:styleId="tableTitle">
    <w:name w:val="tableTitle"/>
    <w:basedOn w:val="Normal"/>
    <w:next w:val="Normal"/>
    <w:rsid w:val="00BB5B2B"/>
    <w:pPr>
      <w:numPr>
        <w:ilvl w:val="5"/>
        <w:numId w:val="15"/>
      </w:numPr>
      <w:spacing w:before="240"/>
      <w:jc w:val="center"/>
    </w:pPr>
  </w:style>
  <w:style w:type="paragraph" w:customStyle="1" w:styleId="figureTitle">
    <w:name w:val="figureTitle"/>
    <w:basedOn w:val="Normal"/>
    <w:next w:val="Normal"/>
    <w:rsid w:val="00BB5B2B"/>
    <w:pPr>
      <w:numPr>
        <w:ilvl w:val="6"/>
        <w:numId w:val="15"/>
      </w:numPr>
      <w:jc w:val="center"/>
    </w:pPr>
  </w:style>
  <w:style w:type="table" w:styleId="TableGrid">
    <w:name w:val="Table Grid"/>
    <w:basedOn w:val="TableNormal"/>
    <w:rsid w:val="00BB5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BodyTextIndent"/>
    <w:next w:val="BodyTextIndent"/>
    <w:rsid w:val="00BB5B2B"/>
    <w:pPr>
      <w:tabs>
        <w:tab w:val="right" w:pos="8640"/>
      </w:tabs>
    </w:pPr>
  </w:style>
  <w:style w:type="paragraph" w:styleId="TOC2">
    <w:name w:val="toc 2"/>
    <w:basedOn w:val="Normal"/>
    <w:next w:val="Normal"/>
    <w:autoRedefine/>
    <w:uiPriority w:val="39"/>
    <w:rsid w:val="00BB5B2B"/>
    <w:pPr>
      <w:numPr>
        <w:numId w:val="2"/>
      </w:numPr>
      <w:tabs>
        <w:tab w:val="left" w:leader="dot" w:pos="8064"/>
        <w:tab w:val="right" w:pos="8640"/>
      </w:tabs>
      <w:spacing w:before="240" w:after="120"/>
    </w:pPr>
  </w:style>
  <w:style w:type="paragraph" w:styleId="TOC1">
    <w:name w:val="toc 1"/>
    <w:basedOn w:val="Normal"/>
    <w:next w:val="Normal"/>
    <w:autoRedefine/>
    <w:uiPriority w:val="39"/>
    <w:rsid w:val="00BB5B2B"/>
    <w:pPr>
      <w:tabs>
        <w:tab w:val="left" w:leader="dot" w:pos="8064"/>
        <w:tab w:val="right" w:pos="8640"/>
      </w:tabs>
      <w:spacing w:line="480" w:lineRule="auto"/>
    </w:pPr>
  </w:style>
  <w:style w:type="paragraph" w:styleId="TOC3">
    <w:name w:val="toc 3"/>
    <w:basedOn w:val="Normal"/>
    <w:next w:val="Normal"/>
    <w:autoRedefine/>
    <w:uiPriority w:val="39"/>
    <w:rsid w:val="00BB5B2B"/>
    <w:pPr>
      <w:tabs>
        <w:tab w:val="left" w:pos="1440"/>
        <w:tab w:val="left" w:leader="dot" w:pos="8064"/>
        <w:tab w:val="right" w:pos="8640"/>
      </w:tabs>
      <w:ind w:left="1440" w:hanging="720"/>
    </w:pPr>
  </w:style>
  <w:style w:type="character" w:styleId="Hyperlink">
    <w:name w:val="Hyperlink"/>
    <w:uiPriority w:val="99"/>
    <w:rsid w:val="00BB5B2B"/>
    <w:rPr>
      <w:color w:val="0000FF"/>
      <w:u w:val="single"/>
    </w:rPr>
  </w:style>
  <w:style w:type="paragraph" w:customStyle="1" w:styleId="ListofTablesFigures">
    <w:name w:val="List of Tables/Figures"/>
    <w:basedOn w:val="Normal"/>
    <w:rsid w:val="00BB5B2B"/>
    <w:pPr>
      <w:tabs>
        <w:tab w:val="decimal" w:pos="360"/>
        <w:tab w:val="left" w:pos="864"/>
        <w:tab w:val="left" w:leader="dot" w:pos="8064"/>
        <w:tab w:val="right" w:pos="8640"/>
      </w:tabs>
    </w:pPr>
  </w:style>
  <w:style w:type="paragraph" w:styleId="TOC4">
    <w:name w:val="toc 4"/>
    <w:basedOn w:val="Normal"/>
    <w:next w:val="Normal"/>
    <w:autoRedefine/>
    <w:uiPriority w:val="39"/>
    <w:rsid w:val="00BB5B2B"/>
    <w:pPr>
      <w:tabs>
        <w:tab w:val="left" w:pos="2160"/>
        <w:tab w:val="left" w:leader="dot" w:pos="8064"/>
        <w:tab w:val="right" w:pos="8630"/>
      </w:tabs>
      <w:ind w:left="2160" w:hanging="720"/>
    </w:pPr>
  </w:style>
  <w:style w:type="character" w:customStyle="1" w:styleId="Heading1Char">
    <w:name w:val="Heading 1 Char"/>
    <w:link w:val="Heading1"/>
    <w:rsid w:val="00BB5B2B"/>
    <w:rPr>
      <w:rFonts w:cs="Arial"/>
      <w:b/>
      <w:bCs/>
      <w:kern w:val="32"/>
      <w:sz w:val="24"/>
      <w:szCs w:val="32"/>
      <w:lang w:val="en-US" w:eastAsia="en-US"/>
    </w:rPr>
  </w:style>
  <w:style w:type="paragraph" w:customStyle="1" w:styleId="Reference">
    <w:name w:val="Reference"/>
    <w:basedOn w:val="Normal"/>
    <w:rsid w:val="00BB5B2B"/>
    <w:pPr>
      <w:tabs>
        <w:tab w:val="right" w:pos="576"/>
        <w:tab w:val="left" w:pos="720"/>
      </w:tabs>
      <w:spacing w:after="280"/>
      <w:ind w:left="720" w:hanging="720"/>
    </w:pPr>
  </w:style>
  <w:style w:type="paragraph" w:styleId="List">
    <w:name w:val="List"/>
    <w:basedOn w:val="Normal"/>
    <w:rsid w:val="00BB5B2B"/>
    <w:pPr>
      <w:numPr>
        <w:numId w:val="3"/>
      </w:numPr>
      <w:spacing w:after="240"/>
    </w:pPr>
  </w:style>
  <w:style w:type="paragraph" w:styleId="Caption">
    <w:name w:val="caption"/>
    <w:basedOn w:val="Normal"/>
    <w:next w:val="Normal"/>
    <w:qFormat/>
    <w:rsid w:val="00BB5B2B"/>
    <w:pPr>
      <w:spacing w:before="120" w:after="120"/>
    </w:pPr>
    <w:rPr>
      <w:b/>
      <w:bCs/>
      <w:sz w:val="20"/>
      <w:szCs w:val="20"/>
    </w:rPr>
  </w:style>
  <w:style w:type="paragraph" w:styleId="ListNumber">
    <w:name w:val="List Number"/>
    <w:basedOn w:val="Normal"/>
    <w:rsid w:val="00BB5B2B"/>
    <w:pPr>
      <w:numPr>
        <w:numId w:val="4"/>
      </w:numPr>
      <w:spacing w:after="240"/>
    </w:pPr>
  </w:style>
  <w:style w:type="paragraph" w:styleId="DocumentMap">
    <w:name w:val="Document Map"/>
    <w:basedOn w:val="Normal"/>
    <w:semiHidden/>
    <w:rsid w:val="00BB5B2B"/>
    <w:pPr>
      <w:shd w:val="clear" w:color="auto" w:fill="000080"/>
    </w:pPr>
    <w:rPr>
      <w:rFonts w:ascii="Tahoma" w:hAnsi="Tahoma" w:cs="Tahoma"/>
      <w:sz w:val="20"/>
      <w:szCs w:val="20"/>
    </w:rPr>
  </w:style>
  <w:style w:type="paragraph" w:customStyle="1" w:styleId="a2">
    <w:name w:val="a2"/>
    <w:basedOn w:val="Normal"/>
    <w:rsid w:val="00BB5B2B"/>
    <w:pPr>
      <w:spacing w:line="280" w:lineRule="exact"/>
      <w:jc w:val="both"/>
    </w:pPr>
    <w:rPr>
      <w:rFonts w:ascii="Palatino" w:hAnsi="Palatino"/>
      <w:noProof/>
      <w:sz w:val="20"/>
      <w:szCs w:val="20"/>
    </w:rPr>
  </w:style>
  <w:style w:type="paragraph" w:styleId="BlockText">
    <w:name w:val="Block Text"/>
    <w:basedOn w:val="Normal"/>
    <w:rsid w:val="00BB5B2B"/>
    <w:pPr>
      <w:spacing w:before="120" w:after="120" w:line="280" w:lineRule="exact"/>
      <w:ind w:left="1418" w:right="482" w:hanging="709"/>
      <w:jc w:val="both"/>
    </w:pPr>
    <w:rPr>
      <w:sz w:val="22"/>
      <w:szCs w:val="20"/>
    </w:rPr>
  </w:style>
  <w:style w:type="paragraph" w:customStyle="1" w:styleId="a3">
    <w:name w:val="a3"/>
    <w:basedOn w:val="a2"/>
    <w:rsid w:val="00BB5B2B"/>
    <w:pPr>
      <w:tabs>
        <w:tab w:val="left" w:pos="1020"/>
      </w:tabs>
      <w:spacing w:before="120" w:after="120"/>
      <w:ind w:left="1020" w:right="482" w:hanging="520"/>
    </w:pPr>
  </w:style>
  <w:style w:type="paragraph" w:styleId="BalloonText">
    <w:name w:val="Balloon Text"/>
    <w:basedOn w:val="Normal"/>
    <w:link w:val="BalloonTextChar"/>
    <w:rsid w:val="00BB5B2B"/>
    <w:rPr>
      <w:rFonts w:ascii="Tahoma" w:hAnsi="Tahoma" w:cs="Tahoma"/>
      <w:sz w:val="16"/>
      <w:szCs w:val="16"/>
    </w:rPr>
  </w:style>
  <w:style w:type="character" w:customStyle="1" w:styleId="BalloonTextChar">
    <w:name w:val="Balloon Text Char"/>
    <w:link w:val="BalloonText"/>
    <w:rsid w:val="00BB5B2B"/>
    <w:rPr>
      <w:rFonts w:ascii="Tahoma" w:hAnsi="Tahoma" w:cs="Tahoma"/>
      <w:sz w:val="16"/>
      <w:szCs w:val="16"/>
      <w:lang w:val="en-US" w:eastAsia="en-US"/>
    </w:rPr>
  </w:style>
  <w:style w:type="paragraph" w:styleId="ListParagraph">
    <w:name w:val="List Paragraph"/>
    <w:basedOn w:val="Normal"/>
    <w:uiPriority w:val="34"/>
    <w:qFormat/>
    <w:rsid w:val="00AE32B9"/>
    <w:pPr>
      <w:spacing w:after="160" w:line="259" w:lineRule="auto"/>
      <w:ind w:left="720"/>
      <w:contextualSpacing/>
    </w:pPr>
    <w:rPr>
      <w:rFonts w:ascii="Calibri" w:eastAsia="Calibri" w:hAnsi="Calibri"/>
      <w:sz w:val="22"/>
      <w:szCs w:val="22"/>
      <w:lang w:val="en-ID"/>
    </w:rPr>
  </w:style>
  <w:style w:type="character" w:customStyle="1" w:styleId="BodyTextIndentChar">
    <w:name w:val="Body Text Indent Char"/>
    <w:link w:val="BodyTextIndent"/>
    <w:rsid w:val="006A13C8"/>
    <w:rPr>
      <w:sz w:val="24"/>
      <w:szCs w:val="24"/>
      <w:lang w:val="en-US" w:eastAsia="en-US"/>
    </w:rPr>
  </w:style>
  <w:style w:type="paragraph" w:customStyle="1" w:styleId="Caption1">
    <w:name w:val="Caption1"/>
    <w:basedOn w:val="Normal"/>
    <w:link w:val="captionChar"/>
    <w:qFormat/>
    <w:rsid w:val="00CC6BA3"/>
    <w:pPr>
      <w:spacing w:after="200"/>
      <w:jc w:val="center"/>
    </w:pPr>
    <w:rPr>
      <w:rFonts w:eastAsia="Calibri"/>
      <w:iCs/>
      <w:kern w:val="2"/>
      <w:szCs w:val="18"/>
    </w:rPr>
  </w:style>
  <w:style w:type="character" w:customStyle="1" w:styleId="captionChar">
    <w:name w:val="caption Char"/>
    <w:link w:val="Caption1"/>
    <w:rsid w:val="00CC6BA3"/>
    <w:rPr>
      <w:rFonts w:eastAsia="Calibri"/>
      <w:iCs/>
      <w:kern w:val="2"/>
      <w:sz w:val="24"/>
      <w:szCs w:val="18"/>
      <w:lang w:val="en-US" w:eastAsia="en-US"/>
    </w:rPr>
  </w:style>
  <w:style w:type="character" w:customStyle="1" w:styleId="Heading2Char">
    <w:name w:val="Heading 2 Char"/>
    <w:link w:val="Heading2"/>
    <w:rsid w:val="00CC6BA3"/>
    <w:rPr>
      <w:rFonts w:cs="Arial"/>
      <w:bCs/>
      <w:i/>
      <w:iCs/>
      <w:sz w:val="24"/>
      <w:szCs w:val="28"/>
      <w:lang w:val="en-US" w:eastAsia="en-US"/>
    </w:rPr>
  </w:style>
  <w:style w:type="paragraph" w:styleId="TableofFigures">
    <w:name w:val="table of figures"/>
    <w:basedOn w:val="Normal"/>
    <w:next w:val="Normal"/>
    <w:uiPriority w:val="99"/>
    <w:rsid w:val="00194C88"/>
  </w:style>
  <w:style w:type="character" w:customStyle="1" w:styleId="FooterChar">
    <w:name w:val="Footer Char"/>
    <w:link w:val="Footer"/>
    <w:rsid w:val="009E3BEC"/>
    <w:rPr>
      <w:sz w:val="24"/>
      <w:szCs w:val="24"/>
      <w:lang w:val="en-US" w:eastAsia="en-US"/>
    </w:rPr>
  </w:style>
  <w:style w:type="character" w:customStyle="1" w:styleId="HeaderChar">
    <w:name w:val="Header Char"/>
    <w:link w:val="Header"/>
    <w:rsid w:val="009E3BEC"/>
    <w:rPr>
      <w:sz w:val="24"/>
      <w:szCs w:val="24"/>
      <w:lang w:val="en-US" w:eastAsia="en-US"/>
    </w:rPr>
  </w:style>
  <w:style w:type="paragraph" w:styleId="TOC5">
    <w:name w:val="toc 5"/>
    <w:basedOn w:val="Normal"/>
    <w:next w:val="Normal"/>
    <w:autoRedefine/>
    <w:uiPriority w:val="39"/>
    <w:rsid w:val="0082444A"/>
    <w:pPr>
      <w:tabs>
        <w:tab w:val="left" w:pos="2268"/>
        <w:tab w:val="left" w:leader="dot" w:pos="8063"/>
        <w:tab w:val="right" w:leader="dot" w:pos="8630"/>
      </w:tabs>
      <w:ind w:left="2892" w:hanging="851"/>
    </w:pPr>
  </w:style>
  <w:style w:type="paragraph" w:styleId="EndnoteText">
    <w:name w:val="endnote text"/>
    <w:basedOn w:val="Normal"/>
    <w:link w:val="EndnoteTextChar"/>
    <w:rsid w:val="00D34EB7"/>
    <w:rPr>
      <w:sz w:val="20"/>
      <w:szCs w:val="20"/>
    </w:rPr>
  </w:style>
  <w:style w:type="character" w:customStyle="1" w:styleId="EndnoteTextChar">
    <w:name w:val="Endnote Text Char"/>
    <w:link w:val="EndnoteText"/>
    <w:rsid w:val="00D34EB7"/>
    <w:rPr>
      <w:lang w:val="en-US" w:eastAsia="en-US"/>
    </w:rPr>
  </w:style>
  <w:style w:type="character" w:styleId="EndnoteReference">
    <w:name w:val="endnote reference"/>
    <w:rsid w:val="00D34EB7"/>
    <w:rPr>
      <w:vertAlign w:val="superscript"/>
    </w:rPr>
  </w:style>
  <w:style w:type="paragraph" w:styleId="TOCHeading">
    <w:name w:val="TOC Heading"/>
    <w:basedOn w:val="Heading1"/>
    <w:next w:val="Normal"/>
    <w:uiPriority w:val="39"/>
    <w:unhideWhenUsed/>
    <w:qFormat/>
    <w:rsid w:val="00704B02"/>
    <w:pPr>
      <w:keepLines/>
      <w:numPr>
        <w:ilvl w:val="0"/>
        <w:numId w:val="0"/>
      </w:numPr>
      <w:spacing w:before="240" w:after="0" w:line="259" w:lineRule="auto"/>
      <w:jc w:val="center"/>
      <w:outlineLvl w:val="9"/>
    </w:pPr>
    <w:rPr>
      <w:bCs w:val="0"/>
      <w:kern w:val="0"/>
    </w:rPr>
  </w:style>
  <w:style w:type="character" w:customStyle="1" w:styleId="Heading6Char">
    <w:name w:val="Heading 6 Char"/>
    <w:link w:val="Heading6"/>
    <w:semiHidden/>
    <w:rsid w:val="006F4696"/>
    <w:rPr>
      <w:rFonts w:ascii="Calibri" w:eastAsia="Times New Roman" w:hAnsi="Calibri" w:cs="Times New Roman"/>
      <w:b/>
      <w:bCs/>
      <w:sz w:val="22"/>
      <w:szCs w:val="22"/>
      <w:lang w:val="en-US" w:eastAsia="en-US"/>
    </w:rPr>
  </w:style>
  <w:style w:type="character" w:customStyle="1" w:styleId="Heading7Char">
    <w:name w:val="Heading 7 Char"/>
    <w:link w:val="Heading7"/>
    <w:semiHidden/>
    <w:rsid w:val="006F4696"/>
    <w:rPr>
      <w:rFonts w:ascii="Calibri" w:eastAsia="Times New Roman" w:hAnsi="Calibri" w:cs="Times New Roman"/>
      <w:sz w:val="24"/>
      <w:szCs w:val="24"/>
      <w:lang w:val="en-US" w:eastAsia="en-US"/>
    </w:rPr>
  </w:style>
  <w:style w:type="character" w:customStyle="1" w:styleId="Heading8Char">
    <w:name w:val="Heading 8 Char"/>
    <w:link w:val="Heading8"/>
    <w:semiHidden/>
    <w:rsid w:val="00B9085D"/>
    <w:rPr>
      <w:rFonts w:ascii="Calibri" w:eastAsia="Times New Roman" w:hAnsi="Calibri" w:cs="Times New Roman"/>
      <w:i/>
      <w:iCs/>
      <w:sz w:val="24"/>
      <w:szCs w:val="24"/>
      <w:lang w:val="en-US" w:eastAsia="en-US"/>
    </w:rPr>
  </w:style>
  <w:style w:type="character" w:styleId="FollowedHyperlink">
    <w:name w:val="FollowedHyperlink"/>
    <w:rsid w:val="005A26B2"/>
    <w:rPr>
      <w:color w:val="954F72"/>
      <w:u w:val="single"/>
    </w:rPr>
  </w:style>
  <w:style w:type="character" w:styleId="Emphasis">
    <w:name w:val="Emphasis"/>
    <w:uiPriority w:val="20"/>
    <w:qFormat/>
    <w:rsid w:val="00235887"/>
    <w:rPr>
      <w:i/>
      <w:iCs/>
    </w:rPr>
  </w:style>
  <w:style w:type="character" w:styleId="UnresolvedMention">
    <w:name w:val="Unresolved Mention"/>
    <w:uiPriority w:val="99"/>
    <w:semiHidden/>
    <w:unhideWhenUsed/>
    <w:rsid w:val="00235887"/>
    <w:rPr>
      <w:color w:val="605E5C"/>
      <w:shd w:val="clear" w:color="auto" w:fill="E1DFDD"/>
    </w:rPr>
  </w:style>
  <w:style w:type="character" w:customStyle="1" w:styleId="Heading9Char">
    <w:name w:val="Heading 9 Char"/>
    <w:link w:val="Heading9"/>
    <w:semiHidden/>
    <w:rsid w:val="001E3BC9"/>
    <w:rPr>
      <w:rFonts w:ascii="Calibri Light" w:eastAsia="Times New Roman" w:hAnsi="Calibri Light" w:cs="Times New Roman"/>
      <w:sz w:val="22"/>
      <w:szCs w:val="22"/>
      <w:lang w:val="en-US" w:eastAsia="en-US"/>
    </w:rPr>
  </w:style>
  <w:style w:type="paragraph" w:styleId="HTMLPreformatted">
    <w:name w:val="HTML Preformatted"/>
    <w:basedOn w:val="Normal"/>
    <w:link w:val="HTMLPreformattedChar"/>
    <w:uiPriority w:val="99"/>
    <w:rsid w:val="00D64A0C"/>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64A0C"/>
    <w:rPr>
      <w:rFonts w:ascii="Courier New" w:hAnsi="Courier New" w:cs="Courier New"/>
      <w:lang w:val="en-US" w:eastAsia="en-US"/>
    </w:rPr>
  </w:style>
  <w:style w:type="paragraph" w:customStyle="1" w:styleId="msonormal0">
    <w:name w:val="msonormal"/>
    <w:basedOn w:val="Normal"/>
    <w:rsid w:val="00D64A0C"/>
    <w:pPr>
      <w:spacing w:before="100" w:beforeAutospacing="1" w:after="100" w:afterAutospacing="1"/>
    </w:pPr>
    <w:rPr>
      <w:lang w:val="en-ID" w:eastAsia="en-ID"/>
    </w:rPr>
  </w:style>
  <w:style w:type="character" w:styleId="PlaceholderText">
    <w:name w:val="Placeholder Text"/>
    <w:basedOn w:val="DefaultParagraphFont"/>
    <w:uiPriority w:val="99"/>
    <w:semiHidden/>
    <w:rsid w:val="003C32B3"/>
    <w:rPr>
      <w:color w:val="808080"/>
    </w:rPr>
  </w:style>
  <w:style w:type="character" w:customStyle="1" w:styleId="Heading3Char">
    <w:name w:val="Heading 3 Char"/>
    <w:basedOn w:val="DefaultParagraphFont"/>
    <w:link w:val="Heading3"/>
    <w:rsid w:val="00FA4F71"/>
    <w:rPr>
      <w:rFonts w:cs="Arial"/>
      <w:bCs/>
      <w:i/>
      <w:sz w:val="24"/>
      <w:szCs w:val="26"/>
      <w:lang w:val="en-US" w:eastAsia="en-US"/>
    </w:rPr>
  </w:style>
  <w:style w:type="paragraph" w:styleId="TOC9">
    <w:name w:val="toc 9"/>
    <w:basedOn w:val="Normal"/>
    <w:next w:val="Normal"/>
    <w:autoRedefine/>
    <w:rsid w:val="0082444A"/>
    <w:pPr>
      <w:spacing w:after="100"/>
      <w:ind w:left="1920"/>
    </w:pPr>
  </w:style>
  <w:style w:type="paragraph" w:styleId="TOC6">
    <w:name w:val="toc 6"/>
    <w:basedOn w:val="Normal"/>
    <w:next w:val="Normal"/>
    <w:autoRedefine/>
    <w:rsid w:val="0082444A"/>
    <w:pPr>
      <w:spacing w:after="100"/>
      <w:ind w:left="1200"/>
    </w:pPr>
  </w:style>
  <w:style w:type="character" w:styleId="CommentReference">
    <w:name w:val="annotation reference"/>
    <w:basedOn w:val="DefaultParagraphFont"/>
    <w:rsid w:val="00F417B2"/>
    <w:rPr>
      <w:sz w:val="16"/>
      <w:szCs w:val="16"/>
    </w:rPr>
  </w:style>
  <w:style w:type="paragraph" w:styleId="CommentText">
    <w:name w:val="annotation text"/>
    <w:basedOn w:val="Normal"/>
    <w:link w:val="CommentTextChar"/>
    <w:rsid w:val="00F417B2"/>
    <w:rPr>
      <w:sz w:val="20"/>
      <w:szCs w:val="20"/>
    </w:rPr>
  </w:style>
  <w:style w:type="character" w:customStyle="1" w:styleId="CommentTextChar">
    <w:name w:val="Comment Text Char"/>
    <w:basedOn w:val="DefaultParagraphFont"/>
    <w:link w:val="CommentText"/>
    <w:rsid w:val="00F417B2"/>
    <w:rPr>
      <w:lang w:val="en-US" w:eastAsia="en-US"/>
    </w:rPr>
  </w:style>
  <w:style w:type="paragraph" w:styleId="CommentSubject">
    <w:name w:val="annotation subject"/>
    <w:basedOn w:val="CommentText"/>
    <w:next w:val="CommentText"/>
    <w:link w:val="CommentSubjectChar"/>
    <w:rsid w:val="00F417B2"/>
    <w:rPr>
      <w:b/>
      <w:bCs/>
    </w:rPr>
  </w:style>
  <w:style w:type="character" w:customStyle="1" w:styleId="CommentSubjectChar">
    <w:name w:val="Comment Subject Char"/>
    <w:basedOn w:val="CommentTextChar"/>
    <w:link w:val="CommentSubject"/>
    <w:rsid w:val="00F417B2"/>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0231">
      <w:bodyDiv w:val="1"/>
      <w:marLeft w:val="0"/>
      <w:marRight w:val="0"/>
      <w:marTop w:val="0"/>
      <w:marBottom w:val="0"/>
      <w:divBdr>
        <w:top w:val="none" w:sz="0" w:space="0" w:color="auto"/>
        <w:left w:val="none" w:sz="0" w:space="0" w:color="auto"/>
        <w:bottom w:val="none" w:sz="0" w:space="0" w:color="auto"/>
        <w:right w:val="none" w:sz="0" w:space="0" w:color="auto"/>
      </w:divBdr>
    </w:div>
    <w:div w:id="23140224">
      <w:bodyDiv w:val="1"/>
      <w:marLeft w:val="0"/>
      <w:marRight w:val="0"/>
      <w:marTop w:val="0"/>
      <w:marBottom w:val="0"/>
      <w:divBdr>
        <w:top w:val="none" w:sz="0" w:space="0" w:color="auto"/>
        <w:left w:val="none" w:sz="0" w:space="0" w:color="auto"/>
        <w:bottom w:val="none" w:sz="0" w:space="0" w:color="auto"/>
        <w:right w:val="none" w:sz="0" w:space="0" w:color="auto"/>
      </w:divBdr>
    </w:div>
    <w:div w:id="35856642">
      <w:bodyDiv w:val="1"/>
      <w:marLeft w:val="0"/>
      <w:marRight w:val="0"/>
      <w:marTop w:val="0"/>
      <w:marBottom w:val="0"/>
      <w:divBdr>
        <w:top w:val="none" w:sz="0" w:space="0" w:color="auto"/>
        <w:left w:val="none" w:sz="0" w:space="0" w:color="auto"/>
        <w:bottom w:val="none" w:sz="0" w:space="0" w:color="auto"/>
        <w:right w:val="none" w:sz="0" w:space="0" w:color="auto"/>
      </w:divBdr>
      <w:divsChild>
        <w:div w:id="484318363">
          <w:marLeft w:val="0"/>
          <w:marRight w:val="0"/>
          <w:marTop w:val="0"/>
          <w:marBottom w:val="0"/>
          <w:divBdr>
            <w:top w:val="none" w:sz="0" w:space="0" w:color="auto"/>
            <w:left w:val="none" w:sz="0" w:space="0" w:color="auto"/>
            <w:bottom w:val="none" w:sz="0" w:space="0" w:color="auto"/>
            <w:right w:val="none" w:sz="0" w:space="0" w:color="auto"/>
          </w:divBdr>
          <w:divsChild>
            <w:div w:id="199053865">
              <w:marLeft w:val="0"/>
              <w:marRight w:val="0"/>
              <w:marTop w:val="0"/>
              <w:marBottom w:val="0"/>
              <w:divBdr>
                <w:top w:val="none" w:sz="0" w:space="0" w:color="auto"/>
                <w:left w:val="none" w:sz="0" w:space="0" w:color="auto"/>
                <w:bottom w:val="none" w:sz="0" w:space="0" w:color="auto"/>
                <w:right w:val="none" w:sz="0" w:space="0" w:color="auto"/>
              </w:divBdr>
            </w:div>
            <w:div w:id="311567766">
              <w:marLeft w:val="0"/>
              <w:marRight w:val="0"/>
              <w:marTop w:val="0"/>
              <w:marBottom w:val="0"/>
              <w:divBdr>
                <w:top w:val="none" w:sz="0" w:space="0" w:color="auto"/>
                <w:left w:val="none" w:sz="0" w:space="0" w:color="auto"/>
                <w:bottom w:val="none" w:sz="0" w:space="0" w:color="auto"/>
                <w:right w:val="none" w:sz="0" w:space="0" w:color="auto"/>
              </w:divBdr>
            </w:div>
            <w:div w:id="340856721">
              <w:marLeft w:val="0"/>
              <w:marRight w:val="0"/>
              <w:marTop w:val="0"/>
              <w:marBottom w:val="0"/>
              <w:divBdr>
                <w:top w:val="none" w:sz="0" w:space="0" w:color="auto"/>
                <w:left w:val="none" w:sz="0" w:space="0" w:color="auto"/>
                <w:bottom w:val="none" w:sz="0" w:space="0" w:color="auto"/>
                <w:right w:val="none" w:sz="0" w:space="0" w:color="auto"/>
              </w:divBdr>
            </w:div>
            <w:div w:id="580606746">
              <w:marLeft w:val="0"/>
              <w:marRight w:val="0"/>
              <w:marTop w:val="0"/>
              <w:marBottom w:val="0"/>
              <w:divBdr>
                <w:top w:val="none" w:sz="0" w:space="0" w:color="auto"/>
                <w:left w:val="none" w:sz="0" w:space="0" w:color="auto"/>
                <w:bottom w:val="none" w:sz="0" w:space="0" w:color="auto"/>
                <w:right w:val="none" w:sz="0" w:space="0" w:color="auto"/>
              </w:divBdr>
            </w:div>
            <w:div w:id="584338970">
              <w:marLeft w:val="0"/>
              <w:marRight w:val="0"/>
              <w:marTop w:val="0"/>
              <w:marBottom w:val="0"/>
              <w:divBdr>
                <w:top w:val="none" w:sz="0" w:space="0" w:color="auto"/>
                <w:left w:val="none" w:sz="0" w:space="0" w:color="auto"/>
                <w:bottom w:val="none" w:sz="0" w:space="0" w:color="auto"/>
                <w:right w:val="none" w:sz="0" w:space="0" w:color="auto"/>
              </w:divBdr>
            </w:div>
            <w:div w:id="627930949">
              <w:marLeft w:val="0"/>
              <w:marRight w:val="0"/>
              <w:marTop w:val="0"/>
              <w:marBottom w:val="0"/>
              <w:divBdr>
                <w:top w:val="none" w:sz="0" w:space="0" w:color="auto"/>
                <w:left w:val="none" w:sz="0" w:space="0" w:color="auto"/>
                <w:bottom w:val="none" w:sz="0" w:space="0" w:color="auto"/>
                <w:right w:val="none" w:sz="0" w:space="0" w:color="auto"/>
              </w:divBdr>
            </w:div>
            <w:div w:id="881017711">
              <w:marLeft w:val="0"/>
              <w:marRight w:val="0"/>
              <w:marTop w:val="0"/>
              <w:marBottom w:val="0"/>
              <w:divBdr>
                <w:top w:val="none" w:sz="0" w:space="0" w:color="auto"/>
                <w:left w:val="none" w:sz="0" w:space="0" w:color="auto"/>
                <w:bottom w:val="none" w:sz="0" w:space="0" w:color="auto"/>
                <w:right w:val="none" w:sz="0" w:space="0" w:color="auto"/>
              </w:divBdr>
            </w:div>
            <w:div w:id="928657464">
              <w:marLeft w:val="0"/>
              <w:marRight w:val="0"/>
              <w:marTop w:val="0"/>
              <w:marBottom w:val="0"/>
              <w:divBdr>
                <w:top w:val="none" w:sz="0" w:space="0" w:color="auto"/>
                <w:left w:val="none" w:sz="0" w:space="0" w:color="auto"/>
                <w:bottom w:val="none" w:sz="0" w:space="0" w:color="auto"/>
                <w:right w:val="none" w:sz="0" w:space="0" w:color="auto"/>
              </w:divBdr>
            </w:div>
            <w:div w:id="1143742684">
              <w:marLeft w:val="0"/>
              <w:marRight w:val="0"/>
              <w:marTop w:val="0"/>
              <w:marBottom w:val="0"/>
              <w:divBdr>
                <w:top w:val="none" w:sz="0" w:space="0" w:color="auto"/>
                <w:left w:val="none" w:sz="0" w:space="0" w:color="auto"/>
                <w:bottom w:val="none" w:sz="0" w:space="0" w:color="auto"/>
                <w:right w:val="none" w:sz="0" w:space="0" w:color="auto"/>
              </w:divBdr>
            </w:div>
            <w:div w:id="1510174695">
              <w:marLeft w:val="0"/>
              <w:marRight w:val="0"/>
              <w:marTop w:val="0"/>
              <w:marBottom w:val="0"/>
              <w:divBdr>
                <w:top w:val="none" w:sz="0" w:space="0" w:color="auto"/>
                <w:left w:val="none" w:sz="0" w:space="0" w:color="auto"/>
                <w:bottom w:val="none" w:sz="0" w:space="0" w:color="auto"/>
                <w:right w:val="none" w:sz="0" w:space="0" w:color="auto"/>
              </w:divBdr>
            </w:div>
            <w:div w:id="1510674914">
              <w:marLeft w:val="0"/>
              <w:marRight w:val="0"/>
              <w:marTop w:val="0"/>
              <w:marBottom w:val="0"/>
              <w:divBdr>
                <w:top w:val="none" w:sz="0" w:space="0" w:color="auto"/>
                <w:left w:val="none" w:sz="0" w:space="0" w:color="auto"/>
                <w:bottom w:val="none" w:sz="0" w:space="0" w:color="auto"/>
                <w:right w:val="none" w:sz="0" w:space="0" w:color="auto"/>
              </w:divBdr>
            </w:div>
            <w:div w:id="1550072749">
              <w:marLeft w:val="0"/>
              <w:marRight w:val="0"/>
              <w:marTop w:val="0"/>
              <w:marBottom w:val="0"/>
              <w:divBdr>
                <w:top w:val="none" w:sz="0" w:space="0" w:color="auto"/>
                <w:left w:val="none" w:sz="0" w:space="0" w:color="auto"/>
                <w:bottom w:val="none" w:sz="0" w:space="0" w:color="auto"/>
                <w:right w:val="none" w:sz="0" w:space="0" w:color="auto"/>
              </w:divBdr>
            </w:div>
            <w:div w:id="1743209278">
              <w:marLeft w:val="0"/>
              <w:marRight w:val="0"/>
              <w:marTop w:val="0"/>
              <w:marBottom w:val="0"/>
              <w:divBdr>
                <w:top w:val="none" w:sz="0" w:space="0" w:color="auto"/>
                <w:left w:val="none" w:sz="0" w:space="0" w:color="auto"/>
                <w:bottom w:val="none" w:sz="0" w:space="0" w:color="auto"/>
                <w:right w:val="none" w:sz="0" w:space="0" w:color="auto"/>
              </w:divBdr>
            </w:div>
            <w:div w:id="19484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4166">
      <w:bodyDiv w:val="1"/>
      <w:marLeft w:val="0"/>
      <w:marRight w:val="0"/>
      <w:marTop w:val="0"/>
      <w:marBottom w:val="0"/>
      <w:divBdr>
        <w:top w:val="none" w:sz="0" w:space="0" w:color="auto"/>
        <w:left w:val="none" w:sz="0" w:space="0" w:color="auto"/>
        <w:bottom w:val="none" w:sz="0" w:space="0" w:color="auto"/>
        <w:right w:val="none" w:sz="0" w:space="0" w:color="auto"/>
      </w:divBdr>
    </w:div>
    <w:div w:id="69275924">
      <w:bodyDiv w:val="1"/>
      <w:marLeft w:val="0"/>
      <w:marRight w:val="0"/>
      <w:marTop w:val="0"/>
      <w:marBottom w:val="0"/>
      <w:divBdr>
        <w:top w:val="none" w:sz="0" w:space="0" w:color="auto"/>
        <w:left w:val="none" w:sz="0" w:space="0" w:color="auto"/>
        <w:bottom w:val="none" w:sz="0" w:space="0" w:color="auto"/>
        <w:right w:val="none" w:sz="0" w:space="0" w:color="auto"/>
      </w:divBdr>
      <w:divsChild>
        <w:div w:id="53814942">
          <w:marLeft w:val="0"/>
          <w:marRight w:val="0"/>
          <w:marTop w:val="0"/>
          <w:marBottom w:val="0"/>
          <w:divBdr>
            <w:top w:val="none" w:sz="0" w:space="0" w:color="auto"/>
            <w:left w:val="none" w:sz="0" w:space="0" w:color="auto"/>
            <w:bottom w:val="none" w:sz="0" w:space="0" w:color="auto"/>
            <w:right w:val="none" w:sz="0" w:space="0" w:color="auto"/>
          </w:divBdr>
          <w:divsChild>
            <w:div w:id="589581024">
              <w:marLeft w:val="0"/>
              <w:marRight w:val="0"/>
              <w:marTop w:val="0"/>
              <w:marBottom w:val="0"/>
              <w:divBdr>
                <w:top w:val="none" w:sz="0" w:space="0" w:color="auto"/>
                <w:left w:val="none" w:sz="0" w:space="0" w:color="auto"/>
                <w:bottom w:val="none" w:sz="0" w:space="0" w:color="auto"/>
                <w:right w:val="none" w:sz="0" w:space="0" w:color="auto"/>
              </w:divBdr>
            </w:div>
            <w:div w:id="19951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9926">
      <w:bodyDiv w:val="1"/>
      <w:marLeft w:val="0"/>
      <w:marRight w:val="0"/>
      <w:marTop w:val="0"/>
      <w:marBottom w:val="0"/>
      <w:divBdr>
        <w:top w:val="none" w:sz="0" w:space="0" w:color="auto"/>
        <w:left w:val="none" w:sz="0" w:space="0" w:color="auto"/>
        <w:bottom w:val="none" w:sz="0" w:space="0" w:color="auto"/>
        <w:right w:val="none" w:sz="0" w:space="0" w:color="auto"/>
      </w:divBdr>
    </w:div>
    <w:div w:id="184173949">
      <w:bodyDiv w:val="1"/>
      <w:marLeft w:val="0"/>
      <w:marRight w:val="0"/>
      <w:marTop w:val="0"/>
      <w:marBottom w:val="0"/>
      <w:divBdr>
        <w:top w:val="none" w:sz="0" w:space="0" w:color="auto"/>
        <w:left w:val="none" w:sz="0" w:space="0" w:color="auto"/>
        <w:bottom w:val="none" w:sz="0" w:space="0" w:color="auto"/>
        <w:right w:val="none" w:sz="0" w:space="0" w:color="auto"/>
      </w:divBdr>
    </w:div>
    <w:div w:id="235627025">
      <w:bodyDiv w:val="1"/>
      <w:marLeft w:val="0"/>
      <w:marRight w:val="0"/>
      <w:marTop w:val="0"/>
      <w:marBottom w:val="0"/>
      <w:divBdr>
        <w:top w:val="none" w:sz="0" w:space="0" w:color="auto"/>
        <w:left w:val="none" w:sz="0" w:space="0" w:color="auto"/>
        <w:bottom w:val="none" w:sz="0" w:space="0" w:color="auto"/>
        <w:right w:val="none" w:sz="0" w:space="0" w:color="auto"/>
      </w:divBdr>
      <w:divsChild>
        <w:div w:id="19318134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9396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24037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1548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039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52132926">
      <w:bodyDiv w:val="1"/>
      <w:marLeft w:val="0"/>
      <w:marRight w:val="0"/>
      <w:marTop w:val="0"/>
      <w:marBottom w:val="0"/>
      <w:divBdr>
        <w:top w:val="none" w:sz="0" w:space="0" w:color="auto"/>
        <w:left w:val="none" w:sz="0" w:space="0" w:color="auto"/>
        <w:bottom w:val="none" w:sz="0" w:space="0" w:color="auto"/>
        <w:right w:val="none" w:sz="0" w:space="0" w:color="auto"/>
      </w:divBdr>
    </w:div>
    <w:div w:id="263614458">
      <w:bodyDiv w:val="1"/>
      <w:marLeft w:val="0"/>
      <w:marRight w:val="0"/>
      <w:marTop w:val="0"/>
      <w:marBottom w:val="0"/>
      <w:divBdr>
        <w:top w:val="none" w:sz="0" w:space="0" w:color="auto"/>
        <w:left w:val="none" w:sz="0" w:space="0" w:color="auto"/>
        <w:bottom w:val="none" w:sz="0" w:space="0" w:color="auto"/>
        <w:right w:val="none" w:sz="0" w:space="0" w:color="auto"/>
      </w:divBdr>
    </w:div>
    <w:div w:id="292444940">
      <w:bodyDiv w:val="1"/>
      <w:marLeft w:val="0"/>
      <w:marRight w:val="0"/>
      <w:marTop w:val="0"/>
      <w:marBottom w:val="0"/>
      <w:divBdr>
        <w:top w:val="none" w:sz="0" w:space="0" w:color="auto"/>
        <w:left w:val="none" w:sz="0" w:space="0" w:color="auto"/>
        <w:bottom w:val="none" w:sz="0" w:space="0" w:color="auto"/>
        <w:right w:val="none" w:sz="0" w:space="0" w:color="auto"/>
      </w:divBdr>
      <w:divsChild>
        <w:div w:id="1218277504">
          <w:marLeft w:val="0"/>
          <w:marRight w:val="0"/>
          <w:marTop w:val="0"/>
          <w:marBottom w:val="0"/>
          <w:divBdr>
            <w:top w:val="none" w:sz="0" w:space="0" w:color="auto"/>
            <w:left w:val="none" w:sz="0" w:space="0" w:color="auto"/>
            <w:bottom w:val="none" w:sz="0" w:space="0" w:color="auto"/>
            <w:right w:val="none" w:sz="0" w:space="0" w:color="auto"/>
          </w:divBdr>
        </w:div>
      </w:divsChild>
    </w:div>
    <w:div w:id="299578086">
      <w:bodyDiv w:val="1"/>
      <w:marLeft w:val="0"/>
      <w:marRight w:val="0"/>
      <w:marTop w:val="0"/>
      <w:marBottom w:val="0"/>
      <w:divBdr>
        <w:top w:val="none" w:sz="0" w:space="0" w:color="auto"/>
        <w:left w:val="none" w:sz="0" w:space="0" w:color="auto"/>
        <w:bottom w:val="none" w:sz="0" w:space="0" w:color="auto"/>
        <w:right w:val="none" w:sz="0" w:space="0" w:color="auto"/>
      </w:divBdr>
    </w:div>
    <w:div w:id="299648786">
      <w:bodyDiv w:val="1"/>
      <w:marLeft w:val="0"/>
      <w:marRight w:val="0"/>
      <w:marTop w:val="0"/>
      <w:marBottom w:val="0"/>
      <w:divBdr>
        <w:top w:val="none" w:sz="0" w:space="0" w:color="auto"/>
        <w:left w:val="none" w:sz="0" w:space="0" w:color="auto"/>
        <w:bottom w:val="none" w:sz="0" w:space="0" w:color="auto"/>
        <w:right w:val="none" w:sz="0" w:space="0" w:color="auto"/>
      </w:divBdr>
    </w:div>
    <w:div w:id="301278044">
      <w:bodyDiv w:val="1"/>
      <w:marLeft w:val="0"/>
      <w:marRight w:val="0"/>
      <w:marTop w:val="0"/>
      <w:marBottom w:val="0"/>
      <w:divBdr>
        <w:top w:val="none" w:sz="0" w:space="0" w:color="auto"/>
        <w:left w:val="none" w:sz="0" w:space="0" w:color="auto"/>
        <w:bottom w:val="none" w:sz="0" w:space="0" w:color="auto"/>
        <w:right w:val="none" w:sz="0" w:space="0" w:color="auto"/>
      </w:divBdr>
    </w:div>
    <w:div w:id="327485554">
      <w:bodyDiv w:val="1"/>
      <w:marLeft w:val="0"/>
      <w:marRight w:val="0"/>
      <w:marTop w:val="0"/>
      <w:marBottom w:val="0"/>
      <w:divBdr>
        <w:top w:val="none" w:sz="0" w:space="0" w:color="auto"/>
        <w:left w:val="none" w:sz="0" w:space="0" w:color="auto"/>
        <w:bottom w:val="none" w:sz="0" w:space="0" w:color="auto"/>
        <w:right w:val="none" w:sz="0" w:space="0" w:color="auto"/>
      </w:divBdr>
      <w:divsChild>
        <w:div w:id="329799316">
          <w:marLeft w:val="0"/>
          <w:marRight w:val="0"/>
          <w:marTop w:val="0"/>
          <w:marBottom w:val="0"/>
          <w:divBdr>
            <w:top w:val="none" w:sz="0" w:space="0" w:color="auto"/>
            <w:left w:val="none" w:sz="0" w:space="0" w:color="auto"/>
            <w:bottom w:val="none" w:sz="0" w:space="0" w:color="auto"/>
            <w:right w:val="none" w:sz="0" w:space="0" w:color="auto"/>
          </w:divBdr>
          <w:divsChild>
            <w:div w:id="329721979">
              <w:marLeft w:val="0"/>
              <w:marRight w:val="0"/>
              <w:marTop w:val="0"/>
              <w:marBottom w:val="0"/>
              <w:divBdr>
                <w:top w:val="none" w:sz="0" w:space="0" w:color="auto"/>
                <w:left w:val="none" w:sz="0" w:space="0" w:color="auto"/>
                <w:bottom w:val="none" w:sz="0" w:space="0" w:color="auto"/>
                <w:right w:val="none" w:sz="0" w:space="0" w:color="auto"/>
              </w:divBdr>
            </w:div>
            <w:div w:id="617881236">
              <w:marLeft w:val="0"/>
              <w:marRight w:val="0"/>
              <w:marTop w:val="0"/>
              <w:marBottom w:val="0"/>
              <w:divBdr>
                <w:top w:val="none" w:sz="0" w:space="0" w:color="auto"/>
                <w:left w:val="none" w:sz="0" w:space="0" w:color="auto"/>
                <w:bottom w:val="none" w:sz="0" w:space="0" w:color="auto"/>
                <w:right w:val="none" w:sz="0" w:space="0" w:color="auto"/>
              </w:divBdr>
            </w:div>
            <w:div w:id="675766723">
              <w:marLeft w:val="0"/>
              <w:marRight w:val="0"/>
              <w:marTop w:val="0"/>
              <w:marBottom w:val="0"/>
              <w:divBdr>
                <w:top w:val="none" w:sz="0" w:space="0" w:color="auto"/>
                <w:left w:val="none" w:sz="0" w:space="0" w:color="auto"/>
                <w:bottom w:val="none" w:sz="0" w:space="0" w:color="auto"/>
                <w:right w:val="none" w:sz="0" w:space="0" w:color="auto"/>
              </w:divBdr>
            </w:div>
            <w:div w:id="739593536">
              <w:marLeft w:val="0"/>
              <w:marRight w:val="0"/>
              <w:marTop w:val="0"/>
              <w:marBottom w:val="0"/>
              <w:divBdr>
                <w:top w:val="none" w:sz="0" w:space="0" w:color="auto"/>
                <w:left w:val="none" w:sz="0" w:space="0" w:color="auto"/>
                <w:bottom w:val="none" w:sz="0" w:space="0" w:color="auto"/>
                <w:right w:val="none" w:sz="0" w:space="0" w:color="auto"/>
              </w:divBdr>
            </w:div>
            <w:div w:id="20461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3203">
      <w:bodyDiv w:val="1"/>
      <w:marLeft w:val="0"/>
      <w:marRight w:val="0"/>
      <w:marTop w:val="0"/>
      <w:marBottom w:val="0"/>
      <w:divBdr>
        <w:top w:val="none" w:sz="0" w:space="0" w:color="auto"/>
        <w:left w:val="none" w:sz="0" w:space="0" w:color="auto"/>
        <w:bottom w:val="none" w:sz="0" w:space="0" w:color="auto"/>
        <w:right w:val="none" w:sz="0" w:space="0" w:color="auto"/>
      </w:divBdr>
      <w:divsChild>
        <w:div w:id="11543720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20780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395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75085891">
      <w:bodyDiv w:val="1"/>
      <w:marLeft w:val="0"/>
      <w:marRight w:val="0"/>
      <w:marTop w:val="0"/>
      <w:marBottom w:val="0"/>
      <w:divBdr>
        <w:top w:val="none" w:sz="0" w:space="0" w:color="auto"/>
        <w:left w:val="none" w:sz="0" w:space="0" w:color="auto"/>
        <w:bottom w:val="none" w:sz="0" w:space="0" w:color="auto"/>
        <w:right w:val="none" w:sz="0" w:space="0" w:color="auto"/>
      </w:divBdr>
      <w:divsChild>
        <w:div w:id="1855075389">
          <w:marLeft w:val="0"/>
          <w:marRight w:val="0"/>
          <w:marTop w:val="0"/>
          <w:marBottom w:val="0"/>
          <w:divBdr>
            <w:top w:val="none" w:sz="0" w:space="0" w:color="auto"/>
            <w:left w:val="none" w:sz="0" w:space="0" w:color="auto"/>
            <w:bottom w:val="none" w:sz="0" w:space="0" w:color="auto"/>
            <w:right w:val="none" w:sz="0" w:space="0" w:color="auto"/>
          </w:divBdr>
          <w:divsChild>
            <w:div w:id="380249771">
              <w:marLeft w:val="0"/>
              <w:marRight w:val="0"/>
              <w:marTop w:val="0"/>
              <w:marBottom w:val="0"/>
              <w:divBdr>
                <w:top w:val="none" w:sz="0" w:space="0" w:color="auto"/>
                <w:left w:val="none" w:sz="0" w:space="0" w:color="auto"/>
                <w:bottom w:val="none" w:sz="0" w:space="0" w:color="auto"/>
                <w:right w:val="none" w:sz="0" w:space="0" w:color="auto"/>
              </w:divBdr>
            </w:div>
            <w:div w:id="448356282">
              <w:marLeft w:val="0"/>
              <w:marRight w:val="0"/>
              <w:marTop w:val="0"/>
              <w:marBottom w:val="0"/>
              <w:divBdr>
                <w:top w:val="none" w:sz="0" w:space="0" w:color="auto"/>
                <w:left w:val="none" w:sz="0" w:space="0" w:color="auto"/>
                <w:bottom w:val="none" w:sz="0" w:space="0" w:color="auto"/>
                <w:right w:val="none" w:sz="0" w:space="0" w:color="auto"/>
              </w:divBdr>
            </w:div>
            <w:div w:id="503402031">
              <w:marLeft w:val="0"/>
              <w:marRight w:val="0"/>
              <w:marTop w:val="0"/>
              <w:marBottom w:val="0"/>
              <w:divBdr>
                <w:top w:val="none" w:sz="0" w:space="0" w:color="auto"/>
                <w:left w:val="none" w:sz="0" w:space="0" w:color="auto"/>
                <w:bottom w:val="none" w:sz="0" w:space="0" w:color="auto"/>
                <w:right w:val="none" w:sz="0" w:space="0" w:color="auto"/>
              </w:divBdr>
            </w:div>
            <w:div w:id="755639825">
              <w:marLeft w:val="0"/>
              <w:marRight w:val="0"/>
              <w:marTop w:val="0"/>
              <w:marBottom w:val="0"/>
              <w:divBdr>
                <w:top w:val="none" w:sz="0" w:space="0" w:color="auto"/>
                <w:left w:val="none" w:sz="0" w:space="0" w:color="auto"/>
                <w:bottom w:val="none" w:sz="0" w:space="0" w:color="auto"/>
                <w:right w:val="none" w:sz="0" w:space="0" w:color="auto"/>
              </w:divBdr>
            </w:div>
            <w:div w:id="847797078">
              <w:marLeft w:val="0"/>
              <w:marRight w:val="0"/>
              <w:marTop w:val="0"/>
              <w:marBottom w:val="0"/>
              <w:divBdr>
                <w:top w:val="none" w:sz="0" w:space="0" w:color="auto"/>
                <w:left w:val="none" w:sz="0" w:space="0" w:color="auto"/>
                <w:bottom w:val="none" w:sz="0" w:space="0" w:color="auto"/>
                <w:right w:val="none" w:sz="0" w:space="0" w:color="auto"/>
              </w:divBdr>
            </w:div>
            <w:div w:id="1591084767">
              <w:marLeft w:val="0"/>
              <w:marRight w:val="0"/>
              <w:marTop w:val="0"/>
              <w:marBottom w:val="0"/>
              <w:divBdr>
                <w:top w:val="none" w:sz="0" w:space="0" w:color="auto"/>
                <w:left w:val="none" w:sz="0" w:space="0" w:color="auto"/>
                <w:bottom w:val="none" w:sz="0" w:space="0" w:color="auto"/>
                <w:right w:val="none" w:sz="0" w:space="0" w:color="auto"/>
              </w:divBdr>
            </w:div>
            <w:div w:id="1663578950">
              <w:marLeft w:val="0"/>
              <w:marRight w:val="0"/>
              <w:marTop w:val="0"/>
              <w:marBottom w:val="0"/>
              <w:divBdr>
                <w:top w:val="none" w:sz="0" w:space="0" w:color="auto"/>
                <w:left w:val="none" w:sz="0" w:space="0" w:color="auto"/>
                <w:bottom w:val="none" w:sz="0" w:space="0" w:color="auto"/>
                <w:right w:val="none" w:sz="0" w:space="0" w:color="auto"/>
              </w:divBdr>
            </w:div>
            <w:div w:id="1898010324">
              <w:marLeft w:val="0"/>
              <w:marRight w:val="0"/>
              <w:marTop w:val="0"/>
              <w:marBottom w:val="0"/>
              <w:divBdr>
                <w:top w:val="none" w:sz="0" w:space="0" w:color="auto"/>
                <w:left w:val="none" w:sz="0" w:space="0" w:color="auto"/>
                <w:bottom w:val="none" w:sz="0" w:space="0" w:color="auto"/>
                <w:right w:val="none" w:sz="0" w:space="0" w:color="auto"/>
              </w:divBdr>
            </w:div>
            <w:div w:id="1979994665">
              <w:marLeft w:val="0"/>
              <w:marRight w:val="0"/>
              <w:marTop w:val="0"/>
              <w:marBottom w:val="0"/>
              <w:divBdr>
                <w:top w:val="none" w:sz="0" w:space="0" w:color="auto"/>
                <w:left w:val="none" w:sz="0" w:space="0" w:color="auto"/>
                <w:bottom w:val="none" w:sz="0" w:space="0" w:color="auto"/>
                <w:right w:val="none" w:sz="0" w:space="0" w:color="auto"/>
              </w:divBdr>
            </w:div>
            <w:div w:id="1989822719">
              <w:marLeft w:val="0"/>
              <w:marRight w:val="0"/>
              <w:marTop w:val="0"/>
              <w:marBottom w:val="0"/>
              <w:divBdr>
                <w:top w:val="none" w:sz="0" w:space="0" w:color="auto"/>
                <w:left w:val="none" w:sz="0" w:space="0" w:color="auto"/>
                <w:bottom w:val="none" w:sz="0" w:space="0" w:color="auto"/>
                <w:right w:val="none" w:sz="0" w:space="0" w:color="auto"/>
              </w:divBdr>
            </w:div>
            <w:div w:id="212371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82760">
      <w:bodyDiv w:val="1"/>
      <w:marLeft w:val="0"/>
      <w:marRight w:val="0"/>
      <w:marTop w:val="0"/>
      <w:marBottom w:val="0"/>
      <w:divBdr>
        <w:top w:val="none" w:sz="0" w:space="0" w:color="auto"/>
        <w:left w:val="none" w:sz="0" w:space="0" w:color="auto"/>
        <w:bottom w:val="none" w:sz="0" w:space="0" w:color="auto"/>
        <w:right w:val="none" w:sz="0" w:space="0" w:color="auto"/>
      </w:divBdr>
      <w:divsChild>
        <w:div w:id="9792669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2069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1155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700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07338526">
      <w:bodyDiv w:val="1"/>
      <w:marLeft w:val="0"/>
      <w:marRight w:val="0"/>
      <w:marTop w:val="0"/>
      <w:marBottom w:val="0"/>
      <w:divBdr>
        <w:top w:val="none" w:sz="0" w:space="0" w:color="auto"/>
        <w:left w:val="none" w:sz="0" w:space="0" w:color="auto"/>
        <w:bottom w:val="none" w:sz="0" w:space="0" w:color="auto"/>
        <w:right w:val="none" w:sz="0" w:space="0" w:color="auto"/>
      </w:divBdr>
    </w:div>
    <w:div w:id="427192203">
      <w:bodyDiv w:val="1"/>
      <w:marLeft w:val="0"/>
      <w:marRight w:val="0"/>
      <w:marTop w:val="0"/>
      <w:marBottom w:val="0"/>
      <w:divBdr>
        <w:top w:val="none" w:sz="0" w:space="0" w:color="auto"/>
        <w:left w:val="none" w:sz="0" w:space="0" w:color="auto"/>
        <w:bottom w:val="none" w:sz="0" w:space="0" w:color="auto"/>
        <w:right w:val="none" w:sz="0" w:space="0" w:color="auto"/>
      </w:divBdr>
    </w:div>
    <w:div w:id="437026036">
      <w:bodyDiv w:val="1"/>
      <w:marLeft w:val="0"/>
      <w:marRight w:val="0"/>
      <w:marTop w:val="0"/>
      <w:marBottom w:val="0"/>
      <w:divBdr>
        <w:top w:val="none" w:sz="0" w:space="0" w:color="auto"/>
        <w:left w:val="none" w:sz="0" w:space="0" w:color="auto"/>
        <w:bottom w:val="none" w:sz="0" w:space="0" w:color="auto"/>
        <w:right w:val="none" w:sz="0" w:space="0" w:color="auto"/>
      </w:divBdr>
      <w:divsChild>
        <w:div w:id="938103367">
          <w:marLeft w:val="0"/>
          <w:marRight w:val="0"/>
          <w:marTop w:val="187"/>
          <w:marBottom w:val="0"/>
          <w:divBdr>
            <w:top w:val="none" w:sz="0" w:space="0" w:color="auto"/>
            <w:left w:val="none" w:sz="0" w:space="0" w:color="auto"/>
            <w:bottom w:val="none" w:sz="0" w:space="0" w:color="auto"/>
            <w:right w:val="none" w:sz="0" w:space="0" w:color="auto"/>
          </w:divBdr>
        </w:div>
      </w:divsChild>
    </w:div>
    <w:div w:id="446120882">
      <w:bodyDiv w:val="1"/>
      <w:marLeft w:val="0"/>
      <w:marRight w:val="0"/>
      <w:marTop w:val="0"/>
      <w:marBottom w:val="0"/>
      <w:divBdr>
        <w:top w:val="none" w:sz="0" w:space="0" w:color="auto"/>
        <w:left w:val="none" w:sz="0" w:space="0" w:color="auto"/>
        <w:bottom w:val="none" w:sz="0" w:space="0" w:color="auto"/>
        <w:right w:val="none" w:sz="0" w:space="0" w:color="auto"/>
      </w:divBdr>
    </w:div>
    <w:div w:id="480780387">
      <w:bodyDiv w:val="1"/>
      <w:marLeft w:val="0"/>
      <w:marRight w:val="0"/>
      <w:marTop w:val="0"/>
      <w:marBottom w:val="0"/>
      <w:divBdr>
        <w:top w:val="none" w:sz="0" w:space="0" w:color="auto"/>
        <w:left w:val="none" w:sz="0" w:space="0" w:color="auto"/>
        <w:bottom w:val="none" w:sz="0" w:space="0" w:color="auto"/>
        <w:right w:val="none" w:sz="0" w:space="0" w:color="auto"/>
      </w:divBdr>
      <w:divsChild>
        <w:div w:id="500589846">
          <w:marLeft w:val="0"/>
          <w:marRight w:val="0"/>
          <w:marTop w:val="0"/>
          <w:marBottom w:val="0"/>
          <w:divBdr>
            <w:top w:val="none" w:sz="0" w:space="0" w:color="auto"/>
            <w:left w:val="none" w:sz="0" w:space="0" w:color="auto"/>
            <w:bottom w:val="none" w:sz="0" w:space="0" w:color="auto"/>
            <w:right w:val="none" w:sz="0" w:space="0" w:color="auto"/>
          </w:divBdr>
          <w:divsChild>
            <w:div w:id="108279230">
              <w:marLeft w:val="0"/>
              <w:marRight w:val="0"/>
              <w:marTop w:val="0"/>
              <w:marBottom w:val="0"/>
              <w:divBdr>
                <w:top w:val="none" w:sz="0" w:space="0" w:color="auto"/>
                <w:left w:val="none" w:sz="0" w:space="0" w:color="auto"/>
                <w:bottom w:val="none" w:sz="0" w:space="0" w:color="auto"/>
                <w:right w:val="none" w:sz="0" w:space="0" w:color="auto"/>
              </w:divBdr>
            </w:div>
            <w:div w:id="161167467">
              <w:marLeft w:val="0"/>
              <w:marRight w:val="0"/>
              <w:marTop w:val="0"/>
              <w:marBottom w:val="0"/>
              <w:divBdr>
                <w:top w:val="none" w:sz="0" w:space="0" w:color="auto"/>
                <w:left w:val="none" w:sz="0" w:space="0" w:color="auto"/>
                <w:bottom w:val="none" w:sz="0" w:space="0" w:color="auto"/>
                <w:right w:val="none" w:sz="0" w:space="0" w:color="auto"/>
              </w:divBdr>
            </w:div>
            <w:div w:id="1374185430">
              <w:marLeft w:val="0"/>
              <w:marRight w:val="0"/>
              <w:marTop w:val="0"/>
              <w:marBottom w:val="0"/>
              <w:divBdr>
                <w:top w:val="none" w:sz="0" w:space="0" w:color="auto"/>
                <w:left w:val="none" w:sz="0" w:space="0" w:color="auto"/>
                <w:bottom w:val="none" w:sz="0" w:space="0" w:color="auto"/>
                <w:right w:val="none" w:sz="0" w:space="0" w:color="auto"/>
              </w:divBdr>
            </w:div>
            <w:div w:id="20601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4525">
      <w:bodyDiv w:val="1"/>
      <w:marLeft w:val="0"/>
      <w:marRight w:val="0"/>
      <w:marTop w:val="0"/>
      <w:marBottom w:val="0"/>
      <w:divBdr>
        <w:top w:val="none" w:sz="0" w:space="0" w:color="auto"/>
        <w:left w:val="none" w:sz="0" w:space="0" w:color="auto"/>
        <w:bottom w:val="none" w:sz="0" w:space="0" w:color="auto"/>
        <w:right w:val="none" w:sz="0" w:space="0" w:color="auto"/>
      </w:divBdr>
    </w:div>
    <w:div w:id="616333045">
      <w:bodyDiv w:val="1"/>
      <w:marLeft w:val="0"/>
      <w:marRight w:val="0"/>
      <w:marTop w:val="0"/>
      <w:marBottom w:val="0"/>
      <w:divBdr>
        <w:top w:val="none" w:sz="0" w:space="0" w:color="auto"/>
        <w:left w:val="none" w:sz="0" w:space="0" w:color="auto"/>
        <w:bottom w:val="none" w:sz="0" w:space="0" w:color="auto"/>
        <w:right w:val="none" w:sz="0" w:space="0" w:color="auto"/>
      </w:divBdr>
    </w:div>
    <w:div w:id="687221955">
      <w:bodyDiv w:val="1"/>
      <w:marLeft w:val="0"/>
      <w:marRight w:val="0"/>
      <w:marTop w:val="0"/>
      <w:marBottom w:val="0"/>
      <w:divBdr>
        <w:top w:val="none" w:sz="0" w:space="0" w:color="auto"/>
        <w:left w:val="none" w:sz="0" w:space="0" w:color="auto"/>
        <w:bottom w:val="none" w:sz="0" w:space="0" w:color="auto"/>
        <w:right w:val="none" w:sz="0" w:space="0" w:color="auto"/>
      </w:divBdr>
      <w:divsChild>
        <w:div w:id="559823987">
          <w:marLeft w:val="0"/>
          <w:marRight w:val="0"/>
          <w:marTop w:val="0"/>
          <w:marBottom w:val="0"/>
          <w:divBdr>
            <w:top w:val="none" w:sz="0" w:space="0" w:color="auto"/>
            <w:left w:val="none" w:sz="0" w:space="0" w:color="auto"/>
            <w:bottom w:val="none" w:sz="0" w:space="0" w:color="auto"/>
            <w:right w:val="none" w:sz="0" w:space="0" w:color="auto"/>
          </w:divBdr>
          <w:divsChild>
            <w:div w:id="73210702">
              <w:marLeft w:val="0"/>
              <w:marRight w:val="0"/>
              <w:marTop w:val="0"/>
              <w:marBottom w:val="0"/>
              <w:divBdr>
                <w:top w:val="none" w:sz="0" w:space="0" w:color="auto"/>
                <w:left w:val="none" w:sz="0" w:space="0" w:color="auto"/>
                <w:bottom w:val="none" w:sz="0" w:space="0" w:color="auto"/>
                <w:right w:val="none" w:sz="0" w:space="0" w:color="auto"/>
              </w:divBdr>
            </w:div>
            <w:div w:id="562302849">
              <w:marLeft w:val="0"/>
              <w:marRight w:val="0"/>
              <w:marTop w:val="0"/>
              <w:marBottom w:val="0"/>
              <w:divBdr>
                <w:top w:val="none" w:sz="0" w:space="0" w:color="auto"/>
                <w:left w:val="none" w:sz="0" w:space="0" w:color="auto"/>
                <w:bottom w:val="none" w:sz="0" w:space="0" w:color="auto"/>
                <w:right w:val="none" w:sz="0" w:space="0" w:color="auto"/>
              </w:divBdr>
            </w:div>
            <w:div w:id="11185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6401">
      <w:bodyDiv w:val="1"/>
      <w:marLeft w:val="0"/>
      <w:marRight w:val="0"/>
      <w:marTop w:val="0"/>
      <w:marBottom w:val="0"/>
      <w:divBdr>
        <w:top w:val="none" w:sz="0" w:space="0" w:color="auto"/>
        <w:left w:val="none" w:sz="0" w:space="0" w:color="auto"/>
        <w:bottom w:val="none" w:sz="0" w:space="0" w:color="auto"/>
        <w:right w:val="none" w:sz="0" w:space="0" w:color="auto"/>
      </w:divBdr>
      <w:divsChild>
        <w:div w:id="925728057">
          <w:marLeft w:val="0"/>
          <w:marRight w:val="0"/>
          <w:marTop w:val="0"/>
          <w:marBottom w:val="0"/>
          <w:divBdr>
            <w:top w:val="none" w:sz="0" w:space="0" w:color="auto"/>
            <w:left w:val="none" w:sz="0" w:space="0" w:color="auto"/>
            <w:bottom w:val="none" w:sz="0" w:space="0" w:color="auto"/>
            <w:right w:val="none" w:sz="0" w:space="0" w:color="auto"/>
          </w:divBdr>
          <w:divsChild>
            <w:div w:id="100154030">
              <w:marLeft w:val="0"/>
              <w:marRight w:val="0"/>
              <w:marTop w:val="0"/>
              <w:marBottom w:val="0"/>
              <w:divBdr>
                <w:top w:val="none" w:sz="0" w:space="0" w:color="auto"/>
                <w:left w:val="none" w:sz="0" w:space="0" w:color="auto"/>
                <w:bottom w:val="none" w:sz="0" w:space="0" w:color="auto"/>
                <w:right w:val="none" w:sz="0" w:space="0" w:color="auto"/>
              </w:divBdr>
            </w:div>
            <w:div w:id="234559828">
              <w:marLeft w:val="0"/>
              <w:marRight w:val="0"/>
              <w:marTop w:val="0"/>
              <w:marBottom w:val="0"/>
              <w:divBdr>
                <w:top w:val="none" w:sz="0" w:space="0" w:color="auto"/>
                <w:left w:val="none" w:sz="0" w:space="0" w:color="auto"/>
                <w:bottom w:val="none" w:sz="0" w:space="0" w:color="auto"/>
                <w:right w:val="none" w:sz="0" w:space="0" w:color="auto"/>
              </w:divBdr>
            </w:div>
            <w:div w:id="306205732">
              <w:marLeft w:val="0"/>
              <w:marRight w:val="0"/>
              <w:marTop w:val="0"/>
              <w:marBottom w:val="0"/>
              <w:divBdr>
                <w:top w:val="none" w:sz="0" w:space="0" w:color="auto"/>
                <w:left w:val="none" w:sz="0" w:space="0" w:color="auto"/>
                <w:bottom w:val="none" w:sz="0" w:space="0" w:color="auto"/>
                <w:right w:val="none" w:sz="0" w:space="0" w:color="auto"/>
              </w:divBdr>
            </w:div>
            <w:div w:id="786969453">
              <w:marLeft w:val="0"/>
              <w:marRight w:val="0"/>
              <w:marTop w:val="0"/>
              <w:marBottom w:val="0"/>
              <w:divBdr>
                <w:top w:val="none" w:sz="0" w:space="0" w:color="auto"/>
                <w:left w:val="none" w:sz="0" w:space="0" w:color="auto"/>
                <w:bottom w:val="none" w:sz="0" w:space="0" w:color="auto"/>
                <w:right w:val="none" w:sz="0" w:space="0" w:color="auto"/>
              </w:divBdr>
            </w:div>
            <w:div w:id="994532058">
              <w:marLeft w:val="0"/>
              <w:marRight w:val="0"/>
              <w:marTop w:val="0"/>
              <w:marBottom w:val="0"/>
              <w:divBdr>
                <w:top w:val="none" w:sz="0" w:space="0" w:color="auto"/>
                <w:left w:val="none" w:sz="0" w:space="0" w:color="auto"/>
                <w:bottom w:val="none" w:sz="0" w:space="0" w:color="auto"/>
                <w:right w:val="none" w:sz="0" w:space="0" w:color="auto"/>
              </w:divBdr>
            </w:div>
            <w:div w:id="1564021638">
              <w:marLeft w:val="0"/>
              <w:marRight w:val="0"/>
              <w:marTop w:val="0"/>
              <w:marBottom w:val="0"/>
              <w:divBdr>
                <w:top w:val="none" w:sz="0" w:space="0" w:color="auto"/>
                <w:left w:val="none" w:sz="0" w:space="0" w:color="auto"/>
                <w:bottom w:val="none" w:sz="0" w:space="0" w:color="auto"/>
                <w:right w:val="none" w:sz="0" w:space="0" w:color="auto"/>
              </w:divBdr>
            </w:div>
            <w:div w:id="17538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6319">
      <w:bodyDiv w:val="1"/>
      <w:marLeft w:val="0"/>
      <w:marRight w:val="0"/>
      <w:marTop w:val="0"/>
      <w:marBottom w:val="0"/>
      <w:divBdr>
        <w:top w:val="none" w:sz="0" w:space="0" w:color="auto"/>
        <w:left w:val="none" w:sz="0" w:space="0" w:color="auto"/>
        <w:bottom w:val="none" w:sz="0" w:space="0" w:color="auto"/>
        <w:right w:val="none" w:sz="0" w:space="0" w:color="auto"/>
      </w:divBdr>
      <w:divsChild>
        <w:div w:id="632174313">
          <w:marLeft w:val="0"/>
          <w:marRight w:val="0"/>
          <w:marTop w:val="0"/>
          <w:marBottom w:val="0"/>
          <w:divBdr>
            <w:top w:val="none" w:sz="0" w:space="0" w:color="auto"/>
            <w:left w:val="none" w:sz="0" w:space="0" w:color="auto"/>
            <w:bottom w:val="none" w:sz="0" w:space="0" w:color="auto"/>
            <w:right w:val="none" w:sz="0" w:space="0" w:color="auto"/>
          </w:divBdr>
          <w:divsChild>
            <w:div w:id="52891554">
              <w:marLeft w:val="0"/>
              <w:marRight w:val="0"/>
              <w:marTop w:val="0"/>
              <w:marBottom w:val="0"/>
              <w:divBdr>
                <w:top w:val="none" w:sz="0" w:space="0" w:color="auto"/>
                <w:left w:val="none" w:sz="0" w:space="0" w:color="auto"/>
                <w:bottom w:val="none" w:sz="0" w:space="0" w:color="auto"/>
                <w:right w:val="none" w:sz="0" w:space="0" w:color="auto"/>
              </w:divBdr>
            </w:div>
            <w:div w:id="503395620">
              <w:marLeft w:val="0"/>
              <w:marRight w:val="0"/>
              <w:marTop w:val="0"/>
              <w:marBottom w:val="0"/>
              <w:divBdr>
                <w:top w:val="none" w:sz="0" w:space="0" w:color="auto"/>
                <w:left w:val="none" w:sz="0" w:space="0" w:color="auto"/>
                <w:bottom w:val="none" w:sz="0" w:space="0" w:color="auto"/>
                <w:right w:val="none" w:sz="0" w:space="0" w:color="auto"/>
              </w:divBdr>
            </w:div>
            <w:div w:id="750545611">
              <w:marLeft w:val="0"/>
              <w:marRight w:val="0"/>
              <w:marTop w:val="0"/>
              <w:marBottom w:val="0"/>
              <w:divBdr>
                <w:top w:val="none" w:sz="0" w:space="0" w:color="auto"/>
                <w:left w:val="none" w:sz="0" w:space="0" w:color="auto"/>
                <w:bottom w:val="none" w:sz="0" w:space="0" w:color="auto"/>
                <w:right w:val="none" w:sz="0" w:space="0" w:color="auto"/>
              </w:divBdr>
            </w:div>
            <w:div w:id="796459083">
              <w:marLeft w:val="0"/>
              <w:marRight w:val="0"/>
              <w:marTop w:val="0"/>
              <w:marBottom w:val="0"/>
              <w:divBdr>
                <w:top w:val="none" w:sz="0" w:space="0" w:color="auto"/>
                <w:left w:val="none" w:sz="0" w:space="0" w:color="auto"/>
                <w:bottom w:val="none" w:sz="0" w:space="0" w:color="auto"/>
                <w:right w:val="none" w:sz="0" w:space="0" w:color="auto"/>
              </w:divBdr>
            </w:div>
            <w:div w:id="823594171">
              <w:marLeft w:val="0"/>
              <w:marRight w:val="0"/>
              <w:marTop w:val="0"/>
              <w:marBottom w:val="0"/>
              <w:divBdr>
                <w:top w:val="none" w:sz="0" w:space="0" w:color="auto"/>
                <w:left w:val="none" w:sz="0" w:space="0" w:color="auto"/>
                <w:bottom w:val="none" w:sz="0" w:space="0" w:color="auto"/>
                <w:right w:val="none" w:sz="0" w:space="0" w:color="auto"/>
              </w:divBdr>
            </w:div>
            <w:div w:id="1230505229">
              <w:marLeft w:val="0"/>
              <w:marRight w:val="0"/>
              <w:marTop w:val="0"/>
              <w:marBottom w:val="0"/>
              <w:divBdr>
                <w:top w:val="none" w:sz="0" w:space="0" w:color="auto"/>
                <w:left w:val="none" w:sz="0" w:space="0" w:color="auto"/>
                <w:bottom w:val="none" w:sz="0" w:space="0" w:color="auto"/>
                <w:right w:val="none" w:sz="0" w:space="0" w:color="auto"/>
              </w:divBdr>
            </w:div>
            <w:div w:id="1324238697">
              <w:marLeft w:val="0"/>
              <w:marRight w:val="0"/>
              <w:marTop w:val="0"/>
              <w:marBottom w:val="0"/>
              <w:divBdr>
                <w:top w:val="none" w:sz="0" w:space="0" w:color="auto"/>
                <w:left w:val="none" w:sz="0" w:space="0" w:color="auto"/>
                <w:bottom w:val="none" w:sz="0" w:space="0" w:color="auto"/>
                <w:right w:val="none" w:sz="0" w:space="0" w:color="auto"/>
              </w:divBdr>
            </w:div>
            <w:div w:id="1381132379">
              <w:marLeft w:val="0"/>
              <w:marRight w:val="0"/>
              <w:marTop w:val="0"/>
              <w:marBottom w:val="0"/>
              <w:divBdr>
                <w:top w:val="none" w:sz="0" w:space="0" w:color="auto"/>
                <w:left w:val="none" w:sz="0" w:space="0" w:color="auto"/>
                <w:bottom w:val="none" w:sz="0" w:space="0" w:color="auto"/>
                <w:right w:val="none" w:sz="0" w:space="0" w:color="auto"/>
              </w:divBdr>
            </w:div>
            <w:div w:id="1797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2185">
      <w:bodyDiv w:val="1"/>
      <w:marLeft w:val="0"/>
      <w:marRight w:val="0"/>
      <w:marTop w:val="0"/>
      <w:marBottom w:val="0"/>
      <w:divBdr>
        <w:top w:val="none" w:sz="0" w:space="0" w:color="auto"/>
        <w:left w:val="none" w:sz="0" w:space="0" w:color="auto"/>
        <w:bottom w:val="none" w:sz="0" w:space="0" w:color="auto"/>
        <w:right w:val="none" w:sz="0" w:space="0" w:color="auto"/>
      </w:divBdr>
      <w:divsChild>
        <w:div w:id="8080185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22535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0812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8843936">
      <w:bodyDiv w:val="1"/>
      <w:marLeft w:val="0"/>
      <w:marRight w:val="0"/>
      <w:marTop w:val="0"/>
      <w:marBottom w:val="0"/>
      <w:divBdr>
        <w:top w:val="none" w:sz="0" w:space="0" w:color="auto"/>
        <w:left w:val="none" w:sz="0" w:space="0" w:color="auto"/>
        <w:bottom w:val="none" w:sz="0" w:space="0" w:color="auto"/>
        <w:right w:val="none" w:sz="0" w:space="0" w:color="auto"/>
      </w:divBdr>
      <w:divsChild>
        <w:div w:id="1679622922">
          <w:marLeft w:val="0"/>
          <w:marRight w:val="0"/>
          <w:marTop w:val="0"/>
          <w:marBottom w:val="0"/>
          <w:divBdr>
            <w:top w:val="none" w:sz="0" w:space="0" w:color="auto"/>
            <w:left w:val="none" w:sz="0" w:space="0" w:color="auto"/>
            <w:bottom w:val="none" w:sz="0" w:space="0" w:color="auto"/>
            <w:right w:val="none" w:sz="0" w:space="0" w:color="auto"/>
          </w:divBdr>
        </w:div>
      </w:divsChild>
    </w:div>
    <w:div w:id="785198391">
      <w:bodyDiv w:val="1"/>
      <w:marLeft w:val="0"/>
      <w:marRight w:val="0"/>
      <w:marTop w:val="0"/>
      <w:marBottom w:val="0"/>
      <w:divBdr>
        <w:top w:val="none" w:sz="0" w:space="0" w:color="auto"/>
        <w:left w:val="none" w:sz="0" w:space="0" w:color="auto"/>
        <w:bottom w:val="none" w:sz="0" w:space="0" w:color="auto"/>
        <w:right w:val="none" w:sz="0" w:space="0" w:color="auto"/>
      </w:divBdr>
      <w:divsChild>
        <w:div w:id="1142842680">
          <w:marLeft w:val="0"/>
          <w:marRight w:val="0"/>
          <w:marTop w:val="0"/>
          <w:marBottom w:val="0"/>
          <w:divBdr>
            <w:top w:val="none" w:sz="0" w:space="0" w:color="auto"/>
            <w:left w:val="none" w:sz="0" w:space="0" w:color="auto"/>
            <w:bottom w:val="none" w:sz="0" w:space="0" w:color="auto"/>
            <w:right w:val="none" w:sz="0" w:space="0" w:color="auto"/>
          </w:divBdr>
          <w:divsChild>
            <w:div w:id="23143694">
              <w:marLeft w:val="0"/>
              <w:marRight w:val="0"/>
              <w:marTop w:val="0"/>
              <w:marBottom w:val="0"/>
              <w:divBdr>
                <w:top w:val="none" w:sz="0" w:space="0" w:color="auto"/>
                <w:left w:val="none" w:sz="0" w:space="0" w:color="auto"/>
                <w:bottom w:val="none" w:sz="0" w:space="0" w:color="auto"/>
                <w:right w:val="none" w:sz="0" w:space="0" w:color="auto"/>
              </w:divBdr>
            </w:div>
            <w:div w:id="61025135">
              <w:marLeft w:val="0"/>
              <w:marRight w:val="0"/>
              <w:marTop w:val="0"/>
              <w:marBottom w:val="0"/>
              <w:divBdr>
                <w:top w:val="none" w:sz="0" w:space="0" w:color="auto"/>
                <w:left w:val="none" w:sz="0" w:space="0" w:color="auto"/>
                <w:bottom w:val="none" w:sz="0" w:space="0" w:color="auto"/>
                <w:right w:val="none" w:sz="0" w:space="0" w:color="auto"/>
              </w:divBdr>
            </w:div>
            <w:div w:id="93333352">
              <w:marLeft w:val="0"/>
              <w:marRight w:val="0"/>
              <w:marTop w:val="0"/>
              <w:marBottom w:val="0"/>
              <w:divBdr>
                <w:top w:val="none" w:sz="0" w:space="0" w:color="auto"/>
                <w:left w:val="none" w:sz="0" w:space="0" w:color="auto"/>
                <w:bottom w:val="none" w:sz="0" w:space="0" w:color="auto"/>
                <w:right w:val="none" w:sz="0" w:space="0" w:color="auto"/>
              </w:divBdr>
            </w:div>
            <w:div w:id="95516135">
              <w:marLeft w:val="0"/>
              <w:marRight w:val="0"/>
              <w:marTop w:val="0"/>
              <w:marBottom w:val="0"/>
              <w:divBdr>
                <w:top w:val="none" w:sz="0" w:space="0" w:color="auto"/>
                <w:left w:val="none" w:sz="0" w:space="0" w:color="auto"/>
                <w:bottom w:val="none" w:sz="0" w:space="0" w:color="auto"/>
                <w:right w:val="none" w:sz="0" w:space="0" w:color="auto"/>
              </w:divBdr>
            </w:div>
            <w:div w:id="233467013">
              <w:marLeft w:val="0"/>
              <w:marRight w:val="0"/>
              <w:marTop w:val="0"/>
              <w:marBottom w:val="0"/>
              <w:divBdr>
                <w:top w:val="none" w:sz="0" w:space="0" w:color="auto"/>
                <w:left w:val="none" w:sz="0" w:space="0" w:color="auto"/>
                <w:bottom w:val="none" w:sz="0" w:space="0" w:color="auto"/>
                <w:right w:val="none" w:sz="0" w:space="0" w:color="auto"/>
              </w:divBdr>
            </w:div>
            <w:div w:id="563221574">
              <w:marLeft w:val="0"/>
              <w:marRight w:val="0"/>
              <w:marTop w:val="0"/>
              <w:marBottom w:val="0"/>
              <w:divBdr>
                <w:top w:val="none" w:sz="0" w:space="0" w:color="auto"/>
                <w:left w:val="none" w:sz="0" w:space="0" w:color="auto"/>
                <w:bottom w:val="none" w:sz="0" w:space="0" w:color="auto"/>
                <w:right w:val="none" w:sz="0" w:space="0" w:color="auto"/>
              </w:divBdr>
            </w:div>
            <w:div w:id="760487184">
              <w:marLeft w:val="0"/>
              <w:marRight w:val="0"/>
              <w:marTop w:val="0"/>
              <w:marBottom w:val="0"/>
              <w:divBdr>
                <w:top w:val="none" w:sz="0" w:space="0" w:color="auto"/>
                <w:left w:val="none" w:sz="0" w:space="0" w:color="auto"/>
                <w:bottom w:val="none" w:sz="0" w:space="0" w:color="auto"/>
                <w:right w:val="none" w:sz="0" w:space="0" w:color="auto"/>
              </w:divBdr>
            </w:div>
            <w:div w:id="1256405977">
              <w:marLeft w:val="0"/>
              <w:marRight w:val="0"/>
              <w:marTop w:val="0"/>
              <w:marBottom w:val="0"/>
              <w:divBdr>
                <w:top w:val="none" w:sz="0" w:space="0" w:color="auto"/>
                <w:left w:val="none" w:sz="0" w:space="0" w:color="auto"/>
                <w:bottom w:val="none" w:sz="0" w:space="0" w:color="auto"/>
                <w:right w:val="none" w:sz="0" w:space="0" w:color="auto"/>
              </w:divBdr>
            </w:div>
            <w:div w:id="1321079185">
              <w:marLeft w:val="0"/>
              <w:marRight w:val="0"/>
              <w:marTop w:val="0"/>
              <w:marBottom w:val="0"/>
              <w:divBdr>
                <w:top w:val="none" w:sz="0" w:space="0" w:color="auto"/>
                <w:left w:val="none" w:sz="0" w:space="0" w:color="auto"/>
                <w:bottom w:val="none" w:sz="0" w:space="0" w:color="auto"/>
                <w:right w:val="none" w:sz="0" w:space="0" w:color="auto"/>
              </w:divBdr>
            </w:div>
            <w:div w:id="1335911261">
              <w:marLeft w:val="0"/>
              <w:marRight w:val="0"/>
              <w:marTop w:val="0"/>
              <w:marBottom w:val="0"/>
              <w:divBdr>
                <w:top w:val="none" w:sz="0" w:space="0" w:color="auto"/>
                <w:left w:val="none" w:sz="0" w:space="0" w:color="auto"/>
                <w:bottom w:val="none" w:sz="0" w:space="0" w:color="auto"/>
                <w:right w:val="none" w:sz="0" w:space="0" w:color="auto"/>
              </w:divBdr>
            </w:div>
            <w:div w:id="1498643947">
              <w:marLeft w:val="0"/>
              <w:marRight w:val="0"/>
              <w:marTop w:val="0"/>
              <w:marBottom w:val="0"/>
              <w:divBdr>
                <w:top w:val="none" w:sz="0" w:space="0" w:color="auto"/>
                <w:left w:val="none" w:sz="0" w:space="0" w:color="auto"/>
                <w:bottom w:val="none" w:sz="0" w:space="0" w:color="auto"/>
                <w:right w:val="none" w:sz="0" w:space="0" w:color="auto"/>
              </w:divBdr>
            </w:div>
            <w:div w:id="1549410370">
              <w:marLeft w:val="0"/>
              <w:marRight w:val="0"/>
              <w:marTop w:val="0"/>
              <w:marBottom w:val="0"/>
              <w:divBdr>
                <w:top w:val="none" w:sz="0" w:space="0" w:color="auto"/>
                <w:left w:val="none" w:sz="0" w:space="0" w:color="auto"/>
                <w:bottom w:val="none" w:sz="0" w:space="0" w:color="auto"/>
                <w:right w:val="none" w:sz="0" w:space="0" w:color="auto"/>
              </w:divBdr>
            </w:div>
            <w:div w:id="1639457890">
              <w:marLeft w:val="0"/>
              <w:marRight w:val="0"/>
              <w:marTop w:val="0"/>
              <w:marBottom w:val="0"/>
              <w:divBdr>
                <w:top w:val="none" w:sz="0" w:space="0" w:color="auto"/>
                <w:left w:val="none" w:sz="0" w:space="0" w:color="auto"/>
                <w:bottom w:val="none" w:sz="0" w:space="0" w:color="auto"/>
                <w:right w:val="none" w:sz="0" w:space="0" w:color="auto"/>
              </w:divBdr>
            </w:div>
            <w:div w:id="2055814763">
              <w:marLeft w:val="0"/>
              <w:marRight w:val="0"/>
              <w:marTop w:val="0"/>
              <w:marBottom w:val="0"/>
              <w:divBdr>
                <w:top w:val="none" w:sz="0" w:space="0" w:color="auto"/>
                <w:left w:val="none" w:sz="0" w:space="0" w:color="auto"/>
                <w:bottom w:val="none" w:sz="0" w:space="0" w:color="auto"/>
                <w:right w:val="none" w:sz="0" w:space="0" w:color="auto"/>
              </w:divBdr>
            </w:div>
            <w:div w:id="2128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6599">
      <w:bodyDiv w:val="1"/>
      <w:marLeft w:val="0"/>
      <w:marRight w:val="0"/>
      <w:marTop w:val="0"/>
      <w:marBottom w:val="0"/>
      <w:divBdr>
        <w:top w:val="none" w:sz="0" w:space="0" w:color="auto"/>
        <w:left w:val="none" w:sz="0" w:space="0" w:color="auto"/>
        <w:bottom w:val="none" w:sz="0" w:space="0" w:color="auto"/>
        <w:right w:val="none" w:sz="0" w:space="0" w:color="auto"/>
      </w:divBdr>
    </w:div>
    <w:div w:id="860238583">
      <w:bodyDiv w:val="1"/>
      <w:marLeft w:val="0"/>
      <w:marRight w:val="0"/>
      <w:marTop w:val="0"/>
      <w:marBottom w:val="0"/>
      <w:divBdr>
        <w:top w:val="none" w:sz="0" w:space="0" w:color="auto"/>
        <w:left w:val="none" w:sz="0" w:space="0" w:color="auto"/>
        <w:bottom w:val="none" w:sz="0" w:space="0" w:color="auto"/>
        <w:right w:val="none" w:sz="0" w:space="0" w:color="auto"/>
      </w:divBdr>
    </w:div>
    <w:div w:id="1021517979">
      <w:bodyDiv w:val="1"/>
      <w:marLeft w:val="0"/>
      <w:marRight w:val="0"/>
      <w:marTop w:val="0"/>
      <w:marBottom w:val="0"/>
      <w:divBdr>
        <w:top w:val="none" w:sz="0" w:space="0" w:color="auto"/>
        <w:left w:val="none" w:sz="0" w:space="0" w:color="auto"/>
        <w:bottom w:val="none" w:sz="0" w:space="0" w:color="auto"/>
        <w:right w:val="none" w:sz="0" w:space="0" w:color="auto"/>
      </w:divBdr>
      <w:divsChild>
        <w:div w:id="1150368367">
          <w:marLeft w:val="0"/>
          <w:marRight w:val="0"/>
          <w:marTop w:val="0"/>
          <w:marBottom w:val="0"/>
          <w:divBdr>
            <w:top w:val="none" w:sz="0" w:space="0" w:color="auto"/>
            <w:left w:val="none" w:sz="0" w:space="0" w:color="auto"/>
            <w:bottom w:val="none" w:sz="0" w:space="0" w:color="auto"/>
            <w:right w:val="none" w:sz="0" w:space="0" w:color="auto"/>
          </w:divBdr>
          <w:divsChild>
            <w:div w:id="173154298">
              <w:marLeft w:val="0"/>
              <w:marRight w:val="0"/>
              <w:marTop w:val="0"/>
              <w:marBottom w:val="0"/>
              <w:divBdr>
                <w:top w:val="none" w:sz="0" w:space="0" w:color="auto"/>
                <w:left w:val="none" w:sz="0" w:space="0" w:color="auto"/>
                <w:bottom w:val="none" w:sz="0" w:space="0" w:color="auto"/>
                <w:right w:val="none" w:sz="0" w:space="0" w:color="auto"/>
              </w:divBdr>
            </w:div>
            <w:div w:id="248465642">
              <w:marLeft w:val="0"/>
              <w:marRight w:val="0"/>
              <w:marTop w:val="0"/>
              <w:marBottom w:val="0"/>
              <w:divBdr>
                <w:top w:val="none" w:sz="0" w:space="0" w:color="auto"/>
                <w:left w:val="none" w:sz="0" w:space="0" w:color="auto"/>
                <w:bottom w:val="none" w:sz="0" w:space="0" w:color="auto"/>
                <w:right w:val="none" w:sz="0" w:space="0" w:color="auto"/>
              </w:divBdr>
            </w:div>
            <w:div w:id="492842371">
              <w:marLeft w:val="0"/>
              <w:marRight w:val="0"/>
              <w:marTop w:val="0"/>
              <w:marBottom w:val="0"/>
              <w:divBdr>
                <w:top w:val="none" w:sz="0" w:space="0" w:color="auto"/>
                <w:left w:val="none" w:sz="0" w:space="0" w:color="auto"/>
                <w:bottom w:val="none" w:sz="0" w:space="0" w:color="auto"/>
                <w:right w:val="none" w:sz="0" w:space="0" w:color="auto"/>
              </w:divBdr>
            </w:div>
            <w:div w:id="563373372">
              <w:marLeft w:val="0"/>
              <w:marRight w:val="0"/>
              <w:marTop w:val="0"/>
              <w:marBottom w:val="0"/>
              <w:divBdr>
                <w:top w:val="none" w:sz="0" w:space="0" w:color="auto"/>
                <w:left w:val="none" w:sz="0" w:space="0" w:color="auto"/>
                <w:bottom w:val="none" w:sz="0" w:space="0" w:color="auto"/>
                <w:right w:val="none" w:sz="0" w:space="0" w:color="auto"/>
              </w:divBdr>
            </w:div>
            <w:div w:id="726490223">
              <w:marLeft w:val="0"/>
              <w:marRight w:val="0"/>
              <w:marTop w:val="0"/>
              <w:marBottom w:val="0"/>
              <w:divBdr>
                <w:top w:val="none" w:sz="0" w:space="0" w:color="auto"/>
                <w:left w:val="none" w:sz="0" w:space="0" w:color="auto"/>
                <w:bottom w:val="none" w:sz="0" w:space="0" w:color="auto"/>
                <w:right w:val="none" w:sz="0" w:space="0" w:color="auto"/>
              </w:divBdr>
            </w:div>
            <w:div w:id="835149264">
              <w:marLeft w:val="0"/>
              <w:marRight w:val="0"/>
              <w:marTop w:val="0"/>
              <w:marBottom w:val="0"/>
              <w:divBdr>
                <w:top w:val="none" w:sz="0" w:space="0" w:color="auto"/>
                <w:left w:val="none" w:sz="0" w:space="0" w:color="auto"/>
                <w:bottom w:val="none" w:sz="0" w:space="0" w:color="auto"/>
                <w:right w:val="none" w:sz="0" w:space="0" w:color="auto"/>
              </w:divBdr>
            </w:div>
            <w:div w:id="856232585">
              <w:marLeft w:val="0"/>
              <w:marRight w:val="0"/>
              <w:marTop w:val="0"/>
              <w:marBottom w:val="0"/>
              <w:divBdr>
                <w:top w:val="none" w:sz="0" w:space="0" w:color="auto"/>
                <w:left w:val="none" w:sz="0" w:space="0" w:color="auto"/>
                <w:bottom w:val="none" w:sz="0" w:space="0" w:color="auto"/>
                <w:right w:val="none" w:sz="0" w:space="0" w:color="auto"/>
              </w:divBdr>
            </w:div>
            <w:div w:id="991717316">
              <w:marLeft w:val="0"/>
              <w:marRight w:val="0"/>
              <w:marTop w:val="0"/>
              <w:marBottom w:val="0"/>
              <w:divBdr>
                <w:top w:val="none" w:sz="0" w:space="0" w:color="auto"/>
                <w:left w:val="none" w:sz="0" w:space="0" w:color="auto"/>
                <w:bottom w:val="none" w:sz="0" w:space="0" w:color="auto"/>
                <w:right w:val="none" w:sz="0" w:space="0" w:color="auto"/>
              </w:divBdr>
            </w:div>
            <w:div w:id="1091194322">
              <w:marLeft w:val="0"/>
              <w:marRight w:val="0"/>
              <w:marTop w:val="0"/>
              <w:marBottom w:val="0"/>
              <w:divBdr>
                <w:top w:val="none" w:sz="0" w:space="0" w:color="auto"/>
                <w:left w:val="none" w:sz="0" w:space="0" w:color="auto"/>
                <w:bottom w:val="none" w:sz="0" w:space="0" w:color="auto"/>
                <w:right w:val="none" w:sz="0" w:space="0" w:color="auto"/>
              </w:divBdr>
            </w:div>
            <w:div w:id="1115171117">
              <w:marLeft w:val="0"/>
              <w:marRight w:val="0"/>
              <w:marTop w:val="0"/>
              <w:marBottom w:val="0"/>
              <w:divBdr>
                <w:top w:val="none" w:sz="0" w:space="0" w:color="auto"/>
                <w:left w:val="none" w:sz="0" w:space="0" w:color="auto"/>
                <w:bottom w:val="none" w:sz="0" w:space="0" w:color="auto"/>
                <w:right w:val="none" w:sz="0" w:space="0" w:color="auto"/>
              </w:divBdr>
            </w:div>
            <w:div w:id="1160929388">
              <w:marLeft w:val="0"/>
              <w:marRight w:val="0"/>
              <w:marTop w:val="0"/>
              <w:marBottom w:val="0"/>
              <w:divBdr>
                <w:top w:val="none" w:sz="0" w:space="0" w:color="auto"/>
                <w:left w:val="none" w:sz="0" w:space="0" w:color="auto"/>
                <w:bottom w:val="none" w:sz="0" w:space="0" w:color="auto"/>
                <w:right w:val="none" w:sz="0" w:space="0" w:color="auto"/>
              </w:divBdr>
            </w:div>
            <w:div w:id="1621448246">
              <w:marLeft w:val="0"/>
              <w:marRight w:val="0"/>
              <w:marTop w:val="0"/>
              <w:marBottom w:val="0"/>
              <w:divBdr>
                <w:top w:val="none" w:sz="0" w:space="0" w:color="auto"/>
                <w:left w:val="none" w:sz="0" w:space="0" w:color="auto"/>
                <w:bottom w:val="none" w:sz="0" w:space="0" w:color="auto"/>
                <w:right w:val="none" w:sz="0" w:space="0" w:color="auto"/>
              </w:divBdr>
            </w:div>
            <w:div w:id="1704481147">
              <w:marLeft w:val="0"/>
              <w:marRight w:val="0"/>
              <w:marTop w:val="0"/>
              <w:marBottom w:val="0"/>
              <w:divBdr>
                <w:top w:val="none" w:sz="0" w:space="0" w:color="auto"/>
                <w:left w:val="none" w:sz="0" w:space="0" w:color="auto"/>
                <w:bottom w:val="none" w:sz="0" w:space="0" w:color="auto"/>
                <w:right w:val="none" w:sz="0" w:space="0" w:color="auto"/>
              </w:divBdr>
            </w:div>
            <w:div w:id="21439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8444">
      <w:bodyDiv w:val="1"/>
      <w:marLeft w:val="0"/>
      <w:marRight w:val="0"/>
      <w:marTop w:val="0"/>
      <w:marBottom w:val="0"/>
      <w:divBdr>
        <w:top w:val="none" w:sz="0" w:space="0" w:color="auto"/>
        <w:left w:val="none" w:sz="0" w:space="0" w:color="auto"/>
        <w:bottom w:val="none" w:sz="0" w:space="0" w:color="auto"/>
        <w:right w:val="none" w:sz="0" w:space="0" w:color="auto"/>
      </w:divBdr>
    </w:div>
    <w:div w:id="1074088351">
      <w:bodyDiv w:val="1"/>
      <w:marLeft w:val="0"/>
      <w:marRight w:val="0"/>
      <w:marTop w:val="0"/>
      <w:marBottom w:val="0"/>
      <w:divBdr>
        <w:top w:val="none" w:sz="0" w:space="0" w:color="auto"/>
        <w:left w:val="none" w:sz="0" w:space="0" w:color="auto"/>
        <w:bottom w:val="none" w:sz="0" w:space="0" w:color="auto"/>
        <w:right w:val="none" w:sz="0" w:space="0" w:color="auto"/>
      </w:divBdr>
      <w:divsChild>
        <w:div w:id="12730541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94967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0135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90202556">
      <w:bodyDiv w:val="1"/>
      <w:marLeft w:val="0"/>
      <w:marRight w:val="0"/>
      <w:marTop w:val="0"/>
      <w:marBottom w:val="0"/>
      <w:divBdr>
        <w:top w:val="none" w:sz="0" w:space="0" w:color="auto"/>
        <w:left w:val="none" w:sz="0" w:space="0" w:color="auto"/>
        <w:bottom w:val="none" w:sz="0" w:space="0" w:color="auto"/>
        <w:right w:val="none" w:sz="0" w:space="0" w:color="auto"/>
      </w:divBdr>
      <w:divsChild>
        <w:div w:id="2922485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3762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6194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04224638">
      <w:bodyDiv w:val="1"/>
      <w:marLeft w:val="0"/>
      <w:marRight w:val="0"/>
      <w:marTop w:val="0"/>
      <w:marBottom w:val="0"/>
      <w:divBdr>
        <w:top w:val="none" w:sz="0" w:space="0" w:color="auto"/>
        <w:left w:val="none" w:sz="0" w:space="0" w:color="auto"/>
        <w:bottom w:val="none" w:sz="0" w:space="0" w:color="auto"/>
        <w:right w:val="none" w:sz="0" w:space="0" w:color="auto"/>
      </w:divBdr>
    </w:div>
    <w:div w:id="1110323314">
      <w:bodyDiv w:val="1"/>
      <w:marLeft w:val="0"/>
      <w:marRight w:val="0"/>
      <w:marTop w:val="0"/>
      <w:marBottom w:val="0"/>
      <w:divBdr>
        <w:top w:val="none" w:sz="0" w:space="0" w:color="auto"/>
        <w:left w:val="none" w:sz="0" w:space="0" w:color="auto"/>
        <w:bottom w:val="none" w:sz="0" w:space="0" w:color="auto"/>
        <w:right w:val="none" w:sz="0" w:space="0" w:color="auto"/>
      </w:divBdr>
    </w:div>
    <w:div w:id="1115370972">
      <w:bodyDiv w:val="1"/>
      <w:marLeft w:val="0"/>
      <w:marRight w:val="0"/>
      <w:marTop w:val="0"/>
      <w:marBottom w:val="0"/>
      <w:divBdr>
        <w:top w:val="none" w:sz="0" w:space="0" w:color="auto"/>
        <w:left w:val="none" w:sz="0" w:space="0" w:color="auto"/>
        <w:bottom w:val="none" w:sz="0" w:space="0" w:color="auto"/>
        <w:right w:val="none" w:sz="0" w:space="0" w:color="auto"/>
      </w:divBdr>
    </w:div>
    <w:div w:id="1118723836">
      <w:bodyDiv w:val="1"/>
      <w:marLeft w:val="0"/>
      <w:marRight w:val="0"/>
      <w:marTop w:val="0"/>
      <w:marBottom w:val="0"/>
      <w:divBdr>
        <w:top w:val="none" w:sz="0" w:space="0" w:color="auto"/>
        <w:left w:val="none" w:sz="0" w:space="0" w:color="auto"/>
        <w:bottom w:val="none" w:sz="0" w:space="0" w:color="auto"/>
        <w:right w:val="none" w:sz="0" w:space="0" w:color="auto"/>
      </w:divBdr>
    </w:div>
    <w:div w:id="1138838667">
      <w:bodyDiv w:val="1"/>
      <w:marLeft w:val="0"/>
      <w:marRight w:val="0"/>
      <w:marTop w:val="0"/>
      <w:marBottom w:val="0"/>
      <w:divBdr>
        <w:top w:val="none" w:sz="0" w:space="0" w:color="auto"/>
        <w:left w:val="none" w:sz="0" w:space="0" w:color="auto"/>
        <w:bottom w:val="none" w:sz="0" w:space="0" w:color="auto"/>
        <w:right w:val="none" w:sz="0" w:space="0" w:color="auto"/>
      </w:divBdr>
    </w:div>
    <w:div w:id="1191453597">
      <w:bodyDiv w:val="1"/>
      <w:marLeft w:val="0"/>
      <w:marRight w:val="0"/>
      <w:marTop w:val="0"/>
      <w:marBottom w:val="0"/>
      <w:divBdr>
        <w:top w:val="none" w:sz="0" w:space="0" w:color="auto"/>
        <w:left w:val="none" w:sz="0" w:space="0" w:color="auto"/>
        <w:bottom w:val="none" w:sz="0" w:space="0" w:color="auto"/>
        <w:right w:val="none" w:sz="0" w:space="0" w:color="auto"/>
      </w:divBdr>
    </w:div>
    <w:div w:id="1210069490">
      <w:bodyDiv w:val="1"/>
      <w:marLeft w:val="0"/>
      <w:marRight w:val="0"/>
      <w:marTop w:val="0"/>
      <w:marBottom w:val="0"/>
      <w:divBdr>
        <w:top w:val="none" w:sz="0" w:space="0" w:color="auto"/>
        <w:left w:val="none" w:sz="0" w:space="0" w:color="auto"/>
        <w:bottom w:val="none" w:sz="0" w:space="0" w:color="auto"/>
        <w:right w:val="none" w:sz="0" w:space="0" w:color="auto"/>
      </w:divBdr>
    </w:div>
    <w:div w:id="1231499929">
      <w:bodyDiv w:val="1"/>
      <w:marLeft w:val="0"/>
      <w:marRight w:val="0"/>
      <w:marTop w:val="0"/>
      <w:marBottom w:val="0"/>
      <w:divBdr>
        <w:top w:val="none" w:sz="0" w:space="0" w:color="auto"/>
        <w:left w:val="none" w:sz="0" w:space="0" w:color="auto"/>
        <w:bottom w:val="none" w:sz="0" w:space="0" w:color="auto"/>
        <w:right w:val="none" w:sz="0" w:space="0" w:color="auto"/>
      </w:divBdr>
    </w:div>
    <w:div w:id="1249849155">
      <w:bodyDiv w:val="1"/>
      <w:marLeft w:val="0"/>
      <w:marRight w:val="0"/>
      <w:marTop w:val="0"/>
      <w:marBottom w:val="0"/>
      <w:divBdr>
        <w:top w:val="none" w:sz="0" w:space="0" w:color="auto"/>
        <w:left w:val="none" w:sz="0" w:space="0" w:color="auto"/>
        <w:bottom w:val="none" w:sz="0" w:space="0" w:color="auto"/>
        <w:right w:val="none" w:sz="0" w:space="0" w:color="auto"/>
      </w:divBdr>
    </w:div>
    <w:div w:id="1252158604">
      <w:bodyDiv w:val="1"/>
      <w:marLeft w:val="0"/>
      <w:marRight w:val="0"/>
      <w:marTop w:val="0"/>
      <w:marBottom w:val="0"/>
      <w:divBdr>
        <w:top w:val="none" w:sz="0" w:space="0" w:color="auto"/>
        <w:left w:val="none" w:sz="0" w:space="0" w:color="auto"/>
        <w:bottom w:val="none" w:sz="0" w:space="0" w:color="auto"/>
        <w:right w:val="none" w:sz="0" w:space="0" w:color="auto"/>
      </w:divBdr>
    </w:div>
    <w:div w:id="1262882917">
      <w:bodyDiv w:val="1"/>
      <w:marLeft w:val="0"/>
      <w:marRight w:val="0"/>
      <w:marTop w:val="0"/>
      <w:marBottom w:val="0"/>
      <w:divBdr>
        <w:top w:val="none" w:sz="0" w:space="0" w:color="auto"/>
        <w:left w:val="none" w:sz="0" w:space="0" w:color="auto"/>
        <w:bottom w:val="none" w:sz="0" w:space="0" w:color="auto"/>
        <w:right w:val="none" w:sz="0" w:space="0" w:color="auto"/>
      </w:divBdr>
    </w:div>
    <w:div w:id="1307902918">
      <w:bodyDiv w:val="1"/>
      <w:marLeft w:val="0"/>
      <w:marRight w:val="0"/>
      <w:marTop w:val="0"/>
      <w:marBottom w:val="0"/>
      <w:divBdr>
        <w:top w:val="none" w:sz="0" w:space="0" w:color="auto"/>
        <w:left w:val="none" w:sz="0" w:space="0" w:color="auto"/>
        <w:bottom w:val="none" w:sz="0" w:space="0" w:color="auto"/>
        <w:right w:val="none" w:sz="0" w:space="0" w:color="auto"/>
      </w:divBdr>
    </w:div>
    <w:div w:id="1318654538">
      <w:bodyDiv w:val="1"/>
      <w:marLeft w:val="0"/>
      <w:marRight w:val="0"/>
      <w:marTop w:val="0"/>
      <w:marBottom w:val="0"/>
      <w:divBdr>
        <w:top w:val="none" w:sz="0" w:space="0" w:color="auto"/>
        <w:left w:val="none" w:sz="0" w:space="0" w:color="auto"/>
        <w:bottom w:val="none" w:sz="0" w:space="0" w:color="auto"/>
        <w:right w:val="none" w:sz="0" w:space="0" w:color="auto"/>
      </w:divBdr>
      <w:divsChild>
        <w:div w:id="1849902634">
          <w:marLeft w:val="0"/>
          <w:marRight w:val="0"/>
          <w:marTop w:val="0"/>
          <w:marBottom w:val="0"/>
          <w:divBdr>
            <w:top w:val="none" w:sz="0" w:space="0" w:color="auto"/>
            <w:left w:val="none" w:sz="0" w:space="0" w:color="auto"/>
            <w:bottom w:val="none" w:sz="0" w:space="0" w:color="auto"/>
            <w:right w:val="none" w:sz="0" w:space="0" w:color="auto"/>
          </w:divBdr>
          <w:divsChild>
            <w:div w:id="157892905">
              <w:marLeft w:val="0"/>
              <w:marRight w:val="0"/>
              <w:marTop w:val="0"/>
              <w:marBottom w:val="0"/>
              <w:divBdr>
                <w:top w:val="none" w:sz="0" w:space="0" w:color="auto"/>
                <w:left w:val="none" w:sz="0" w:space="0" w:color="auto"/>
                <w:bottom w:val="none" w:sz="0" w:space="0" w:color="auto"/>
                <w:right w:val="none" w:sz="0" w:space="0" w:color="auto"/>
              </w:divBdr>
            </w:div>
            <w:div w:id="13209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4062">
      <w:bodyDiv w:val="1"/>
      <w:marLeft w:val="0"/>
      <w:marRight w:val="0"/>
      <w:marTop w:val="0"/>
      <w:marBottom w:val="0"/>
      <w:divBdr>
        <w:top w:val="none" w:sz="0" w:space="0" w:color="auto"/>
        <w:left w:val="none" w:sz="0" w:space="0" w:color="auto"/>
        <w:bottom w:val="none" w:sz="0" w:space="0" w:color="auto"/>
        <w:right w:val="none" w:sz="0" w:space="0" w:color="auto"/>
      </w:divBdr>
      <w:divsChild>
        <w:div w:id="360403435">
          <w:marLeft w:val="0"/>
          <w:marRight w:val="0"/>
          <w:marTop w:val="0"/>
          <w:marBottom w:val="0"/>
          <w:divBdr>
            <w:top w:val="none" w:sz="0" w:space="0" w:color="auto"/>
            <w:left w:val="none" w:sz="0" w:space="0" w:color="auto"/>
            <w:bottom w:val="none" w:sz="0" w:space="0" w:color="auto"/>
            <w:right w:val="none" w:sz="0" w:space="0" w:color="auto"/>
          </w:divBdr>
          <w:divsChild>
            <w:div w:id="83116230">
              <w:marLeft w:val="0"/>
              <w:marRight w:val="0"/>
              <w:marTop w:val="0"/>
              <w:marBottom w:val="0"/>
              <w:divBdr>
                <w:top w:val="none" w:sz="0" w:space="0" w:color="auto"/>
                <w:left w:val="none" w:sz="0" w:space="0" w:color="auto"/>
                <w:bottom w:val="none" w:sz="0" w:space="0" w:color="auto"/>
                <w:right w:val="none" w:sz="0" w:space="0" w:color="auto"/>
              </w:divBdr>
            </w:div>
            <w:div w:id="128325134">
              <w:marLeft w:val="0"/>
              <w:marRight w:val="0"/>
              <w:marTop w:val="0"/>
              <w:marBottom w:val="0"/>
              <w:divBdr>
                <w:top w:val="none" w:sz="0" w:space="0" w:color="auto"/>
                <w:left w:val="none" w:sz="0" w:space="0" w:color="auto"/>
                <w:bottom w:val="none" w:sz="0" w:space="0" w:color="auto"/>
                <w:right w:val="none" w:sz="0" w:space="0" w:color="auto"/>
              </w:divBdr>
            </w:div>
            <w:div w:id="221912738">
              <w:marLeft w:val="0"/>
              <w:marRight w:val="0"/>
              <w:marTop w:val="0"/>
              <w:marBottom w:val="0"/>
              <w:divBdr>
                <w:top w:val="none" w:sz="0" w:space="0" w:color="auto"/>
                <w:left w:val="none" w:sz="0" w:space="0" w:color="auto"/>
                <w:bottom w:val="none" w:sz="0" w:space="0" w:color="auto"/>
                <w:right w:val="none" w:sz="0" w:space="0" w:color="auto"/>
              </w:divBdr>
            </w:div>
            <w:div w:id="259339315">
              <w:marLeft w:val="0"/>
              <w:marRight w:val="0"/>
              <w:marTop w:val="0"/>
              <w:marBottom w:val="0"/>
              <w:divBdr>
                <w:top w:val="none" w:sz="0" w:space="0" w:color="auto"/>
                <w:left w:val="none" w:sz="0" w:space="0" w:color="auto"/>
                <w:bottom w:val="none" w:sz="0" w:space="0" w:color="auto"/>
                <w:right w:val="none" w:sz="0" w:space="0" w:color="auto"/>
              </w:divBdr>
            </w:div>
            <w:div w:id="283847329">
              <w:marLeft w:val="0"/>
              <w:marRight w:val="0"/>
              <w:marTop w:val="0"/>
              <w:marBottom w:val="0"/>
              <w:divBdr>
                <w:top w:val="none" w:sz="0" w:space="0" w:color="auto"/>
                <w:left w:val="none" w:sz="0" w:space="0" w:color="auto"/>
                <w:bottom w:val="none" w:sz="0" w:space="0" w:color="auto"/>
                <w:right w:val="none" w:sz="0" w:space="0" w:color="auto"/>
              </w:divBdr>
            </w:div>
            <w:div w:id="309333109">
              <w:marLeft w:val="0"/>
              <w:marRight w:val="0"/>
              <w:marTop w:val="0"/>
              <w:marBottom w:val="0"/>
              <w:divBdr>
                <w:top w:val="none" w:sz="0" w:space="0" w:color="auto"/>
                <w:left w:val="none" w:sz="0" w:space="0" w:color="auto"/>
                <w:bottom w:val="none" w:sz="0" w:space="0" w:color="auto"/>
                <w:right w:val="none" w:sz="0" w:space="0" w:color="auto"/>
              </w:divBdr>
            </w:div>
            <w:div w:id="376203451">
              <w:marLeft w:val="0"/>
              <w:marRight w:val="0"/>
              <w:marTop w:val="0"/>
              <w:marBottom w:val="0"/>
              <w:divBdr>
                <w:top w:val="none" w:sz="0" w:space="0" w:color="auto"/>
                <w:left w:val="none" w:sz="0" w:space="0" w:color="auto"/>
                <w:bottom w:val="none" w:sz="0" w:space="0" w:color="auto"/>
                <w:right w:val="none" w:sz="0" w:space="0" w:color="auto"/>
              </w:divBdr>
            </w:div>
            <w:div w:id="543639461">
              <w:marLeft w:val="0"/>
              <w:marRight w:val="0"/>
              <w:marTop w:val="0"/>
              <w:marBottom w:val="0"/>
              <w:divBdr>
                <w:top w:val="none" w:sz="0" w:space="0" w:color="auto"/>
                <w:left w:val="none" w:sz="0" w:space="0" w:color="auto"/>
                <w:bottom w:val="none" w:sz="0" w:space="0" w:color="auto"/>
                <w:right w:val="none" w:sz="0" w:space="0" w:color="auto"/>
              </w:divBdr>
            </w:div>
            <w:div w:id="580798566">
              <w:marLeft w:val="0"/>
              <w:marRight w:val="0"/>
              <w:marTop w:val="0"/>
              <w:marBottom w:val="0"/>
              <w:divBdr>
                <w:top w:val="none" w:sz="0" w:space="0" w:color="auto"/>
                <w:left w:val="none" w:sz="0" w:space="0" w:color="auto"/>
                <w:bottom w:val="none" w:sz="0" w:space="0" w:color="auto"/>
                <w:right w:val="none" w:sz="0" w:space="0" w:color="auto"/>
              </w:divBdr>
            </w:div>
            <w:div w:id="602763547">
              <w:marLeft w:val="0"/>
              <w:marRight w:val="0"/>
              <w:marTop w:val="0"/>
              <w:marBottom w:val="0"/>
              <w:divBdr>
                <w:top w:val="none" w:sz="0" w:space="0" w:color="auto"/>
                <w:left w:val="none" w:sz="0" w:space="0" w:color="auto"/>
                <w:bottom w:val="none" w:sz="0" w:space="0" w:color="auto"/>
                <w:right w:val="none" w:sz="0" w:space="0" w:color="auto"/>
              </w:divBdr>
            </w:div>
            <w:div w:id="782922149">
              <w:marLeft w:val="0"/>
              <w:marRight w:val="0"/>
              <w:marTop w:val="0"/>
              <w:marBottom w:val="0"/>
              <w:divBdr>
                <w:top w:val="none" w:sz="0" w:space="0" w:color="auto"/>
                <w:left w:val="none" w:sz="0" w:space="0" w:color="auto"/>
                <w:bottom w:val="none" w:sz="0" w:space="0" w:color="auto"/>
                <w:right w:val="none" w:sz="0" w:space="0" w:color="auto"/>
              </w:divBdr>
            </w:div>
            <w:div w:id="794637692">
              <w:marLeft w:val="0"/>
              <w:marRight w:val="0"/>
              <w:marTop w:val="0"/>
              <w:marBottom w:val="0"/>
              <w:divBdr>
                <w:top w:val="none" w:sz="0" w:space="0" w:color="auto"/>
                <w:left w:val="none" w:sz="0" w:space="0" w:color="auto"/>
                <w:bottom w:val="none" w:sz="0" w:space="0" w:color="auto"/>
                <w:right w:val="none" w:sz="0" w:space="0" w:color="auto"/>
              </w:divBdr>
            </w:div>
            <w:div w:id="905261939">
              <w:marLeft w:val="0"/>
              <w:marRight w:val="0"/>
              <w:marTop w:val="0"/>
              <w:marBottom w:val="0"/>
              <w:divBdr>
                <w:top w:val="none" w:sz="0" w:space="0" w:color="auto"/>
                <w:left w:val="none" w:sz="0" w:space="0" w:color="auto"/>
                <w:bottom w:val="none" w:sz="0" w:space="0" w:color="auto"/>
                <w:right w:val="none" w:sz="0" w:space="0" w:color="auto"/>
              </w:divBdr>
            </w:div>
            <w:div w:id="1045057186">
              <w:marLeft w:val="0"/>
              <w:marRight w:val="0"/>
              <w:marTop w:val="0"/>
              <w:marBottom w:val="0"/>
              <w:divBdr>
                <w:top w:val="none" w:sz="0" w:space="0" w:color="auto"/>
                <w:left w:val="none" w:sz="0" w:space="0" w:color="auto"/>
                <w:bottom w:val="none" w:sz="0" w:space="0" w:color="auto"/>
                <w:right w:val="none" w:sz="0" w:space="0" w:color="auto"/>
              </w:divBdr>
            </w:div>
            <w:div w:id="1048846706">
              <w:marLeft w:val="0"/>
              <w:marRight w:val="0"/>
              <w:marTop w:val="0"/>
              <w:marBottom w:val="0"/>
              <w:divBdr>
                <w:top w:val="none" w:sz="0" w:space="0" w:color="auto"/>
                <w:left w:val="none" w:sz="0" w:space="0" w:color="auto"/>
                <w:bottom w:val="none" w:sz="0" w:space="0" w:color="auto"/>
                <w:right w:val="none" w:sz="0" w:space="0" w:color="auto"/>
              </w:divBdr>
            </w:div>
            <w:div w:id="1132331393">
              <w:marLeft w:val="0"/>
              <w:marRight w:val="0"/>
              <w:marTop w:val="0"/>
              <w:marBottom w:val="0"/>
              <w:divBdr>
                <w:top w:val="none" w:sz="0" w:space="0" w:color="auto"/>
                <w:left w:val="none" w:sz="0" w:space="0" w:color="auto"/>
                <w:bottom w:val="none" w:sz="0" w:space="0" w:color="auto"/>
                <w:right w:val="none" w:sz="0" w:space="0" w:color="auto"/>
              </w:divBdr>
            </w:div>
            <w:div w:id="1176649304">
              <w:marLeft w:val="0"/>
              <w:marRight w:val="0"/>
              <w:marTop w:val="0"/>
              <w:marBottom w:val="0"/>
              <w:divBdr>
                <w:top w:val="none" w:sz="0" w:space="0" w:color="auto"/>
                <w:left w:val="none" w:sz="0" w:space="0" w:color="auto"/>
                <w:bottom w:val="none" w:sz="0" w:space="0" w:color="auto"/>
                <w:right w:val="none" w:sz="0" w:space="0" w:color="auto"/>
              </w:divBdr>
            </w:div>
            <w:div w:id="1207525757">
              <w:marLeft w:val="0"/>
              <w:marRight w:val="0"/>
              <w:marTop w:val="0"/>
              <w:marBottom w:val="0"/>
              <w:divBdr>
                <w:top w:val="none" w:sz="0" w:space="0" w:color="auto"/>
                <w:left w:val="none" w:sz="0" w:space="0" w:color="auto"/>
                <w:bottom w:val="none" w:sz="0" w:space="0" w:color="auto"/>
                <w:right w:val="none" w:sz="0" w:space="0" w:color="auto"/>
              </w:divBdr>
            </w:div>
            <w:div w:id="1234393695">
              <w:marLeft w:val="0"/>
              <w:marRight w:val="0"/>
              <w:marTop w:val="0"/>
              <w:marBottom w:val="0"/>
              <w:divBdr>
                <w:top w:val="none" w:sz="0" w:space="0" w:color="auto"/>
                <w:left w:val="none" w:sz="0" w:space="0" w:color="auto"/>
                <w:bottom w:val="none" w:sz="0" w:space="0" w:color="auto"/>
                <w:right w:val="none" w:sz="0" w:space="0" w:color="auto"/>
              </w:divBdr>
            </w:div>
            <w:div w:id="1271086216">
              <w:marLeft w:val="0"/>
              <w:marRight w:val="0"/>
              <w:marTop w:val="0"/>
              <w:marBottom w:val="0"/>
              <w:divBdr>
                <w:top w:val="none" w:sz="0" w:space="0" w:color="auto"/>
                <w:left w:val="none" w:sz="0" w:space="0" w:color="auto"/>
                <w:bottom w:val="none" w:sz="0" w:space="0" w:color="auto"/>
                <w:right w:val="none" w:sz="0" w:space="0" w:color="auto"/>
              </w:divBdr>
            </w:div>
            <w:div w:id="1431927792">
              <w:marLeft w:val="0"/>
              <w:marRight w:val="0"/>
              <w:marTop w:val="0"/>
              <w:marBottom w:val="0"/>
              <w:divBdr>
                <w:top w:val="none" w:sz="0" w:space="0" w:color="auto"/>
                <w:left w:val="none" w:sz="0" w:space="0" w:color="auto"/>
                <w:bottom w:val="none" w:sz="0" w:space="0" w:color="auto"/>
                <w:right w:val="none" w:sz="0" w:space="0" w:color="auto"/>
              </w:divBdr>
            </w:div>
            <w:div w:id="1529417559">
              <w:marLeft w:val="0"/>
              <w:marRight w:val="0"/>
              <w:marTop w:val="0"/>
              <w:marBottom w:val="0"/>
              <w:divBdr>
                <w:top w:val="none" w:sz="0" w:space="0" w:color="auto"/>
                <w:left w:val="none" w:sz="0" w:space="0" w:color="auto"/>
                <w:bottom w:val="none" w:sz="0" w:space="0" w:color="auto"/>
                <w:right w:val="none" w:sz="0" w:space="0" w:color="auto"/>
              </w:divBdr>
            </w:div>
            <w:div w:id="1714305526">
              <w:marLeft w:val="0"/>
              <w:marRight w:val="0"/>
              <w:marTop w:val="0"/>
              <w:marBottom w:val="0"/>
              <w:divBdr>
                <w:top w:val="none" w:sz="0" w:space="0" w:color="auto"/>
                <w:left w:val="none" w:sz="0" w:space="0" w:color="auto"/>
                <w:bottom w:val="none" w:sz="0" w:space="0" w:color="auto"/>
                <w:right w:val="none" w:sz="0" w:space="0" w:color="auto"/>
              </w:divBdr>
            </w:div>
            <w:div w:id="1737506914">
              <w:marLeft w:val="0"/>
              <w:marRight w:val="0"/>
              <w:marTop w:val="0"/>
              <w:marBottom w:val="0"/>
              <w:divBdr>
                <w:top w:val="none" w:sz="0" w:space="0" w:color="auto"/>
                <w:left w:val="none" w:sz="0" w:space="0" w:color="auto"/>
                <w:bottom w:val="none" w:sz="0" w:space="0" w:color="auto"/>
                <w:right w:val="none" w:sz="0" w:space="0" w:color="auto"/>
              </w:divBdr>
            </w:div>
            <w:div w:id="1867869080">
              <w:marLeft w:val="0"/>
              <w:marRight w:val="0"/>
              <w:marTop w:val="0"/>
              <w:marBottom w:val="0"/>
              <w:divBdr>
                <w:top w:val="none" w:sz="0" w:space="0" w:color="auto"/>
                <w:left w:val="none" w:sz="0" w:space="0" w:color="auto"/>
                <w:bottom w:val="none" w:sz="0" w:space="0" w:color="auto"/>
                <w:right w:val="none" w:sz="0" w:space="0" w:color="auto"/>
              </w:divBdr>
            </w:div>
            <w:div w:id="1907301765">
              <w:marLeft w:val="0"/>
              <w:marRight w:val="0"/>
              <w:marTop w:val="0"/>
              <w:marBottom w:val="0"/>
              <w:divBdr>
                <w:top w:val="none" w:sz="0" w:space="0" w:color="auto"/>
                <w:left w:val="none" w:sz="0" w:space="0" w:color="auto"/>
                <w:bottom w:val="none" w:sz="0" w:space="0" w:color="auto"/>
                <w:right w:val="none" w:sz="0" w:space="0" w:color="auto"/>
              </w:divBdr>
            </w:div>
            <w:div w:id="2009206726">
              <w:marLeft w:val="0"/>
              <w:marRight w:val="0"/>
              <w:marTop w:val="0"/>
              <w:marBottom w:val="0"/>
              <w:divBdr>
                <w:top w:val="none" w:sz="0" w:space="0" w:color="auto"/>
                <w:left w:val="none" w:sz="0" w:space="0" w:color="auto"/>
                <w:bottom w:val="none" w:sz="0" w:space="0" w:color="auto"/>
                <w:right w:val="none" w:sz="0" w:space="0" w:color="auto"/>
              </w:divBdr>
            </w:div>
            <w:div w:id="2102339139">
              <w:marLeft w:val="0"/>
              <w:marRight w:val="0"/>
              <w:marTop w:val="0"/>
              <w:marBottom w:val="0"/>
              <w:divBdr>
                <w:top w:val="none" w:sz="0" w:space="0" w:color="auto"/>
                <w:left w:val="none" w:sz="0" w:space="0" w:color="auto"/>
                <w:bottom w:val="none" w:sz="0" w:space="0" w:color="auto"/>
                <w:right w:val="none" w:sz="0" w:space="0" w:color="auto"/>
              </w:divBdr>
            </w:div>
            <w:div w:id="2107068459">
              <w:marLeft w:val="0"/>
              <w:marRight w:val="0"/>
              <w:marTop w:val="0"/>
              <w:marBottom w:val="0"/>
              <w:divBdr>
                <w:top w:val="none" w:sz="0" w:space="0" w:color="auto"/>
                <w:left w:val="none" w:sz="0" w:space="0" w:color="auto"/>
                <w:bottom w:val="none" w:sz="0" w:space="0" w:color="auto"/>
                <w:right w:val="none" w:sz="0" w:space="0" w:color="auto"/>
              </w:divBdr>
            </w:div>
            <w:div w:id="21160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5054">
      <w:bodyDiv w:val="1"/>
      <w:marLeft w:val="0"/>
      <w:marRight w:val="0"/>
      <w:marTop w:val="0"/>
      <w:marBottom w:val="0"/>
      <w:divBdr>
        <w:top w:val="none" w:sz="0" w:space="0" w:color="auto"/>
        <w:left w:val="none" w:sz="0" w:space="0" w:color="auto"/>
        <w:bottom w:val="none" w:sz="0" w:space="0" w:color="auto"/>
        <w:right w:val="none" w:sz="0" w:space="0" w:color="auto"/>
      </w:divBdr>
      <w:divsChild>
        <w:div w:id="20562674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47048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1632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6007380">
      <w:bodyDiv w:val="1"/>
      <w:marLeft w:val="0"/>
      <w:marRight w:val="0"/>
      <w:marTop w:val="0"/>
      <w:marBottom w:val="0"/>
      <w:divBdr>
        <w:top w:val="none" w:sz="0" w:space="0" w:color="auto"/>
        <w:left w:val="none" w:sz="0" w:space="0" w:color="auto"/>
        <w:bottom w:val="none" w:sz="0" w:space="0" w:color="auto"/>
        <w:right w:val="none" w:sz="0" w:space="0" w:color="auto"/>
      </w:divBdr>
      <w:divsChild>
        <w:div w:id="412897087">
          <w:marLeft w:val="0"/>
          <w:marRight w:val="0"/>
          <w:marTop w:val="0"/>
          <w:marBottom w:val="0"/>
          <w:divBdr>
            <w:top w:val="none" w:sz="0" w:space="0" w:color="auto"/>
            <w:left w:val="none" w:sz="0" w:space="0" w:color="auto"/>
            <w:bottom w:val="none" w:sz="0" w:space="0" w:color="auto"/>
            <w:right w:val="none" w:sz="0" w:space="0" w:color="auto"/>
          </w:divBdr>
          <w:divsChild>
            <w:div w:id="20401272">
              <w:marLeft w:val="0"/>
              <w:marRight w:val="0"/>
              <w:marTop w:val="0"/>
              <w:marBottom w:val="0"/>
              <w:divBdr>
                <w:top w:val="none" w:sz="0" w:space="0" w:color="auto"/>
                <w:left w:val="none" w:sz="0" w:space="0" w:color="auto"/>
                <w:bottom w:val="none" w:sz="0" w:space="0" w:color="auto"/>
                <w:right w:val="none" w:sz="0" w:space="0" w:color="auto"/>
              </w:divBdr>
            </w:div>
            <w:div w:id="83645695">
              <w:marLeft w:val="0"/>
              <w:marRight w:val="0"/>
              <w:marTop w:val="0"/>
              <w:marBottom w:val="0"/>
              <w:divBdr>
                <w:top w:val="none" w:sz="0" w:space="0" w:color="auto"/>
                <w:left w:val="none" w:sz="0" w:space="0" w:color="auto"/>
                <w:bottom w:val="none" w:sz="0" w:space="0" w:color="auto"/>
                <w:right w:val="none" w:sz="0" w:space="0" w:color="auto"/>
              </w:divBdr>
            </w:div>
            <w:div w:id="150680114">
              <w:marLeft w:val="0"/>
              <w:marRight w:val="0"/>
              <w:marTop w:val="0"/>
              <w:marBottom w:val="0"/>
              <w:divBdr>
                <w:top w:val="none" w:sz="0" w:space="0" w:color="auto"/>
                <w:left w:val="none" w:sz="0" w:space="0" w:color="auto"/>
                <w:bottom w:val="none" w:sz="0" w:space="0" w:color="auto"/>
                <w:right w:val="none" w:sz="0" w:space="0" w:color="auto"/>
              </w:divBdr>
            </w:div>
            <w:div w:id="165479094">
              <w:marLeft w:val="0"/>
              <w:marRight w:val="0"/>
              <w:marTop w:val="0"/>
              <w:marBottom w:val="0"/>
              <w:divBdr>
                <w:top w:val="none" w:sz="0" w:space="0" w:color="auto"/>
                <w:left w:val="none" w:sz="0" w:space="0" w:color="auto"/>
                <w:bottom w:val="none" w:sz="0" w:space="0" w:color="auto"/>
                <w:right w:val="none" w:sz="0" w:space="0" w:color="auto"/>
              </w:divBdr>
            </w:div>
            <w:div w:id="237057014">
              <w:marLeft w:val="0"/>
              <w:marRight w:val="0"/>
              <w:marTop w:val="0"/>
              <w:marBottom w:val="0"/>
              <w:divBdr>
                <w:top w:val="none" w:sz="0" w:space="0" w:color="auto"/>
                <w:left w:val="none" w:sz="0" w:space="0" w:color="auto"/>
                <w:bottom w:val="none" w:sz="0" w:space="0" w:color="auto"/>
                <w:right w:val="none" w:sz="0" w:space="0" w:color="auto"/>
              </w:divBdr>
            </w:div>
            <w:div w:id="293801706">
              <w:marLeft w:val="0"/>
              <w:marRight w:val="0"/>
              <w:marTop w:val="0"/>
              <w:marBottom w:val="0"/>
              <w:divBdr>
                <w:top w:val="none" w:sz="0" w:space="0" w:color="auto"/>
                <w:left w:val="none" w:sz="0" w:space="0" w:color="auto"/>
                <w:bottom w:val="none" w:sz="0" w:space="0" w:color="auto"/>
                <w:right w:val="none" w:sz="0" w:space="0" w:color="auto"/>
              </w:divBdr>
            </w:div>
            <w:div w:id="314183885">
              <w:marLeft w:val="0"/>
              <w:marRight w:val="0"/>
              <w:marTop w:val="0"/>
              <w:marBottom w:val="0"/>
              <w:divBdr>
                <w:top w:val="none" w:sz="0" w:space="0" w:color="auto"/>
                <w:left w:val="none" w:sz="0" w:space="0" w:color="auto"/>
                <w:bottom w:val="none" w:sz="0" w:space="0" w:color="auto"/>
                <w:right w:val="none" w:sz="0" w:space="0" w:color="auto"/>
              </w:divBdr>
            </w:div>
            <w:div w:id="459228283">
              <w:marLeft w:val="0"/>
              <w:marRight w:val="0"/>
              <w:marTop w:val="0"/>
              <w:marBottom w:val="0"/>
              <w:divBdr>
                <w:top w:val="none" w:sz="0" w:space="0" w:color="auto"/>
                <w:left w:val="none" w:sz="0" w:space="0" w:color="auto"/>
                <w:bottom w:val="none" w:sz="0" w:space="0" w:color="auto"/>
                <w:right w:val="none" w:sz="0" w:space="0" w:color="auto"/>
              </w:divBdr>
            </w:div>
            <w:div w:id="604580176">
              <w:marLeft w:val="0"/>
              <w:marRight w:val="0"/>
              <w:marTop w:val="0"/>
              <w:marBottom w:val="0"/>
              <w:divBdr>
                <w:top w:val="none" w:sz="0" w:space="0" w:color="auto"/>
                <w:left w:val="none" w:sz="0" w:space="0" w:color="auto"/>
                <w:bottom w:val="none" w:sz="0" w:space="0" w:color="auto"/>
                <w:right w:val="none" w:sz="0" w:space="0" w:color="auto"/>
              </w:divBdr>
            </w:div>
            <w:div w:id="691154809">
              <w:marLeft w:val="0"/>
              <w:marRight w:val="0"/>
              <w:marTop w:val="0"/>
              <w:marBottom w:val="0"/>
              <w:divBdr>
                <w:top w:val="none" w:sz="0" w:space="0" w:color="auto"/>
                <w:left w:val="none" w:sz="0" w:space="0" w:color="auto"/>
                <w:bottom w:val="none" w:sz="0" w:space="0" w:color="auto"/>
                <w:right w:val="none" w:sz="0" w:space="0" w:color="auto"/>
              </w:divBdr>
            </w:div>
            <w:div w:id="712197138">
              <w:marLeft w:val="0"/>
              <w:marRight w:val="0"/>
              <w:marTop w:val="0"/>
              <w:marBottom w:val="0"/>
              <w:divBdr>
                <w:top w:val="none" w:sz="0" w:space="0" w:color="auto"/>
                <w:left w:val="none" w:sz="0" w:space="0" w:color="auto"/>
                <w:bottom w:val="none" w:sz="0" w:space="0" w:color="auto"/>
                <w:right w:val="none" w:sz="0" w:space="0" w:color="auto"/>
              </w:divBdr>
            </w:div>
            <w:div w:id="755593319">
              <w:marLeft w:val="0"/>
              <w:marRight w:val="0"/>
              <w:marTop w:val="0"/>
              <w:marBottom w:val="0"/>
              <w:divBdr>
                <w:top w:val="none" w:sz="0" w:space="0" w:color="auto"/>
                <w:left w:val="none" w:sz="0" w:space="0" w:color="auto"/>
                <w:bottom w:val="none" w:sz="0" w:space="0" w:color="auto"/>
                <w:right w:val="none" w:sz="0" w:space="0" w:color="auto"/>
              </w:divBdr>
            </w:div>
            <w:div w:id="768357948">
              <w:marLeft w:val="0"/>
              <w:marRight w:val="0"/>
              <w:marTop w:val="0"/>
              <w:marBottom w:val="0"/>
              <w:divBdr>
                <w:top w:val="none" w:sz="0" w:space="0" w:color="auto"/>
                <w:left w:val="none" w:sz="0" w:space="0" w:color="auto"/>
                <w:bottom w:val="none" w:sz="0" w:space="0" w:color="auto"/>
                <w:right w:val="none" w:sz="0" w:space="0" w:color="auto"/>
              </w:divBdr>
            </w:div>
            <w:div w:id="835807921">
              <w:marLeft w:val="0"/>
              <w:marRight w:val="0"/>
              <w:marTop w:val="0"/>
              <w:marBottom w:val="0"/>
              <w:divBdr>
                <w:top w:val="none" w:sz="0" w:space="0" w:color="auto"/>
                <w:left w:val="none" w:sz="0" w:space="0" w:color="auto"/>
                <w:bottom w:val="none" w:sz="0" w:space="0" w:color="auto"/>
                <w:right w:val="none" w:sz="0" w:space="0" w:color="auto"/>
              </w:divBdr>
            </w:div>
            <w:div w:id="869339534">
              <w:marLeft w:val="0"/>
              <w:marRight w:val="0"/>
              <w:marTop w:val="0"/>
              <w:marBottom w:val="0"/>
              <w:divBdr>
                <w:top w:val="none" w:sz="0" w:space="0" w:color="auto"/>
                <w:left w:val="none" w:sz="0" w:space="0" w:color="auto"/>
                <w:bottom w:val="none" w:sz="0" w:space="0" w:color="auto"/>
                <w:right w:val="none" w:sz="0" w:space="0" w:color="auto"/>
              </w:divBdr>
            </w:div>
            <w:div w:id="944384201">
              <w:marLeft w:val="0"/>
              <w:marRight w:val="0"/>
              <w:marTop w:val="0"/>
              <w:marBottom w:val="0"/>
              <w:divBdr>
                <w:top w:val="none" w:sz="0" w:space="0" w:color="auto"/>
                <w:left w:val="none" w:sz="0" w:space="0" w:color="auto"/>
                <w:bottom w:val="none" w:sz="0" w:space="0" w:color="auto"/>
                <w:right w:val="none" w:sz="0" w:space="0" w:color="auto"/>
              </w:divBdr>
            </w:div>
            <w:div w:id="989989467">
              <w:marLeft w:val="0"/>
              <w:marRight w:val="0"/>
              <w:marTop w:val="0"/>
              <w:marBottom w:val="0"/>
              <w:divBdr>
                <w:top w:val="none" w:sz="0" w:space="0" w:color="auto"/>
                <w:left w:val="none" w:sz="0" w:space="0" w:color="auto"/>
                <w:bottom w:val="none" w:sz="0" w:space="0" w:color="auto"/>
                <w:right w:val="none" w:sz="0" w:space="0" w:color="auto"/>
              </w:divBdr>
            </w:div>
            <w:div w:id="996612329">
              <w:marLeft w:val="0"/>
              <w:marRight w:val="0"/>
              <w:marTop w:val="0"/>
              <w:marBottom w:val="0"/>
              <w:divBdr>
                <w:top w:val="none" w:sz="0" w:space="0" w:color="auto"/>
                <w:left w:val="none" w:sz="0" w:space="0" w:color="auto"/>
                <w:bottom w:val="none" w:sz="0" w:space="0" w:color="auto"/>
                <w:right w:val="none" w:sz="0" w:space="0" w:color="auto"/>
              </w:divBdr>
            </w:div>
            <w:div w:id="1008019840">
              <w:marLeft w:val="0"/>
              <w:marRight w:val="0"/>
              <w:marTop w:val="0"/>
              <w:marBottom w:val="0"/>
              <w:divBdr>
                <w:top w:val="none" w:sz="0" w:space="0" w:color="auto"/>
                <w:left w:val="none" w:sz="0" w:space="0" w:color="auto"/>
                <w:bottom w:val="none" w:sz="0" w:space="0" w:color="auto"/>
                <w:right w:val="none" w:sz="0" w:space="0" w:color="auto"/>
              </w:divBdr>
            </w:div>
            <w:div w:id="1043752697">
              <w:marLeft w:val="0"/>
              <w:marRight w:val="0"/>
              <w:marTop w:val="0"/>
              <w:marBottom w:val="0"/>
              <w:divBdr>
                <w:top w:val="none" w:sz="0" w:space="0" w:color="auto"/>
                <w:left w:val="none" w:sz="0" w:space="0" w:color="auto"/>
                <w:bottom w:val="none" w:sz="0" w:space="0" w:color="auto"/>
                <w:right w:val="none" w:sz="0" w:space="0" w:color="auto"/>
              </w:divBdr>
            </w:div>
            <w:div w:id="1071806946">
              <w:marLeft w:val="0"/>
              <w:marRight w:val="0"/>
              <w:marTop w:val="0"/>
              <w:marBottom w:val="0"/>
              <w:divBdr>
                <w:top w:val="none" w:sz="0" w:space="0" w:color="auto"/>
                <w:left w:val="none" w:sz="0" w:space="0" w:color="auto"/>
                <w:bottom w:val="none" w:sz="0" w:space="0" w:color="auto"/>
                <w:right w:val="none" w:sz="0" w:space="0" w:color="auto"/>
              </w:divBdr>
            </w:div>
            <w:div w:id="1109546358">
              <w:marLeft w:val="0"/>
              <w:marRight w:val="0"/>
              <w:marTop w:val="0"/>
              <w:marBottom w:val="0"/>
              <w:divBdr>
                <w:top w:val="none" w:sz="0" w:space="0" w:color="auto"/>
                <w:left w:val="none" w:sz="0" w:space="0" w:color="auto"/>
                <w:bottom w:val="none" w:sz="0" w:space="0" w:color="auto"/>
                <w:right w:val="none" w:sz="0" w:space="0" w:color="auto"/>
              </w:divBdr>
            </w:div>
            <w:div w:id="1200360027">
              <w:marLeft w:val="0"/>
              <w:marRight w:val="0"/>
              <w:marTop w:val="0"/>
              <w:marBottom w:val="0"/>
              <w:divBdr>
                <w:top w:val="none" w:sz="0" w:space="0" w:color="auto"/>
                <w:left w:val="none" w:sz="0" w:space="0" w:color="auto"/>
                <w:bottom w:val="none" w:sz="0" w:space="0" w:color="auto"/>
                <w:right w:val="none" w:sz="0" w:space="0" w:color="auto"/>
              </w:divBdr>
            </w:div>
            <w:div w:id="1296450234">
              <w:marLeft w:val="0"/>
              <w:marRight w:val="0"/>
              <w:marTop w:val="0"/>
              <w:marBottom w:val="0"/>
              <w:divBdr>
                <w:top w:val="none" w:sz="0" w:space="0" w:color="auto"/>
                <w:left w:val="none" w:sz="0" w:space="0" w:color="auto"/>
                <w:bottom w:val="none" w:sz="0" w:space="0" w:color="auto"/>
                <w:right w:val="none" w:sz="0" w:space="0" w:color="auto"/>
              </w:divBdr>
            </w:div>
            <w:div w:id="1330602462">
              <w:marLeft w:val="0"/>
              <w:marRight w:val="0"/>
              <w:marTop w:val="0"/>
              <w:marBottom w:val="0"/>
              <w:divBdr>
                <w:top w:val="none" w:sz="0" w:space="0" w:color="auto"/>
                <w:left w:val="none" w:sz="0" w:space="0" w:color="auto"/>
                <w:bottom w:val="none" w:sz="0" w:space="0" w:color="auto"/>
                <w:right w:val="none" w:sz="0" w:space="0" w:color="auto"/>
              </w:divBdr>
            </w:div>
            <w:div w:id="1332830006">
              <w:marLeft w:val="0"/>
              <w:marRight w:val="0"/>
              <w:marTop w:val="0"/>
              <w:marBottom w:val="0"/>
              <w:divBdr>
                <w:top w:val="none" w:sz="0" w:space="0" w:color="auto"/>
                <w:left w:val="none" w:sz="0" w:space="0" w:color="auto"/>
                <w:bottom w:val="none" w:sz="0" w:space="0" w:color="auto"/>
                <w:right w:val="none" w:sz="0" w:space="0" w:color="auto"/>
              </w:divBdr>
            </w:div>
            <w:div w:id="1388988475">
              <w:marLeft w:val="0"/>
              <w:marRight w:val="0"/>
              <w:marTop w:val="0"/>
              <w:marBottom w:val="0"/>
              <w:divBdr>
                <w:top w:val="none" w:sz="0" w:space="0" w:color="auto"/>
                <w:left w:val="none" w:sz="0" w:space="0" w:color="auto"/>
                <w:bottom w:val="none" w:sz="0" w:space="0" w:color="auto"/>
                <w:right w:val="none" w:sz="0" w:space="0" w:color="auto"/>
              </w:divBdr>
            </w:div>
            <w:div w:id="1470321600">
              <w:marLeft w:val="0"/>
              <w:marRight w:val="0"/>
              <w:marTop w:val="0"/>
              <w:marBottom w:val="0"/>
              <w:divBdr>
                <w:top w:val="none" w:sz="0" w:space="0" w:color="auto"/>
                <w:left w:val="none" w:sz="0" w:space="0" w:color="auto"/>
                <w:bottom w:val="none" w:sz="0" w:space="0" w:color="auto"/>
                <w:right w:val="none" w:sz="0" w:space="0" w:color="auto"/>
              </w:divBdr>
            </w:div>
            <w:div w:id="1687174649">
              <w:marLeft w:val="0"/>
              <w:marRight w:val="0"/>
              <w:marTop w:val="0"/>
              <w:marBottom w:val="0"/>
              <w:divBdr>
                <w:top w:val="none" w:sz="0" w:space="0" w:color="auto"/>
                <w:left w:val="none" w:sz="0" w:space="0" w:color="auto"/>
                <w:bottom w:val="none" w:sz="0" w:space="0" w:color="auto"/>
                <w:right w:val="none" w:sz="0" w:space="0" w:color="auto"/>
              </w:divBdr>
            </w:div>
            <w:div w:id="1759060643">
              <w:marLeft w:val="0"/>
              <w:marRight w:val="0"/>
              <w:marTop w:val="0"/>
              <w:marBottom w:val="0"/>
              <w:divBdr>
                <w:top w:val="none" w:sz="0" w:space="0" w:color="auto"/>
                <w:left w:val="none" w:sz="0" w:space="0" w:color="auto"/>
                <w:bottom w:val="none" w:sz="0" w:space="0" w:color="auto"/>
                <w:right w:val="none" w:sz="0" w:space="0" w:color="auto"/>
              </w:divBdr>
            </w:div>
            <w:div w:id="1849904214">
              <w:marLeft w:val="0"/>
              <w:marRight w:val="0"/>
              <w:marTop w:val="0"/>
              <w:marBottom w:val="0"/>
              <w:divBdr>
                <w:top w:val="none" w:sz="0" w:space="0" w:color="auto"/>
                <w:left w:val="none" w:sz="0" w:space="0" w:color="auto"/>
                <w:bottom w:val="none" w:sz="0" w:space="0" w:color="auto"/>
                <w:right w:val="none" w:sz="0" w:space="0" w:color="auto"/>
              </w:divBdr>
            </w:div>
            <w:div w:id="1894467038">
              <w:marLeft w:val="0"/>
              <w:marRight w:val="0"/>
              <w:marTop w:val="0"/>
              <w:marBottom w:val="0"/>
              <w:divBdr>
                <w:top w:val="none" w:sz="0" w:space="0" w:color="auto"/>
                <w:left w:val="none" w:sz="0" w:space="0" w:color="auto"/>
                <w:bottom w:val="none" w:sz="0" w:space="0" w:color="auto"/>
                <w:right w:val="none" w:sz="0" w:space="0" w:color="auto"/>
              </w:divBdr>
            </w:div>
            <w:div w:id="1992366740">
              <w:marLeft w:val="0"/>
              <w:marRight w:val="0"/>
              <w:marTop w:val="0"/>
              <w:marBottom w:val="0"/>
              <w:divBdr>
                <w:top w:val="none" w:sz="0" w:space="0" w:color="auto"/>
                <w:left w:val="none" w:sz="0" w:space="0" w:color="auto"/>
                <w:bottom w:val="none" w:sz="0" w:space="0" w:color="auto"/>
                <w:right w:val="none" w:sz="0" w:space="0" w:color="auto"/>
              </w:divBdr>
            </w:div>
            <w:div w:id="2026788532">
              <w:marLeft w:val="0"/>
              <w:marRight w:val="0"/>
              <w:marTop w:val="0"/>
              <w:marBottom w:val="0"/>
              <w:divBdr>
                <w:top w:val="none" w:sz="0" w:space="0" w:color="auto"/>
                <w:left w:val="none" w:sz="0" w:space="0" w:color="auto"/>
                <w:bottom w:val="none" w:sz="0" w:space="0" w:color="auto"/>
                <w:right w:val="none" w:sz="0" w:space="0" w:color="auto"/>
              </w:divBdr>
            </w:div>
            <w:div w:id="2029016263">
              <w:marLeft w:val="0"/>
              <w:marRight w:val="0"/>
              <w:marTop w:val="0"/>
              <w:marBottom w:val="0"/>
              <w:divBdr>
                <w:top w:val="none" w:sz="0" w:space="0" w:color="auto"/>
                <w:left w:val="none" w:sz="0" w:space="0" w:color="auto"/>
                <w:bottom w:val="none" w:sz="0" w:space="0" w:color="auto"/>
                <w:right w:val="none" w:sz="0" w:space="0" w:color="auto"/>
              </w:divBdr>
            </w:div>
            <w:div w:id="20745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0179">
      <w:bodyDiv w:val="1"/>
      <w:marLeft w:val="0"/>
      <w:marRight w:val="0"/>
      <w:marTop w:val="0"/>
      <w:marBottom w:val="0"/>
      <w:divBdr>
        <w:top w:val="none" w:sz="0" w:space="0" w:color="auto"/>
        <w:left w:val="none" w:sz="0" w:space="0" w:color="auto"/>
        <w:bottom w:val="none" w:sz="0" w:space="0" w:color="auto"/>
        <w:right w:val="none" w:sz="0" w:space="0" w:color="auto"/>
      </w:divBdr>
    </w:div>
    <w:div w:id="1446005346">
      <w:bodyDiv w:val="1"/>
      <w:marLeft w:val="0"/>
      <w:marRight w:val="0"/>
      <w:marTop w:val="0"/>
      <w:marBottom w:val="0"/>
      <w:divBdr>
        <w:top w:val="none" w:sz="0" w:space="0" w:color="auto"/>
        <w:left w:val="none" w:sz="0" w:space="0" w:color="auto"/>
        <w:bottom w:val="none" w:sz="0" w:space="0" w:color="auto"/>
        <w:right w:val="none" w:sz="0" w:space="0" w:color="auto"/>
      </w:divBdr>
      <w:divsChild>
        <w:div w:id="1886990999">
          <w:marLeft w:val="0"/>
          <w:marRight w:val="0"/>
          <w:marTop w:val="0"/>
          <w:marBottom w:val="0"/>
          <w:divBdr>
            <w:top w:val="none" w:sz="0" w:space="0" w:color="auto"/>
            <w:left w:val="none" w:sz="0" w:space="0" w:color="auto"/>
            <w:bottom w:val="none" w:sz="0" w:space="0" w:color="auto"/>
            <w:right w:val="none" w:sz="0" w:space="0" w:color="auto"/>
          </w:divBdr>
          <w:divsChild>
            <w:div w:id="73164316">
              <w:marLeft w:val="0"/>
              <w:marRight w:val="0"/>
              <w:marTop w:val="0"/>
              <w:marBottom w:val="0"/>
              <w:divBdr>
                <w:top w:val="none" w:sz="0" w:space="0" w:color="auto"/>
                <w:left w:val="none" w:sz="0" w:space="0" w:color="auto"/>
                <w:bottom w:val="none" w:sz="0" w:space="0" w:color="auto"/>
                <w:right w:val="none" w:sz="0" w:space="0" w:color="auto"/>
              </w:divBdr>
            </w:div>
            <w:div w:id="194854362">
              <w:marLeft w:val="0"/>
              <w:marRight w:val="0"/>
              <w:marTop w:val="0"/>
              <w:marBottom w:val="0"/>
              <w:divBdr>
                <w:top w:val="none" w:sz="0" w:space="0" w:color="auto"/>
                <w:left w:val="none" w:sz="0" w:space="0" w:color="auto"/>
                <w:bottom w:val="none" w:sz="0" w:space="0" w:color="auto"/>
                <w:right w:val="none" w:sz="0" w:space="0" w:color="auto"/>
              </w:divBdr>
            </w:div>
            <w:div w:id="786124217">
              <w:marLeft w:val="0"/>
              <w:marRight w:val="0"/>
              <w:marTop w:val="0"/>
              <w:marBottom w:val="0"/>
              <w:divBdr>
                <w:top w:val="none" w:sz="0" w:space="0" w:color="auto"/>
                <w:left w:val="none" w:sz="0" w:space="0" w:color="auto"/>
                <w:bottom w:val="none" w:sz="0" w:space="0" w:color="auto"/>
                <w:right w:val="none" w:sz="0" w:space="0" w:color="auto"/>
              </w:divBdr>
            </w:div>
            <w:div w:id="1207059601">
              <w:marLeft w:val="0"/>
              <w:marRight w:val="0"/>
              <w:marTop w:val="0"/>
              <w:marBottom w:val="0"/>
              <w:divBdr>
                <w:top w:val="none" w:sz="0" w:space="0" w:color="auto"/>
                <w:left w:val="none" w:sz="0" w:space="0" w:color="auto"/>
                <w:bottom w:val="none" w:sz="0" w:space="0" w:color="auto"/>
                <w:right w:val="none" w:sz="0" w:space="0" w:color="auto"/>
              </w:divBdr>
            </w:div>
            <w:div w:id="1315066028">
              <w:marLeft w:val="0"/>
              <w:marRight w:val="0"/>
              <w:marTop w:val="0"/>
              <w:marBottom w:val="0"/>
              <w:divBdr>
                <w:top w:val="none" w:sz="0" w:space="0" w:color="auto"/>
                <w:left w:val="none" w:sz="0" w:space="0" w:color="auto"/>
                <w:bottom w:val="none" w:sz="0" w:space="0" w:color="auto"/>
                <w:right w:val="none" w:sz="0" w:space="0" w:color="auto"/>
              </w:divBdr>
            </w:div>
            <w:div w:id="1569030057">
              <w:marLeft w:val="0"/>
              <w:marRight w:val="0"/>
              <w:marTop w:val="0"/>
              <w:marBottom w:val="0"/>
              <w:divBdr>
                <w:top w:val="none" w:sz="0" w:space="0" w:color="auto"/>
                <w:left w:val="none" w:sz="0" w:space="0" w:color="auto"/>
                <w:bottom w:val="none" w:sz="0" w:space="0" w:color="auto"/>
                <w:right w:val="none" w:sz="0" w:space="0" w:color="auto"/>
              </w:divBdr>
            </w:div>
            <w:div w:id="17253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4243">
      <w:bodyDiv w:val="1"/>
      <w:marLeft w:val="0"/>
      <w:marRight w:val="0"/>
      <w:marTop w:val="0"/>
      <w:marBottom w:val="0"/>
      <w:divBdr>
        <w:top w:val="none" w:sz="0" w:space="0" w:color="auto"/>
        <w:left w:val="none" w:sz="0" w:space="0" w:color="auto"/>
        <w:bottom w:val="none" w:sz="0" w:space="0" w:color="auto"/>
        <w:right w:val="none" w:sz="0" w:space="0" w:color="auto"/>
      </w:divBdr>
    </w:div>
    <w:div w:id="1463838780">
      <w:bodyDiv w:val="1"/>
      <w:marLeft w:val="0"/>
      <w:marRight w:val="0"/>
      <w:marTop w:val="0"/>
      <w:marBottom w:val="0"/>
      <w:divBdr>
        <w:top w:val="none" w:sz="0" w:space="0" w:color="auto"/>
        <w:left w:val="none" w:sz="0" w:space="0" w:color="auto"/>
        <w:bottom w:val="none" w:sz="0" w:space="0" w:color="auto"/>
        <w:right w:val="none" w:sz="0" w:space="0" w:color="auto"/>
      </w:divBdr>
    </w:div>
    <w:div w:id="1473014746">
      <w:bodyDiv w:val="1"/>
      <w:marLeft w:val="0"/>
      <w:marRight w:val="0"/>
      <w:marTop w:val="0"/>
      <w:marBottom w:val="0"/>
      <w:divBdr>
        <w:top w:val="none" w:sz="0" w:space="0" w:color="auto"/>
        <w:left w:val="none" w:sz="0" w:space="0" w:color="auto"/>
        <w:bottom w:val="none" w:sz="0" w:space="0" w:color="auto"/>
        <w:right w:val="none" w:sz="0" w:space="0" w:color="auto"/>
      </w:divBdr>
      <w:divsChild>
        <w:div w:id="828718200">
          <w:marLeft w:val="0"/>
          <w:marRight w:val="0"/>
          <w:marTop w:val="0"/>
          <w:marBottom w:val="0"/>
          <w:divBdr>
            <w:top w:val="none" w:sz="0" w:space="0" w:color="auto"/>
            <w:left w:val="none" w:sz="0" w:space="0" w:color="auto"/>
            <w:bottom w:val="none" w:sz="0" w:space="0" w:color="auto"/>
            <w:right w:val="none" w:sz="0" w:space="0" w:color="auto"/>
          </w:divBdr>
          <w:divsChild>
            <w:div w:id="105657185">
              <w:marLeft w:val="0"/>
              <w:marRight w:val="0"/>
              <w:marTop w:val="0"/>
              <w:marBottom w:val="0"/>
              <w:divBdr>
                <w:top w:val="none" w:sz="0" w:space="0" w:color="auto"/>
                <w:left w:val="none" w:sz="0" w:space="0" w:color="auto"/>
                <w:bottom w:val="none" w:sz="0" w:space="0" w:color="auto"/>
                <w:right w:val="none" w:sz="0" w:space="0" w:color="auto"/>
              </w:divBdr>
            </w:div>
            <w:div w:id="108553292">
              <w:marLeft w:val="0"/>
              <w:marRight w:val="0"/>
              <w:marTop w:val="0"/>
              <w:marBottom w:val="0"/>
              <w:divBdr>
                <w:top w:val="none" w:sz="0" w:space="0" w:color="auto"/>
                <w:left w:val="none" w:sz="0" w:space="0" w:color="auto"/>
                <w:bottom w:val="none" w:sz="0" w:space="0" w:color="auto"/>
                <w:right w:val="none" w:sz="0" w:space="0" w:color="auto"/>
              </w:divBdr>
            </w:div>
            <w:div w:id="393553897">
              <w:marLeft w:val="0"/>
              <w:marRight w:val="0"/>
              <w:marTop w:val="0"/>
              <w:marBottom w:val="0"/>
              <w:divBdr>
                <w:top w:val="none" w:sz="0" w:space="0" w:color="auto"/>
                <w:left w:val="none" w:sz="0" w:space="0" w:color="auto"/>
                <w:bottom w:val="none" w:sz="0" w:space="0" w:color="auto"/>
                <w:right w:val="none" w:sz="0" w:space="0" w:color="auto"/>
              </w:divBdr>
            </w:div>
            <w:div w:id="401874338">
              <w:marLeft w:val="0"/>
              <w:marRight w:val="0"/>
              <w:marTop w:val="0"/>
              <w:marBottom w:val="0"/>
              <w:divBdr>
                <w:top w:val="none" w:sz="0" w:space="0" w:color="auto"/>
                <w:left w:val="none" w:sz="0" w:space="0" w:color="auto"/>
                <w:bottom w:val="none" w:sz="0" w:space="0" w:color="auto"/>
                <w:right w:val="none" w:sz="0" w:space="0" w:color="auto"/>
              </w:divBdr>
            </w:div>
            <w:div w:id="545794873">
              <w:marLeft w:val="0"/>
              <w:marRight w:val="0"/>
              <w:marTop w:val="0"/>
              <w:marBottom w:val="0"/>
              <w:divBdr>
                <w:top w:val="none" w:sz="0" w:space="0" w:color="auto"/>
                <w:left w:val="none" w:sz="0" w:space="0" w:color="auto"/>
                <w:bottom w:val="none" w:sz="0" w:space="0" w:color="auto"/>
                <w:right w:val="none" w:sz="0" w:space="0" w:color="auto"/>
              </w:divBdr>
            </w:div>
            <w:div w:id="576552330">
              <w:marLeft w:val="0"/>
              <w:marRight w:val="0"/>
              <w:marTop w:val="0"/>
              <w:marBottom w:val="0"/>
              <w:divBdr>
                <w:top w:val="none" w:sz="0" w:space="0" w:color="auto"/>
                <w:left w:val="none" w:sz="0" w:space="0" w:color="auto"/>
                <w:bottom w:val="none" w:sz="0" w:space="0" w:color="auto"/>
                <w:right w:val="none" w:sz="0" w:space="0" w:color="auto"/>
              </w:divBdr>
            </w:div>
            <w:div w:id="801970184">
              <w:marLeft w:val="0"/>
              <w:marRight w:val="0"/>
              <w:marTop w:val="0"/>
              <w:marBottom w:val="0"/>
              <w:divBdr>
                <w:top w:val="none" w:sz="0" w:space="0" w:color="auto"/>
                <w:left w:val="none" w:sz="0" w:space="0" w:color="auto"/>
                <w:bottom w:val="none" w:sz="0" w:space="0" w:color="auto"/>
                <w:right w:val="none" w:sz="0" w:space="0" w:color="auto"/>
              </w:divBdr>
            </w:div>
            <w:div w:id="931010225">
              <w:marLeft w:val="0"/>
              <w:marRight w:val="0"/>
              <w:marTop w:val="0"/>
              <w:marBottom w:val="0"/>
              <w:divBdr>
                <w:top w:val="none" w:sz="0" w:space="0" w:color="auto"/>
                <w:left w:val="none" w:sz="0" w:space="0" w:color="auto"/>
                <w:bottom w:val="none" w:sz="0" w:space="0" w:color="auto"/>
                <w:right w:val="none" w:sz="0" w:space="0" w:color="auto"/>
              </w:divBdr>
            </w:div>
            <w:div w:id="1130784682">
              <w:marLeft w:val="0"/>
              <w:marRight w:val="0"/>
              <w:marTop w:val="0"/>
              <w:marBottom w:val="0"/>
              <w:divBdr>
                <w:top w:val="none" w:sz="0" w:space="0" w:color="auto"/>
                <w:left w:val="none" w:sz="0" w:space="0" w:color="auto"/>
                <w:bottom w:val="none" w:sz="0" w:space="0" w:color="auto"/>
                <w:right w:val="none" w:sz="0" w:space="0" w:color="auto"/>
              </w:divBdr>
            </w:div>
            <w:div w:id="1146123304">
              <w:marLeft w:val="0"/>
              <w:marRight w:val="0"/>
              <w:marTop w:val="0"/>
              <w:marBottom w:val="0"/>
              <w:divBdr>
                <w:top w:val="none" w:sz="0" w:space="0" w:color="auto"/>
                <w:left w:val="none" w:sz="0" w:space="0" w:color="auto"/>
                <w:bottom w:val="none" w:sz="0" w:space="0" w:color="auto"/>
                <w:right w:val="none" w:sz="0" w:space="0" w:color="auto"/>
              </w:divBdr>
            </w:div>
            <w:div w:id="1321619027">
              <w:marLeft w:val="0"/>
              <w:marRight w:val="0"/>
              <w:marTop w:val="0"/>
              <w:marBottom w:val="0"/>
              <w:divBdr>
                <w:top w:val="none" w:sz="0" w:space="0" w:color="auto"/>
                <w:left w:val="none" w:sz="0" w:space="0" w:color="auto"/>
                <w:bottom w:val="none" w:sz="0" w:space="0" w:color="auto"/>
                <w:right w:val="none" w:sz="0" w:space="0" w:color="auto"/>
              </w:divBdr>
            </w:div>
            <w:div w:id="1361471959">
              <w:marLeft w:val="0"/>
              <w:marRight w:val="0"/>
              <w:marTop w:val="0"/>
              <w:marBottom w:val="0"/>
              <w:divBdr>
                <w:top w:val="none" w:sz="0" w:space="0" w:color="auto"/>
                <w:left w:val="none" w:sz="0" w:space="0" w:color="auto"/>
                <w:bottom w:val="none" w:sz="0" w:space="0" w:color="auto"/>
                <w:right w:val="none" w:sz="0" w:space="0" w:color="auto"/>
              </w:divBdr>
            </w:div>
            <w:div w:id="1411655621">
              <w:marLeft w:val="0"/>
              <w:marRight w:val="0"/>
              <w:marTop w:val="0"/>
              <w:marBottom w:val="0"/>
              <w:divBdr>
                <w:top w:val="none" w:sz="0" w:space="0" w:color="auto"/>
                <w:left w:val="none" w:sz="0" w:space="0" w:color="auto"/>
                <w:bottom w:val="none" w:sz="0" w:space="0" w:color="auto"/>
                <w:right w:val="none" w:sz="0" w:space="0" w:color="auto"/>
              </w:divBdr>
            </w:div>
            <w:div w:id="1453209304">
              <w:marLeft w:val="0"/>
              <w:marRight w:val="0"/>
              <w:marTop w:val="0"/>
              <w:marBottom w:val="0"/>
              <w:divBdr>
                <w:top w:val="none" w:sz="0" w:space="0" w:color="auto"/>
                <w:left w:val="none" w:sz="0" w:space="0" w:color="auto"/>
                <w:bottom w:val="none" w:sz="0" w:space="0" w:color="auto"/>
                <w:right w:val="none" w:sz="0" w:space="0" w:color="auto"/>
              </w:divBdr>
            </w:div>
            <w:div w:id="1520922878">
              <w:marLeft w:val="0"/>
              <w:marRight w:val="0"/>
              <w:marTop w:val="0"/>
              <w:marBottom w:val="0"/>
              <w:divBdr>
                <w:top w:val="none" w:sz="0" w:space="0" w:color="auto"/>
                <w:left w:val="none" w:sz="0" w:space="0" w:color="auto"/>
                <w:bottom w:val="none" w:sz="0" w:space="0" w:color="auto"/>
                <w:right w:val="none" w:sz="0" w:space="0" w:color="auto"/>
              </w:divBdr>
            </w:div>
            <w:div w:id="1655061676">
              <w:marLeft w:val="0"/>
              <w:marRight w:val="0"/>
              <w:marTop w:val="0"/>
              <w:marBottom w:val="0"/>
              <w:divBdr>
                <w:top w:val="none" w:sz="0" w:space="0" w:color="auto"/>
                <w:left w:val="none" w:sz="0" w:space="0" w:color="auto"/>
                <w:bottom w:val="none" w:sz="0" w:space="0" w:color="auto"/>
                <w:right w:val="none" w:sz="0" w:space="0" w:color="auto"/>
              </w:divBdr>
            </w:div>
            <w:div w:id="1806655961">
              <w:marLeft w:val="0"/>
              <w:marRight w:val="0"/>
              <w:marTop w:val="0"/>
              <w:marBottom w:val="0"/>
              <w:divBdr>
                <w:top w:val="none" w:sz="0" w:space="0" w:color="auto"/>
                <w:left w:val="none" w:sz="0" w:space="0" w:color="auto"/>
                <w:bottom w:val="none" w:sz="0" w:space="0" w:color="auto"/>
                <w:right w:val="none" w:sz="0" w:space="0" w:color="auto"/>
              </w:divBdr>
            </w:div>
            <w:div w:id="20368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4220">
      <w:bodyDiv w:val="1"/>
      <w:marLeft w:val="0"/>
      <w:marRight w:val="0"/>
      <w:marTop w:val="0"/>
      <w:marBottom w:val="0"/>
      <w:divBdr>
        <w:top w:val="none" w:sz="0" w:space="0" w:color="auto"/>
        <w:left w:val="none" w:sz="0" w:space="0" w:color="auto"/>
        <w:bottom w:val="none" w:sz="0" w:space="0" w:color="auto"/>
        <w:right w:val="none" w:sz="0" w:space="0" w:color="auto"/>
      </w:divBdr>
      <w:divsChild>
        <w:div w:id="11738346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71856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9584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04516522">
      <w:bodyDiv w:val="1"/>
      <w:marLeft w:val="0"/>
      <w:marRight w:val="0"/>
      <w:marTop w:val="0"/>
      <w:marBottom w:val="0"/>
      <w:divBdr>
        <w:top w:val="none" w:sz="0" w:space="0" w:color="auto"/>
        <w:left w:val="none" w:sz="0" w:space="0" w:color="auto"/>
        <w:bottom w:val="none" w:sz="0" w:space="0" w:color="auto"/>
        <w:right w:val="none" w:sz="0" w:space="0" w:color="auto"/>
      </w:divBdr>
    </w:div>
    <w:div w:id="1511526475">
      <w:bodyDiv w:val="1"/>
      <w:marLeft w:val="0"/>
      <w:marRight w:val="0"/>
      <w:marTop w:val="0"/>
      <w:marBottom w:val="0"/>
      <w:divBdr>
        <w:top w:val="none" w:sz="0" w:space="0" w:color="auto"/>
        <w:left w:val="none" w:sz="0" w:space="0" w:color="auto"/>
        <w:bottom w:val="none" w:sz="0" w:space="0" w:color="auto"/>
        <w:right w:val="none" w:sz="0" w:space="0" w:color="auto"/>
      </w:divBdr>
    </w:div>
    <w:div w:id="1515268555">
      <w:bodyDiv w:val="1"/>
      <w:marLeft w:val="0"/>
      <w:marRight w:val="0"/>
      <w:marTop w:val="0"/>
      <w:marBottom w:val="0"/>
      <w:divBdr>
        <w:top w:val="none" w:sz="0" w:space="0" w:color="auto"/>
        <w:left w:val="none" w:sz="0" w:space="0" w:color="auto"/>
        <w:bottom w:val="none" w:sz="0" w:space="0" w:color="auto"/>
        <w:right w:val="none" w:sz="0" w:space="0" w:color="auto"/>
      </w:divBdr>
    </w:div>
    <w:div w:id="1573390118">
      <w:bodyDiv w:val="1"/>
      <w:marLeft w:val="0"/>
      <w:marRight w:val="0"/>
      <w:marTop w:val="0"/>
      <w:marBottom w:val="0"/>
      <w:divBdr>
        <w:top w:val="none" w:sz="0" w:space="0" w:color="auto"/>
        <w:left w:val="none" w:sz="0" w:space="0" w:color="auto"/>
        <w:bottom w:val="none" w:sz="0" w:space="0" w:color="auto"/>
        <w:right w:val="none" w:sz="0" w:space="0" w:color="auto"/>
      </w:divBdr>
    </w:div>
    <w:div w:id="1582830274">
      <w:bodyDiv w:val="1"/>
      <w:marLeft w:val="0"/>
      <w:marRight w:val="0"/>
      <w:marTop w:val="0"/>
      <w:marBottom w:val="0"/>
      <w:divBdr>
        <w:top w:val="none" w:sz="0" w:space="0" w:color="auto"/>
        <w:left w:val="none" w:sz="0" w:space="0" w:color="auto"/>
        <w:bottom w:val="none" w:sz="0" w:space="0" w:color="auto"/>
        <w:right w:val="none" w:sz="0" w:space="0" w:color="auto"/>
      </w:divBdr>
      <w:divsChild>
        <w:div w:id="1401172057">
          <w:marLeft w:val="0"/>
          <w:marRight w:val="0"/>
          <w:marTop w:val="0"/>
          <w:marBottom w:val="0"/>
          <w:divBdr>
            <w:top w:val="none" w:sz="0" w:space="0" w:color="auto"/>
            <w:left w:val="none" w:sz="0" w:space="0" w:color="auto"/>
            <w:bottom w:val="none" w:sz="0" w:space="0" w:color="auto"/>
            <w:right w:val="none" w:sz="0" w:space="0" w:color="auto"/>
          </w:divBdr>
          <w:divsChild>
            <w:div w:id="835610170">
              <w:marLeft w:val="0"/>
              <w:marRight w:val="0"/>
              <w:marTop w:val="0"/>
              <w:marBottom w:val="0"/>
              <w:divBdr>
                <w:top w:val="none" w:sz="0" w:space="0" w:color="auto"/>
                <w:left w:val="none" w:sz="0" w:space="0" w:color="auto"/>
                <w:bottom w:val="none" w:sz="0" w:space="0" w:color="auto"/>
                <w:right w:val="none" w:sz="0" w:space="0" w:color="auto"/>
              </w:divBdr>
            </w:div>
            <w:div w:id="17257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0836">
      <w:bodyDiv w:val="1"/>
      <w:marLeft w:val="0"/>
      <w:marRight w:val="0"/>
      <w:marTop w:val="0"/>
      <w:marBottom w:val="0"/>
      <w:divBdr>
        <w:top w:val="none" w:sz="0" w:space="0" w:color="auto"/>
        <w:left w:val="none" w:sz="0" w:space="0" w:color="auto"/>
        <w:bottom w:val="none" w:sz="0" w:space="0" w:color="auto"/>
        <w:right w:val="none" w:sz="0" w:space="0" w:color="auto"/>
      </w:divBdr>
    </w:div>
    <w:div w:id="1639677786">
      <w:bodyDiv w:val="1"/>
      <w:marLeft w:val="0"/>
      <w:marRight w:val="0"/>
      <w:marTop w:val="0"/>
      <w:marBottom w:val="0"/>
      <w:divBdr>
        <w:top w:val="none" w:sz="0" w:space="0" w:color="auto"/>
        <w:left w:val="none" w:sz="0" w:space="0" w:color="auto"/>
        <w:bottom w:val="none" w:sz="0" w:space="0" w:color="auto"/>
        <w:right w:val="none" w:sz="0" w:space="0" w:color="auto"/>
      </w:divBdr>
      <w:divsChild>
        <w:div w:id="1129979358">
          <w:marLeft w:val="0"/>
          <w:marRight w:val="0"/>
          <w:marTop w:val="0"/>
          <w:marBottom w:val="0"/>
          <w:divBdr>
            <w:top w:val="none" w:sz="0" w:space="0" w:color="auto"/>
            <w:left w:val="none" w:sz="0" w:space="0" w:color="auto"/>
            <w:bottom w:val="none" w:sz="0" w:space="0" w:color="auto"/>
            <w:right w:val="none" w:sz="0" w:space="0" w:color="auto"/>
          </w:divBdr>
          <w:divsChild>
            <w:div w:id="241526837">
              <w:marLeft w:val="0"/>
              <w:marRight w:val="0"/>
              <w:marTop w:val="0"/>
              <w:marBottom w:val="0"/>
              <w:divBdr>
                <w:top w:val="none" w:sz="0" w:space="0" w:color="auto"/>
                <w:left w:val="none" w:sz="0" w:space="0" w:color="auto"/>
                <w:bottom w:val="none" w:sz="0" w:space="0" w:color="auto"/>
                <w:right w:val="none" w:sz="0" w:space="0" w:color="auto"/>
              </w:divBdr>
            </w:div>
            <w:div w:id="537812770">
              <w:marLeft w:val="0"/>
              <w:marRight w:val="0"/>
              <w:marTop w:val="0"/>
              <w:marBottom w:val="0"/>
              <w:divBdr>
                <w:top w:val="none" w:sz="0" w:space="0" w:color="auto"/>
                <w:left w:val="none" w:sz="0" w:space="0" w:color="auto"/>
                <w:bottom w:val="none" w:sz="0" w:space="0" w:color="auto"/>
                <w:right w:val="none" w:sz="0" w:space="0" w:color="auto"/>
              </w:divBdr>
            </w:div>
            <w:div w:id="541600098">
              <w:marLeft w:val="0"/>
              <w:marRight w:val="0"/>
              <w:marTop w:val="0"/>
              <w:marBottom w:val="0"/>
              <w:divBdr>
                <w:top w:val="none" w:sz="0" w:space="0" w:color="auto"/>
                <w:left w:val="none" w:sz="0" w:space="0" w:color="auto"/>
                <w:bottom w:val="none" w:sz="0" w:space="0" w:color="auto"/>
                <w:right w:val="none" w:sz="0" w:space="0" w:color="auto"/>
              </w:divBdr>
            </w:div>
            <w:div w:id="557518167">
              <w:marLeft w:val="0"/>
              <w:marRight w:val="0"/>
              <w:marTop w:val="0"/>
              <w:marBottom w:val="0"/>
              <w:divBdr>
                <w:top w:val="none" w:sz="0" w:space="0" w:color="auto"/>
                <w:left w:val="none" w:sz="0" w:space="0" w:color="auto"/>
                <w:bottom w:val="none" w:sz="0" w:space="0" w:color="auto"/>
                <w:right w:val="none" w:sz="0" w:space="0" w:color="auto"/>
              </w:divBdr>
            </w:div>
            <w:div w:id="632903713">
              <w:marLeft w:val="0"/>
              <w:marRight w:val="0"/>
              <w:marTop w:val="0"/>
              <w:marBottom w:val="0"/>
              <w:divBdr>
                <w:top w:val="none" w:sz="0" w:space="0" w:color="auto"/>
                <w:left w:val="none" w:sz="0" w:space="0" w:color="auto"/>
                <w:bottom w:val="none" w:sz="0" w:space="0" w:color="auto"/>
                <w:right w:val="none" w:sz="0" w:space="0" w:color="auto"/>
              </w:divBdr>
            </w:div>
            <w:div w:id="1108237736">
              <w:marLeft w:val="0"/>
              <w:marRight w:val="0"/>
              <w:marTop w:val="0"/>
              <w:marBottom w:val="0"/>
              <w:divBdr>
                <w:top w:val="none" w:sz="0" w:space="0" w:color="auto"/>
                <w:left w:val="none" w:sz="0" w:space="0" w:color="auto"/>
                <w:bottom w:val="none" w:sz="0" w:space="0" w:color="auto"/>
                <w:right w:val="none" w:sz="0" w:space="0" w:color="auto"/>
              </w:divBdr>
            </w:div>
            <w:div w:id="1413552931">
              <w:marLeft w:val="0"/>
              <w:marRight w:val="0"/>
              <w:marTop w:val="0"/>
              <w:marBottom w:val="0"/>
              <w:divBdr>
                <w:top w:val="none" w:sz="0" w:space="0" w:color="auto"/>
                <w:left w:val="none" w:sz="0" w:space="0" w:color="auto"/>
                <w:bottom w:val="none" w:sz="0" w:space="0" w:color="auto"/>
                <w:right w:val="none" w:sz="0" w:space="0" w:color="auto"/>
              </w:divBdr>
            </w:div>
            <w:div w:id="18541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2587">
      <w:bodyDiv w:val="1"/>
      <w:marLeft w:val="0"/>
      <w:marRight w:val="0"/>
      <w:marTop w:val="0"/>
      <w:marBottom w:val="0"/>
      <w:divBdr>
        <w:top w:val="none" w:sz="0" w:space="0" w:color="auto"/>
        <w:left w:val="none" w:sz="0" w:space="0" w:color="auto"/>
        <w:bottom w:val="none" w:sz="0" w:space="0" w:color="auto"/>
        <w:right w:val="none" w:sz="0" w:space="0" w:color="auto"/>
      </w:divBdr>
    </w:div>
    <w:div w:id="1685747096">
      <w:bodyDiv w:val="1"/>
      <w:marLeft w:val="0"/>
      <w:marRight w:val="0"/>
      <w:marTop w:val="0"/>
      <w:marBottom w:val="0"/>
      <w:divBdr>
        <w:top w:val="none" w:sz="0" w:space="0" w:color="auto"/>
        <w:left w:val="none" w:sz="0" w:space="0" w:color="auto"/>
        <w:bottom w:val="none" w:sz="0" w:space="0" w:color="auto"/>
        <w:right w:val="none" w:sz="0" w:space="0" w:color="auto"/>
      </w:divBdr>
    </w:div>
    <w:div w:id="1697348261">
      <w:bodyDiv w:val="1"/>
      <w:marLeft w:val="0"/>
      <w:marRight w:val="0"/>
      <w:marTop w:val="0"/>
      <w:marBottom w:val="0"/>
      <w:divBdr>
        <w:top w:val="none" w:sz="0" w:space="0" w:color="auto"/>
        <w:left w:val="none" w:sz="0" w:space="0" w:color="auto"/>
        <w:bottom w:val="none" w:sz="0" w:space="0" w:color="auto"/>
        <w:right w:val="none" w:sz="0" w:space="0" w:color="auto"/>
      </w:divBdr>
    </w:div>
    <w:div w:id="1697464638">
      <w:bodyDiv w:val="1"/>
      <w:marLeft w:val="0"/>
      <w:marRight w:val="0"/>
      <w:marTop w:val="0"/>
      <w:marBottom w:val="0"/>
      <w:divBdr>
        <w:top w:val="none" w:sz="0" w:space="0" w:color="auto"/>
        <w:left w:val="none" w:sz="0" w:space="0" w:color="auto"/>
        <w:bottom w:val="none" w:sz="0" w:space="0" w:color="auto"/>
        <w:right w:val="none" w:sz="0" w:space="0" w:color="auto"/>
      </w:divBdr>
      <w:divsChild>
        <w:div w:id="2048069105">
          <w:marLeft w:val="0"/>
          <w:marRight w:val="0"/>
          <w:marTop w:val="0"/>
          <w:marBottom w:val="0"/>
          <w:divBdr>
            <w:top w:val="none" w:sz="0" w:space="0" w:color="auto"/>
            <w:left w:val="none" w:sz="0" w:space="0" w:color="auto"/>
            <w:bottom w:val="none" w:sz="0" w:space="0" w:color="auto"/>
            <w:right w:val="none" w:sz="0" w:space="0" w:color="auto"/>
          </w:divBdr>
          <w:divsChild>
            <w:div w:id="136920940">
              <w:marLeft w:val="0"/>
              <w:marRight w:val="0"/>
              <w:marTop w:val="0"/>
              <w:marBottom w:val="0"/>
              <w:divBdr>
                <w:top w:val="none" w:sz="0" w:space="0" w:color="auto"/>
                <w:left w:val="none" w:sz="0" w:space="0" w:color="auto"/>
                <w:bottom w:val="none" w:sz="0" w:space="0" w:color="auto"/>
                <w:right w:val="none" w:sz="0" w:space="0" w:color="auto"/>
              </w:divBdr>
            </w:div>
            <w:div w:id="198317945">
              <w:marLeft w:val="0"/>
              <w:marRight w:val="0"/>
              <w:marTop w:val="0"/>
              <w:marBottom w:val="0"/>
              <w:divBdr>
                <w:top w:val="none" w:sz="0" w:space="0" w:color="auto"/>
                <w:left w:val="none" w:sz="0" w:space="0" w:color="auto"/>
                <w:bottom w:val="none" w:sz="0" w:space="0" w:color="auto"/>
                <w:right w:val="none" w:sz="0" w:space="0" w:color="auto"/>
              </w:divBdr>
            </w:div>
            <w:div w:id="565458331">
              <w:marLeft w:val="0"/>
              <w:marRight w:val="0"/>
              <w:marTop w:val="0"/>
              <w:marBottom w:val="0"/>
              <w:divBdr>
                <w:top w:val="none" w:sz="0" w:space="0" w:color="auto"/>
                <w:left w:val="none" w:sz="0" w:space="0" w:color="auto"/>
                <w:bottom w:val="none" w:sz="0" w:space="0" w:color="auto"/>
                <w:right w:val="none" w:sz="0" w:space="0" w:color="auto"/>
              </w:divBdr>
            </w:div>
            <w:div w:id="952520323">
              <w:marLeft w:val="0"/>
              <w:marRight w:val="0"/>
              <w:marTop w:val="0"/>
              <w:marBottom w:val="0"/>
              <w:divBdr>
                <w:top w:val="none" w:sz="0" w:space="0" w:color="auto"/>
                <w:left w:val="none" w:sz="0" w:space="0" w:color="auto"/>
                <w:bottom w:val="none" w:sz="0" w:space="0" w:color="auto"/>
                <w:right w:val="none" w:sz="0" w:space="0" w:color="auto"/>
              </w:divBdr>
            </w:div>
            <w:div w:id="990328675">
              <w:marLeft w:val="0"/>
              <w:marRight w:val="0"/>
              <w:marTop w:val="0"/>
              <w:marBottom w:val="0"/>
              <w:divBdr>
                <w:top w:val="none" w:sz="0" w:space="0" w:color="auto"/>
                <w:left w:val="none" w:sz="0" w:space="0" w:color="auto"/>
                <w:bottom w:val="none" w:sz="0" w:space="0" w:color="auto"/>
                <w:right w:val="none" w:sz="0" w:space="0" w:color="auto"/>
              </w:divBdr>
            </w:div>
            <w:div w:id="1204440964">
              <w:marLeft w:val="0"/>
              <w:marRight w:val="0"/>
              <w:marTop w:val="0"/>
              <w:marBottom w:val="0"/>
              <w:divBdr>
                <w:top w:val="none" w:sz="0" w:space="0" w:color="auto"/>
                <w:left w:val="none" w:sz="0" w:space="0" w:color="auto"/>
                <w:bottom w:val="none" w:sz="0" w:space="0" w:color="auto"/>
                <w:right w:val="none" w:sz="0" w:space="0" w:color="auto"/>
              </w:divBdr>
            </w:div>
            <w:div w:id="1472672524">
              <w:marLeft w:val="0"/>
              <w:marRight w:val="0"/>
              <w:marTop w:val="0"/>
              <w:marBottom w:val="0"/>
              <w:divBdr>
                <w:top w:val="none" w:sz="0" w:space="0" w:color="auto"/>
                <w:left w:val="none" w:sz="0" w:space="0" w:color="auto"/>
                <w:bottom w:val="none" w:sz="0" w:space="0" w:color="auto"/>
                <w:right w:val="none" w:sz="0" w:space="0" w:color="auto"/>
              </w:divBdr>
            </w:div>
            <w:div w:id="1581711776">
              <w:marLeft w:val="0"/>
              <w:marRight w:val="0"/>
              <w:marTop w:val="0"/>
              <w:marBottom w:val="0"/>
              <w:divBdr>
                <w:top w:val="none" w:sz="0" w:space="0" w:color="auto"/>
                <w:left w:val="none" w:sz="0" w:space="0" w:color="auto"/>
                <w:bottom w:val="none" w:sz="0" w:space="0" w:color="auto"/>
                <w:right w:val="none" w:sz="0" w:space="0" w:color="auto"/>
              </w:divBdr>
            </w:div>
            <w:div w:id="1605650869">
              <w:marLeft w:val="0"/>
              <w:marRight w:val="0"/>
              <w:marTop w:val="0"/>
              <w:marBottom w:val="0"/>
              <w:divBdr>
                <w:top w:val="none" w:sz="0" w:space="0" w:color="auto"/>
                <w:left w:val="none" w:sz="0" w:space="0" w:color="auto"/>
                <w:bottom w:val="none" w:sz="0" w:space="0" w:color="auto"/>
                <w:right w:val="none" w:sz="0" w:space="0" w:color="auto"/>
              </w:divBdr>
            </w:div>
            <w:div w:id="1697387002">
              <w:marLeft w:val="0"/>
              <w:marRight w:val="0"/>
              <w:marTop w:val="0"/>
              <w:marBottom w:val="0"/>
              <w:divBdr>
                <w:top w:val="none" w:sz="0" w:space="0" w:color="auto"/>
                <w:left w:val="none" w:sz="0" w:space="0" w:color="auto"/>
                <w:bottom w:val="none" w:sz="0" w:space="0" w:color="auto"/>
                <w:right w:val="none" w:sz="0" w:space="0" w:color="auto"/>
              </w:divBdr>
            </w:div>
            <w:div w:id="21403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6501">
      <w:bodyDiv w:val="1"/>
      <w:marLeft w:val="0"/>
      <w:marRight w:val="0"/>
      <w:marTop w:val="0"/>
      <w:marBottom w:val="0"/>
      <w:divBdr>
        <w:top w:val="none" w:sz="0" w:space="0" w:color="auto"/>
        <w:left w:val="none" w:sz="0" w:space="0" w:color="auto"/>
        <w:bottom w:val="none" w:sz="0" w:space="0" w:color="auto"/>
        <w:right w:val="none" w:sz="0" w:space="0" w:color="auto"/>
      </w:divBdr>
    </w:div>
    <w:div w:id="1741245415">
      <w:bodyDiv w:val="1"/>
      <w:marLeft w:val="0"/>
      <w:marRight w:val="0"/>
      <w:marTop w:val="0"/>
      <w:marBottom w:val="0"/>
      <w:divBdr>
        <w:top w:val="none" w:sz="0" w:space="0" w:color="auto"/>
        <w:left w:val="none" w:sz="0" w:space="0" w:color="auto"/>
        <w:bottom w:val="none" w:sz="0" w:space="0" w:color="auto"/>
        <w:right w:val="none" w:sz="0" w:space="0" w:color="auto"/>
      </w:divBdr>
      <w:divsChild>
        <w:div w:id="9871724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94183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66369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930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42216325">
      <w:bodyDiv w:val="1"/>
      <w:marLeft w:val="0"/>
      <w:marRight w:val="0"/>
      <w:marTop w:val="0"/>
      <w:marBottom w:val="0"/>
      <w:divBdr>
        <w:top w:val="none" w:sz="0" w:space="0" w:color="auto"/>
        <w:left w:val="none" w:sz="0" w:space="0" w:color="auto"/>
        <w:bottom w:val="none" w:sz="0" w:space="0" w:color="auto"/>
        <w:right w:val="none" w:sz="0" w:space="0" w:color="auto"/>
      </w:divBdr>
      <w:divsChild>
        <w:div w:id="100689590">
          <w:marLeft w:val="0"/>
          <w:marRight w:val="0"/>
          <w:marTop w:val="0"/>
          <w:marBottom w:val="0"/>
          <w:divBdr>
            <w:top w:val="none" w:sz="0" w:space="0" w:color="auto"/>
            <w:left w:val="none" w:sz="0" w:space="0" w:color="auto"/>
            <w:bottom w:val="none" w:sz="0" w:space="0" w:color="auto"/>
            <w:right w:val="none" w:sz="0" w:space="0" w:color="auto"/>
          </w:divBdr>
          <w:divsChild>
            <w:div w:id="318653411">
              <w:marLeft w:val="0"/>
              <w:marRight w:val="0"/>
              <w:marTop w:val="0"/>
              <w:marBottom w:val="0"/>
              <w:divBdr>
                <w:top w:val="none" w:sz="0" w:space="0" w:color="auto"/>
                <w:left w:val="none" w:sz="0" w:space="0" w:color="auto"/>
                <w:bottom w:val="none" w:sz="0" w:space="0" w:color="auto"/>
                <w:right w:val="none" w:sz="0" w:space="0" w:color="auto"/>
              </w:divBdr>
            </w:div>
            <w:div w:id="1052578608">
              <w:marLeft w:val="0"/>
              <w:marRight w:val="0"/>
              <w:marTop w:val="0"/>
              <w:marBottom w:val="0"/>
              <w:divBdr>
                <w:top w:val="none" w:sz="0" w:space="0" w:color="auto"/>
                <w:left w:val="none" w:sz="0" w:space="0" w:color="auto"/>
                <w:bottom w:val="none" w:sz="0" w:space="0" w:color="auto"/>
                <w:right w:val="none" w:sz="0" w:space="0" w:color="auto"/>
              </w:divBdr>
            </w:div>
            <w:div w:id="1124956848">
              <w:marLeft w:val="0"/>
              <w:marRight w:val="0"/>
              <w:marTop w:val="0"/>
              <w:marBottom w:val="0"/>
              <w:divBdr>
                <w:top w:val="none" w:sz="0" w:space="0" w:color="auto"/>
                <w:left w:val="none" w:sz="0" w:space="0" w:color="auto"/>
                <w:bottom w:val="none" w:sz="0" w:space="0" w:color="auto"/>
                <w:right w:val="none" w:sz="0" w:space="0" w:color="auto"/>
              </w:divBdr>
            </w:div>
            <w:div w:id="1328827130">
              <w:marLeft w:val="0"/>
              <w:marRight w:val="0"/>
              <w:marTop w:val="0"/>
              <w:marBottom w:val="0"/>
              <w:divBdr>
                <w:top w:val="none" w:sz="0" w:space="0" w:color="auto"/>
                <w:left w:val="none" w:sz="0" w:space="0" w:color="auto"/>
                <w:bottom w:val="none" w:sz="0" w:space="0" w:color="auto"/>
                <w:right w:val="none" w:sz="0" w:space="0" w:color="auto"/>
              </w:divBdr>
            </w:div>
            <w:div w:id="19964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5217">
      <w:bodyDiv w:val="1"/>
      <w:marLeft w:val="0"/>
      <w:marRight w:val="0"/>
      <w:marTop w:val="0"/>
      <w:marBottom w:val="0"/>
      <w:divBdr>
        <w:top w:val="none" w:sz="0" w:space="0" w:color="auto"/>
        <w:left w:val="none" w:sz="0" w:space="0" w:color="auto"/>
        <w:bottom w:val="none" w:sz="0" w:space="0" w:color="auto"/>
        <w:right w:val="none" w:sz="0" w:space="0" w:color="auto"/>
      </w:divBdr>
      <w:divsChild>
        <w:div w:id="1739790087">
          <w:marLeft w:val="0"/>
          <w:marRight w:val="0"/>
          <w:marTop w:val="0"/>
          <w:marBottom w:val="0"/>
          <w:divBdr>
            <w:top w:val="none" w:sz="0" w:space="0" w:color="auto"/>
            <w:left w:val="none" w:sz="0" w:space="0" w:color="auto"/>
            <w:bottom w:val="none" w:sz="0" w:space="0" w:color="auto"/>
            <w:right w:val="none" w:sz="0" w:space="0" w:color="auto"/>
          </w:divBdr>
          <w:divsChild>
            <w:div w:id="81265355">
              <w:marLeft w:val="0"/>
              <w:marRight w:val="0"/>
              <w:marTop w:val="0"/>
              <w:marBottom w:val="0"/>
              <w:divBdr>
                <w:top w:val="none" w:sz="0" w:space="0" w:color="auto"/>
                <w:left w:val="none" w:sz="0" w:space="0" w:color="auto"/>
                <w:bottom w:val="none" w:sz="0" w:space="0" w:color="auto"/>
                <w:right w:val="none" w:sz="0" w:space="0" w:color="auto"/>
              </w:divBdr>
            </w:div>
            <w:div w:id="90709971">
              <w:marLeft w:val="0"/>
              <w:marRight w:val="0"/>
              <w:marTop w:val="0"/>
              <w:marBottom w:val="0"/>
              <w:divBdr>
                <w:top w:val="none" w:sz="0" w:space="0" w:color="auto"/>
                <w:left w:val="none" w:sz="0" w:space="0" w:color="auto"/>
                <w:bottom w:val="none" w:sz="0" w:space="0" w:color="auto"/>
                <w:right w:val="none" w:sz="0" w:space="0" w:color="auto"/>
              </w:divBdr>
            </w:div>
            <w:div w:id="237053926">
              <w:marLeft w:val="0"/>
              <w:marRight w:val="0"/>
              <w:marTop w:val="0"/>
              <w:marBottom w:val="0"/>
              <w:divBdr>
                <w:top w:val="none" w:sz="0" w:space="0" w:color="auto"/>
                <w:left w:val="none" w:sz="0" w:space="0" w:color="auto"/>
                <w:bottom w:val="none" w:sz="0" w:space="0" w:color="auto"/>
                <w:right w:val="none" w:sz="0" w:space="0" w:color="auto"/>
              </w:divBdr>
            </w:div>
            <w:div w:id="458687616">
              <w:marLeft w:val="0"/>
              <w:marRight w:val="0"/>
              <w:marTop w:val="0"/>
              <w:marBottom w:val="0"/>
              <w:divBdr>
                <w:top w:val="none" w:sz="0" w:space="0" w:color="auto"/>
                <w:left w:val="none" w:sz="0" w:space="0" w:color="auto"/>
                <w:bottom w:val="none" w:sz="0" w:space="0" w:color="auto"/>
                <w:right w:val="none" w:sz="0" w:space="0" w:color="auto"/>
              </w:divBdr>
            </w:div>
            <w:div w:id="794326627">
              <w:marLeft w:val="0"/>
              <w:marRight w:val="0"/>
              <w:marTop w:val="0"/>
              <w:marBottom w:val="0"/>
              <w:divBdr>
                <w:top w:val="none" w:sz="0" w:space="0" w:color="auto"/>
                <w:left w:val="none" w:sz="0" w:space="0" w:color="auto"/>
                <w:bottom w:val="none" w:sz="0" w:space="0" w:color="auto"/>
                <w:right w:val="none" w:sz="0" w:space="0" w:color="auto"/>
              </w:divBdr>
            </w:div>
            <w:div w:id="799373906">
              <w:marLeft w:val="0"/>
              <w:marRight w:val="0"/>
              <w:marTop w:val="0"/>
              <w:marBottom w:val="0"/>
              <w:divBdr>
                <w:top w:val="none" w:sz="0" w:space="0" w:color="auto"/>
                <w:left w:val="none" w:sz="0" w:space="0" w:color="auto"/>
                <w:bottom w:val="none" w:sz="0" w:space="0" w:color="auto"/>
                <w:right w:val="none" w:sz="0" w:space="0" w:color="auto"/>
              </w:divBdr>
            </w:div>
            <w:div w:id="891424142">
              <w:marLeft w:val="0"/>
              <w:marRight w:val="0"/>
              <w:marTop w:val="0"/>
              <w:marBottom w:val="0"/>
              <w:divBdr>
                <w:top w:val="none" w:sz="0" w:space="0" w:color="auto"/>
                <w:left w:val="none" w:sz="0" w:space="0" w:color="auto"/>
                <w:bottom w:val="none" w:sz="0" w:space="0" w:color="auto"/>
                <w:right w:val="none" w:sz="0" w:space="0" w:color="auto"/>
              </w:divBdr>
            </w:div>
            <w:div w:id="917137300">
              <w:marLeft w:val="0"/>
              <w:marRight w:val="0"/>
              <w:marTop w:val="0"/>
              <w:marBottom w:val="0"/>
              <w:divBdr>
                <w:top w:val="none" w:sz="0" w:space="0" w:color="auto"/>
                <w:left w:val="none" w:sz="0" w:space="0" w:color="auto"/>
                <w:bottom w:val="none" w:sz="0" w:space="0" w:color="auto"/>
                <w:right w:val="none" w:sz="0" w:space="0" w:color="auto"/>
              </w:divBdr>
            </w:div>
            <w:div w:id="928776730">
              <w:marLeft w:val="0"/>
              <w:marRight w:val="0"/>
              <w:marTop w:val="0"/>
              <w:marBottom w:val="0"/>
              <w:divBdr>
                <w:top w:val="none" w:sz="0" w:space="0" w:color="auto"/>
                <w:left w:val="none" w:sz="0" w:space="0" w:color="auto"/>
                <w:bottom w:val="none" w:sz="0" w:space="0" w:color="auto"/>
                <w:right w:val="none" w:sz="0" w:space="0" w:color="auto"/>
              </w:divBdr>
            </w:div>
            <w:div w:id="962544455">
              <w:marLeft w:val="0"/>
              <w:marRight w:val="0"/>
              <w:marTop w:val="0"/>
              <w:marBottom w:val="0"/>
              <w:divBdr>
                <w:top w:val="none" w:sz="0" w:space="0" w:color="auto"/>
                <w:left w:val="none" w:sz="0" w:space="0" w:color="auto"/>
                <w:bottom w:val="none" w:sz="0" w:space="0" w:color="auto"/>
                <w:right w:val="none" w:sz="0" w:space="0" w:color="auto"/>
              </w:divBdr>
            </w:div>
            <w:div w:id="971516939">
              <w:marLeft w:val="0"/>
              <w:marRight w:val="0"/>
              <w:marTop w:val="0"/>
              <w:marBottom w:val="0"/>
              <w:divBdr>
                <w:top w:val="none" w:sz="0" w:space="0" w:color="auto"/>
                <w:left w:val="none" w:sz="0" w:space="0" w:color="auto"/>
                <w:bottom w:val="none" w:sz="0" w:space="0" w:color="auto"/>
                <w:right w:val="none" w:sz="0" w:space="0" w:color="auto"/>
              </w:divBdr>
            </w:div>
            <w:div w:id="1084883264">
              <w:marLeft w:val="0"/>
              <w:marRight w:val="0"/>
              <w:marTop w:val="0"/>
              <w:marBottom w:val="0"/>
              <w:divBdr>
                <w:top w:val="none" w:sz="0" w:space="0" w:color="auto"/>
                <w:left w:val="none" w:sz="0" w:space="0" w:color="auto"/>
                <w:bottom w:val="none" w:sz="0" w:space="0" w:color="auto"/>
                <w:right w:val="none" w:sz="0" w:space="0" w:color="auto"/>
              </w:divBdr>
            </w:div>
            <w:div w:id="1159078374">
              <w:marLeft w:val="0"/>
              <w:marRight w:val="0"/>
              <w:marTop w:val="0"/>
              <w:marBottom w:val="0"/>
              <w:divBdr>
                <w:top w:val="none" w:sz="0" w:space="0" w:color="auto"/>
                <w:left w:val="none" w:sz="0" w:space="0" w:color="auto"/>
                <w:bottom w:val="none" w:sz="0" w:space="0" w:color="auto"/>
                <w:right w:val="none" w:sz="0" w:space="0" w:color="auto"/>
              </w:divBdr>
            </w:div>
            <w:div w:id="1300846364">
              <w:marLeft w:val="0"/>
              <w:marRight w:val="0"/>
              <w:marTop w:val="0"/>
              <w:marBottom w:val="0"/>
              <w:divBdr>
                <w:top w:val="none" w:sz="0" w:space="0" w:color="auto"/>
                <w:left w:val="none" w:sz="0" w:space="0" w:color="auto"/>
                <w:bottom w:val="none" w:sz="0" w:space="0" w:color="auto"/>
                <w:right w:val="none" w:sz="0" w:space="0" w:color="auto"/>
              </w:divBdr>
            </w:div>
            <w:div w:id="1330598212">
              <w:marLeft w:val="0"/>
              <w:marRight w:val="0"/>
              <w:marTop w:val="0"/>
              <w:marBottom w:val="0"/>
              <w:divBdr>
                <w:top w:val="none" w:sz="0" w:space="0" w:color="auto"/>
                <w:left w:val="none" w:sz="0" w:space="0" w:color="auto"/>
                <w:bottom w:val="none" w:sz="0" w:space="0" w:color="auto"/>
                <w:right w:val="none" w:sz="0" w:space="0" w:color="auto"/>
              </w:divBdr>
            </w:div>
            <w:div w:id="1650667563">
              <w:marLeft w:val="0"/>
              <w:marRight w:val="0"/>
              <w:marTop w:val="0"/>
              <w:marBottom w:val="0"/>
              <w:divBdr>
                <w:top w:val="none" w:sz="0" w:space="0" w:color="auto"/>
                <w:left w:val="none" w:sz="0" w:space="0" w:color="auto"/>
                <w:bottom w:val="none" w:sz="0" w:space="0" w:color="auto"/>
                <w:right w:val="none" w:sz="0" w:space="0" w:color="auto"/>
              </w:divBdr>
            </w:div>
            <w:div w:id="20610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7256">
      <w:bodyDiv w:val="1"/>
      <w:marLeft w:val="0"/>
      <w:marRight w:val="0"/>
      <w:marTop w:val="0"/>
      <w:marBottom w:val="0"/>
      <w:divBdr>
        <w:top w:val="none" w:sz="0" w:space="0" w:color="auto"/>
        <w:left w:val="none" w:sz="0" w:space="0" w:color="auto"/>
        <w:bottom w:val="none" w:sz="0" w:space="0" w:color="auto"/>
        <w:right w:val="none" w:sz="0" w:space="0" w:color="auto"/>
      </w:divBdr>
    </w:div>
    <w:div w:id="1888104460">
      <w:bodyDiv w:val="1"/>
      <w:marLeft w:val="0"/>
      <w:marRight w:val="0"/>
      <w:marTop w:val="0"/>
      <w:marBottom w:val="0"/>
      <w:divBdr>
        <w:top w:val="none" w:sz="0" w:space="0" w:color="auto"/>
        <w:left w:val="none" w:sz="0" w:space="0" w:color="auto"/>
        <w:bottom w:val="none" w:sz="0" w:space="0" w:color="auto"/>
        <w:right w:val="none" w:sz="0" w:space="0" w:color="auto"/>
      </w:divBdr>
      <w:divsChild>
        <w:div w:id="15157240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8746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2375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0309511">
      <w:bodyDiv w:val="1"/>
      <w:marLeft w:val="0"/>
      <w:marRight w:val="0"/>
      <w:marTop w:val="0"/>
      <w:marBottom w:val="0"/>
      <w:divBdr>
        <w:top w:val="none" w:sz="0" w:space="0" w:color="auto"/>
        <w:left w:val="none" w:sz="0" w:space="0" w:color="auto"/>
        <w:bottom w:val="none" w:sz="0" w:space="0" w:color="auto"/>
        <w:right w:val="none" w:sz="0" w:space="0" w:color="auto"/>
      </w:divBdr>
    </w:div>
    <w:div w:id="1945187250">
      <w:bodyDiv w:val="1"/>
      <w:marLeft w:val="0"/>
      <w:marRight w:val="0"/>
      <w:marTop w:val="0"/>
      <w:marBottom w:val="0"/>
      <w:divBdr>
        <w:top w:val="none" w:sz="0" w:space="0" w:color="auto"/>
        <w:left w:val="none" w:sz="0" w:space="0" w:color="auto"/>
        <w:bottom w:val="none" w:sz="0" w:space="0" w:color="auto"/>
        <w:right w:val="none" w:sz="0" w:space="0" w:color="auto"/>
      </w:divBdr>
    </w:div>
    <w:div w:id="1981886110">
      <w:bodyDiv w:val="1"/>
      <w:marLeft w:val="0"/>
      <w:marRight w:val="0"/>
      <w:marTop w:val="0"/>
      <w:marBottom w:val="0"/>
      <w:divBdr>
        <w:top w:val="none" w:sz="0" w:space="0" w:color="auto"/>
        <w:left w:val="none" w:sz="0" w:space="0" w:color="auto"/>
        <w:bottom w:val="none" w:sz="0" w:space="0" w:color="auto"/>
        <w:right w:val="none" w:sz="0" w:space="0" w:color="auto"/>
      </w:divBdr>
    </w:div>
    <w:div w:id="1988896783">
      <w:bodyDiv w:val="1"/>
      <w:marLeft w:val="0"/>
      <w:marRight w:val="0"/>
      <w:marTop w:val="0"/>
      <w:marBottom w:val="0"/>
      <w:divBdr>
        <w:top w:val="none" w:sz="0" w:space="0" w:color="auto"/>
        <w:left w:val="none" w:sz="0" w:space="0" w:color="auto"/>
        <w:bottom w:val="none" w:sz="0" w:space="0" w:color="auto"/>
        <w:right w:val="none" w:sz="0" w:space="0" w:color="auto"/>
      </w:divBdr>
    </w:div>
    <w:div w:id="1989942059">
      <w:bodyDiv w:val="1"/>
      <w:marLeft w:val="0"/>
      <w:marRight w:val="0"/>
      <w:marTop w:val="0"/>
      <w:marBottom w:val="0"/>
      <w:divBdr>
        <w:top w:val="none" w:sz="0" w:space="0" w:color="auto"/>
        <w:left w:val="none" w:sz="0" w:space="0" w:color="auto"/>
        <w:bottom w:val="none" w:sz="0" w:space="0" w:color="auto"/>
        <w:right w:val="none" w:sz="0" w:space="0" w:color="auto"/>
      </w:divBdr>
    </w:div>
    <w:div w:id="2110925374">
      <w:bodyDiv w:val="1"/>
      <w:marLeft w:val="0"/>
      <w:marRight w:val="0"/>
      <w:marTop w:val="0"/>
      <w:marBottom w:val="0"/>
      <w:divBdr>
        <w:top w:val="none" w:sz="0" w:space="0" w:color="auto"/>
        <w:left w:val="none" w:sz="0" w:space="0" w:color="auto"/>
        <w:bottom w:val="none" w:sz="0" w:space="0" w:color="auto"/>
        <w:right w:val="none" w:sz="0" w:space="0" w:color="auto"/>
      </w:divBdr>
      <w:divsChild>
        <w:div w:id="1264613831">
          <w:marLeft w:val="0"/>
          <w:marRight w:val="0"/>
          <w:marTop w:val="0"/>
          <w:marBottom w:val="0"/>
          <w:divBdr>
            <w:top w:val="none" w:sz="0" w:space="0" w:color="auto"/>
            <w:left w:val="none" w:sz="0" w:space="0" w:color="auto"/>
            <w:bottom w:val="none" w:sz="0" w:space="0" w:color="auto"/>
            <w:right w:val="none" w:sz="0" w:space="0" w:color="auto"/>
          </w:divBdr>
          <w:divsChild>
            <w:div w:id="78915308">
              <w:marLeft w:val="0"/>
              <w:marRight w:val="0"/>
              <w:marTop w:val="0"/>
              <w:marBottom w:val="0"/>
              <w:divBdr>
                <w:top w:val="none" w:sz="0" w:space="0" w:color="auto"/>
                <w:left w:val="none" w:sz="0" w:space="0" w:color="auto"/>
                <w:bottom w:val="none" w:sz="0" w:space="0" w:color="auto"/>
                <w:right w:val="none" w:sz="0" w:space="0" w:color="auto"/>
              </w:divBdr>
            </w:div>
            <w:div w:id="876429300">
              <w:marLeft w:val="0"/>
              <w:marRight w:val="0"/>
              <w:marTop w:val="0"/>
              <w:marBottom w:val="0"/>
              <w:divBdr>
                <w:top w:val="none" w:sz="0" w:space="0" w:color="auto"/>
                <w:left w:val="none" w:sz="0" w:space="0" w:color="auto"/>
                <w:bottom w:val="none" w:sz="0" w:space="0" w:color="auto"/>
                <w:right w:val="none" w:sz="0" w:space="0" w:color="auto"/>
              </w:divBdr>
            </w:div>
            <w:div w:id="955138015">
              <w:marLeft w:val="0"/>
              <w:marRight w:val="0"/>
              <w:marTop w:val="0"/>
              <w:marBottom w:val="0"/>
              <w:divBdr>
                <w:top w:val="none" w:sz="0" w:space="0" w:color="auto"/>
                <w:left w:val="none" w:sz="0" w:space="0" w:color="auto"/>
                <w:bottom w:val="none" w:sz="0" w:space="0" w:color="auto"/>
                <w:right w:val="none" w:sz="0" w:space="0" w:color="auto"/>
              </w:divBdr>
            </w:div>
            <w:div w:id="1030228113">
              <w:marLeft w:val="0"/>
              <w:marRight w:val="0"/>
              <w:marTop w:val="0"/>
              <w:marBottom w:val="0"/>
              <w:divBdr>
                <w:top w:val="none" w:sz="0" w:space="0" w:color="auto"/>
                <w:left w:val="none" w:sz="0" w:space="0" w:color="auto"/>
                <w:bottom w:val="none" w:sz="0" w:space="0" w:color="auto"/>
                <w:right w:val="none" w:sz="0" w:space="0" w:color="auto"/>
              </w:divBdr>
            </w:div>
            <w:div w:id="1498303046">
              <w:marLeft w:val="0"/>
              <w:marRight w:val="0"/>
              <w:marTop w:val="0"/>
              <w:marBottom w:val="0"/>
              <w:divBdr>
                <w:top w:val="none" w:sz="0" w:space="0" w:color="auto"/>
                <w:left w:val="none" w:sz="0" w:space="0" w:color="auto"/>
                <w:bottom w:val="none" w:sz="0" w:space="0" w:color="auto"/>
                <w:right w:val="none" w:sz="0" w:space="0" w:color="auto"/>
              </w:divBdr>
            </w:div>
            <w:div w:id="2084444824">
              <w:marLeft w:val="0"/>
              <w:marRight w:val="0"/>
              <w:marTop w:val="0"/>
              <w:marBottom w:val="0"/>
              <w:divBdr>
                <w:top w:val="none" w:sz="0" w:space="0" w:color="auto"/>
                <w:left w:val="none" w:sz="0" w:space="0" w:color="auto"/>
                <w:bottom w:val="none" w:sz="0" w:space="0" w:color="auto"/>
                <w:right w:val="none" w:sz="0" w:space="0" w:color="auto"/>
              </w:divBdr>
            </w:div>
            <w:div w:id="21471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people.cs.umass.edu/~elm/Teaching/Docs/supervised2014a.pdf" TargetMode="External"/><Relationship Id="rId68" Type="http://schemas.openxmlformats.org/officeDocument/2006/relationships/hyperlink" Target="https://web.stanford.edu/class/psych209/Readings/SuttonBartoIPRLBook2ndEd.pdf" TargetMode="External"/><Relationship Id="rId16" Type="http://schemas.openxmlformats.org/officeDocument/2006/relationships/footer" Target="footer6.xml"/><Relationship Id="rId11"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www.youtube.com/watch?v=FgzM3zpZ55o" TargetMode="External"/><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yperlink" Target="http://cs229.stanford.edu/notes/cs229-notes12.pdf" TargetMode="External"/><Relationship Id="rId1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cs.toronto.edu/~vmnih/docs/dqn.pdf" TargetMode="External"/><Relationship Id="rId69" Type="http://schemas.openxmlformats.org/officeDocument/2006/relationships/hyperlink" Target="http://edoc.sub.uni-hamburg.de/haw/volltexte/2018/4168/pdf/Roland_Meo_BA_Thesis.pdf" TargetMode="External"/><Relationship Id="rId77" Type="http://schemas.openxmlformats.org/officeDocument/2006/relationships/hyperlink" Target="https://arxiv.org/pdf/1706.04208.pdf"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cs.huji.ac.il/~shais/UnderstandingMachineLearning/understanding-machine-learning-theory-algorithms.pdf"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openai.com/blog/gym-retro/" TargetMode="External"/><Relationship Id="rId20" Type="http://schemas.openxmlformats.org/officeDocument/2006/relationships/hyperlink" Target="https://www.google.com/url?sa=i&amp;url=https%3A%2F%2Fwww.freecodecamp.org%2Fnews%2Fdiving-deeper-into-reinforcement-learning-with-q-learning-c18d0db58efe%2F&amp;psig=AOvVaw3axtpU1MnYDaxv4oiG3h0A&amp;ust=1583755530943000&amp;source=images&amp;cd=vfe&amp;ved=0CAIQjRxqFwoTCLD8v4TuiugCFQAAAAAdAAAAABAT" TargetMode="External"/><Relationship Id="rId41" Type="http://schemas.openxmlformats.org/officeDocument/2006/relationships/footer" Target="footer8.xml"/><Relationship Id="rId54" Type="http://schemas.openxmlformats.org/officeDocument/2006/relationships/image" Target="media/image35.png"/><Relationship Id="rId62" Type="http://schemas.openxmlformats.org/officeDocument/2006/relationships/hyperlink" Target="https://danieltakeshi.github.io/2016/11/25/frame-skipping-and-preprocessing-for-deep-q-networks-on-atari-2600-games/" TargetMode="External"/><Relationship Id="rId70" Type="http://schemas.openxmlformats.org/officeDocument/2006/relationships/hyperlink" Target="https://arxiv.org/pdf/1603.07285.pdf" TargetMode="External"/><Relationship Id="rId75" Type="http://schemas.openxmlformats.org/officeDocument/2006/relationships/hyperlink" Target="https://www.youtube.com/watch?v=E3f2Camj0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arxiv.org/pdf/1803.07976.pdf" TargetMode="External"/><Relationship Id="rId73" Type="http://schemas.openxmlformats.org/officeDocument/2006/relationships/hyperlink" Target="https://www.youtube.com/watch?v=lvoHnicueoE&amp;t=1415s" TargetMode="External"/><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youtube.com/watch?v=gOV8-bC1_KU&amp;t=4150s" TargetMode="External"/><Relationship Id="rId7" Type="http://schemas.openxmlformats.org/officeDocument/2006/relationships/endnotes" Target="endnotes.xml"/><Relationship Id="rId71" Type="http://schemas.openxmlformats.org/officeDocument/2006/relationships/hyperlink" Target="https://doi.org/10.24963/ijcai.2019/379"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hyperlink" Target="https://openai.com/fiv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rickFin\AppData\Roaming\Microsoft\Templates\Thesis%20Format%20Writing%20Guide%20-%20ORI.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1873A-4AFC-46CE-BD50-D3F072D90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Format Writing Guide - ORI</Template>
  <TotalTime>16106</TotalTime>
  <Pages>120</Pages>
  <Words>16174</Words>
  <Characters>92196</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THESIS OR DISSERTATION TITLE GOES HERE, INVERTED PYRAMID</vt:lpstr>
    </vt:vector>
  </TitlesOfParts>
  <Company>MSU</Company>
  <LinksUpToDate>false</LinksUpToDate>
  <CharactersWithSpaces>108154</CharactersWithSpaces>
  <SharedDoc>false</SharedDoc>
  <HLinks>
    <vt:vector size="636" baseType="variant">
      <vt:variant>
        <vt:i4>7143472</vt:i4>
      </vt:variant>
      <vt:variant>
        <vt:i4>768</vt:i4>
      </vt:variant>
      <vt:variant>
        <vt:i4>0</vt:i4>
      </vt:variant>
      <vt:variant>
        <vt:i4>5</vt:i4>
      </vt:variant>
      <vt:variant>
        <vt:lpwstr>https://github.com/vdumoulin/conv_arithmetic?source=post_page-----3bd2b1164a53----------------------</vt:lpwstr>
      </vt:variant>
      <vt:variant>
        <vt:lpwstr/>
      </vt:variant>
      <vt:variant>
        <vt:i4>3080228</vt:i4>
      </vt:variant>
      <vt:variant>
        <vt:i4>765</vt:i4>
      </vt:variant>
      <vt:variant>
        <vt:i4>0</vt:i4>
      </vt:variant>
      <vt:variant>
        <vt:i4>5</vt:i4>
      </vt:variant>
      <vt:variant>
        <vt:lpwstr>https://becominghuman.ai/machine-learning-bias-vs-variance-641f924e6c57</vt:lpwstr>
      </vt:variant>
      <vt:variant>
        <vt:lpwstr/>
      </vt:variant>
      <vt:variant>
        <vt:i4>1638470</vt:i4>
      </vt:variant>
      <vt:variant>
        <vt:i4>762</vt:i4>
      </vt:variant>
      <vt:variant>
        <vt:i4>0</vt:i4>
      </vt:variant>
      <vt:variant>
        <vt:i4>5</vt:i4>
      </vt:variant>
      <vt:variant>
        <vt:lpwstr>https://danieltakeshi.github.io/2016/11/25/frame-skipping-and-preprocessing-for-deep-q-networks-on-atari-2600-games/</vt:lpwstr>
      </vt:variant>
      <vt:variant>
        <vt:lpwstr/>
      </vt:variant>
      <vt:variant>
        <vt:i4>2752591</vt:i4>
      </vt:variant>
      <vt:variant>
        <vt:i4>759</vt:i4>
      </vt:variant>
      <vt:variant>
        <vt:i4>0</vt:i4>
      </vt:variant>
      <vt:variant>
        <vt:i4>5</vt:i4>
      </vt:variant>
      <vt:variant>
        <vt:lpwstr>https://www.youtube.com/watch?v=gOV8-bC1_KU&amp;t=4150s</vt:lpwstr>
      </vt:variant>
      <vt:variant>
        <vt:lpwstr/>
      </vt:variant>
      <vt:variant>
        <vt:i4>2883620</vt:i4>
      </vt:variant>
      <vt:variant>
        <vt:i4>756</vt:i4>
      </vt:variant>
      <vt:variant>
        <vt:i4>0</vt:i4>
      </vt:variant>
      <vt:variant>
        <vt:i4>5</vt:i4>
      </vt:variant>
      <vt:variant>
        <vt:lpwstr>https://www.youtube.com/watch?v=buptHUzDKcE</vt:lpwstr>
      </vt:variant>
      <vt:variant>
        <vt:lpwstr/>
      </vt:variant>
      <vt:variant>
        <vt:i4>3932278</vt:i4>
      </vt:variant>
      <vt:variant>
        <vt:i4>753</vt:i4>
      </vt:variant>
      <vt:variant>
        <vt:i4>0</vt:i4>
      </vt:variant>
      <vt:variant>
        <vt:i4>5</vt:i4>
      </vt:variant>
      <vt:variant>
        <vt:lpwstr>https://www.youtube.com/watch?v=j080VBVGkfQ</vt:lpwstr>
      </vt:variant>
      <vt:variant>
        <vt:lpwstr/>
      </vt:variant>
      <vt:variant>
        <vt:i4>7405675</vt:i4>
      </vt:variant>
      <vt:variant>
        <vt:i4>750</vt:i4>
      </vt:variant>
      <vt:variant>
        <vt:i4>0</vt:i4>
      </vt:variant>
      <vt:variant>
        <vt:i4>5</vt:i4>
      </vt:variant>
      <vt:variant>
        <vt:lpwstr>https://www.youtube.com/watch?v=dRIhrn8cc9w</vt:lpwstr>
      </vt:variant>
      <vt:variant>
        <vt:lpwstr/>
      </vt:variant>
      <vt:variant>
        <vt:i4>3932274</vt:i4>
      </vt:variant>
      <vt:variant>
        <vt:i4>747</vt:i4>
      </vt:variant>
      <vt:variant>
        <vt:i4>0</vt:i4>
      </vt:variant>
      <vt:variant>
        <vt:i4>5</vt:i4>
      </vt:variant>
      <vt:variant>
        <vt:lpwstr>https://www.youtube.com/watch?v=E3f2Camj0Is</vt:lpwstr>
      </vt:variant>
      <vt:variant>
        <vt:lpwstr/>
      </vt:variant>
      <vt:variant>
        <vt:i4>2490413</vt:i4>
      </vt:variant>
      <vt:variant>
        <vt:i4>744</vt:i4>
      </vt:variant>
      <vt:variant>
        <vt:i4>0</vt:i4>
      </vt:variant>
      <vt:variant>
        <vt:i4>5</vt:i4>
      </vt:variant>
      <vt:variant>
        <vt:lpwstr>https://openai.com/blog/gym-retro/</vt:lpwstr>
      </vt:variant>
      <vt:variant>
        <vt:lpwstr/>
      </vt:variant>
      <vt:variant>
        <vt:i4>7733307</vt:i4>
      </vt:variant>
      <vt:variant>
        <vt:i4>741</vt:i4>
      </vt:variant>
      <vt:variant>
        <vt:i4>0</vt:i4>
      </vt:variant>
      <vt:variant>
        <vt:i4>5</vt:i4>
      </vt:variant>
      <vt:variant>
        <vt:lpwstr>https://people.cs.umass.edu/~elm/Teaching/Docs/supervised2014a.pdf</vt:lpwstr>
      </vt:variant>
      <vt:variant>
        <vt:lpwstr/>
      </vt:variant>
      <vt:variant>
        <vt:i4>2490413</vt:i4>
      </vt:variant>
      <vt:variant>
        <vt:i4>738</vt:i4>
      </vt:variant>
      <vt:variant>
        <vt:i4>0</vt:i4>
      </vt:variant>
      <vt:variant>
        <vt:i4>5</vt:i4>
      </vt:variant>
      <vt:variant>
        <vt:lpwstr>https://openai.com/blog/gym-retro/</vt:lpwstr>
      </vt:variant>
      <vt:variant>
        <vt:lpwstr/>
      </vt:variant>
      <vt:variant>
        <vt:i4>5701705</vt:i4>
      </vt:variant>
      <vt:variant>
        <vt:i4>735</vt:i4>
      </vt:variant>
      <vt:variant>
        <vt:i4>0</vt:i4>
      </vt:variant>
      <vt:variant>
        <vt:i4>5</vt:i4>
      </vt:variant>
      <vt:variant>
        <vt:lpwstr>https://openai.com/five/</vt:lpwstr>
      </vt:variant>
      <vt:variant>
        <vt:lpwstr/>
      </vt:variant>
      <vt:variant>
        <vt:i4>1048660</vt:i4>
      </vt:variant>
      <vt:variant>
        <vt:i4>732</vt:i4>
      </vt:variant>
      <vt:variant>
        <vt:i4>0</vt:i4>
      </vt:variant>
      <vt:variant>
        <vt:i4>5</vt:i4>
      </vt:variant>
      <vt:variant>
        <vt:lpwstr>https://arxiv.org/pdf/1803.07976.pdf</vt:lpwstr>
      </vt:variant>
      <vt:variant>
        <vt:lpwstr/>
      </vt:variant>
      <vt:variant>
        <vt:i4>7929983</vt:i4>
      </vt:variant>
      <vt:variant>
        <vt:i4>729</vt:i4>
      </vt:variant>
      <vt:variant>
        <vt:i4>0</vt:i4>
      </vt:variant>
      <vt:variant>
        <vt:i4>5</vt:i4>
      </vt:variant>
      <vt:variant>
        <vt:lpwstr>https://www.cs.toronto.edu/~vmnih/docs/dqn.pdf</vt:lpwstr>
      </vt:variant>
      <vt:variant>
        <vt:lpwstr/>
      </vt:variant>
      <vt:variant>
        <vt:i4>3407887</vt:i4>
      </vt:variant>
      <vt:variant>
        <vt:i4>726</vt:i4>
      </vt:variant>
      <vt:variant>
        <vt:i4>0</vt:i4>
      </vt:variant>
      <vt:variant>
        <vt:i4>5</vt:i4>
      </vt:variant>
      <vt:variant>
        <vt:lpwstr>http://edoc.sub.uni-hamburg.de/haw/volltexte/2018/4168/pdf/Roland_Meo_BA_Thesis.pdf</vt:lpwstr>
      </vt:variant>
      <vt:variant>
        <vt:lpwstr/>
      </vt:variant>
      <vt:variant>
        <vt:i4>1572941</vt:i4>
      </vt:variant>
      <vt:variant>
        <vt:i4>723</vt:i4>
      </vt:variant>
      <vt:variant>
        <vt:i4>0</vt:i4>
      </vt:variant>
      <vt:variant>
        <vt:i4>5</vt:i4>
      </vt:variant>
      <vt:variant>
        <vt:lpwstr>http://cs229.stanford.edu/notes/cs229-notes12.pdf</vt:lpwstr>
      </vt:variant>
      <vt:variant>
        <vt:lpwstr/>
      </vt:variant>
      <vt:variant>
        <vt:i4>8192079</vt:i4>
      </vt:variant>
      <vt:variant>
        <vt:i4>542</vt:i4>
      </vt:variant>
      <vt:variant>
        <vt:i4>0</vt:i4>
      </vt:variant>
      <vt:variant>
        <vt:i4>5</vt:i4>
      </vt:variant>
      <vt:variant>
        <vt:lpwstr>Andre Leonardo Angkawijaya_001201600010_Interim Formatted.doc</vt:lpwstr>
      </vt:variant>
      <vt:variant>
        <vt:lpwstr>_Toc27701232</vt:lpwstr>
      </vt:variant>
      <vt:variant>
        <vt:i4>8257615</vt:i4>
      </vt:variant>
      <vt:variant>
        <vt:i4>536</vt:i4>
      </vt:variant>
      <vt:variant>
        <vt:i4>0</vt:i4>
      </vt:variant>
      <vt:variant>
        <vt:i4>5</vt:i4>
      </vt:variant>
      <vt:variant>
        <vt:lpwstr>Andre Leonardo Angkawijaya_001201600010_Interim Formatted.doc</vt:lpwstr>
      </vt:variant>
      <vt:variant>
        <vt:lpwstr>_Toc27701231</vt:lpwstr>
      </vt:variant>
      <vt:variant>
        <vt:i4>8323151</vt:i4>
      </vt:variant>
      <vt:variant>
        <vt:i4>530</vt:i4>
      </vt:variant>
      <vt:variant>
        <vt:i4>0</vt:i4>
      </vt:variant>
      <vt:variant>
        <vt:i4>5</vt:i4>
      </vt:variant>
      <vt:variant>
        <vt:lpwstr>Andre Leonardo Angkawijaya_001201600010_Interim Formatted.doc</vt:lpwstr>
      </vt:variant>
      <vt:variant>
        <vt:lpwstr>_Toc27701230</vt:lpwstr>
      </vt:variant>
      <vt:variant>
        <vt:i4>7733326</vt:i4>
      </vt:variant>
      <vt:variant>
        <vt:i4>524</vt:i4>
      </vt:variant>
      <vt:variant>
        <vt:i4>0</vt:i4>
      </vt:variant>
      <vt:variant>
        <vt:i4>5</vt:i4>
      </vt:variant>
      <vt:variant>
        <vt:lpwstr>Andre Leonardo Angkawijaya_001201600010_Interim Formatted.doc</vt:lpwstr>
      </vt:variant>
      <vt:variant>
        <vt:lpwstr>_Toc27701229</vt:lpwstr>
      </vt:variant>
      <vt:variant>
        <vt:i4>7798862</vt:i4>
      </vt:variant>
      <vt:variant>
        <vt:i4>518</vt:i4>
      </vt:variant>
      <vt:variant>
        <vt:i4>0</vt:i4>
      </vt:variant>
      <vt:variant>
        <vt:i4>5</vt:i4>
      </vt:variant>
      <vt:variant>
        <vt:lpwstr>Andre Leonardo Angkawijaya_001201600010_Interim Formatted.doc</vt:lpwstr>
      </vt:variant>
      <vt:variant>
        <vt:lpwstr>_Toc27701228</vt:lpwstr>
      </vt:variant>
      <vt:variant>
        <vt:i4>7864398</vt:i4>
      </vt:variant>
      <vt:variant>
        <vt:i4>512</vt:i4>
      </vt:variant>
      <vt:variant>
        <vt:i4>0</vt:i4>
      </vt:variant>
      <vt:variant>
        <vt:i4>5</vt:i4>
      </vt:variant>
      <vt:variant>
        <vt:lpwstr>Andre Leonardo Angkawijaya_001201600010_Interim Formatted.doc</vt:lpwstr>
      </vt:variant>
      <vt:variant>
        <vt:lpwstr>_Toc27701227</vt:lpwstr>
      </vt:variant>
      <vt:variant>
        <vt:i4>7929934</vt:i4>
      </vt:variant>
      <vt:variant>
        <vt:i4>506</vt:i4>
      </vt:variant>
      <vt:variant>
        <vt:i4>0</vt:i4>
      </vt:variant>
      <vt:variant>
        <vt:i4>5</vt:i4>
      </vt:variant>
      <vt:variant>
        <vt:lpwstr>Andre Leonardo Angkawijaya_001201600010_Interim Formatted.doc</vt:lpwstr>
      </vt:variant>
      <vt:variant>
        <vt:lpwstr>_Toc27701226</vt:lpwstr>
      </vt:variant>
      <vt:variant>
        <vt:i4>7995470</vt:i4>
      </vt:variant>
      <vt:variant>
        <vt:i4>500</vt:i4>
      </vt:variant>
      <vt:variant>
        <vt:i4>0</vt:i4>
      </vt:variant>
      <vt:variant>
        <vt:i4>5</vt:i4>
      </vt:variant>
      <vt:variant>
        <vt:lpwstr>Andre Leonardo Angkawijaya_001201600010_Interim Formatted.doc</vt:lpwstr>
      </vt:variant>
      <vt:variant>
        <vt:lpwstr>_Toc27701225</vt:lpwstr>
      </vt:variant>
      <vt:variant>
        <vt:i4>8061006</vt:i4>
      </vt:variant>
      <vt:variant>
        <vt:i4>494</vt:i4>
      </vt:variant>
      <vt:variant>
        <vt:i4>0</vt:i4>
      </vt:variant>
      <vt:variant>
        <vt:i4>5</vt:i4>
      </vt:variant>
      <vt:variant>
        <vt:lpwstr>Andre Leonardo Angkawijaya_001201600010_Interim Formatted.doc</vt:lpwstr>
      </vt:variant>
      <vt:variant>
        <vt:lpwstr>_Toc27701224</vt:lpwstr>
      </vt:variant>
      <vt:variant>
        <vt:i4>8126542</vt:i4>
      </vt:variant>
      <vt:variant>
        <vt:i4>488</vt:i4>
      </vt:variant>
      <vt:variant>
        <vt:i4>0</vt:i4>
      </vt:variant>
      <vt:variant>
        <vt:i4>5</vt:i4>
      </vt:variant>
      <vt:variant>
        <vt:lpwstr>Andre Leonardo Angkawijaya_001201600010_Interim Formatted.doc</vt:lpwstr>
      </vt:variant>
      <vt:variant>
        <vt:lpwstr>_Toc27701223</vt:lpwstr>
      </vt:variant>
      <vt:variant>
        <vt:i4>8192078</vt:i4>
      </vt:variant>
      <vt:variant>
        <vt:i4>482</vt:i4>
      </vt:variant>
      <vt:variant>
        <vt:i4>0</vt:i4>
      </vt:variant>
      <vt:variant>
        <vt:i4>5</vt:i4>
      </vt:variant>
      <vt:variant>
        <vt:lpwstr>Andre Leonardo Angkawijaya_001201600010_Interim Formatted.doc</vt:lpwstr>
      </vt:variant>
      <vt:variant>
        <vt:lpwstr>_Toc27701222</vt:lpwstr>
      </vt:variant>
      <vt:variant>
        <vt:i4>8257614</vt:i4>
      </vt:variant>
      <vt:variant>
        <vt:i4>476</vt:i4>
      </vt:variant>
      <vt:variant>
        <vt:i4>0</vt:i4>
      </vt:variant>
      <vt:variant>
        <vt:i4>5</vt:i4>
      </vt:variant>
      <vt:variant>
        <vt:lpwstr>Andre Leonardo Angkawijaya_001201600010_Interim Formatted.doc</vt:lpwstr>
      </vt:variant>
      <vt:variant>
        <vt:lpwstr>_Toc27701221</vt:lpwstr>
      </vt:variant>
      <vt:variant>
        <vt:i4>8323150</vt:i4>
      </vt:variant>
      <vt:variant>
        <vt:i4>470</vt:i4>
      </vt:variant>
      <vt:variant>
        <vt:i4>0</vt:i4>
      </vt:variant>
      <vt:variant>
        <vt:i4>5</vt:i4>
      </vt:variant>
      <vt:variant>
        <vt:lpwstr>Andre Leonardo Angkawijaya_001201600010_Interim Formatted.doc</vt:lpwstr>
      </vt:variant>
      <vt:variant>
        <vt:lpwstr>_Toc27701220</vt:lpwstr>
      </vt:variant>
      <vt:variant>
        <vt:i4>7733325</vt:i4>
      </vt:variant>
      <vt:variant>
        <vt:i4>464</vt:i4>
      </vt:variant>
      <vt:variant>
        <vt:i4>0</vt:i4>
      </vt:variant>
      <vt:variant>
        <vt:i4>5</vt:i4>
      </vt:variant>
      <vt:variant>
        <vt:lpwstr>Andre Leonardo Angkawijaya_001201600010_Interim Formatted.doc</vt:lpwstr>
      </vt:variant>
      <vt:variant>
        <vt:lpwstr>_Toc27701219</vt:lpwstr>
      </vt:variant>
      <vt:variant>
        <vt:i4>7798861</vt:i4>
      </vt:variant>
      <vt:variant>
        <vt:i4>458</vt:i4>
      </vt:variant>
      <vt:variant>
        <vt:i4>0</vt:i4>
      </vt:variant>
      <vt:variant>
        <vt:i4>5</vt:i4>
      </vt:variant>
      <vt:variant>
        <vt:lpwstr>Andre Leonardo Angkawijaya_001201600010_Interim Formatted.doc</vt:lpwstr>
      </vt:variant>
      <vt:variant>
        <vt:lpwstr>_Toc27701218</vt:lpwstr>
      </vt:variant>
      <vt:variant>
        <vt:i4>7864397</vt:i4>
      </vt:variant>
      <vt:variant>
        <vt:i4>452</vt:i4>
      </vt:variant>
      <vt:variant>
        <vt:i4>0</vt:i4>
      </vt:variant>
      <vt:variant>
        <vt:i4>5</vt:i4>
      </vt:variant>
      <vt:variant>
        <vt:lpwstr>Andre Leonardo Angkawijaya_001201600010_Interim Formatted.doc</vt:lpwstr>
      </vt:variant>
      <vt:variant>
        <vt:lpwstr>_Toc27701217</vt:lpwstr>
      </vt:variant>
      <vt:variant>
        <vt:i4>7929933</vt:i4>
      </vt:variant>
      <vt:variant>
        <vt:i4>446</vt:i4>
      </vt:variant>
      <vt:variant>
        <vt:i4>0</vt:i4>
      </vt:variant>
      <vt:variant>
        <vt:i4>5</vt:i4>
      </vt:variant>
      <vt:variant>
        <vt:lpwstr>Andre Leonardo Angkawijaya_001201600010_Interim Formatted.doc</vt:lpwstr>
      </vt:variant>
      <vt:variant>
        <vt:lpwstr>_Toc27701216</vt:lpwstr>
      </vt:variant>
      <vt:variant>
        <vt:i4>7995469</vt:i4>
      </vt:variant>
      <vt:variant>
        <vt:i4>440</vt:i4>
      </vt:variant>
      <vt:variant>
        <vt:i4>0</vt:i4>
      </vt:variant>
      <vt:variant>
        <vt:i4>5</vt:i4>
      </vt:variant>
      <vt:variant>
        <vt:lpwstr>Andre Leonardo Angkawijaya_001201600010_Interim Formatted.doc</vt:lpwstr>
      </vt:variant>
      <vt:variant>
        <vt:lpwstr>_Toc27701215</vt:lpwstr>
      </vt:variant>
      <vt:variant>
        <vt:i4>8061005</vt:i4>
      </vt:variant>
      <vt:variant>
        <vt:i4>434</vt:i4>
      </vt:variant>
      <vt:variant>
        <vt:i4>0</vt:i4>
      </vt:variant>
      <vt:variant>
        <vt:i4>5</vt:i4>
      </vt:variant>
      <vt:variant>
        <vt:lpwstr>Andre Leonardo Angkawijaya_001201600010_Interim Formatted.doc</vt:lpwstr>
      </vt:variant>
      <vt:variant>
        <vt:lpwstr>_Toc27701214</vt:lpwstr>
      </vt:variant>
      <vt:variant>
        <vt:i4>8126541</vt:i4>
      </vt:variant>
      <vt:variant>
        <vt:i4>428</vt:i4>
      </vt:variant>
      <vt:variant>
        <vt:i4>0</vt:i4>
      </vt:variant>
      <vt:variant>
        <vt:i4>5</vt:i4>
      </vt:variant>
      <vt:variant>
        <vt:lpwstr>Andre Leonardo Angkawijaya_001201600010_Interim Formatted.doc</vt:lpwstr>
      </vt:variant>
      <vt:variant>
        <vt:lpwstr>_Toc27701213</vt:lpwstr>
      </vt:variant>
      <vt:variant>
        <vt:i4>8192077</vt:i4>
      </vt:variant>
      <vt:variant>
        <vt:i4>422</vt:i4>
      </vt:variant>
      <vt:variant>
        <vt:i4>0</vt:i4>
      </vt:variant>
      <vt:variant>
        <vt:i4>5</vt:i4>
      </vt:variant>
      <vt:variant>
        <vt:lpwstr>Andre Leonardo Angkawijaya_001201600010_Interim Formatted.doc</vt:lpwstr>
      </vt:variant>
      <vt:variant>
        <vt:lpwstr>_Toc27701212</vt:lpwstr>
      </vt:variant>
      <vt:variant>
        <vt:i4>8257613</vt:i4>
      </vt:variant>
      <vt:variant>
        <vt:i4>416</vt:i4>
      </vt:variant>
      <vt:variant>
        <vt:i4>0</vt:i4>
      </vt:variant>
      <vt:variant>
        <vt:i4>5</vt:i4>
      </vt:variant>
      <vt:variant>
        <vt:lpwstr>Andre Leonardo Angkawijaya_001201600010_Interim Formatted.doc</vt:lpwstr>
      </vt:variant>
      <vt:variant>
        <vt:lpwstr>_Toc27701211</vt:lpwstr>
      </vt:variant>
      <vt:variant>
        <vt:i4>8323149</vt:i4>
      </vt:variant>
      <vt:variant>
        <vt:i4>410</vt:i4>
      </vt:variant>
      <vt:variant>
        <vt:i4>0</vt:i4>
      </vt:variant>
      <vt:variant>
        <vt:i4>5</vt:i4>
      </vt:variant>
      <vt:variant>
        <vt:lpwstr>Andre Leonardo Angkawijaya_001201600010_Interim Formatted.doc</vt:lpwstr>
      </vt:variant>
      <vt:variant>
        <vt:lpwstr>_Toc27701210</vt:lpwstr>
      </vt:variant>
      <vt:variant>
        <vt:i4>1769524</vt:i4>
      </vt:variant>
      <vt:variant>
        <vt:i4>404</vt:i4>
      </vt:variant>
      <vt:variant>
        <vt:i4>0</vt:i4>
      </vt:variant>
      <vt:variant>
        <vt:i4>5</vt:i4>
      </vt:variant>
      <vt:variant>
        <vt:lpwstr/>
      </vt:variant>
      <vt:variant>
        <vt:lpwstr>_Toc27701209</vt:lpwstr>
      </vt:variant>
      <vt:variant>
        <vt:i4>1703988</vt:i4>
      </vt:variant>
      <vt:variant>
        <vt:i4>398</vt:i4>
      </vt:variant>
      <vt:variant>
        <vt:i4>0</vt:i4>
      </vt:variant>
      <vt:variant>
        <vt:i4>5</vt:i4>
      </vt:variant>
      <vt:variant>
        <vt:lpwstr/>
      </vt:variant>
      <vt:variant>
        <vt:lpwstr>_Toc27701208</vt:lpwstr>
      </vt:variant>
      <vt:variant>
        <vt:i4>1376308</vt:i4>
      </vt:variant>
      <vt:variant>
        <vt:i4>392</vt:i4>
      </vt:variant>
      <vt:variant>
        <vt:i4>0</vt:i4>
      </vt:variant>
      <vt:variant>
        <vt:i4>5</vt:i4>
      </vt:variant>
      <vt:variant>
        <vt:lpwstr/>
      </vt:variant>
      <vt:variant>
        <vt:lpwstr>_Toc27701207</vt:lpwstr>
      </vt:variant>
      <vt:variant>
        <vt:i4>1310772</vt:i4>
      </vt:variant>
      <vt:variant>
        <vt:i4>386</vt:i4>
      </vt:variant>
      <vt:variant>
        <vt:i4>0</vt:i4>
      </vt:variant>
      <vt:variant>
        <vt:i4>5</vt:i4>
      </vt:variant>
      <vt:variant>
        <vt:lpwstr/>
      </vt:variant>
      <vt:variant>
        <vt:lpwstr>_Toc27701206</vt:lpwstr>
      </vt:variant>
      <vt:variant>
        <vt:i4>1507380</vt:i4>
      </vt:variant>
      <vt:variant>
        <vt:i4>380</vt:i4>
      </vt:variant>
      <vt:variant>
        <vt:i4>0</vt:i4>
      </vt:variant>
      <vt:variant>
        <vt:i4>5</vt:i4>
      </vt:variant>
      <vt:variant>
        <vt:lpwstr/>
      </vt:variant>
      <vt:variant>
        <vt:lpwstr>_Toc27701205</vt:lpwstr>
      </vt:variant>
      <vt:variant>
        <vt:i4>1441844</vt:i4>
      </vt:variant>
      <vt:variant>
        <vt:i4>374</vt:i4>
      </vt:variant>
      <vt:variant>
        <vt:i4>0</vt:i4>
      </vt:variant>
      <vt:variant>
        <vt:i4>5</vt:i4>
      </vt:variant>
      <vt:variant>
        <vt:lpwstr/>
      </vt:variant>
      <vt:variant>
        <vt:lpwstr>_Toc27701204</vt:lpwstr>
      </vt:variant>
      <vt:variant>
        <vt:i4>1114164</vt:i4>
      </vt:variant>
      <vt:variant>
        <vt:i4>368</vt:i4>
      </vt:variant>
      <vt:variant>
        <vt:i4>0</vt:i4>
      </vt:variant>
      <vt:variant>
        <vt:i4>5</vt:i4>
      </vt:variant>
      <vt:variant>
        <vt:lpwstr/>
      </vt:variant>
      <vt:variant>
        <vt:lpwstr>_Toc27701203</vt:lpwstr>
      </vt:variant>
      <vt:variant>
        <vt:i4>1048628</vt:i4>
      </vt:variant>
      <vt:variant>
        <vt:i4>362</vt:i4>
      </vt:variant>
      <vt:variant>
        <vt:i4>0</vt:i4>
      </vt:variant>
      <vt:variant>
        <vt:i4>5</vt:i4>
      </vt:variant>
      <vt:variant>
        <vt:lpwstr/>
      </vt:variant>
      <vt:variant>
        <vt:lpwstr>_Toc27701202</vt:lpwstr>
      </vt:variant>
      <vt:variant>
        <vt:i4>1245236</vt:i4>
      </vt:variant>
      <vt:variant>
        <vt:i4>356</vt:i4>
      </vt:variant>
      <vt:variant>
        <vt:i4>0</vt:i4>
      </vt:variant>
      <vt:variant>
        <vt:i4>5</vt:i4>
      </vt:variant>
      <vt:variant>
        <vt:lpwstr/>
      </vt:variant>
      <vt:variant>
        <vt:lpwstr>_Toc27701201</vt:lpwstr>
      </vt:variant>
      <vt:variant>
        <vt:i4>1179700</vt:i4>
      </vt:variant>
      <vt:variant>
        <vt:i4>350</vt:i4>
      </vt:variant>
      <vt:variant>
        <vt:i4>0</vt:i4>
      </vt:variant>
      <vt:variant>
        <vt:i4>5</vt:i4>
      </vt:variant>
      <vt:variant>
        <vt:lpwstr/>
      </vt:variant>
      <vt:variant>
        <vt:lpwstr>_Toc27701200</vt:lpwstr>
      </vt:variant>
      <vt:variant>
        <vt:i4>1245232</vt:i4>
      </vt:variant>
      <vt:variant>
        <vt:i4>341</vt:i4>
      </vt:variant>
      <vt:variant>
        <vt:i4>0</vt:i4>
      </vt:variant>
      <vt:variant>
        <vt:i4>5</vt:i4>
      </vt:variant>
      <vt:variant>
        <vt:lpwstr/>
      </vt:variant>
      <vt:variant>
        <vt:lpwstr>_Toc27706635</vt:lpwstr>
      </vt:variant>
      <vt:variant>
        <vt:i4>1179696</vt:i4>
      </vt:variant>
      <vt:variant>
        <vt:i4>335</vt:i4>
      </vt:variant>
      <vt:variant>
        <vt:i4>0</vt:i4>
      </vt:variant>
      <vt:variant>
        <vt:i4>5</vt:i4>
      </vt:variant>
      <vt:variant>
        <vt:lpwstr/>
      </vt:variant>
      <vt:variant>
        <vt:lpwstr>_Toc27706634</vt:lpwstr>
      </vt:variant>
      <vt:variant>
        <vt:i4>1376304</vt:i4>
      </vt:variant>
      <vt:variant>
        <vt:i4>329</vt:i4>
      </vt:variant>
      <vt:variant>
        <vt:i4>0</vt:i4>
      </vt:variant>
      <vt:variant>
        <vt:i4>5</vt:i4>
      </vt:variant>
      <vt:variant>
        <vt:lpwstr/>
      </vt:variant>
      <vt:variant>
        <vt:lpwstr>_Toc27706633</vt:lpwstr>
      </vt:variant>
      <vt:variant>
        <vt:i4>1310768</vt:i4>
      </vt:variant>
      <vt:variant>
        <vt:i4>323</vt:i4>
      </vt:variant>
      <vt:variant>
        <vt:i4>0</vt:i4>
      </vt:variant>
      <vt:variant>
        <vt:i4>5</vt:i4>
      </vt:variant>
      <vt:variant>
        <vt:lpwstr/>
      </vt:variant>
      <vt:variant>
        <vt:lpwstr>_Toc27706632</vt:lpwstr>
      </vt:variant>
      <vt:variant>
        <vt:i4>1507376</vt:i4>
      </vt:variant>
      <vt:variant>
        <vt:i4>317</vt:i4>
      </vt:variant>
      <vt:variant>
        <vt:i4>0</vt:i4>
      </vt:variant>
      <vt:variant>
        <vt:i4>5</vt:i4>
      </vt:variant>
      <vt:variant>
        <vt:lpwstr/>
      </vt:variant>
      <vt:variant>
        <vt:lpwstr>_Toc27706631</vt:lpwstr>
      </vt:variant>
      <vt:variant>
        <vt:i4>1441840</vt:i4>
      </vt:variant>
      <vt:variant>
        <vt:i4>311</vt:i4>
      </vt:variant>
      <vt:variant>
        <vt:i4>0</vt:i4>
      </vt:variant>
      <vt:variant>
        <vt:i4>5</vt:i4>
      </vt:variant>
      <vt:variant>
        <vt:lpwstr/>
      </vt:variant>
      <vt:variant>
        <vt:lpwstr>_Toc27706630</vt:lpwstr>
      </vt:variant>
      <vt:variant>
        <vt:i4>2031665</vt:i4>
      </vt:variant>
      <vt:variant>
        <vt:i4>305</vt:i4>
      </vt:variant>
      <vt:variant>
        <vt:i4>0</vt:i4>
      </vt:variant>
      <vt:variant>
        <vt:i4>5</vt:i4>
      </vt:variant>
      <vt:variant>
        <vt:lpwstr/>
      </vt:variant>
      <vt:variant>
        <vt:lpwstr>_Toc27706629</vt:lpwstr>
      </vt:variant>
      <vt:variant>
        <vt:i4>1966129</vt:i4>
      </vt:variant>
      <vt:variant>
        <vt:i4>299</vt:i4>
      </vt:variant>
      <vt:variant>
        <vt:i4>0</vt:i4>
      </vt:variant>
      <vt:variant>
        <vt:i4>5</vt:i4>
      </vt:variant>
      <vt:variant>
        <vt:lpwstr/>
      </vt:variant>
      <vt:variant>
        <vt:lpwstr>_Toc27706628</vt:lpwstr>
      </vt:variant>
      <vt:variant>
        <vt:i4>1114161</vt:i4>
      </vt:variant>
      <vt:variant>
        <vt:i4>290</vt:i4>
      </vt:variant>
      <vt:variant>
        <vt:i4>0</vt:i4>
      </vt:variant>
      <vt:variant>
        <vt:i4>5</vt:i4>
      </vt:variant>
      <vt:variant>
        <vt:lpwstr/>
      </vt:variant>
      <vt:variant>
        <vt:lpwstr>_Toc27706627</vt:lpwstr>
      </vt:variant>
      <vt:variant>
        <vt:i4>1048625</vt:i4>
      </vt:variant>
      <vt:variant>
        <vt:i4>284</vt:i4>
      </vt:variant>
      <vt:variant>
        <vt:i4>0</vt:i4>
      </vt:variant>
      <vt:variant>
        <vt:i4>5</vt:i4>
      </vt:variant>
      <vt:variant>
        <vt:lpwstr/>
      </vt:variant>
      <vt:variant>
        <vt:lpwstr>_Toc27706626</vt:lpwstr>
      </vt:variant>
      <vt:variant>
        <vt:i4>1245233</vt:i4>
      </vt:variant>
      <vt:variant>
        <vt:i4>278</vt:i4>
      </vt:variant>
      <vt:variant>
        <vt:i4>0</vt:i4>
      </vt:variant>
      <vt:variant>
        <vt:i4>5</vt:i4>
      </vt:variant>
      <vt:variant>
        <vt:lpwstr/>
      </vt:variant>
      <vt:variant>
        <vt:lpwstr>_Toc27706625</vt:lpwstr>
      </vt:variant>
      <vt:variant>
        <vt:i4>1179697</vt:i4>
      </vt:variant>
      <vt:variant>
        <vt:i4>272</vt:i4>
      </vt:variant>
      <vt:variant>
        <vt:i4>0</vt:i4>
      </vt:variant>
      <vt:variant>
        <vt:i4>5</vt:i4>
      </vt:variant>
      <vt:variant>
        <vt:lpwstr/>
      </vt:variant>
      <vt:variant>
        <vt:lpwstr>_Toc27706624</vt:lpwstr>
      </vt:variant>
      <vt:variant>
        <vt:i4>1376305</vt:i4>
      </vt:variant>
      <vt:variant>
        <vt:i4>266</vt:i4>
      </vt:variant>
      <vt:variant>
        <vt:i4>0</vt:i4>
      </vt:variant>
      <vt:variant>
        <vt:i4>5</vt:i4>
      </vt:variant>
      <vt:variant>
        <vt:lpwstr/>
      </vt:variant>
      <vt:variant>
        <vt:lpwstr>_Toc27706623</vt:lpwstr>
      </vt:variant>
      <vt:variant>
        <vt:i4>1310769</vt:i4>
      </vt:variant>
      <vt:variant>
        <vt:i4>260</vt:i4>
      </vt:variant>
      <vt:variant>
        <vt:i4>0</vt:i4>
      </vt:variant>
      <vt:variant>
        <vt:i4>5</vt:i4>
      </vt:variant>
      <vt:variant>
        <vt:lpwstr/>
      </vt:variant>
      <vt:variant>
        <vt:lpwstr>_Toc27706622</vt:lpwstr>
      </vt:variant>
      <vt:variant>
        <vt:i4>1507377</vt:i4>
      </vt:variant>
      <vt:variant>
        <vt:i4>254</vt:i4>
      </vt:variant>
      <vt:variant>
        <vt:i4>0</vt:i4>
      </vt:variant>
      <vt:variant>
        <vt:i4>5</vt:i4>
      </vt:variant>
      <vt:variant>
        <vt:lpwstr/>
      </vt:variant>
      <vt:variant>
        <vt:lpwstr>_Toc27706621</vt:lpwstr>
      </vt:variant>
      <vt:variant>
        <vt:i4>1441841</vt:i4>
      </vt:variant>
      <vt:variant>
        <vt:i4>248</vt:i4>
      </vt:variant>
      <vt:variant>
        <vt:i4>0</vt:i4>
      </vt:variant>
      <vt:variant>
        <vt:i4>5</vt:i4>
      </vt:variant>
      <vt:variant>
        <vt:lpwstr/>
      </vt:variant>
      <vt:variant>
        <vt:lpwstr>_Toc27706620</vt:lpwstr>
      </vt:variant>
      <vt:variant>
        <vt:i4>2031666</vt:i4>
      </vt:variant>
      <vt:variant>
        <vt:i4>242</vt:i4>
      </vt:variant>
      <vt:variant>
        <vt:i4>0</vt:i4>
      </vt:variant>
      <vt:variant>
        <vt:i4>5</vt:i4>
      </vt:variant>
      <vt:variant>
        <vt:lpwstr/>
      </vt:variant>
      <vt:variant>
        <vt:lpwstr>_Toc27706619</vt:lpwstr>
      </vt:variant>
      <vt:variant>
        <vt:i4>1966130</vt:i4>
      </vt:variant>
      <vt:variant>
        <vt:i4>236</vt:i4>
      </vt:variant>
      <vt:variant>
        <vt:i4>0</vt:i4>
      </vt:variant>
      <vt:variant>
        <vt:i4>5</vt:i4>
      </vt:variant>
      <vt:variant>
        <vt:lpwstr/>
      </vt:variant>
      <vt:variant>
        <vt:lpwstr>_Toc27706618</vt:lpwstr>
      </vt:variant>
      <vt:variant>
        <vt:i4>1114162</vt:i4>
      </vt:variant>
      <vt:variant>
        <vt:i4>230</vt:i4>
      </vt:variant>
      <vt:variant>
        <vt:i4>0</vt:i4>
      </vt:variant>
      <vt:variant>
        <vt:i4>5</vt:i4>
      </vt:variant>
      <vt:variant>
        <vt:lpwstr/>
      </vt:variant>
      <vt:variant>
        <vt:lpwstr>_Toc27706617</vt:lpwstr>
      </vt:variant>
      <vt:variant>
        <vt:i4>1048626</vt:i4>
      </vt:variant>
      <vt:variant>
        <vt:i4>224</vt:i4>
      </vt:variant>
      <vt:variant>
        <vt:i4>0</vt:i4>
      </vt:variant>
      <vt:variant>
        <vt:i4>5</vt:i4>
      </vt:variant>
      <vt:variant>
        <vt:lpwstr/>
      </vt:variant>
      <vt:variant>
        <vt:lpwstr>_Toc27706616</vt:lpwstr>
      </vt:variant>
      <vt:variant>
        <vt:i4>1245234</vt:i4>
      </vt:variant>
      <vt:variant>
        <vt:i4>218</vt:i4>
      </vt:variant>
      <vt:variant>
        <vt:i4>0</vt:i4>
      </vt:variant>
      <vt:variant>
        <vt:i4>5</vt:i4>
      </vt:variant>
      <vt:variant>
        <vt:lpwstr/>
      </vt:variant>
      <vt:variant>
        <vt:lpwstr>_Toc27706615</vt:lpwstr>
      </vt:variant>
      <vt:variant>
        <vt:i4>1179698</vt:i4>
      </vt:variant>
      <vt:variant>
        <vt:i4>212</vt:i4>
      </vt:variant>
      <vt:variant>
        <vt:i4>0</vt:i4>
      </vt:variant>
      <vt:variant>
        <vt:i4>5</vt:i4>
      </vt:variant>
      <vt:variant>
        <vt:lpwstr/>
      </vt:variant>
      <vt:variant>
        <vt:lpwstr>_Toc27706614</vt:lpwstr>
      </vt:variant>
      <vt:variant>
        <vt:i4>1376306</vt:i4>
      </vt:variant>
      <vt:variant>
        <vt:i4>206</vt:i4>
      </vt:variant>
      <vt:variant>
        <vt:i4>0</vt:i4>
      </vt:variant>
      <vt:variant>
        <vt:i4>5</vt:i4>
      </vt:variant>
      <vt:variant>
        <vt:lpwstr/>
      </vt:variant>
      <vt:variant>
        <vt:lpwstr>_Toc27706613</vt:lpwstr>
      </vt:variant>
      <vt:variant>
        <vt:i4>1310770</vt:i4>
      </vt:variant>
      <vt:variant>
        <vt:i4>200</vt:i4>
      </vt:variant>
      <vt:variant>
        <vt:i4>0</vt:i4>
      </vt:variant>
      <vt:variant>
        <vt:i4>5</vt:i4>
      </vt:variant>
      <vt:variant>
        <vt:lpwstr/>
      </vt:variant>
      <vt:variant>
        <vt:lpwstr>_Toc27706612</vt:lpwstr>
      </vt:variant>
      <vt:variant>
        <vt:i4>1507378</vt:i4>
      </vt:variant>
      <vt:variant>
        <vt:i4>194</vt:i4>
      </vt:variant>
      <vt:variant>
        <vt:i4>0</vt:i4>
      </vt:variant>
      <vt:variant>
        <vt:i4>5</vt:i4>
      </vt:variant>
      <vt:variant>
        <vt:lpwstr/>
      </vt:variant>
      <vt:variant>
        <vt:lpwstr>_Toc27706611</vt:lpwstr>
      </vt:variant>
      <vt:variant>
        <vt:i4>1441842</vt:i4>
      </vt:variant>
      <vt:variant>
        <vt:i4>188</vt:i4>
      </vt:variant>
      <vt:variant>
        <vt:i4>0</vt:i4>
      </vt:variant>
      <vt:variant>
        <vt:i4>5</vt:i4>
      </vt:variant>
      <vt:variant>
        <vt:lpwstr/>
      </vt:variant>
      <vt:variant>
        <vt:lpwstr>_Toc27706610</vt:lpwstr>
      </vt:variant>
      <vt:variant>
        <vt:i4>2031667</vt:i4>
      </vt:variant>
      <vt:variant>
        <vt:i4>182</vt:i4>
      </vt:variant>
      <vt:variant>
        <vt:i4>0</vt:i4>
      </vt:variant>
      <vt:variant>
        <vt:i4>5</vt:i4>
      </vt:variant>
      <vt:variant>
        <vt:lpwstr/>
      </vt:variant>
      <vt:variant>
        <vt:lpwstr>_Toc27706609</vt:lpwstr>
      </vt:variant>
      <vt:variant>
        <vt:i4>1966131</vt:i4>
      </vt:variant>
      <vt:variant>
        <vt:i4>176</vt:i4>
      </vt:variant>
      <vt:variant>
        <vt:i4>0</vt:i4>
      </vt:variant>
      <vt:variant>
        <vt:i4>5</vt:i4>
      </vt:variant>
      <vt:variant>
        <vt:lpwstr/>
      </vt:variant>
      <vt:variant>
        <vt:lpwstr>_Toc27706608</vt:lpwstr>
      </vt:variant>
      <vt:variant>
        <vt:i4>1114163</vt:i4>
      </vt:variant>
      <vt:variant>
        <vt:i4>170</vt:i4>
      </vt:variant>
      <vt:variant>
        <vt:i4>0</vt:i4>
      </vt:variant>
      <vt:variant>
        <vt:i4>5</vt:i4>
      </vt:variant>
      <vt:variant>
        <vt:lpwstr/>
      </vt:variant>
      <vt:variant>
        <vt:lpwstr>_Toc27706607</vt:lpwstr>
      </vt:variant>
      <vt:variant>
        <vt:i4>1048627</vt:i4>
      </vt:variant>
      <vt:variant>
        <vt:i4>164</vt:i4>
      </vt:variant>
      <vt:variant>
        <vt:i4>0</vt:i4>
      </vt:variant>
      <vt:variant>
        <vt:i4>5</vt:i4>
      </vt:variant>
      <vt:variant>
        <vt:lpwstr/>
      </vt:variant>
      <vt:variant>
        <vt:lpwstr>_Toc27706606</vt:lpwstr>
      </vt:variant>
      <vt:variant>
        <vt:i4>1245235</vt:i4>
      </vt:variant>
      <vt:variant>
        <vt:i4>158</vt:i4>
      </vt:variant>
      <vt:variant>
        <vt:i4>0</vt:i4>
      </vt:variant>
      <vt:variant>
        <vt:i4>5</vt:i4>
      </vt:variant>
      <vt:variant>
        <vt:lpwstr/>
      </vt:variant>
      <vt:variant>
        <vt:lpwstr>_Toc27706605</vt:lpwstr>
      </vt:variant>
      <vt:variant>
        <vt:i4>1179699</vt:i4>
      </vt:variant>
      <vt:variant>
        <vt:i4>152</vt:i4>
      </vt:variant>
      <vt:variant>
        <vt:i4>0</vt:i4>
      </vt:variant>
      <vt:variant>
        <vt:i4>5</vt:i4>
      </vt:variant>
      <vt:variant>
        <vt:lpwstr/>
      </vt:variant>
      <vt:variant>
        <vt:lpwstr>_Toc27706604</vt:lpwstr>
      </vt:variant>
      <vt:variant>
        <vt:i4>1376307</vt:i4>
      </vt:variant>
      <vt:variant>
        <vt:i4>146</vt:i4>
      </vt:variant>
      <vt:variant>
        <vt:i4>0</vt:i4>
      </vt:variant>
      <vt:variant>
        <vt:i4>5</vt:i4>
      </vt:variant>
      <vt:variant>
        <vt:lpwstr/>
      </vt:variant>
      <vt:variant>
        <vt:lpwstr>_Toc27706603</vt:lpwstr>
      </vt:variant>
      <vt:variant>
        <vt:i4>1310771</vt:i4>
      </vt:variant>
      <vt:variant>
        <vt:i4>140</vt:i4>
      </vt:variant>
      <vt:variant>
        <vt:i4>0</vt:i4>
      </vt:variant>
      <vt:variant>
        <vt:i4>5</vt:i4>
      </vt:variant>
      <vt:variant>
        <vt:lpwstr/>
      </vt:variant>
      <vt:variant>
        <vt:lpwstr>_Toc27706602</vt:lpwstr>
      </vt:variant>
      <vt:variant>
        <vt:i4>1507379</vt:i4>
      </vt:variant>
      <vt:variant>
        <vt:i4>134</vt:i4>
      </vt:variant>
      <vt:variant>
        <vt:i4>0</vt:i4>
      </vt:variant>
      <vt:variant>
        <vt:i4>5</vt:i4>
      </vt:variant>
      <vt:variant>
        <vt:lpwstr/>
      </vt:variant>
      <vt:variant>
        <vt:lpwstr>_Toc27706601</vt:lpwstr>
      </vt:variant>
      <vt:variant>
        <vt:i4>1441843</vt:i4>
      </vt:variant>
      <vt:variant>
        <vt:i4>128</vt:i4>
      </vt:variant>
      <vt:variant>
        <vt:i4>0</vt:i4>
      </vt:variant>
      <vt:variant>
        <vt:i4>5</vt:i4>
      </vt:variant>
      <vt:variant>
        <vt:lpwstr/>
      </vt:variant>
      <vt:variant>
        <vt:lpwstr>_Toc27706600</vt:lpwstr>
      </vt:variant>
      <vt:variant>
        <vt:i4>1835066</vt:i4>
      </vt:variant>
      <vt:variant>
        <vt:i4>122</vt:i4>
      </vt:variant>
      <vt:variant>
        <vt:i4>0</vt:i4>
      </vt:variant>
      <vt:variant>
        <vt:i4>5</vt:i4>
      </vt:variant>
      <vt:variant>
        <vt:lpwstr/>
      </vt:variant>
      <vt:variant>
        <vt:lpwstr>_Toc27706599</vt:lpwstr>
      </vt:variant>
      <vt:variant>
        <vt:i4>1900602</vt:i4>
      </vt:variant>
      <vt:variant>
        <vt:i4>116</vt:i4>
      </vt:variant>
      <vt:variant>
        <vt:i4>0</vt:i4>
      </vt:variant>
      <vt:variant>
        <vt:i4>5</vt:i4>
      </vt:variant>
      <vt:variant>
        <vt:lpwstr/>
      </vt:variant>
      <vt:variant>
        <vt:lpwstr>_Toc27706598</vt:lpwstr>
      </vt:variant>
      <vt:variant>
        <vt:i4>1179706</vt:i4>
      </vt:variant>
      <vt:variant>
        <vt:i4>110</vt:i4>
      </vt:variant>
      <vt:variant>
        <vt:i4>0</vt:i4>
      </vt:variant>
      <vt:variant>
        <vt:i4>5</vt:i4>
      </vt:variant>
      <vt:variant>
        <vt:lpwstr/>
      </vt:variant>
      <vt:variant>
        <vt:lpwstr>_Toc27706597</vt:lpwstr>
      </vt:variant>
      <vt:variant>
        <vt:i4>1245242</vt:i4>
      </vt:variant>
      <vt:variant>
        <vt:i4>104</vt:i4>
      </vt:variant>
      <vt:variant>
        <vt:i4>0</vt:i4>
      </vt:variant>
      <vt:variant>
        <vt:i4>5</vt:i4>
      </vt:variant>
      <vt:variant>
        <vt:lpwstr/>
      </vt:variant>
      <vt:variant>
        <vt:lpwstr>_Toc27706596</vt:lpwstr>
      </vt:variant>
      <vt:variant>
        <vt:i4>1048634</vt:i4>
      </vt:variant>
      <vt:variant>
        <vt:i4>98</vt:i4>
      </vt:variant>
      <vt:variant>
        <vt:i4>0</vt:i4>
      </vt:variant>
      <vt:variant>
        <vt:i4>5</vt:i4>
      </vt:variant>
      <vt:variant>
        <vt:lpwstr/>
      </vt:variant>
      <vt:variant>
        <vt:lpwstr>_Toc27706595</vt:lpwstr>
      </vt:variant>
      <vt:variant>
        <vt:i4>1114170</vt:i4>
      </vt:variant>
      <vt:variant>
        <vt:i4>92</vt:i4>
      </vt:variant>
      <vt:variant>
        <vt:i4>0</vt:i4>
      </vt:variant>
      <vt:variant>
        <vt:i4>5</vt:i4>
      </vt:variant>
      <vt:variant>
        <vt:lpwstr/>
      </vt:variant>
      <vt:variant>
        <vt:lpwstr>_Toc27706594</vt:lpwstr>
      </vt:variant>
      <vt:variant>
        <vt:i4>1441850</vt:i4>
      </vt:variant>
      <vt:variant>
        <vt:i4>86</vt:i4>
      </vt:variant>
      <vt:variant>
        <vt:i4>0</vt:i4>
      </vt:variant>
      <vt:variant>
        <vt:i4>5</vt:i4>
      </vt:variant>
      <vt:variant>
        <vt:lpwstr/>
      </vt:variant>
      <vt:variant>
        <vt:lpwstr>_Toc27706593</vt:lpwstr>
      </vt:variant>
      <vt:variant>
        <vt:i4>1507386</vt:i4>
      </vt:variant>
      <vt:variant>
        <vt:i4>80</vt:i4>
      </vt:variant>
      <vt:variant>
        <vt:i4>0</vt:i4>
      </vt:variant>
      <vt:variant>
        <vt:i4>5</vt:i4>
      </vt:variant>
      <vt:variant>
        <vt:lpwstr/>
      </vt:variant>
      <vt:variant>
        <vt:lpwstr>_Toc27706592</vt:lpwstr>
      </vt:variant>
      <vt:variant>
        <vt:i4>1310778</vt:i4>
      </vt:variant>
      <vt:variant>
        <vt:i4>74</vt:i4>
      </vt:variant>
      <vt:variant>
        <vt:i4>0</vt:i4>
      </vt:variant>
      <vt:variant>
        <vt:i4>5</vt:i4>
      </vt:variant>
      <vt:variant>
        <vt:lpwstr/>
      </vt:variant>
      <vt:variant>
        <vt:lpwstr>_Toc27706591</vt:lpwstr>
      </vt:variant>
      <vt:variant>
        <vt:i4>1376314</vt:i4>
      </vt:variant>
      <vt:variant>
        <vt:i4>68</vt:i4>
      </vt:variant>
      <vt:variant>
        <vt:i4>0</vt:i4>
      </vt:variant>
      <vt:variant>
        <vt:i4>5</vt:i4>
      </vt:variant>
      <vt:variant>
        <vt:lpwstr/>
      </vt:variant>
      <vt:variant>
        <vt:lpwstr>_Toc27706590</vt:lpwstr>
      </vt:variant>
      <vt:variant>
        <vt:i4>1835067</vt:i4>
      </vt:variant>
      <vt:variant>
        <vt:i4>62</vt:i4>
      </vt:variant>
      <vt:variant>
        <vt:i4>0</vt:i4>
      </vt:variant>
      <vt:variant>
        <vt:i4>5</vt:i4>
      </vt:variant>
      <vt:variant>
        <vt:lpwstr/>
      </vt:variant>
      <vt:variant>
        <vt:lpwstr>_Toc27706589</vt:lpwstr>
      </vt:variant>
      <vt:variant>
        <vt:i4>1900603</vt:i4>
      </vt:variant>
      <vt:variant>
        <vt:i4>56</vt:i4>
      </vt:variant>
      <vt:variant>
        <vt:i4>0</vt:i4>
      </vt:variant>
      <vt:variant>
        <vt:i4>5</vt:i4>
      </vt:variant>
      <vt:variant>
        <vt:lpwstr/>
      </vt:variant>
      <vt:variant>
        <vt:lpwstr>_Toc27706588</vt:lpwstr>
      </vt:variant>
      <vt:variant>
        <vt:i4>1179707</vt:i4>
      </vt:variant>
      <vt:variant>
        <vt:i4>50</vt:i4>
      </vt:variant>
      <vt:variant>
        <vt:i4>0</vt:i4>
      </vt:variant>
      <vt:variant>
        <vt:i4>5</vt:i4>
      </vt:variant>
      <vt:variant>
        <vt:lpwstr/>
      </vt:variant>
      <vt:variant>
        <vt:lpwstr>_Toc27706587</vt:lpwstr>
      </vt:variant>
      <vt:variant>
        <vt:i4>1245243</vt:i4>
      </vt:variant>
      <vt:variant>
        <vt:i4>44</vt:i4>
      </vt:variant>
      <vt:variant>
        <vt:i4>0</vt:i4>
      </vt:variant>
      <vt:variant>
        <vt:i4>5</vt:i4>
      </vt:variant>
      <vt:variant>
        <vt:lpwstr/>
      </vt:variant>
      <vt:variant>
        <vt:lpwstr>_Toc27706586</vt:lpwstr>
      </vt:variant>
      <vt:variant>
        <vt:i4>1048635</vt:i4>
      </vt:variant>
      <vt:variant>
        <vt:i4>38</vt:i4>
      </vt:variant>
      <vt:variant>
        <vt:i4>0</vt:i4>
      </vt:variant>
      <vt:variant>
        <vt:i4>5</vt:i4>
      </vt:variant>
      <vt:variant>
        <vt:lpwstr/>
      </vt:variant>
      <vt:variant>
        <vt:lpwstr>_Toc27706585</vt:lpwstr>
      </vt:variant>
      <vt:variant>
        <vt:i4>1114171</vt:i4>
      </vt:variant>
      <vt:variant>
        <vt:i4>32</vt:i4>
      </vt:variant>
      <vt:variant>
        <vt:i4>0</vt:i4>
      </vt:variant>
      <vt:variant>
        <vt:i4>5</vt:i4>
      </vt:variant>
      <vt:variant>
        <vt:lpwstr/>
      </vt:variant>
      <vt:variant>
        <vt:lpwstr>_Toc27706584</vt:lpwstr>
      </vt:variant>
      <vt:variant>
        <vt:i4>1441851</vt:i4>
      </vt:variant>
      <vt:variant>
        <vt:i4>26</vt:i4>
      </vt:variant>
      <vt:variant>
        <vt:i4>0</vt:i4>
      </vt:variant>
      <vt:variant>
        <vt:i4>5</vt:i4>
      </vt:variant>
      <vt:variant>
        <vt:lpwstr/>
      </vt:variant>
      <vt:variant>
        <vt:lpwstr>_Toc27706583</vt:lpwstr>
      </vt:variant>
      <vt:variant>
        <vt:i4>1507387</vt:i4>
      </vt:variant>
      <vt:variant>
        <vt:i4>20</vt:i4>
      </vt:variant>
      <vt:variant>
        <vt:i4>0</vt:i4>
      </vt:variant>
      <vt:variant>
        <vt:i4>5</vt:i4>
      </vt:variant>
      <vt:variant>
        <vt:lpwstr/>
      </vt:variant>
      <vt:variant>
        <vt:lpwstr>_Toc27706582</vt:lpwstr>
      </vt:variant>
      <vt:variant>
        <vt:i4>1310779</vt:i4>
      </vt:variant>
      <vt:variant>
        <vt:i4>14</vt:i4>
      </vt:variant>
      <vt:variant>
        <vt:i4>0</vt:i4>
      </vt:variant>
      <vt:variant>
        <vt:i4>5</vt:i4>
      </vt:variant>
      <vt:variant>
        <vt:lpwstr/>
      </vt:variant>
      <vt:variant>
        <vt:lpwstr>_Toc27706581</vt:lpwstr>
      </vt:variant>
      <vt:variant>
        <vt:i4>1376315</vt:i4>
      </vt:variant>
      <vt:variant>
        <vt:i4>8</vt:i4>
      </vt:variant>
      <vt:variant>
        <vt:i4>0</vt:i4>
      </vt:variant>
      <vt:variant>
        <vt:i4>5</vt:i4>
      </vt:variant>
      <vt:variant>
        <vt:lpwstr/>
      </vt:variant>
      <vt:variant>
        <vt:lpwstr>_Toc27706580</vt:lpwstr>
      </vt:variant>
      <vt:variant>
        <vt:i4>1835060</vt:i4>
      </vt:variant>
      <vt:variant>
        <vt:i4>2</vt:i4>
      </vt:variant>
      <vt:variant>
        <vt:i4>0</vt:i4>
      </vt:variant>
      <vt:variant>
        <vt:i4>5</vt:i4>
      </vt:variant>
      <vt:variant>
        <vt:lpwstr/>
      </vt:variant>
      <vt:variant>
        <vt:lpwstr>_Toc27706579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 DISSERTATION TITLE GOES HERE, INVERTED PYRAMID</dc:title>
  <dc:subject/>
  <dc:creator>rila</dc:creator>
  <cp:keywords/>
  <dc:description/>
  <cp:lastModifiedBy>andre leonardo</cp:lastModifiedBy>
  <cp:revision>812</cp:revision>
  <cp:lastPrinted>2020-03-12T07:17:00Z</cp:lastPrinted>
  <dcterms:created xsi:type="dcterms:W3CDTF">2020-02-01T16:58:00Z</dcterms:created>
  <dcterms:modified xsi:type="dcterms:W3CDTF">2020-03-12T07:22:00Z</dcterms:modified>
</cp:coreProperties>
</file>